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المزمور 1:1</w:t>
      </w:r>
      <w:r>
        <w:rPr>
          <w:rtl/>
          <w:cs/>
          <w:lang w:val="ar_AE" w:bidi="ar_AE"/>
        </w:rPr>
      </w:r>
    </w:p>
    <w:p>
      <w:pPr>
        <w:pStyle w:val="ListBullet"/>
        <w:bidi/>
        <w:spacing w:line="240" w:lineRule="auto"/>
        <w:ind w:left="720"/>
      </w:pPr>
      <w:r>
        <w:rPr>
          <w:rtl/>
          <w:cs/>
          <w:lang w:val="ar_AE" w:bidi="ar_AE"/>
        </w:rPr>
      </w:r>
      <w:r>
        <w:rPr>
          <w:b/>
          <w:rtl/>
          <w:cs/>
          <w:lang w:val="ar_AE" w:bidi="ar_AE"/>
        </w:rPr>
        <w:t>طوبى</w:t>
      </w:r>
      <w:r>
        <w:rPr>
          <w:rtl/>
          <w:cs/>
          <w:lang w:val="ar_AE" w:bidi="ar_AE"/>
        </w:rPr>
        <w:t>: تأتي اللفظة العبرية (أشريه) ستة وعشرين مَرَّةً في سِفْر المزامير. بينما تستخدم بعض الترجمات لفظة "مبارك"، وهي لفظةٌ مختلفةٌ من جذر الفعل (بَارَخْ) تستخْدَمُ للتعبير عن البركات (</w:t>
      </w:r>
      <w:r>
        <w:rPr>
          <w:rtl/>
          <w:cs/>
          <w:lang w:val="ar_AE" w:bidi="ar_AE"/>
        </w:rPr>
        <w:t>المزامير 5:12</w:t>
      </w:r>
      <w:r>
        <w:rPr>
          <w:rtl/>
          <w:cs/>
          <w:lang w:val="ar_AE" w:bidi="ar_AE"/>
        </w:rPr>
        <w:t xml:space="preserve">؛ </w:t>
      </w:r>
      <w:r>
        <w:rPr>
          <w:rtl/>
          <w:cs/>
          <w:lang w:val="ar_AE" w:bidi="ar_AE"/>
        </w:rPr>
        <w:t>45:2</w:t>
      </w:r>
      <w:r>
        <w:rPr>
          <w:rtl/>
          <w:cs/>
          <w:lang w:val="ar_AE" w:bidi="ar_AE"/>
        </w:rPr>
        <w:t xml:space="preserve">؛ </w:t>
      </w:r>
      <w:r>
        <w:rPr>
          <w:rtl/>
          <w:cs/>
          <w:lang w:val="ar_AE" w:bidi="ar_AE"/>
        </w:rPr>
        <w:t>107:38</w:t>
      </w:r>
      <w:r>
        <w:rPr>
          <w:rtl/>
          <w:cs/>
          <w:lang w:val="ar_AE" w:bidi="ar_AE"/>
        </w:rPr>
        <w:t>).</w:t>
      </w:r>
    </w:p>
    <w:p>
      <w:pPr>
        <w:pStyle w:val="ListBullet"/>
        <w:bidi/>
        <w:spacing w:line="240" w:lineRule="auto"/>
        <w:ind w:left="720"/>
      </w:pPr>
      <w:r>
        <w:rPr>
          <w:rtl/>
          <w:cs/>
          <w:lang w:val="ar_AE" w:bidi="ar_AE"/>
        </w:rPr>
      </w:r>
      <w:r>
        <w:rPr>
          <w:rtl/>
          <w:cs/>
          <w:lang w:val="ar_AE" w:bidi="ar_AE"/>
        </w:rPr>
        <w:t>يتجنبُ الأتقياءُ الحياةَ تحت تأثير الخطاةِ. إن مَن لا يخافون الرَّبَّ أشرارٌ (</w:t>
      </w:r>
      <w:r>
        <w:rPr>
          <w:rtl/>
          <w:cs/>
          <w:lang w:val="ar_AE" w:bidi="ar_AE"/>
        </w:rPr>
        <w:t>المزمور 36:1</w:t>
      </w:r>
      <w:r>
        <w:rPr>
          <w:rtl/>
          <w:cs/>
          <w:lang w:val="ar_AE" w:bidi="ar_AE"/>
        </w:rPr>
        <w:t>). يقاوم الأشرارُ من يُحِبُّون الله، ويفعلون المستقيم، وأيضًا المساكين والمظلومين (انْظُرْ</w:t>
      </w:r>
      <w:r>
        <w:rPr>
          <w:rtl/>
          <w:cs/>
          <w:lang w:val="ar_AE" w:bidi="ar_AE"/>
        </w:rPr>
        <w:t xml:space="preserve"> 10:2–13</w:t>
      </w:r>
      <w:r>
        <w:rPr>
          <w:rtl/>
          <w:cs/>
          <w:lang w:val="ar_AE" w:bidi="ar_AE"/>
        </w:rPr>
        <w:t xml:space="preserve">؛ </w:t>
      </w:r>
      <w:r>
        <w:rPr>
          <w:rtl/>
          <w:cs/>
          <w:lang w:val="ar_AE" w:bidi="ar_AE"/>
        </w:rPr>
        <w:t>37:14</w:t>
      </w:r>
      <w:r>
        <w:rPr>
          <w:rtl/>
          <w:cs/>
          <w:lang w:val="ar_AE" w:bidi="ar_AE"/>
        </w:rPr>
        <w:t>). قد يبدو الأشرارُ مُخْلِصِين لله (</w:t>
      </w:r>
      <w:r>
        <w:rPr>
          <w:rtl/>
          <w:cs/>
          <w:lang w:val="ar_AE" w:bidi="ar_AE"/>
        </w:rPr>
        <w:t>50:16</w:t>
      </w:r>
      <w:r>
        <w:rPr>
          <w:rtl/>
          <w:cs/>
          <w:lang w:val="ar_AE" w:bidi="ar_AE"/>
        </w:rPr>
        <w:t>). وأحيانًا يتمتَّعُون بالنجاح، لكنه لا يدومُ طويلاً (</w:t>
      </w:r>
      <w:r>
        <w:rPr>
          <w:rtl/>
          <w:cs/>
          <w:lang w:val="ar_AE" w:bidi="ar_AE"/>
        </w:rPr>
        <w:t>37:35</w:t>
      </w:r>
      <w:r>
        <w:rPr>
          <w:rtl/>
          <w:cs/>
          <w:lang w:val="ar_AE" w:bidi="ar_AE"/>
        </w:rPr>
        <w:t>). سيواجه الأشرار الحزنَ والدمار عندما يَتَعَيَّن عليهم التعامل مع عواقب أعمالِهِم الرديئةِ (</w:t>
      </w:r>
      <w:r>
        <w:rPr>
          <w:rtl/>
          <w:cs/>
          <w:lang w:val="ar_AE" w:bidi="ar_AE"/>
        </w:rPr>
        <w:t>1:4–6</w:t>
      </w:r>
      <w:r>
        <w:rPr>
          <w:rtl/>
          <w:cs/>
          <w:lang w:val="ar_AE" w:bidi="ar_AE"/>
        </w:rPr>
        <w:t xml:space="preserve">؛ </w:t>
      </w:r>
      <w:r>
        <w:rPr>
          <w:rtl/>
          <w:cs/>
          <w:lang w:val="ar_AE" w:bidi="ar_AE"/>
        </w:rPr>
        <w:t>9:16</w:t>
      </w:r>
      <w:r>
        <w:rPr>
          <w:rtl/>
          <w:cs/>
          <w:lang w:val="ar_AE" w:bidi="ar_AE"/>
        </w:rPr>
        <w:t xml:space="preserve">؛ </w:t>
      </w:r>
      <w:r>
        <w:rPr>
          <w:rtl/>
          <w:cs/>
          <w:lang w:val="ar_AE" w:bidi="ar_AE"/>
        </w:rPr>
        <w:t>32:10</w:t>
      </w:r>
      <w:r>
        <w:rPr>
          <w:rtl/>
          <w:cs/>
          <w:lang w:val="ar_AE" w:bidi="ar_AE"/>
        </w:rPr>
        <w:t>).</w:t>
      </w:r>
    </w:p>
    <w:p>
      <w:pPr>
        <w:pStyle w:val="ListBullet"/>
        <w:bidi/>
        <w:spacing w:line="240" w:lineRule="auto"/>
        <w:ind w:left="720"/>
      </w:pPr>
      <w:r>
        <w:rPr>
          <w:rtl/>
          <w:cs/>
          <w:lang w:val="ar_AE" w:bidi="ar_AE"/>
        </w:rPr>
      </w:r>
      <w:r>
        <w:rPr>
          <w:rtl/>
          <w:cs/>
          <w:lang w:val="ar_AE" w:bidi="ar_AE"/>
        </w:rPr>
        <w:t>الأشخاص الذين يبتعدون عن طريقِ الله ويتمرَّدُون عليه خطاةٌ (</w:t>
      </w:r>
      <w:r>
        <w:rPr>
          <w:rtl/>
          <w:cs/>
          <w:lang w:val="ar_AE" w:bidi="ar_AE"/>
        </w:rPr>
        <w:t>المزامير 25:8</w:t>
      </w:r>
      <w:r>
        <w:rPr>
          <w:rtl/>
          <w:cs/>
          <w:lang w:val="ar_AE" w:bidi="ar_AE"/>
        </w:rPr>
        <w:t xml:space="preserve">؛ </w:t>
      </w:r>
      <w:r>
        <w:rPr>
          <w:rtl/>
          <w:cs/>
          <w:lang w:val="ar_AE" w:bidi="ar_AE"/>
        </w:rPr>
        <w:t>78:17</w:t>
      </w:r>
      <w:r>
        <w:rPr>
          <w:rtl/>
          <w:cs/>
          <w:lang w:val="ar_AE" w:bidi="ar_AE"/>
        </w:rPr>
        <w:t xml:space="preserve">). يرتكبون جرائم خطيرة كالقتل (انْظُر </w:t>
      </w:r>
      <w:r>
        <w:rPr>
          <w:rtl/>
          <w:cs/>
          <w:lang w:val="ar_AE" w:bidi="ar_AE"/>
        </w:rPr>
        <w:t>المزمور 51</w:t>
      </w:r>
      <w:r>
        <w:rPr>
          <w:rtl/>
          <w:cs/>
          <w:lang w:val="ar_AE" w:bidi="ar_AE"/>
        </w:rPr>
        <w:t>)، والزِّنَا (بكونهم خَونَةً لشركاء حياتهم).</w:t>
      </w:r>
    </w:p>
    <w:p>
      <w:pPr>
        <w:pStyle w:val="ListBullet"/>
        <w:bidi/>
        <w:spacing w:line="240" w:lineRule="auto"/>
        <w:ind w:left="720"/>
      </w:pPr>
      <w:r>
        <w:rPr>
          <w:rtl/>
          <w:cs/>
          <w:lang w:val="ar_AE" w:bidi="ar_AE"/>
        </w:rPr>
      </w:r>
      <w:r>
        <w:rPr>
          <w:b/>
          <w:rtl/>
          <w:cs/>
          <w:lang w:val="ar_AE" w:bidi="ar_AE"/>
        </w:rPr>
        <w:t>يَجْلِسُ في مَجْلِس</w:t>
      </w:r>
      <w:r>
        <w:rPr>
          <w:rtl/>
          <w:cs/>
          <w:lang w:val="ar_AE" w:bidi="ar_AE"/>
        </w:rPr>
        <w:t xml:space="preserve">: يصف هذا التعبير شخصًا تسود عليه الخطيَّة (انْظُرْ </w:t>
      </w:r>
      <w:r>
        <w:rPr>
          <w:rtl/>
          <w:cs/>
          <w:lang w:val="ar_AE" w:bidi="ar_AE"/>
        </w:rPr>
        <w:t>المزمور 1:2</w:t>
      </w:r>
      <w:r>
        <w:rPr>
          <w:rtl/>
          <w:cs/>
          <w:lang w:val="ar_AE" w:bidi="ar_AE"/>
        </w:rPr>
        <w:t xml:space="preserve">؛ </w:t>
      </w:r>
      <w:r>
        <w:rPr>
          <w:rtl/>
          <w:cs/>
          <w:lang w:val="ar_AE" w:bidi="ar_AE"/>
        </w:rPr>
        <w:t>26:3–7</w:t>
      </w:r>
      <w:r>
        <w:rPr>
          <w:rtl/>
          <w:cs/>
          <w:lang w:val="ar_AE" w:bidi="ar_AE"/>
        </w:rPr>
        <w:t xml:space="preserve">؛ </w:t>
      </w:r>
      <w:r>
        <w:rPr>
          <w:rtl/>
          <w:cs/>
          <w:lang w:val="ar_AE" w:bidi="ar_AE"/>
        </w:rPr>
        <w:t>التثنية 6:7</w:t>
      </w:r>
      <w:r>
        <w:rPr>
          <w:rtl/>
          <w:cs/>
          <w:lang w:val="ar_AE" w:bidi="ar_AE"/>
        </w:rPr>
        <w:t>).</w:t>
      </w:r>
    </w:p>
    <w:p>
      <w:pPr>
        <w:pStyle w:val="ListBullet"/>
        <w:bidi/>
        <w:spacing w:line="240" w:lineRule="auto"/>
        <w:ind w:left="720"/>
      </w:pPr>
      <w:r>
        <w:rPr>
          <w:rtl/>
          <w:cs/>
          <w:lang w:val="ar_AE" w:bidi="ar_AE"/>
        </w:rPr>
      </w:r>
      <w:r>
        <w:rPr>
          <w:rtl/>
          <w:cs/>
          <w:lang w:val="ar_AE" w:bidi="ar_AE"/>
        </w:rPr>
        <w:t>المستهزئون أناسٌ يزدرون بِحِكْمَةَ الله ويرفضونها. يكْرَهُ المستهزئون الرَّبَّ ويهينون أيَّ شخص يحاول تقويمهم (</w:t>
      </w:r>
      <w:r>
        <w:rPr>
          <w:rtl/>
          <w:cs/>
          <w:lang w:val="ar_AE" w:bidi="ar_AE"/>
        </w:rPr>
        <w:t>الأمثال 9:7–8</w:t>
      </w:r>
      <w:r>
        <w:rPr>
          <w:rtl/>
          <w:cs/>
          <w:lang w:val="ar_AE" w:bidi="ar_AE"/>
        </w:rPr>
        <w:t xml:space="preserve">). يطلبون فقط الـ "حِكْمَةَ" التي تُبَرِّرُ أعمالهم. هؤلاء الناس الوَقِحُون ليس لديهم أيَّ اعتبارٍ لله، أو لمقاصِدِهِ، أو لأتباعه (انْظُرْ </w:t>
      </w:r>
      <w:r>
        <w:rPr>
          <w:rtl/>
          <w:cs/>
          <w:lang w:val="ar_AE" w:bidi="ar_AE"/>
        </w:rPr>
        <w:t>المزامير 86:14</w:t>
      </w:r>
      <w:r>
        <w:rPr>
          <w:rtl/>
          <w:cs/>
          <w:lang w:val="ar_AE" w:bidi="ar_AE"/>
        </w:rPr>
        <w:t xml:space="preserve">؛ </w:t>
      </w:r>
      <w:r>
        <w:rPr>
          <w:rtl/>
          <w:cs/>
          <w:lang w:val="ar_AE" w:bidi="ar_AE"/>
        </w:rPr>
        <w:t>119:51</w:t>
      </w:r>
      <w:r>
        <w:rPr>
          <w:rtl/>
          <w:cs/>
          <w:lang w:val="ar_AE" w:bidi="ar_AE"/>
        </w:rPr>
        <w:t xml:space="preserve">، </w:t>
      </w:r>
      <w:r>
        <w:rPr>
          <w:rtl/>
          <w:cs/>
          <w:lang w:val="ar_AE" w:bidi="ar_AE"/>
        </w:rPr>
        <w:t>69</w:t>
      </w:r>
      <w:r>
        <w:rPr>
          <w:rtl/>
          <w:cs/>
          <w:lang w:val="ar_AE" w:bidi="ar_AE"/>
        </w:rPr>
        <w:t xml:space="preserve">، </w:t>
      </w:r>
      <w:r>
        <w:rPr>
          <w:rtl/>
          <w:cs/>
          <w:lang w:val="ar_AE" w:bidi="ar_AE"/>
        </w:rPr>
        <w:t>78</w:t>
      </w:r>
      <w:r>
        <w:rPr>
          <w:rtl/>
          <w:cs/>
          <w:lang w:val="ar_AE" w:bidi="ar_AE"/>
        </w:rPr>
        <w:t xml:space="preserve">، </w:t>
      </w:r>
      <w:r>
        <w:rPr>
          <w:rtl/>
          <w:cs/>
          <w:lang w:val="ar_AE" w:bidi="ar_AE"/>
        </w:rPr>
        <w:t>85</w:t>
      </w:r>
      <w:r>
        <w:rPr>
          <w:rtl/>
          <w:cs/>
          <w:lang w:val="ar_AE" w:bidi="ar_AE"/>
        </w:rPr>
        <w:t xml:space="preserve">، </w:t>
      </w:r>
      <w:r>
        <w:rPr>
          <w:rtl/>
          <w:cs/>
          <w:lang w:val="ar_AE" w:bidi="ar_AE"/>
        </w:rPr>
        <w:t>122</w:t>
      </w:r>
      <w:r>
        <w:rPr>
          <w:rtl/>
          <w:cs/>
          <w:lang w:val="ar_AE" w:bidi="ar_AE"/>
        </w:rPr>
        <w:t>). هذه المفردات الثلاث (الأشرار، الخطاة، المستهزئون) تَصِفُ كلَّ أنواع الناس الذين لا يعيشون بطريقَةٍ تُرضِي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١:١–٢</w:t>
      </w:r>
      <w:r>
        <w:rPr>
          <w:rtl/>
          <w:cs/>
          <w:lang w:val="ar_AE" w:bidi="ar_AE"/>
        </w:rPr>
      </w:r>
    </w:p>
    <w:p>
      <w:pPr>
        <w:bidi/>
      </w:pPr>
      <w:r>
        <w:rPr>
          <w:rtl/>
          <w:cs/>
          <w:lang w:val="ar_AE" w:bidi="ar_AE"/>
        </w:rPr>
      </w:r>
      <w:r>
        <w:rPr>
          <w:rtl/>
          <w:cs/>
          <w:lang w:val="ar_AE" w:bidi="ar_AE"/>
        </w:rPr>
        <w:t>يَجْلِبُ الرَّبُّ السعادَةَ الحقيقيةَ لمن يحيدون عن الشَّرِّ ويجدون الفَرَحَ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1:1–6</w:t>
      </w:r>
      <w:r>
        <w:rPr>
          <w:rtl/>
          <w:cs/>
          <w:lang w:val="ar_AE" w:bidi="ar_AE"/>
        </w:rPr>
      </w:r>
    </w:p>
    <w:p>
      <w:pPr>
        <w:bidi/>
      </w:pPr>
      <w:r>
        <w:rPr>
          <w:rtl/>
          <w:cs/>
          <w:lang w:val="ar_AE" w:bidi="ar_AE"/>
        </w:rPr>
      </w:r>
      <w:r>
        <w:rPr>
          <w:rtl/>
          <w:cs/>
          <w:lang w:val="ar_AE" w:bidi="ar_AE"/>
        </w:rPr>
        <w:t xml:space="preserve">هذا المزمورُ، كمزمورِ حكمَةٍ، يضبط نغمة سِفْرِ المزاميرِ بكامله. يقارِنُ المزمورُ بقوَّةٍ ووضوحٍ بين سعادة الأتقياء ودينونة الأشرار؛ في النهاية، سَيَنْتَصِرُ طريق الحكمةِ. إن النموذج المثالي للرَّجُلِ التَّقِيِّ (كما في </w:t>
      </w:r>
      <w:r>
        <w:rPr>
          <w:rtl/>
          <w:cs/>
          <w:lang w:val="ar_AE" w:bidi="ar_AE"/>
        </w:rPr>
        <w:t>المزمور 8</w:t>
      </w:r>
      <w:r>
        <w:rPr>
          <w:rtl/>
          <w:cs/>
          <w:lang w:val="ar_AE" w:bidi="ar_AE"/>
        </w:rPr>
        <w:t>) يسلِّطُ الضَّوءَ على التَّوَقُّعاتِ الرَّبانية المرتبطة بشعبِ الرَّبِّ، وخاصة المرتبطة بالمَسِيَّا الآتي (</w:t>
      </w:r>
      <w:r>
        <w:rPr>
          <w:rtl/>
          <w:cs/>
          <w:lang w:val="ar_AE" w:bidi="ar_AE"/>
        </w:rPr>
        <w:t>المزمور 2</w:t>
      </w:r>
      <w:r>
        <w:rPr>
          <w:rtl/>
          <w:cs/>
          <w:lang w:val="ar_AE" w:bidi="ar_AE"/>
        </w:rPr>
        <w:t xml:space="preserve">). لم يحيا شعْبُ إِسْرَائِيل بما يتوافق مع هذا النموذج المثالي، ولا مُلوكِ السُّلَالَةِ المَلَكِيَّة لِدَاود، حتى أن أفضلهم لم يتمكَّن من تحقيق النصرة الناجمة عن حياة البِرِّ الموصوف في </w:t>
      </w:r>
      <w:r>
        <w:rPr>
          <w:rtl/>
          <w:cs/>
          <w:lang w:val="ar_AE" w:bidi="ar_AE"/>
        </w:rPr>
        <w:t>المزامير 1</w:t>
      </w:r>
      <w:r>
        <w:rPr>
          <w:rtl/>
          <w:cs/>
          <w:lang w:val="ar_AE" w:bidi="ar_AE"/>
        </w:rPr>
        <w:t xml:space="preserve">، </w:t>
      </w:r>
      <w:r>
        <w:rPr>
          <w:rtl/>
          <w:cs/>
          <w:lang w:val="ar_AE" w:bidi="ar_AE"/>
        </w:rPr>
        <w:t>2</w:t>
      </w:r>
      <w:r>
        <w:rPr>
          <w:rtl/>
          <w:cs/>
          <w:lang w:val="ar_AE" w:bidi="ar_AE"/>
        </w:rPr>
        <w:t xml:space="preserve">، </w:t>
      </w:r>
      <w:r>
        <w:rPr>
          <w:rtl/>
          <w:cs/>
          <w:lang w:val="ar_AE" w:bidi="ar_AE"/>
        </w:rPr>
        <w:t>و72</w:t>
      </w:r>
      <w:r>
        <w:rPr>
          <w:rtl/>
          <w:cs/>
          <w:lang w:val="ar_AE" w:bidi="ar_AE"/>
        </w:rPr>
        <w:t xml:space="preserve">. في العَهْدِ الجَدِيدِ، استخدامُ الرُّسُل للمزامير من أجل وَصْفِ حياة وخدمة الرَّبِّ يسوع بوصفِهِ المسيّا يؤكِّد على أنه هو وَحْدَه الذي تَمَّمَ النموذج المثالي للرَّجُل التقيِّ المقدَّم في المزامير. إن الرَّبَّ يسوع فقط هو الذي استطاع أن يُرضِي الله ويَضَْمَنَ لنا الفداءَ، والمَسَرَّةَ، والسلامَ. يُقَدِّمُ </w:t>
      </w:r>
      <w:r>
        <w:rPr>
          <w:rtl/>
          <w:cs/>
          <w:lang w:val="ar_AE" w:bidi="ar_AE"/>
        </w:rPr>
        <w:t>المزمور 1</w:t>
      </w:r>
      <w:r>
        <w:rPr>
          <w:rtl/>
          <w:cs/>
          <w:lang w:val="ar_AE" w:bidi="ar_AE"/>
        </w:rPr>
        <w:t xml:space="preserve"> التَّوَقُّعَ الزَّاخر بالرجاء في التسبيح النهائي - هلِّلُويَا (</w:t>
      </w:r>
      <w:r>
        <w:rPr>
          <w:rtl/>
          <w:cs/>
          <w:lang w:val="ar_AE" w:bidi="ar_AE"/>
        </w:rPr>
        <w:t>المزمور 150</w:t>
      </w:r>
      <w:r>
        <w:rPr>
          <w:rtl/>
          <w:cs/>
          <w:lang w:val="ar_AE" w:bidi="ar_AE"/>
        </w:rPr>
        <w:t>)، عندما يمحو الرَّبُّ كلَّ الشَّرِّ من خليقتِهِ ويَنْعَمُ أبناؤه بالازدهار.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1:1–2.12</w:t>
      </w:r>
      <w:r>
        <w:rPr>
          <w:rtl/>
          <w:cs/>
          <w:lang w:val="ar_AE" w:bidi="ar_AE"/>
        </w:rPr>
      </w:r>
    </w:p>
    <w:p>
      <w:pPr>
        <w:bidi/>
      </w:pPr>
      <w:r>
        <w:rPr>
          <w:rtl/>
          <w:cs/>
          <w:lang w:val="ar_AE" w:bidi="ar_AE"/>
        </w:rPr>
      </w:r>
      <w:r>
        <w:rPr>
          <w:rtl/>
          <w:cs/>
          <w:lang w:val="ar_AE" w:bidi="ar_AE"/>
        </w:rPr>
        <w:t xml:space="preserve">يَعْمَلُ أول مزمورَيْن كمُقَدِّمَةٍ لكلِّ سِفْرِ المزامير (المعروف بالإنجليزية بالاسم "سالتر Psalter"). يُقَدِّمُ </w:t>
      </w:r>
      <w:r>
        <w:rPr>
          <w:rtl/>
          <w:cs/>
          <w:lang w:val="ar_AE" w:bidi="ar_AE"/>
        </w:rPr>
        <w:t>المزمور 1</w:t>
      </w:r>
      <w:r>
        <w:rPr>
          <w:rtl/>
          <w:cs/>
          <w:lang w:val="ar_AE" w:bidi="ar_AE"/>
        </w:rPr>
        <w:t xml:space="preserve"> إرشادَ الرَّبِّ للحِكْمَةِ، بينما يُظْهِرُ </w:t>
      </w:r>
      <w:r>
        <w:rPr>
          <w:rtl/>
          <w:cs/>
          <w:lang w:val="ar_AE" w:bidi="ar_AE"/>
        </w:rPr>
        <w:t>المزمور 2</w:t>
      </w:r>
      <w:r>
        <w:rPr>
          <w:rtl/>
          <w:cs/>
          <w:lang w:val="ar_AE" w:bidi="ar_AE"/>
        </w:rPr>
        <w:t xml:space="preserve"> سِيادَةُ الله على عالَمٍ مُتَمَرِّدٍ وخاطئٍ. يدعو هذا المزموران معًا الناسَ للتخلي عن الحماقَةِ التي تؤدي إلى الهلاكِ، وفي المقابل، يحثُّ المزموران الناس على اتِّبَاعِ طريقِ الله، الذي يؤدي إلى الحِكْمَةِ والخَلَاصِ. يؤكِّدُ العَهْدُ الجَدِيدُ أن اللهَ سوف يسودُ على الأممِ بواسطة يسوع المَسِيحِ، الممثل النيابي المُخْتَار (</w:t>
      </w:r>
      <w:r>
        <w:rPr>
          <w:rtl/>
          <w:cs/>
          <w:lang w:val="ar_AE" w:bidi="ar_AE"/>
        </w:rPr>
        <w:t>العِبْرانِيِّين 1:5</w:t>
      </w:r>
      <w:r>
        <w:rPr>
          <w:rtl/>
          <w:cs/>
          <w:lang w:val="ar_AE" w:bidi="ar_AE"/>
        </w:rPr>
        <w:t xml:space="preserve">؛ </w:t>
      </w:r>
      <w:r>
        <w:rPr>
          <w:rtl/>
          <w:cs/>
          <w:lang w:val="ar_AE" w:bidi="ar_AE"/>
        </w:rPr>
        <w:t>الرُّؤْيَا 12:5</w:t>
      </w:r>
      <w:r>
        <w:rPr>
          <w:rtl/>
          <w:cs/>
          <w:lang w:val="ar_AE" w:bidi="ar_AE"/>
        </w:rPr>
        <w:t xml:space="preserve">؛ </w:t>
      </w:r>
      <w:r>
        <w:rPr>
          <w:rtl/>
          <w:cs/>
          <w:lang w:val="ar_AE" w:bidi="ar_AE"/>
        </w:rPr>
        <w:t>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1:1- 9:8</w:t>
      </w:r>
      <w:r>
        <w:rPr>
          <w:rtl/>
          <w:cs/>
          <w:lang w:val="ar_AE" w:bidi="ar_AE"/>
        </w:rPr>
      </w:r>
    </w:p>
    <w:p>
      <w:pPr>
        <w:bidi/>
      </w:pPr>
      <w:r>
        <w:rPr>
          <w:rtl/>
          <w:cs/>
          <w:lang w:val="ar_AE" w:bidi="ar_AE"/>
        </w:rPr>
      </w:r>
      <w:r>
        <w:rPr>
          <w:rtl/>
          <w:cs/>
          <w:lang w:val="ar_AE" w:bidi="ar_AE"/>
        </w:rPr>
        <w:t xml:space="preserve">يعملُ </w:t>
      </w:r>
      <w:r>
        <w:rPr>
          <w:rtl/>
          <w:cs/>
          <w:lang w:val="ar_AE" w:bidi="ar_AE"/>
        </w:rPr>
        <w:t>المزموران 1</w:t>
      </w:r>
      <w:r>
        <w:rPr>
          <w:rtl/>
          <w:cs/>
          <w:lang w:val="ar_AE" w:bidi="ar_AE"/>
        </w:rPr>
        <w:t xml:space="preserve"> و</w:t>
      </w:r>
      <w:r>
        <w:rPr>
          <w:rtl/>
          <w:cs/>
          <w:lang w:val="ar_AE" w:bidi="ar_AE"/>
        </w:rPr>
        <w:t>8</w:t>
      </w:r>
      <w:r>
        <w:rPr>
          <w:rtl/>
          <w:cs/>
          <w:lang w:val="ar_AE" w:bidi="ar_AE"/>
        </w:rPr>
        <w:t xml:space="preserve"> يشكلان بمثابَةِ </w:t>
      </w:r>
      <w:r>
        <w:rPr>
          <w:b/>
          <w:rtl/>
          <w:cs/>
          <w:lang w:val="ar_AE" w:bidi="ar_AE"/>
        </w:rPr>
        <w:t>علامتي إجمالٍ وشُمُولٍ</w:t>
      </w:r>
      <w:r>
        <w:rPr>
          <w:rtl/>
          <w:cs/>
          <w:lang w:val="ar_AE" w:bidi="ar_AE"/>
        </w:rPr>
        <w:t xml:space="preserve"> (مجموعة من الفواصل الأدبية) لمحتوى يوضِّحُ ما يَتَوَقَّعُه الله من الرُّجُلِ أو الشخصِ المثالي (انْظُرْ </w:t>
      </w:r>
      <w:r>
        <w:rPr>
          <w:rtl/>
          <w:cs/>
          <w:lang w:val="ar_AE" w:bidi="ar_AE"/>
        </w:rPr>
        <w:t>المزمور 19</w:t>
      </w:r>
      <w:r>
        <w:rPr>
          <w:rtl/>
          <w:cs/>
          <w:lang w:val="ar_AE" w:bidi="ar_AE"/>
        </w:rPr>
        <w:t xml:space="preserve">؛ </w:t>
      </w:r>
      <w:r>
        <w:rPr>
          <w:rtl/>
          <w:cs/>
          <w:lang w:val="ar_AE" w:bidi="ar_AE"/>
        </w:rPr>
        <w:t>33</w:t>
      </w:r>
      <w:r>
        <w:rPr>
          <w:rtl/>
          <w:cs/>
          <w:lang w:val="ar_AE" w:bidi="ar_AE"/>
        </w:rPr>
        <w:t xml:space="preserve">؛ </w:t>
      </w:r>
      <w:r>
        <w:rPr>
          <w:rtl/>
          <w:cs/>
          <w:lang w:val="ar_AE" w:bidi="ar_AE"/>
        </w:rPr>
        <w:t>104</w:t>
      </w:r>
      <w:r>
        <w:rPr>
          <w:rtl/>
          <w:cs/>
          <w:lang w:val="ar_AE" w:bidi="ar_AE"/>
        </w:rPr>
        <w:t xml:space="preserve">؛ </w:t>
      </w:r>
      <w:r>
        <w:rPr>
          <w:rtl/>
          <w:cs/>
          <w:lang w:val="ar_AE" w:bidi="ar_AE"/>
        </w:rPr>
        <w:t>145</w:t>
      </w:r>
      <w:r>
        <w:rPr>
          <w:rtl/>
          <w:cs/>
          <w:lang w:val="ar_AE" w:bidi="ar_AE"/>
        </w:rPr>
        <w:t>)، يقارن هذا المحتوى بين الرَّجُلُ التَّقِيِّ والشرير، ويَتَغَنَّى بكرامة ذلك الرَّجُل التَّقِي. إن الرَّبَّ يسوع المَسِيَّا (</w:t>
      </w:r>
      <w:r>
        <w:rPr>
          <w:rtl/>
          <w:cs/>
          <w:lang w:val="ar_AE" w:bidi="ar_AE"/>
        </w:rPr>
        <w:t>المزمور 2</w:t>
      </w:r>
      <w:r>
        <w:rPr>
          <w:rtl/>
          <w:cs/>
          <w:lang w:val="ar_AE" w:bidi="ar_AE"/>
        </w:rPr>
        <w:t>) - الرَّبَّ السَّيِّدَ (</w:t>
      </w:r>
      <w:r>
        <w:rPr>
          <w:rtl/>
          <w:cs/>
          <w:lang w:val="ar_AE" w:bidi="ar_AE"/>
        </w:rPr>
        <w:t>العبرانيين 2:6–8</w:t>
      </w:r>
      <w:r>
        <w:rPr>
          <w:rtl/>
          <w:cs/>
          <w:lang w:val="ar_AE" w:bidi="ar_AE"/>
        </w:rPr>
        <w:t xml:space="preserve">؛ انْظُرْ </w:t>
      </w:r>
      <w:r>
        <w:rPr>
          <w:rtl/>
          <w:cs/>
          <w:lang w:val="ar_AE" w:bidi="ar_AE"/>
        </w:rPr>
        <w:t>1 كُورِنْثُوس 15:27</w:t>
      </w:r>
      <w:r>
        <w:rPr>
          <w:rtl/>
          <w:cs/>
          <w:lang w:val="ar_AE" w:bidi="ar_AE"/>
        </w:rPr>
        <w:t>)، من يتجلَّى فيه كمالُ الإنسانية - يُجَسِّدُ هذا الرَّجُلَ المثاليَّ.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١: ٢</w:t>
      </w:r>
      <w:r>
        <w:rPr>
          <w:rtl/>
          <w:cs/>
          <w:lang w:val="ar_AE" w:bidi="ar_AE"/>
        </w:rPr>
      </w:r>
    </w:p>
    <w:p>
      <w:pPr>
        <w:bidi/>
      </w:pPr>
      <w:r>
        <w:rPr>
          <w:rtl/>
          <w:cs/>
          <w:lang w:val="ar_AE" w:bidi="ar_AE"/>
        </w:rPr>
      </w:r>
      <w:r>
        <w:rPr>
          <w:b/>
          <w:rtl/>
          <w:cs/>
          <w:lang w:val="ar_AE" w:bidi="ar_AE"/>
        </w:rPr>
        <w:t xml:space="preserve">نَامُوسُ </w:t>
      </w:r>
      <w:r>
        <w:rPr>
          <w:rtl/>
          <w:cs/>
          <w:lang w:val="ar_AE" w:bidi="ar_AE"/>
        </w:rPr>
        <w:t xml:space="preserve">(توراه في العبرية) الرَّبِّ هو الإعلانُ الكامِلُ عن وصايا الله (انْظُرْ </w:t>
      </w:r>
      <w:r>
        <w:rPr>
          <w:rtl/>
          <w:cs/>
          <w:lang w:val="ar_AE" w:bidi="ar_AE"/>
        </w:rPr>
        <w:t>التعليق الدراسي على التثنية 4:44</w:t>
      </w:r>
      <w:r>
        <w:rPr>
          <w:rtl/>
          <w:cs/>
          <w:lang w:val="ar_AE" w:bidi="ar_AE"/>
        </w:rPr>
        <w:t xml:space="preserve">). • </w:t>
      </w:r>
      <w:r>
        <w:rPr>
          <w:b/>
          <w:rtl/>
          <w:cs/>
          <w:lang w:val="ar_AE" w:bidi="ar_AE"/>
        </w:rPr>
        <w:t>اللَّهْجُ أو التأمُّل</w:t>
      </w:r>
      <w:r>
        <w:rPr>
          <w:rtl/>
          <w:cs/>
          <w:lang w:val="ar_AE" w:bidi="ar_AE"/>
        </w:rPr>
        <w:t xml:space="preserve"> هو عملية تفكيرٍ داخلِيٍّ يمكن أن تكونَ إيجابيةً (</w:t>
      </w:r>
      <w:r>
        <w:rPr>
          <w:rtl/>
          <w:cs/>
          <w:lang w:val="ar_AE" w:bidi="ar_AE"/>
        </w:rPr>
        <w:t>المزمور 1:2</w:t>
      </w:r>
      <w:r>
        <w:rPr>
          <w:rtl/>
          <w:cs/>
          <w:lang w:val="ar_AE" w:bidi="ar_AE"/>
        </w:rPr>
        <w:t xml:space="preserve">؛ </w:t>
      </w:r>
      <w:r>
        <w:rPr>
          <w:rtl/>
          <w:cs/>
          <w:lang w:val="ar_AE" w:bidi="ar_AE"/>
        </w:rPr>
        <w:t>63:6</w:t>
      </w:r>
      <w:r>
        <w:rPr>
          <w:rtl/>
          <w:cs/>
          <w:lang w:val="ar_AE" w:bidi="ar_AE"/>
        </w:rPr>
        <w:t xml:space="preserve">؛ </w:t>
      </w:r>
      <w:r>
        <w:rPr>
          <w:rtl/>
          <w:cs/>
          <w:lang w:val="ar_AE" w:bidi="ar_AE"/>
        </w:rPr>
        <w:t>77:12</w:t>
      </w:r>
      <w:r>
        <w:rPr>
          <w:rtl/>
          <w:cs/>
          <w:lang w:val="ar_AE" w:bidi="ar_AE"/>
        </w:rPr>
        <w:t xml:space="preserve">؛ </w:t>
      </w:r>
      <w:r>
        <w:rPr>
          <w:rtl/>
          <w:cs/>
          <w:lang w:val="ar_AE" w:bidi="ar_AE"/>
        </w:rPr>
        <w:t>143:5</w:t>
      </w:r>
      <w:r>
        <w:rPr>
          <w:rtl/>
          <w:cs/>
          <w:lang w:val="ar_AE" w:bidi="ar_AE"/>
        </w:rPr>
        <w:t xml:space="preserve">) أو سلبيةً (انْظُرْ </w:t>
      </w:r>
      <w:r>
        <w:rPr>
          <w:rtl/>
          <w:cs/>
          <w:lang w:val="ar_AE" w:bidi="ar_AE"/>
        </w:rPr>
        <w:t>2:1</w:t>
      </w:r>
      <w:r>
        <w:rPr>
          <w:rtl/>
          <w:cs/>
          <w:lang w:val="ar_AE" w:bidi="ar_AE"/>
        </w:rPr>
        <w:t xml:space="preserve">؛ </w:t>
      </w:r>
      <w:r>
        <w:rPr>
          <w:rtl/>
          <w:cs/>
          <w:lang w:val="ar_AE" w:bidi="ar_AE"/>
        </w:rPr>
        <w:t>38:12</w:t>
      </w:r>
      <w:r>
        <w:rPr>
          <w:rtl/>
          <w:cs/>
          <w:lang w:val="ar_AE" w:bidi="ar_AE"/>
        </w:rPr>
        <w:t>). كلمةُ الرَّبِّ هي موضوعُ التَّأَمُّلِ التَّقَوِيِّ (</w:t>
      </w:r>
      <w:r>
        <w:rPr>
          <w:rtl/>
          <w:cs/>
          <w:lang w:val="ar_AE" w:bidi="ar_AE"/>
        </w:rPr>
        <w:t>119:48</w:t>
      </w:r>
      <w:r>
        <w:rPr>
          <w:rtl/>
          <w:cs/>
          <w:lang w:val="ar_AE" w:bidi="ar_AE"/>
        </w:rPr>
        <w:t>). • "</w:t>
      </w:r>
      <w:r>
        <w:rPr>
          <w:b/>
          <w:rtl/>
          <w:cs/>
          <w:lang w:val="ar_AE" w:bidi="ar_AE"/>
        </w:rPr>
        <w:t>نَهَارًا وَلَيْلًا</w:t>
      </w:r>
      <w:r>
        <w:rPr>
          <w:rtl/>
          <w:cs/>
          <w:lang w:val="ar_AE" w:bidi="ar_AE"/>
        </w:rPr>
        <w:t xml:space="preserve">" تعبير يفيد الاستمرارية أي في كلِّ الأوقاتِ، سواء كان المَرْءُ ماشيًا، أو واقفًا، أو جالسًا، أو </w:t>
      </w:r>
      <w:r>
        <w:rPr>
          <w:rtl/>
          <w:cs/>
          <w:lang w:val="ar_AE" w:bidi="ar_AE"/>
        </w:rPr>
        <w:t xml:space="preserve">مُتَّكِئًا للنومِ </w:t>
      </w:r>
      <w:r>
        <w:rPr>
          <w:rtl/>
          <w:cs/>
          <w:lang w:val="ar_AE" w:bidi="ar_AE"/>
        </w:rPr>
        <w:t xml:space="preserve">(انْظُرْ </w:t>
      </w:r>
      <w:r>
        <w:rPr>
          <w:rtl/>
          <w:cs/>
          <w:lang w:val="ar_AE" w:bidi="ar_AE"/>
        </w:rPr>
        <w:t>التثنية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 3</w:t>
      </w:r>
      <w:r>
        <w:rPr>
          <w:rtl/>
          <w:cs/>
          <w:lang w:val="ar_AE" w:bidi="ar_AE"/>
        </w:rPr>
      </w:r>
    </w:p>
    <w:p>
      <w:pPr>
        <w:bidi/>
      </w:pPr>
      <w:r>
        <w:rPr>
          <w:rtl/>
          <w:cs/>
          <w:lang w:val="ar_AE" w:bidi="ar_AE"/>
        </w:rPr>
      </w:r>
      <w:r>
        <w:rPr>
          <w:rtl/>
          <w:cs/>
          <w:lang w:val="ar_AE" w:bidi="ar_AE"/>
        </w:rPr>
        <w:t xml:space="preserve">الأَشْجَارُ جيِّدَةُ الرَّيِّ يدوم غرسها وتأتي بالثمر الكثير (انْظُرْ </w:t>
      </w:r>
      <w:r>
        <w:rPr>
          <w:rtl/>
          <w:cs/>
          <w:lang w:val="ar_AE" w:bidi="ar_AE"/>
        </w:rPr>
        <w:t>إرميا 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١: ٣–٥</w:t>
      </w:r>
      <w:r>
        <w:rPr>
          <w:rtl/>
          <w:cs/>
          <w:lang w:val="ar_AE" w:bidi="ar_AE"/>
        </w:rPr>
      </w:r>
    </w:p>
    <w:p>
      <w:pPr>
        <w:bidi/>
      </w:pPr>
      <w:r>
        <w:rPr>
          <w:rtl/>
          <w:cs/>
          <w:lang w:val="ar_AE" w:bidi="ar_AE"/>
        </w:rPr>
      </w:r>
      <w:r>
        <w:rPr>
          <w:rtl/>
          <w:cs/>
          <w:lang w:val="ar_AE" w:bidi="ar_AE"/>
        </w:rPr>
        <w:t>المُسْتَقْبَلُ للأَتْقِياءِ.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 4</w:t>
      </w:r>
      <w:r>
        <w:rPr>
          <w:rtl/>
          <w:cs/>
          <w:lang w:val="ar_AE" w:bidi="ar_AE"/>
        </w:rPr>
      </w:r>
    </w:p>
    <w:p>
      <w:pPr>
        <w:bidi/>
      </w:pPr>
      <w:r>
        <w:rPr>
          <w:rtl/>
          <w:cs/>
          <w:lang w:val="ar_AE" w:bidi="ar_AE"/>
        </w:rPr>
      </w:r>
      <w:r>
        <w:rPr>
          <w:rtl/>
          <w:cs/>
          <w:lang w:val="ar_AE" w:bidi="ar_AE"/>
        </w:rPr>
        <w:t>إن وَقْتَ الدينونة العَتِيدِ (</w:t>
      </w:r>
      <w:r>
        <w:rPr>
          <w:rtl/>
          <w:cs/>
          <w:lang w:val="ar_AE" w:bidi="ar_AE"/>
        </w:rPr>
        <w:t>1:5</w:t>
      </w:r>
      <w:r>
        <w:rPr>
          <w:rtl/>
          <w:cs/>
          <w:lang w:val="ar_AE" w:bidi="ar_AE"/>
        </w:rPr>
        <w:t xml:space="preserve">) سوف </w:t>
      </w:r>
      <w:r>
        <w:rPr>
          <w:rtl/>
          <w:cs/>
          <w:lang w:val="ar_AE" w:bidi="ar_AE"/>
        </w:rPr>
        <w:t xml:space="preserve">يُبِيدُ </w:t>
      </w:r>
      <w:r>
        <w:rPr>
          <w:rtl/>
          <w:cs/>
          <w:lang w:val="ar_AE" w:bidi="ar_AE"/>
        </w:rPr>
        <w:t>الأشرارَ مع أعمالِهُم (</w:t>
      </w:r>
      <w:r>
        <w:rPr>
          <w:rtl/>
          <w:cs/>
          <w:lang w:val="ar_AE" w:bidi="ar_AE"/>
        </w:rPr>
        <w:t>35:5</w:t>
      </w:r>
      <w:r>
        <w:rPr>
          <w:rtl/>
          <w:cs/>
          <w:lang w:val="ar_AE" w:bidi="ar_AE"/>
        </w:rPr>
        <w:t xml:space="preserve">؛ </w:t>
      </w:r>
      <w:r>
        <w:rPr>
          <w:rtl/>
          <w:cs/>
          <w:lang w:val="ar_AE" w:bidi="ar_AE"/>
        </w:rPr>
        <w:t>83:13</w:t>
      </w:r>
      <w:r>
        <w:rPr>
          <w:rtl/>
          <w:cs/>
          <w:lang w:val="ar_AE" w:bidi="ar_AE"/>
        </w:rPr>
        <w:t xml:space="preserve">؛ </w:t>
      </w:r>
      <w:r>
        <w:rPr>
          <w:rtl/>
          <w:cs/>
          <w:lang w:val="ar_AE" w:bidi="ar_AE"/>
        </w:rPr>
        <w:t>إشعياء 17:13</w:t>
      </w:r>
      <w:r>
        <w:rPr>
          <w:rtl/>
          <w:cs/>
          <w:lang w:val="ar_AE" w:bidi="ar_AE"/>
        </w:rPr>
        <w:t xml:space="preserve">؛ انْظُرْ </w:t>
      </w:r>
      <w:r>
        <w:rPr>
          <w:rtl/>
          <w:cs/>
          <w:lang w:val="ar_AE" w:bidi="ar_AE"/>
        </w:rPr>
        <w:t>التعليق الدراسي على إرميا 13:24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 5</w:t>
      </w:r>
      <w:r>
        <w:rPr>
          <w:rtl/>
          <w:cs/>
          <w:lang w:val="ar_AE" w:bidi="ar_AE"/>
        </w:rPr>
      </w:r>
    </w:p>
    <w:p>
      <w:pPr>
        <w:bidi/>
      </w:pPr>
      <w:r>
        <w:rPr>
          <w:rtl/>
          <w:cs/>
          <w:lang w:val="ar_AE" w:bidi="ar_AE"/>
        </w:rPr>
      </w:r>
      <w:r>
        <w:rPr>
          <w:rtl/>
          <w:cs/>
          <w:lang w:val="ar_AE" w:bidi="ar_AE"/>
        </w:rPr>
        <w:t>لن يقوَى الأشرارُِ على احْتِمَالِ حساب دينونة الرَّبِّ</w:t>
      </w:r>
      <w:r>
        <w:rPr>
          <w:i/>
          <w:rtl/>
          <w:cs/>
          <w:lang w:val="ar_AE" w:bidi="ar_AE"/>
        </w:rPr>
        <w:t>؛</w:t>
      </w:r>
      <w:r>
        <w:rPr>
          <w:rtl/>
          <w:cs/>
          <w:lang w:val="ar_AE" w:bidi="ar_AE"/>
        </w:rPr>
        <w:t xml:space="preserve"> إنهم مُدانُون بالفِعْلِ (انْظُرْ </w:t>
      </w:r>
      <w:r>
        <w:rPr>
          <w:rtl/>
          <w:cs/>
          <w:lang w:val="ar_AE" w:bidi="ar_AE"/>
        </w:rPr>
        <w:t>5:5</w:t>
      </w:r>
      <w:r>
        <w:rPr>
          <w:rtl/>
          <w:cs/>
          <w:lang w:val="ar_AE" w:bidi="ar_AE"/>
        </w:rPr>
        <w:t xml:space="preserve">؛ </w:t>
      </w:r>
      <w:r>
        <w:rPr>
          <w:rtl/>
          <w:cs/>
          <w:lang w:val="ar_AE" w:bidi="ar_AE"/>
        </w:rPr>
        <w:t>7:6</w:t>
      </w:r>
      <w:r>
        <w:rPr>
          <w:rtl/>
          <w:cs/>
          <w:lang w:val="ar_AE" w:bidi="ar_AE"/>
        </w:rPr>
        <w:t xml:space="preserve">؛ </w:t>
      </w:r>
      <w:r>
        <w:rPr>
          <w:rtl/>
          <w:cs/>
          <w:lang w:val="ar_AE" w:bidi="ar_AE"/>
        </w:rPr>
        <w:t>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w:t>
      </w:r>
      <w:r>
        <w:rPr>
          <w:rtl/>
          <w:cs/>
          <w:lang w:val="ar_AE" w:bidi="ar_AE"/>
        </w:rPr>
      </w:r>
    </w:p>
    <w:p>
      <w:pPr>
        <w:pStyle w:val="ListBullet"/>
        <w:bidi/>
        <w:spacing w:line="240" w:lineRule="auto"/>
        <w:ind w:left="720"/>
      </w:pPr>
      <w:r>
        <w:rPr>
          <w:rtl/>
          <w:cs/>
          <w:lang w:val="ar_AE" w:bidi="ar_AE"/>
        </w:rPr>
      </w:r>
      <w:r>
        <w:rPr>
          <w:rtl/>
          <w:cs/>
          <w:lang w:val="ar_AE" w:bidi="ar_AE"/>
        </w:rPr>
        <w:t xml:space="preserve">عندما يعتني الله بالناس المطيعين له ويعاقِبُ فاعلي الشَّرِّ، يُظْهِرُ هذا الأمر كيف يجازِي اللهُ الناسَ بما تستحقُّه أعمالهم (انْظُرْ </w:t>
      </w:r>
      <w:r>
        <w:rPr>
          <w:rtl/>
          <w:cs/>
          <w:lang w:val="ar_AE" w:bidi="ar_AE"/>
        </w:rPr>
        <w:t>غَلاطِيَّة 6:7–10</w:t>
      </w:r>
      <w:r>
        <w:rPr>
          <w:rtl/>
          <w:cs/>
          <w:lang w:val="ar_AE" w:bidi="ar_AE"/>
        </w:rPr>
        <w:t xml:space="preserve">). يُعْرَفُ هذا بـ "المجازاة". قد يبدو الأشرارُ ناجحين لفترةٍ وَجِيزَةٍ، إلا أن حياتَهم في النهاية قصيرةٌ الأمدِ، وعديمَةُ المعنَى. ستكون النُّصْرَةُ النهائيةُ لله ولم يثبتون على أمانتهم معه (انْظُرْ </w:t>
      </w:r>
      <w:r>
        <w:rPr>
          <w:rtl/>
          <w:cs/>
          <w:lang w:val="ar_AE" w:bidi="ar_AE"/>
        </w:rPr>
        <w:t>المزمور 9:5</w:t>
      </w:r>
      <w:r>
        <w:rPr>
          <w:rtl/>
          <w:cs/>
          <w:lang w:val="ar_AE" w:bidi="ar_AE"/>
        </w:rPr>
        <w:t xml:space="preserve">، </w:t>
      </w:r>
      <w:r>
        <w:rPr>
          <w:rtl/>
          <w:cs/>
          <w:lang w:val="ar_AE" w:bidi="ar_AE"/>
        </w:rPr>
        <w:t>6</w:t>
      </w:r>
      <w:r>
        <w:rPr>
          <w:rtl/>
          <w:cs/>
          <w:lang w:val="ar_AE" w:bidi="ar_AE"/>
        </w:rPr>
        <w:t xml:space="preserve">، </w:t>
      </w:r>
      <w:r>
        <w:rPr>
          <w:rtl/>
          <w:cs/>
          <w:lang w:val="ar_AE" w:bidi="ar_AE"/>
        </w:rPr>
        <w:t>18</w:t>
      </w:r>
      <w:r>
        <w:rPr>
          <w:rtl/>
          <w:cs/>
          <w:lang w:val="ar_AE" w:bidi="ar_AE"/>
        </w:rPr>
        <w:t xml:space="preserve">؛ </w:t>
      </w:r>
      <w:r>
        <w:rPr>
          <w:rtl/>
          <w:cs/>
          <w:lang w:val="ar_AE" w:bidi="ar_AE"/>
        </w:rPr>
        <w:t>10:16</w:t>
      </w:r>
      <w:r>
        <w:rPr>
          <w:rtl/>
          <w:cs/>
          <w:lang w:val="ar_AE" w:bidi="ar_AE"/>
        </w:rPr>
        <w:t xml:space="preserve">؛ </w:t>
      </w:r>
      <w:r>
        <w:rPr>
          <w:rtl/>
          <w:cs/>
          <w:lang w:val="ar_AE" w:bidi="ar_AE"/>
        </w:rPr>
        <w:t>37:20</w:t>
      </w:r>
      <w:r>
        <w:rPr>
          <w:rtl/>
          <w:cs/>
          <w:lang w:val="ar_AE" w:bidi="ar_AE"/>
        </w:rPr>
        <w:t xml:space="preserve">؛ </w:t>
      </w:r>
      <w:r>
        <w:rPr>
          <w:rtl/>
          <w:cs/>
          <w:lang w:val="ar_AE" w:bidi="ar_AE"/>
        </w:rPr>
        <w:t>73:27</w:t>
      </w:r>
      <w:r>
        <w:rPr>
          <w:rtl/>
          <w:cs/>
          <w:lang w:val="ar_AE" w:bidi="ar_AE"/>
        </w:rPr>
        <w:t xml:space="preserve">؛ </w:t>
      </w:r>
      <w:r>
        <w:rPr>
          <w:rtl/>
          <w:cs/>
          <w:lang w:val="ar_AE" w:bidi="ar_AE"/>
        </w:rPr>
        <w:t>92:9</w:t>
      </w:r>
      <w:r>
        <w:rPr>
          <w:rtl/>
          <w:cs/>
          <w:lang w:val="ar_AE" w:bidi="ar_AE"/>
        </w:rPr>
        <w:t xml:space="preserve">؛ مع </w:t>
      </w:r>
      <w:r>
        <w:rPr>
          <w:rtl/>
          <w:cs/>
          <w:lang w:val="ar_AE" w:bidi="ar_AE"/>
        </w:rPr>
        <w:t>142:4</w:t>
      </w:r>
      <w:r>
        <w:rPr>
          <w:rtl/>
          <w:cs/>
          <w:lang w:val="ar_AE" w:bidi="ar_AE"/>
        </w:rPr>
        <w:t xml:space="preserve">؛ </w:t>
      </w:r>
      <w:r>
        <w:rPr>
          <w:rtl/>
          <w:cs/>
          <w:lang w:val="ar_AE" w:bidi="ar_AE"/>
        </w:rPr>
        <w:t>إشعياء 57:1</w:t>
      </w:r>
      <w:r>
        <w:rPr>
          <w:rtl/>
          <w:cs/>
          <w:lang w:val="ar_AE" w:bidi="ar_AE"/>
        </w:rPr>
        <w:t>).</w:t>
      </w:r>
    </w:p>
    <w:p>
      <w:pPr>
        <w:pStyle w:val="ListBullet"/>
        <w:bidi/>
        <w:spacing w:line="240" w:lineRule="auto"/>
        <w:ind w:left="720"/>
      </w:pPr>
      <w:r>
        <w:rPr>
          <w:rtl/>
          <w:cs/>
          <w:lang w:val="ar_AE" w:bidi="ar_AE"/>
        </w:rPr>
      </w:r>
      <w:r>
        <w:rPr>
          <w:rtl/>
          <w:cs/>
          <w:lang w:val="ar_AE" w:bidi="ar_AE"/>
        </w:rPr>
        <w:t>الأشخاص الذين يعيشون بطريقَةٍ ترضِي الله سُعَدَاءٌ مطوَّبون (</w:t>
      </w:r>
      <w:r>
        <w:rPr>
          <w:rtl/>
          <w:cs/>
          <w:lang w:val="ar_AE" w:bidi="ar_AE"/>
        </w:rPr>
        <w:t>المزمور 1:1</w:t>
      </w:r>
      <w:r>
        <w:rPr>
          <w:rtl/>
          <w:cs/>
          <w:lang w:val="ar_AE" w:bidi="ar_AE"/>
        </w:rPr>
        <w:t xml:space="preserve">؛ </w:t>
      </w:r>
      <w:r>
        <w:rPr>
          <w:rtl/>
          <w:cs/>
          <w:lang w:val="ar_AE" w:bidi="ar_AE"/>
        </w:rPr>
        <w:t>5:12</w:t>
      </w:r>
      <w:r>
        <w:rPr>
          <w:rtl/>
          <w:cs/>
          <w:lang w:val="ar_AE" w:bidi="ar_AE"/>
        </w:rPr>
        <w:t xml:space="preserve">؛ </w:t>
      </w:r>
      <w:r>
        <w:rPr>
          <w:rtl/>
          <w:cs/>
          <w:lang w:val="ar_AE" w:bidi="ar_AE"/>
        </w:rPr>
        <w:t>14:5</w:t>
      </w:r>
      <w:r>
        <w:rPr>
          <w:rtl/>
          <w:cs/>
          <w:lang w:val="ar_AE" w:bidi="ar_AE"/>
        </w:rPr>
        <w:t xml:space="preserve">). هُم سُعَدَاءٌ لأن الله يَحْميهم وَيَعْتني بهم، ويستَمِعُ إليهم عندما يطلبون العدلَ، ويضمَنُ لهم مستقبَلَهم (انْظُرْ </w:t>
      </w:r>
      <w:r>
        <w:rPr>
          <w:rtl/>
          <w:cs/>
          <w:lang w:val="ar_AE" w:bidi="ar_AE"/>
        </w:rPr>
        <w:t>121:3–4</w:t>
      </w:r>
      <w:r>
        <w:rPr>
          <w:rtl/>
          <w:cs/>
          <w:lang w:val="ar_AE" w:bidi="ar_AE"/>
        </w:rPr>
        <w:t>).</w:t>
      </w:r>
    </w:p>
    <w:p>
      <w:pPr>
        <w:pStyle w:val="ListBullet"/>
        <w:bidi/>
        <w:spacing w:line="240" w:lineRule="auto"/>
        <w:ind w:left="720"/>
      </w:pPr>
      <w:r>
        <w:rPr>
          <w:rtl/>
          <w:cs/>
          <w:lang w:val="ar_AE" w:bidi="ar_AE"/>
        </w:rPr>
      </w:r>
      <w:r>
        <w:rPr>
          <w:rtl/>
          <w:cs/>
          <w:lang w:val="ar_AE" w:bidi="ar_AE"/>
        </w:rPr>
        <w:t>طريقُ المَرْءِ يعكِسُ حياتَهُ وطبيعتَه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٢: ١</w:t>
      </w:r>
      <w:r>
        <w:rPr>
          <w:rtl/>
          <w:cs/>
          <w:lang w:val="ar_AE" w:bidi="ar_AE"/>
        </w:rPr>
      </w:r>
    </w:p>
    <w:p>
      <w:pPr>
        <w:bidi/>
      </w:pPr>
      <w:r>
        <w:rPr>
          <w:rtl/>
          <w:cs/>
          <w:lang w:val="ar_AE" w:bidi="ar_AE"/>
        </w:rPr>
      </w:r>
      <w:r>
        <w:rPr>
          <w:b/>
          <w:rtl/>
          <w:cs/>
          <w:lang w:val="ar_AE" w:bidi="ar_AE"/>
        </w:rPr>
        <w:t>مؤامرة</w:t>
      </w:r>
      <w:r>
        <w:rPr>
          <w:rtl/>
          <w:cs/>
          <w:lang w:val="ar_AE" w:bidi="ar_AE"/>
        </w:rPr>
        <w:t xml:space="preserve">: الفعل العبري المُتَرجَم بمعنى "يلهج، يتأمَّل" في </w:t>
      </w:r>
      <w:r>
        <w:rPr>
          <w:rtl/>
          <w:cs/>
          <w:lang w:val="ar_AE" w:bidi="ar_AE"/>
        </w:rPr>
        <w:t>المزمور 1:2</w:t>
      </w:r>
      <w:r>
        <w:rPr>
          <w:rtl/>
          <w:cs/>
          <w:lang w:val="ar_AE" w:bidi="ar_AE"/>
        </w:rPr>
        <w:t xml:space="preserve"> يشير في سياقات أخرى إلى مقاومة الرَّبِّ بالكلامِ (</w:t>
      </w:r>
      <w:r>
        <w:rPr>
          <w:rtl/>
          <w:cs/>
          <w:lang w:val="ar_AE" w:bidi="ar_AE"/>
        </w:rPr>
        <w:t>إشعياء 59:13</w:t>
      </w:r>
      <w:r>
        <w:rPr>
          <w:rtl/>
          <w:cs/>
          <w:lang w:val="ar_AE" w:bidi="ar_AE"/>
        </w:rPr>
        <w:t>) أو الفِكْرِ (</w:t>
      </w:r>
      <w:r>
        <w:rPr>
          <w:rtl/>
          <w:cs/>
          <w:lang w:val="ar_AE" w:bidi="ar_AE"/>
        </w:rPr>
        <w:t>المزمور 38:12</w:t>
      </w:r>
      <w:r>
        <w:rPr>
          <w:rtl/>
          <w:cs/>
          <w:lang w:val="ar_AE" w:bidi="ar_AE"/>
        </w:rPr>
        <w:t xml:space="preserve">؛ </w:t>
      </w:r>
      <w:r>
        <w:rPr>
          <w:rtl/>
          <w:cs/>
          <w:lang w:val="ar_AE" w:bidi="ar_AE"/>
        </w:rPr>
        <w:t>الأمثال 24:2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 1–3</w:t>
      </w:r>
      <w:r>
        <w:rPr>
          <w:rtl/>
          <w:cs/>
          <w:lang w:val="ar_AE" w:bidi="ar_AE"/>
        </w:rPr>
      </w:r>
    </w:p>
    <w:p>
      <w:pPr>
        <w:bidi/>
      </w:pPr>
      <w:r>
        <w:rPr>
          <w:rtl/>
          <w:cs/>
          <w:lang w:val="ar_AE" w:bidi="ar_AE"/>
        </w:rPr>
      </w:r>
      <w:r>
        <w:rPr>
          <w:rtl/>
          <w:cs/>
          <w:lang w:val="ar_AE" w:bidi="ar_AE"/>
        </w:rPr>
        <w:t>أساليبهم غير المُجْدِيَةِ تؤدِّي إلى الموتِ (</w:t>
      </w:r>
      <w:r>
        <w:rPr>
          <w:rtl/>
          <w:cs/>
          <w:lang w:val="ar_AE" w:bidi="ar_AE"/>
        </w:rPr>
        <w:t>1:4</w:t>
      </w:r>
      <w:r>
        <w:rPr>
          <w:rtl/>
          <w:cs/>
          <w:lang w:val="ar_AE" w:bidi="ar_AE"/>
        </w:rPr>
        <w:t xml:space="preserve">، </w:t>
      </w:r>
      <w:r>
        <w:rPr>
          <w:rtl/>
          <w:cs/>
          <w:lang w:val="ar_AE" w:bidi="ar_AE"/>
        </w:rPr>
        <w:t>6</w:t>
      </w:r>
      <w:r>
        <w:rPr>
          <w:rtl/>
          <w:cs/>
          <w:lang w:val="ar_AE" w:bidi="ar_AE"/>
        </w:rPr>
        <w:t>)، لكن البَشَرَ الفاسدين يتحدون معًا لمقاوَمَةِ الإلهِ الحقيقيِّ ومسيحِهِ.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 1–12</w:t>
      </w:r>
      <w:r>
        <w:rPr>
          <w:rtl/>
          <w:cs/>
          <w:lang w:val="ar_AE" w:bidi="ar_AE"/>
        </w:rPr>
      </w:r>
    </w:p>
    <w:p>
      <w:pPr>
        <w:bidi/>
      </w:pPr>
      <w:r>
        <w:rPr>
          <w:rtl/>
          <w:cs/>
          <w:lang w:val="ar_AE" w:bidi="ar_AE"/>
        </w:rPr>
      </w:r>
      <w:r>
        <w:rPr>
          <w:rtl/>
          <w:cs/>
          <w:lang w:val="ar_AE" w:bidi="ar_AE"/>
        </w:rPr>
        <w:t>يرتبطُ هذا المزمور المَلَكِي بتعيين الرَّبِّ لمَلِكٍ من نَسْلِ داود. ويحتفي بِمَهَمَّةِ جميع الملوك في السُّلالَةِ المَلَكِيَّة لداود، ويقدِّمُ رجاءً بمجيء حاكِمٍ مثاليٍّ يحقِّقُ قَصْدَ الرَّبِّ بإخضاع كلِّ الأُمَمِ (</w:t>
      </w:r>
      <w:r>
        <w:rPr>
          <w:rtl/>
          <w:cs/>
          <w:lang w:val="ar_AE" w:bidi="ar_AE"/>
        </w:rPr>
        <w:t>2:11</w:t>
      </w:r>
      <w:r>
        <w:rPr>
          <w:rtl/>
          <w:cs/>
          <w:lang w:val="ar_AE" w:bidi="ar_AE"/>
        </w:rPr>
        <w:t>) أو تدميرها (</w:t>
      </w:r>
      <w:r>
        <w:rPr>
          <w:rtl/>
          <w:cs/>
          <w:lang w:val="ar_AE" w:bidi="ar_AE"/>
        </w:rPr>
        <w:t>2:9</w:t>
      </w:r>
      <w:r>
        <w:rPr>
          <w:rtl/>
          <w:cs/>
          <w:lang w:val="ar_AE" w:bidi="ar_AE"/>
        </w:rPr>
        <w:t xml:space="preserve">). يُحَدِّدُ العَهْدُ الجَدِيدُ شخصَ يسوع بوصفه هذا النَّسْلَ المَلَكِيَّ (انْظُرْ </w:t>
      </w:r>
      <w:r>
        <w:rPr>
          <w:rtl/>
          <w:cs/>
          <w:lang w:val="ar_AE" w:bidi="ar_AE"/>
        </w:rPr>
        <w:t>أَعْمَال الرُّسُل 13:33</w:t>
      </w:r>
      <w:r>
        <w:rPr>
          <w:rtl/>
          <w:cs/>
          <w:lang w:val="ar_AE" w:bidi="ar_AE"/>
        </w:rPr>
        <w:t xml:space="preserve">؛ </w:t>
      </w:r>
      <w:r>
        <w:rPr>
          <w:rtl/>
          <w:cs/>
          <w:lang w:val="ar_AE" w:bidi="ar_AE"/>
        </w:rPr>
        <w:t>1 كُورِنْثُوس 15:25–27</w:t>
      </w:r>
      <w:r>
        <w:rPr>
          <w:rtl/>
          <w:cs/>
          <w:lang w:val="ar_AE" w:bidi="ar_AE"/>
        </w:rPr>
        <w:t xml:space="preserve">؛ </w:t>
      </w:r>
      <w:r>
        <w:rPr>
          <w:rtl/>
          <w:cs/>
          <w:lang w:val="ar_AE" w:bidi="ar_AE"/>
        </w:rPr>
        <w:t>عالعِبْرانِيِّين 1:5</w:t>
      </w:r>
      <w:r>
        <w:rPr>
          <w:rtl/>
          <w:cs/>
          <w:lang w:val="ar_AE" w:bidi="ar_AE"/>
        </w:rPr>
        <w:t xml:space="preserve">; </w:t>
      </w:r>
      <w:r>
        <w:rPr>
          <w:rtl/>
          <w:cs/>
          <w:lang w:val="ar_AE" w:bidi="ar_AE"/>
        </w:rPr>
        <w:t>5:5</w:t>
      </w:r>
      <w:r>
        <w:rPr>
          <w:rtl/>
          <w:cs/>
          <w:lang w:val="ar_AE" w:bidi="ar_AE"/>
        </w:rPr>
        <w:t xml:space="preserve">؛ </w:t>
      </w:r>
      <w:r>
        <w:rPr>
          <w:rtl/>
          <w:cs/>
          <w:lang w:val="ar_AE" w:bidi="ar_AE"/>
        </w:rPr>
        <w:t>الرُّؤْيَا 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٢: ٢</w:t>
      </w:r>
      <w:r>
        <w:rPr>
          <w:rtl/>
          <w:cs/>
          <w:lang w:val="ar_AE" w:bidi="ar_AE"/>
        </w:rPr>
      </w:r>
    </w:p>
    <w:p>
      <w:pPr>
        <w:bidi/>
      </w:pPr>
      <w:r>
        <w:rPr>
          <w:rtl/>
          <w:cs/>
          <w:lang w:val="ar_AE" w:bidi="ar_AE"/>
        </w:rPr>
      </w:r>
      <w:r>
        <w:rPr>
          <w:rtl/>
          <w:cs/>
          <w:lang w:val="ar_AE" w:bidi="ar_AE"/>
        </w:rPr>
        <w:t xml:space="preserve">يُبْغِضُ المُلوكُ النِّظامَ الذي أسَّسَه الرَّبُّ في العالم، ولذلك يرغبون الاستقلالَ عنه (انْظُرْ </w:t>
      </w:r>
      <w:r>
        <w:rPr>
          <w:rtl/>
          <w:cs/>
          <w:lang w:val="ar_AE" w:bidi="ar_AE"/>
        </w:rPr>
        <w:t>36:4</w:t>
      </w:r>
      <w:r>
        <w:rPr>
          <w:rtl/>
          <w:cs/>
          <w:lang w:val="ar_AE" w:bidi="ar_AE"/>
        </w:rPr>
        <w:t>). يتآمرون للتَّسَلُّطِ على شَعْبِهِ (</w:t>
      </w:r>
      <w:r>
        <w:rPr>
          <w:rtl/>
          <w:cs/>
          <w:lang w:val="ar_AE" w:bidi="ar_AE"/>
        </w:rPr>
        <w:t>31:13</w:t>
      </w:r>
      <w:r>
        <w:rPr>
          <w:rtl/>
          <w:cs/>
          <w:lang w:val="ar_AE" w:bidi="ar_AE"/>
        </w:rPr>
        <w:t xml:space="preserve">؛ انْظُرْ </w:t>
      </w:r>
      <w:r>
        <w:rPr>
          <w:rtl/>
          <w:cs/>
          <w:lang w:val="ar_AE" w:bidi="ar_AE"/>
        </w:rPr>
        <w:t>83:1–4</w:t>
      </w:r>
      <w:r>
        <w:rPr>
          <w:rtl/>
          <w:cs/>
          <w:lang w:val="ar_AE" w:bidi="ar_AE"/>
        </w:rPr>
        <w:t xml:space="preserve">). يهدفون إلى تقويضِ سيادَةِ الرَّبِّ في العَالَمِ عن طريق الإطاحَةِ </w:t>
      </w:r>
      <w:r>
        <w:rPr>
          <w:b/>
          <w:rtl/>
          <w:cs/>
          <w:lang w:val="ar_AE" w:bidi="ar_AE"/>
        </w:rPr>
        <w:t xml:space="preserve">بالمَسِيَّا </w:t>
      </w:r>
      <w:r>
        <w:rPr>
          <w:rtl/>
          <w:cs/>
          <w:lang w:val="ar_AE" w:bidi="ar_AE"/>
        </w:rPr>
        <w:t>(أو بِمَسِيحِهِ)؛ فقد اختار الرَّبُّ مُلوكَ سُلالَةِ داود لتأسيس مملَكَتِهِ في كلِّ أنحاءِ الأرضِ. يؤكِّد العَهْدُ الجَدِيدُ أن يسوعَ، الابْنَ المُعَيَّن والممسوحَ من الله، هو الذي يُحَقِّقُ الدَّوْرَ الذي أَخْفَقَ فيه هؤلاء الملوكُ السابقون (</w:t>
      </w:r>
      <w:r>
        <w:rPr>
          <w:rtl/>
          <w:cs/>
          <w:lang w:val="ar_AE" w:bidi="ar_AE"/>
        </w:rPr>
        <w:t>أَعْمَال الرُّسُل 4:26</w:t>
      </w:r>
      <w:r>
        <w:rPr>
          <w:rtl/>
          <w:cs/>
          <w:lang w:val="ar_AE" w:bidi="ar_AE"/>
        </w:rPr>
        <w:t xml:space="preserve">؛ </w:t>
      </w:r>
      <w:r>
        <w:rPr>
          <w:rtl/>
          <w:cs/>
          <w:lang w:val="ar_AE" w:bidi="ar_AE"/>
        </w:rPr>
        <w:t>13:33</w:t>
      </w:r>
      <w:r>
        <w:rPr>
          <w:rtl/>
          <w:cs/>
          <w:lang w:val="ar_AE" w:bidi="ar_AE"/>
        </w:rPr>
        <w:t xml:space="preserve">؛ </w:t>
      </w:r>
      <w:r>
        <w:rPr>
          <w:rtl/>
          <w:cs/>
          <w:lang w:val="ar_AE" w:bidi="ar_AE"/>
        </w:rPr>
        <w:t>العِبْرانِيِّين 1:5</w:t>
      </w:r>
      <w:r>
        <w:rPr>
          <w:rtl/>
          <w:cs/>
          <w:lang w:val="ar_AE" w:bidi="ar_AE"/>
        </w:rPr>
        <w:t xml:space="preserve">؛ </w:t>
      </w:r>
      <w:r>
        <w:rPr>
          <w:rtl/>
          <w:cs/>
          <w:lang w:val="ar_AE" w:bidi="ar_AE"/>
        </w:rPr>
        <w:t>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w:t>
      </w:r>
      <w:r>
        <w:rPr>
          <w:rtl/>
          <w:cs/>
          <w:lang w:val="ar_AE" w:bidi="ar_AE"/>
        </w:rPr>
      </w:r>
    </w:p>
    <w:p>
      <w:pPr>
        <w:bidi/>
      </w:pPr>
      <w:r>
        <w:rPr>
          <w:rtl/>
          <w:cs/>
          <w:lang w:val="ar_AE" w:bidi="ar_AE"/>
        </w:rPr>
      </w:r>
      <w:r>
        <w:rPr>
          <w:b/>
          <w:rtl/>
          <w:cs/>
          <w:lang w:val="ar_AE" w:bidi="ar_AE"/>
        </w:rPr>
        <w:t>لِنَقْطَعْ قُيُودَهُمَا</w:t>
      </w:r>
      <w:r>
        <w:rPr>
          <w:rtl/>
          <w:cs/>
          <w:lang w:val="ar_AE" w:bidi="ar_AE"/>
        </w:rPr>
        <w:t>: يَظُنُّ هؤلاء الملوكُ أن الاعترافَ بالإلَهِ الحقيقيِّ مع مَلِكِهِ المختارِ سيؤدي لاسْتِعْبادِهِم (</w:t>
      </w:r>
      <w:r>
        <w:rPr>
          <w:rtl/>
          <w:cs/>
          <w:lang w:val="ar_AE" w:bidi="ar_AE"/>
        </w:rPr>
        <w:t>إشعياء 28:22</w:t>
      </w:r>
      <w:r>
        <w:rPr>
          <w:rtl/>
          <w:cs/>
          <w:lang w:val="ar_AE" w:bidi="ar_AE"/>
        </w:rPr>
        <w:t xml:space="preserve">؛ </w:t>
      </w:r>
      <w:r>
        <w:rPr>
          <w:rtl/>
          <w:cs/>
          <w:lang w:val="ar_AE" w:bidi="ar_AE"/>
        </w:rPr>
        <w:t>52:2</w:t>
      </w:r>
      <w:r>
        <w:rPr>
          <w:rtl/>
          <w:cs/>
          <w:lang w:val="ar_AE" w:bidi="ar_AE"/>
        </w:rPr>
        <w:t xml:space="preserve">؛ مع </w:t>
      </w:r>
      <w:r>
        <w:rPr>
          <w:rtl/>
          <w:cs/>
          <w:lang w:val="ar_AE" w:bidi="ar_AE"/>
        </w:rPr>
        <w:t>المَراثِي 3:7</w:t>
      </w:r>
      <w:r>
        <w:rPr>
          <w:rtl/>
          <w:cs/>
          <w:lang w:val="ar_AE" w:bidi="ar_AE"/>
        </w:rPr>
        <w:t xml:space="preserve">؛ </w:t>
      </w:r>
      <w:r>
        <w:rPr>
          <w:rtl/>
          <w:cs/>
          <w:lang w:val="ar_AE" w:bidi="ar_AE"/>
        </w:rPr>
        <w:t>رُومِيَة 1:1</w:t>
      </w:r>
      <w:r>
        <w:rPr>
          <w:rtl/>
          <w:cs/>
          <w:lang w:val="ar_AE" w:bidi="ar_AE"/>
        </w:rPr>
        <w:t xml:space="preserve">؛ </w:t>
      </w:r>
      <w:r>
        <w:rPr>
          <w:rtl/>
          <w:cs/>
          <w:lang w:val="ar_AE" w:bidi="ar_AE"/>
        </w:rPr>
        <w:t>1 كُورِنْثُوس 7:22</w:t>
      </w:r>
      <w:r>
        <w:rPr>
          <w:rtl/>
          <w:cs/>
          <w:lang w:val="ar_AE" w:bidi="ar_AE"/>
        </w:rPr>
        <w:t xml:space="preserve">؛ </w:t>
      </w:r>
      <w:r>
        <w:rPr>
          <w:rtl/>
          <w:cs/>
          <w:lang w:val="ar_AE" w:bidi="ar_AE"/>
        </w:rPr>
        <w:t>تِيطُس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w:t>
      </w:r>
      <w:r>
        <w:rPr>
          <w:rtl/>
          <w:cs/>
          <w:lang w:val="ar_AE" w:bidi="ar_AE"/>
        </w:rPr>
      </w:r>
    </w:p>
    <w:p>
      <w:pPr>
        <w:bidi/>
      </w:pPr>
      <w:r>
        <w:rPr>
          <w:rtl/>
          <w:cs/>
          <w:lang w:val="ar_AE" w:bidi="ar_AE"/>
        </w:rPr>
      </w:r>
      <w:r>
        <w:rPr>
          <w:b/>
          <w:rtl/>
          <w:cs/>
          <w:lang w:val="ar_AE" w:bidi="ar_AE"/>
        </w:rPr>
        <w:t>يَسُودُ في السَّمَاءِ</w:t>
      </w:r>
      <w:r>
        <w:rPr>
          <w:rtl/>
          <w:cs/>
          <w:lang w:val="ar_AE" w:bidi="ar_AE"/>
        </w:rPr>
        <w:t xml:space="preserve">: مكانةُ الرَّبِّ في الكَونِ يقينٌ راسخ حتى أنه يَسْتَهْزِئُ بالبشرِ الذين يتفاخرون بأن في وِسْعِهِم التَّمَرُّدَ على سلطان الله وقُدْرَتِهِ (انْظُرْ </w:t>
      </w:r>
      <w:r>
        <w:rPr>
          <w:rtl/>
          <w:cs/>
          <w:lang w:val="ar_AE" w:bidi="ar_AE"/>
        </w:rPr>
        <w:t>37:13</w:t>
      </w:r>
      <w:r>
        <w:rPr>
          <w:rtl/>
          <w:cs/>
          <w:lang w:val="ar_AE" w:bidi="ar_AE"/>
        </w:rPr>
        <w:t xml:space="preserve">؛ </w:t>
      </w:r>
      <w:r>
        <w:rPr>
          <w:rtl/>
          <w:cs/>
          <w:lang w:val="ar_AE" w:bidi="ar_AE"/>
        </w:rPr>
        <w:t>59:8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4:2–6</w:t>
      </w:r>
      <w:r>
        <w:rPr>
          <w:rtl/>
          <w:cs/>
          <w:lang w:val="ar_AE" w:bidi="ar_AE"/>
        </w:rPr>
      </w:r>
    </w:p>
    <w:p>
      <w:pPr>
        <w:bidi/>
      </w:pPr>
      <w:r>
        <w:rPr>
          <w:rtl/>
          <w:cs/>
          <w:lang w:val="ar_AE" w:bidi="ar_AE"/>
        </w:rPr>
      </w:r>
      <w:r>
        <w:rPr>
          <w:rtl/>
          <w:cs/>
          <w:lang w:val="ar_AE" w:bidi="ar_AE"/>
        </w:rPr>
        <w:t>بالنسبةِ إلى الرَّبِّ، تهديدُ البَشَرِ بلا مغزى. لقد دَبَّرَ الرَّبُّ الحلَّ بفترة طويلة قبل تَمَرُّدِهِم. سيضعُ نهايةً لهيجانهم بتعيين نائِبٍ بشريٍّ، من النَّسْلِ المَلَكِيِّ لداود، ليَتَسَلَّطَ عَلَى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w:t>
      </w:r>
      <w:r>
        <w:rPr>
          <w:rtl/>
          <w:cs/>
          <w:lang w:val="ar_AE" w:bidi="ar_AE"/>
        </w:rPr>
      </w:r>
    </w:p>
    <w:p>
      <w:pPr>
        <w:bidi/>
      </w:pPr>
      <w:r>
        <w:rPr>
          <w:rtl/>
          <w:cs/>
          <w:lang w:val="ar_AE" w:bidi="ar_AE"/>
        </w:rPr>
      </w:r>
      <w:r>
        <w:rPr>
          <w:b/>
          <w:rtl/>
          <w:cs/>
          <w:lang w:val="ar_AE" w:bidi="ar_AE"/>
        </w:rPr>
        <w:t>مَلِكِي المُخْتارُ</w:t>
      </w:r>
      <w:r>
        <w:rPr>
          <w:rtl/>
          <w:cs/>
          <w:lang w:val="ar_AE" w:bidi="ar_AE"/>
        </w:rPr>
        <w:t>: الرَّبُّ يُوطِّدُ حُكْمَ مَلِكِهِ الممسوحِ.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w:t>
      </w:r>
      <w:r>
        <w:rPr>
          <w:rtl/>
          <w:cs/>
          <w:lang w:val="ar_AE" w:bidi="ar_AE"/>
        </w:rPr>
      </w:r>
    </w:p>
    <w:p>
      <w:pPr>
        <w:bidi/>
      </w:pPr>
      <w:r>
        <w:rPr>
          <w:rtl/>
          <w:cs/>
          <w:lang w:val="ar_AE" w:bidi="ar_AE"/>
        </w:rPr>
      </w:r>
      <w:r>
        <w:rPr>
          <w:b/>
          <w:rtl/>
          <w:cs/>
          <w:lang w:val="ar_AE" w:bidi="ar_AE"/>
        </w:rPr>
        <w:t>أَنَا الْيَوْمَ وَلَدْتُكَ</w:t>
      </w:r>
      <w:r>
        <w:rPr>
          <w:rtl/>
          <w:cs/>
          <w:lang w:val="ar_AE" w:bidi="ar_AE"/>
        </w:rPr>
        <w:t>: في الشَّرقِ الأدْنَى القديمِ، كانَتْ علاقة الأبِ بالابْنِ مقبولةً بشكلٍ شائِعٍ لِوَصْفِ العَلاقَةِ بين الآلهة والملوك. في إسرائيل، تَبَنَّى الرَّبُّ الملوكَ كأبناءٍ له. وقد خَصَّ الله المَلِكَ داود دون سواه كابنه الأكثر تَمَيُّزًا وَرِفْعَةً (</w:t>
      </w:r>
      <w:r>
        <w:rPr>
          <w:rtl/>
          <w:cs/>
          <w:lang w:val="ar_AE" w:bidi="ar_AE"/>
        </w:rPr>
        <w:t>89:27</w:t>
      </w:r>
      <w:r>
        <w:rPr>
          <w:rtl/>
          <w:cs/>
          <w:lang w:val="ar_AE" w:bidi="ar_AE"/>
        </w:rPr>
        <w:t>). كان كلُّ الأبناء من نَسْلِ داود ممثلين أو وكلاءً للرَّبِّ. إن يسوعَ، كأقنومٍ أزَليٍّ في الألوهية، وبوصفِهِ نَسْلَ المَلِكِ داود، هو الابْنُ الحقيقيٌّ لله (</w:t>
      </w:r>
      <w:r>
        <w:rPr>
          <w:rtl/>
          <w:cs/>
          <w:lang w:val="ar_AE" w:bidi="ar_AE"/>
        </w:rPr>
        <w:t>يُوحَنَّا 1:1</w:t>
      </w:r>
      <w:r>
        <w:rPr>
          <w:rtl/>
          <w:cs/>
          <w:lang w:val="ar_AE" w:bidi="ar_AE"/>
        </w:rPr>
        <w:t xml:space="preserve">؛ </w:t>
      </w:r>
      <w:r>
        <w:rPr>
          <w:rtl/>
          <w:cs/>
          <w:lang w:val="ar_AE" w:bidi="ar_AE"/>
        </w:rPr>
        <w:t>أَعْمَالُ الرُّسُل 13:33</w:t>
      </w:r>
      <w:r>
        <w:rPr>
          <w:rtl/>
          <w:cs/>
          <w:lang w:val="ar_AE" w:bidi="ar_AE"/>
        </w:rPr>
        <w:t xml:space="preserve">؛ </w:t>
      </w:r>
      <w:r>
        <w:rPr>
          <w:rtl/>
          <w:cs/>
          <w:lang w:val="ar_AE" w:bidi="ar_AE"/>
        </w:rPr>
        <w:t>العِبْرانِيِّين 1:5</w:t>
      </w:r>
      <w:r>
        <w:rPr>
          <w:rtl/>
          <w:cs/>
          <w:lang w:val="ar_AE" w:bidi="ar_AE"/>
        </w:rPr>
        <w:t xml:space="preserve">؛ </w:t>
      </w:r>
      <w:r>
        <w:rPr>
          <w:rtl/>
          <w:cs/>
          <w:lang w:val="ar_AE" w:bidi="ar_AE"/>
        </w:rPr>
        <w:t>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7:2–9</w:t>
      </w:r>
      <w:r>
        <w:rPr>
          <w:rtl/>
          <w:cs/>
          <w:lang w:val="ar_AE" w:bidi="ar_AE"/>
        </w:rPr>
      </w:r>
    </w:p>
    <w:p>
      <w:pPr>
        <w:bidi/>
      </w:pPr>
      <w:r>
        <w:rPr>
          <w:rtl/>
          <w:cs/>
          <w:lang w:val="ar_AE" w:bidi="ar_AE"/>
        </w:rPr>
      </w:r>
      <w:r>
        <w:rPr>
          <w:rtl/>
          <w:cs/>
          <w:lang w:val="ar_AE" w:bidi="ar_AE"/>
        </w:rPr>
        <w:t xml:space="preserve">قَامَ الرَّبُّ بتعيين مَلِكٍ من السُّلَالَةِ المَلَكِيَّةِ لداود لِيقْهَرَ الأمم المُتَمَرِّدَةَ بالقوةِ (انْظُرْ </w:t>
      </w:r>
      <w:r>
        <w:rPr>
          <w:rtl/>
          <w:cs/>
          <w:lang w:val="ar_AE" w:bidi="ar_AE"/>
        </w:rPr>
        <w:t>89:26–27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 8</w:t>
      </w:r>
      <w:r>
        <w:rPr>
          <w:rtl/>
          <w:cs/>
          <w:lang w:val="ar_AE" w:bidi="ar_AE"/>
        </w:rPr>
      </w:r>
    </w:p>
    <w:p>
      <w:pPr>
        <w:bidi/>
      </w:pPr>
      <w:r>
        <w:rPr>
          <w:rtl/>
          <w:cs/>
          <w:lang w:val="ar_AE" w:bidi="ar_AE"/>
        </w:rPr>
      </w:r>
      <w:r>
        <w:rPr>
          <w:rtl/>
          <w:cs/>
          <w:lang w:val="ar_AE" w:bidi="ar_AE"/>
        </w:rPr>
        <w:t xml:space="preserve">على غرار العلاقة بين مَلِكٍ أسمى مكانةٍ "الرَّبِ" وملكٍ آخر عبدٍ له "مَلِك" إسْرَائِيل (انْظُرْ مقدمة سِفْرِ التثنية، "الأسلوب الأدبي")، يَدْعُو الرَّبُّ المَلِكَ لِطَلَبِ النِّعَمِ (انْظُرْ </w:t>
      </w:r>
      <w:r>
        <w:rPr>
          <w:rtl/>
          <w:cs/>
          <w:lang w:val="ar_AE" w:bidi="ar_AE"/>
        </w:rPr>
        <w:t>المزمور 21:2</w:t>
      </w:r>
      <w:r>
        <w:rPr>
          <w:rtl/>
          <w:cs/>
          <w:lang w:val="ar_AE" w:bidi="ar_AE"/>
        </w:rPr>
        <w:t xml:space="preserve">، </w:t>
      </w:r>
      <w:r>
        <w:rPr>
          <w:rtl/>
          <w:cs/>
          <w:lang w:val="ar_AE" w:bidi="ar_AE"/>
        </w:rPr>
        <w:t>4</w:t>
      </w:r>
      <w:r>
        <w:rPr>
          <w:rtl/>
          <w:cs/>
          <w:lang w:val="ar_AE" w:bidi="ar_AE"/>
        </w:rPr>
        <w:t>). • سوف تَخْضَعُ جميعُ الأممِ، للمَسِيَّا، نَسْلِ داود، أي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9:2</w:t>
      </w:r>
      <w:r>
        <w:rPr>
          <w:rtl/>
          <w:cs/>
          <w:lang w:val="ar_AE" w:bidi="ar_AE"/>
        </w:rPr>
      </w:r>
    </w:p>
    <w:p>
      <w:pPr>
        <w:bidi/>
      </w:pPr>
      <w:r>
        <w:rPr>
          <w:rtl/>
          <w:cs/>
          <w:lang w:val="ar_AE" w:bidi="ar_AE"/>
        </w:rPr>
      </w:r>
      <w:r>
        <w:rPr>
          <w:rtl/>
          <w:cs/>
          <w:lang w:val="ar_AE" w:bidi="ar_AE"/>
        </w:rPr>
        <w:t>يَهَبُّ الرَّبُّ مَلِكَهُ الممسوحَ قدرَةً للنُّصْرَةِ على الأُمَمِ كميراثٍ له (</w:t>
      </w:r>
      <w:r>
        <w:rPr>
          <w:rtl/>
          <w:cs/>
          <w:lang w:val="ar_AE" w:bidi="ar_AE"/>
        </w:rPr>
        <w:t>إشعياء 11:4</w:t>
      </w:r>
      <w:r>
        <w:rPr>
          <w:rtl/>
          <w:cs/>
          <w:lang w:val="ar_AE" w:bidi="ar_AE"/>
        </w:rPr>
        <w:t xml:space="preserve">؛ </w:t>
      </w:r>
      <w:r>
        <w:rPr>
          <w:rtl/>
          <w:cs/>
          <w:lang w:val="ar_AE" w:bidi="ar_AE"/>
        </w:rPr>
        <w:t>الرُّؤْيَا 2:27</w:t>
      </w:r>
      <w:r>
        <w:rPr>
          <w:rtl/>
          <w:cs/>
          <w:lang w:val="ar_AE" w:bidi="ar_AE"/>
        </w:rPr>
        <w:t xml:space="preserve">؛ </w:t>
      </w:r>
      <w:r>
        <w:rPr>
          <w:rtl/>
          <w:cs/>
          <w:lang w:val="ar_AE" w:bidi="ar_AE"/>
        </w:rPr>
        <w:t>12:5</w:t>
      </w:r>
      <w:r>
        <w:rPr>
          <w:rtl/>
          <w:cs/>
          <w:lang w:val="ar_AE" w:bidi="ar_AE"/>
        </w:rPr>
        <w:t xml:space="preserve">؛ </w:t>
      </w:r>
      <w:r>
        <w:rPr>
          <w:rtl/>
          <w:cs/>
          <w:lang w:val="ar_AE" w:bidi="ar_AE"/>
        </w:rPr>
        <w:t>19:15</w:t>
      </w:r>
      <w:r>
        <w:rPr>
          <w:rtl/>
          <w:cs/>
          <w:lang w:val="ar_AE" w:bidi="ar_AE"/>
        </w:rPr>
        <w:t>)، قاهِرًا تمرُّدَهم ومقاوَمَتَهم واستقلالِيَّتَهُم.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10:2</w:t>
      </w:r>
      <w:r>
        <w:rPr>
          <w:rtl/>
          <w:cs/>
          <w:lang w:val="ar_AE" w:bidi="ar_AE"/>
        </w:rPr>
      </w:r>
    </w:p>
    <w:p>
      <w:pPr>
        <w:bidi/>
      </w:pPr>
      <w:r>
        <w:rPr>
          <w:rtl/>
          <w:cs/>
          <w:lang w:val="ar_AE" w:bidi="ar_AE"/>
        </w:rPr>
      </w:r>
      <w:r>
        <w:rPr>
          <w:rtl/>
          <w:cs/>
          <w:lang w:val="ar_AE" w:bidi="ar_AE"/>
        </w:rPr>
        <w:t>يفرَحُ الرَّبُّ عندما يخضَعُ شعبَهُ لِمَسِيحِه ويطلبُ حمايتَهُ. يَقْبَلُ الحكماء توبيخَ الرَّبِّ ويشتهون التَّوْبَةَ.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11:2–12</w:t>
      </w:r>
      <w:r>
        <w:rPr>
          <w:rtl/>
          <w:cs/>
          <w:lang w:val="ar_AE" w:bidi="ar_AE"/>
        </w:rPr>
      </w:r>
    </w:p>
    <w:p>
      <w:pPr>
        <w:bidi/>
      </w:pPr>
      <w:r>
        <w:rPr>
          <w:rtl/>
          <w:cs/>
          <w:lang w:val="ar_AE" w:bidi="ar_AE"/>
        </w:rPr>
      </w:r>
      <w:r>
        <w:rPr>
          <w:b/>
          <w:rtl/>
          <w:cs/>
          <w:lang w:val="ar_AE" w:bidi="ar_AE"/>
        </w:rPr>
        <w:t>ابتهجوا</w:t>
      </w:r>
      <w:r>
        <w:rPr>
          <w:rtl/>
          <w:cs/>
          <w:lang w:val="ar_AE" w:bidi="ar_AE"/>
        </w:rPr>
        <w:t>: يَتَعَيَّنُ على الملوكِ أن يَقْبَلُوا الابْنَ باعتباره مَلِكَهم الحقيقيَّ والوحيد. • اخضعوا للابْنِ المَلَكِيِّ لله (أو قَبِّلُوا الابْنَ): كان التقبيل تعبيرًا عن الخضوعِ (</w:t>
      </w:r>
      <w:r>
        <w:rPr>
          <w:rtl/>
          <w:cs/>
          <w:lang w:val="ar_AE" w:bidi="ar_AE"/>
        </w:rPr>
        <w:t>هوشَع 13:2</w:t>
      </w:r>
      <w:r>
        <w:rPr>
          <w:rtl/>
          <w:cs/>
          <w:lang w:val="ar_AE" w:bidi="ar_AE"/>
        </w:rPr>
        <w:t>). • يَمْنَحُ الرَّبُّ فَرَحًا لكلِّ من يخشاهُ (</w:t>
      </w:r>
      <w:r>
        <w:rPr>
          <w:rtl/>
          <w:cs/>
          <w:lang w:val="ar_AE" w:bidi="ar_AE"/>
        </w:rPr>
        <w:t>المزمور 1:1–2</w:t>
      </w:r>
      <w:r>
        <w:rPr>
          <w:rtl/>
          <w:cs/>
          <w:lang w:val="ar_AE" w:bidi="ar_AE"/>
        </w:rPr>
        <w:t>) ويَثِقُ به (</w:t>
      </w:r>
      <w:r>
        <w:rPr>
          <w:rtl/>
          <w:cs/>
          <w:lang w:val="ar_AE" w:bidi="ar_AE"/>
        </w:rPr>
        <w:t>18:30</w:t>
      </w:r>
      <w:r>
        <w:rPr>
          <w:rtl/>
          <w:cs/>
          <w:lang w:val="ar_AE" w:bidi="ar_AE"/>
        </w:rPr>
        <w:t xml:space="preserve">؛ </w:t>
      </w:r>
      <w:r>
        <w:rPr>
          <w:rtl/>
          <w:cs/>
          <w:lang w:val="ar_AE" w:bidi="ar_AE"/>
        </w:rPr>
        <w:t>34:22</w:t>
      </w:r>
      <w:r>
        <w:rPr>
          <w:rtl/>
          <w:cs/>
          <w:lang w:val="ar_AE" w:bidi="ar_AE"/>
        </w:rPr>
        <w:t xml:space="preserve">؛ </w:t>
      </w:r>
      <w:r>
        <w:rPr>
          <w:rtl/>
          <w:cs/>
          <w:lang w:val="ar_AE" w:bidi="ar_AE"/>
        </w:rPr>
        <w:t>119:1–3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w:t>
      </w:r>
      <w:r>
        <w:rPr>
          <w:rtl/>
          <w:cs/>
          <w:lang w:val="ar_AE" w:bidi="ar_AE"/>
        </w:rPr>
      </w:r>
    </w:p>
    <w:p>
      <w:pPr>
        <w:bidi/>
      </w:pPr>
      <w:r>
        <w:rPr>
          <w:rtl/>
          <w:cs/>
          <w:lang w:val="ar_AE" w:bidi="ar_AE"/>
        </w:rPr>
      </w:r>
      <w:r>
        <w:rPr>
          <w:rtl/>
          <w:cs/>
          <w:lang w:val="ar_AE" w:bidi="ar_AE"/>
        </w:rPr>
        <w:t>إن هذه الحادِثَةَ الزَّاخِرَةَ بالحزنِ والألَمِ في حياةِ المَلِكِ داود</w:t>
      </w:r>
      <w:r>
        <w:rPr>
          <w:rtl/>
          <w:cs/>
          <w:lang w:val="ar_AE" w:bidi="ar_AE"/>
        </w:rPr>
        <w:t xml:space="preserve"> (انْظُرْ </w:t>
      </w:r>
      <w:r>
        <w:rPr>
          <w:rtl/>
          <w:cs/>
          <w:lang w:val="ar_AE" w:bidi="ar_AE"/>
        </w:rPr>
        <w:t>2 صَمُوئِيل 15–18</w:t>
      </w:r>
      <w:r>
        <w:rPr>
          <w:rtl/>
          <w:cs/>
          <w:lang w:val="ar_AE" w:bidi="ar_AE"/>
        </w:rPr>
        <w:t xml:space="preserve">) </w:t>
      </w:r>
      <w:r>
        <w:rPr>
          <w:rtl/>
          <w:cs/>
          <w:lang w:val="ar_AE" w:bidi="ar_AE"/>
        </w:rPr>
        <w:t xml:space="preserve">تساعِدُ القُرَّاءَ على مواصلة التفكيرِ بمواعِيدِ </w:t>
      </w:r>
      <w:r>
        <w:rPr>
          <w:rtl/>
          <w:cs/>
          <w:lang w:val="ar_AE" w:bidi="ar_AE"/>
        </w:rPr>
        <w:t>المزمور 2</w:t>
      </w:r>
      <w:r>
        <w:rPr>
          <w:rtl/>
          <w:cs/>
          <w:lang w:val="ar_AE" w:bidi="ar_AE"/>
        </w:rPr>
        <w:t xml:space="preserve">. </w:t>
      </w:r>
      <w:r>
        <w:rPr>
          <w:rtl/>
          <w:cs/>
          <w:lang w:val="ar_AE" w:bidi="ar_AE"/>
        </w:rPr>
        <w:t>لقد مَنَحَ الرَّبُّ النُّصْرَةَ لِمَلِكِهِ الممسوحِ</w:t>
      </w:r>
      <w:r>
        <w:rPr>
          <w:rtl/>
          <w:cs/>
          <w:lang w:val="ar_AE" w:bidi="ar_AE"/>
        </w:rPr>
        <w:t xml:space="preserve"> (</w:t>
      </w:r>
      <w:r>
        <w:rPr>
          <w:rtl/>
          <w:cs/>
          <w:lang w:val="ar_AE" w:bidi="ar_AE"/>
        </w:rPr>
        <w:t>المزمور 2</w:t>
      </w:r>
      <w:r>
        <w:rPr>
          <w:rtl/>
          <w:cs/>
          <w:lang w:val="ar_AE" w:bidi="ar_AE"/>
        </w:rPr>
        <w:t>)، إلا أن أسلوبَ وتَوقِيتَ هذه النُّصْرَةِ كانا في يَدِ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1:3–2</w:t>
      </w:r>
      <w:r>
        <w:rPr>
          <w:rtl/>
          <w:cs/>
          <w:lang w:val="ar_AE" w:bidi="ar_AE"/>
        </w:rPr>
      </w:r>
    </w:p>
    <w:p>
      <w:pPr>
        <w:bidi/>
      </w:pPr>
      <w:r>
        <w:rPr>
          <w:rtl/>
          <w:cs/>
          <w:lang w:val="ar_AE" w:bidi="ar_AE"/>
        </w:rPr>
      </w:r>
      <w:r>
        <w:rPr>
          <w:rtl/>
          <w:cs/>
          <w:lang w:val="ar_AE" w:bidi="ar_AE"/>
        </w:rPr>
        <w:t>يتحدَّثُ الكثيرون من أعداءِ المرَنِّمِ بِوَقَاحَةٍ (</w:t>
      </w:r>
      <w:r>
        <w:rPr>
          <w:rtl/>
          <w:cs/>
          <w:lang w:val="ar_AE" w:bidi="ar_AE"/>
        </w:rPr>
        <w:t>4:6</w:t>
      </w:r>
      <w:r>
        <w:rPr>
          <w:rtl/>
          <w:cs/>
          <w:lang w:val="ar_AE" w:bidi="ar_AE"/>
        </w:rPr>
        <w:t xml:space="preserve">؛ </w:t>
      </w:r>
      <w:r>
        <w:rPr>
          <w:rtl/>
          <w:cs/>
          <w:lang w:val="ar_AE" w:bidi="ar_AE"/>
        </w:rPr>
        <w:t>12:4</w:t>
      </w:r>
      <w:r>
        <w:rPr>
          <w:rtl/>
          <w:cs/>
          <w:lang w:val="ar_AE" w:bidi="ar_AE"/>
        </w:rPr>
        <w:t xml:space="preserve">؛ </w:t>
      </w:r>
      <w:r>
        <w:rPr>
          <w:rtl/>
          <w:cs/>
          <w:lang w:val="ar_AE" w:bidi="ar_AE"/>
        </w:rPr>
        <w:t>40:15</w:t>
      </w:r>
      <w:r>
        <w:rPr>
          <w:rtl/>
          <w:cs/>
          <w:lang w:val="ar_AE" w:bidi="ar_AE"/>
        </w:rPr>
        <w:t>) ويرتابون في قدرَةِ الرَّبِّ على الإنقاذِ (</w:t>
      </w:r>
      <w:r>
        <w:rPr>
          <w:rtl/>
          <w:cs/>
          <w:lang w:val="ar_AE" w:bidi="ar_AE"/>
        </w:rPr>
        <w:t>10:11</w:t>
      </w:r>
      <w:r>
        <w:rPr>
          <w:rtl/>
          <w:cs/>
          <w:lang w:val="ar_AE" w:bidi="ar_AE"/>
        </w:rPr>
        <w:t xml:space="preserve">؛ </w:t>
      </w:r>
      <w:r>
        <w:rPr>
          <w:rtl/>
          <w:cs/>
          <w:lang w:val="ar_AE" w:bidi="ar_AE"/>
        </w:rPr>
        <w:t>22:7–8</w:t>
      </w:r>
      <w:r>
        <w:rPr>
          <w:rtl/>
          <w:cs/>
          <w:lang w:val="ar_AE" w:bidi="ar_AE"/>
        </w:rPr>
        <w:t xml:space="preserve">؛ </w:t>
      </w:r>
      <w:r>
        <w:rPr>
          <w:rtl/>
          <w:cs/>
          <w:lang w:val="ar_AE" w:bidi="ar_AE"/>
        </w:rPr>
        <w:t>71:10</w:t>
      </w:r>
      <w:r>
        <w:rPr>
          <w:rtl/>
          <w:cs/>
          <w:lang w:val="ar_AE" w:bidi="ar_AE"/>
        </w:rPr>
        <w:t xml:space="preserve">). كلماتُ الأعداء تؤرِقُ المُرَنِّمَ لأن الرَّبَّ، على ما يبدو، لن يستجيبَ صلاتَه. • يهيمنُ هؤلاء الأعداء على قدرات كبيرة (قارن </w:t>
      </w:r>
      <w:r>
        <w:rPr>
          <w:rtl/>
          <w:cs/>
          <w:lang w:val="ar_AE" w:bidi="ar_AE"/>
        </w:rPr>
        <w:t>2:1–3</w:t>
      </w:r>
      <w:r>
        <w:rPr>
          <w:rtl/>
          <w:cs/>
          <w:lang w:val="ar_AE" w:bidi="ar_AE"/>
        </w:rPr>
        <w:t xml:space="preserve">)؛ وعلى النقيض من </w:t>
      </w:r>
      <w:r>
        <w:rPr>
          <w:rtl/>
          <w:cs/>
          <w:lang w:val="ar_AE" w:bidi="ar_AE"/>
        </w:rPr>
        <w:t>المزمور 2</w:t>
      </w:r>
      <w:r>
        <w:rPr>
          <w:rtl/>
          <w:cs/>
          <w:lang w:val="ar_AE" w:bidi="ar_AE"/>
        </w:rPr>
        <w:t>، لا يعالِجُ هذا المزمورً الأَزَمَةَ.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w:t>
      </w:r>
      <w:r>
        <w:rPr>
          <w:rtl/>
          <w:cs/>
          <w:lang w:val="ar_AE" w:bidi="ar_AE"/>
        </w:rPr>
      </w:r>
    </w:p>
    <w:p>
      <w:pPr>
        <w:bidi/>
      </w:pPr>
      <w:r>
        <w:rPr>
          <w:rtl/>
          <w:cs/>
          <w:lang w:val="ar_AE" w:bidi="ar_AE"/>
        </w:rPr>
      </w:r>
      <w:r>
        <w:rPr>
          <w:rtl/>
          <w:cs/>
          <w:lang w:val="ar_AE" w:bidi="ar_AE"/>
        </w:rPr>
        <w:t xml:space="preserve">يَرْثِي هذا المزمور عدم تَحَقُّق التَّوَقُّعاتِ التي يثيرها </w:t>
      </w:r>
      <w:r>
        <w:rPr>
          <w:rtl/>
          <w:cs/>
          <w:lang w:val="ar_AE" w:bidi="ar_AE"/>
        </w:rPr>
        <w:t>المزموران 1–2</w:t>
      </w:r>
      <w:r>
        <w:rPr>
          <w:rtl/>
          <w:cs/>
          <w:lang w:val="ar_AE" w:bidi="ar_AE"/>
        </w:rPr>
        <w:t>. ومع ذلك، حتى عندما يُحِيطُ الأعداءُ بهم، ما من ضرورةٍ تدفع الأتقياء إلى الارتيابِ في معاملاتِ الرَّبِّ العادِلَةِ. بالأحرى، يمكنهم بثقَةٍ الاتكال على صلاحِ الله والرجاء بأنه يُنْقِذُهم.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1:3–17:7</w:t>
      </w:r>
      <w:r>
        <w:rPr>
          <w:rtl/>
          <w:cs/>
          <w:lang w:val="ar_AE" w:bidi="ar_AE"/>
        </w:rPr>
      </w:r>
    </w:p>
    <w:p>
      <w:pPr>
        <w:bidi/>
      </w:pPr>
      <w:r>
        <w:rPr>
          <w:rtl/>
          <w:cs/>
          <w:lang w:val="ar_AE" w:bidi="ar_AE"/>
        </w:rPr>
      </w:r>
      <w:r>
        <w:rPr>
          <w:rtl/>
          <w:cs/>
          <w:lang w:val="ar_AE" w:bidi="ar_AE"/>
        </w:rPr>
        <w:t xml:space="preserve">هذه المجموعةُ من المزامير تنقلُ القُرَّاءَ من عالَمٍ مُنَظَّمٍ في </w:t>
      </w:r>
      <w:r>
        <w:rPr>
          <w:rtl/>
          <w:cs/>
          <w:lang w:val="ar_AE" w:bidi="ar_AE"/>
        </w:rPr>
        <w:t>المَزْمُورَيْن 1–2</w:t>
      </w:r>
      <w:r>
        <w:rPr>
          <w:rtl/>
          <w:cs/>
          <w:lang w:val="ar_AE" w:bidi="ar_AE"/>
        </w:rPr>
        <w:t xml:space="preserve"> إلى عالَمٍ زاخِرٍ بالحَيَرَةِ، والتشويشِ. يَصْرُخُ مَسِيحُ الرَّبِّ مُتَوَجِّعًا في مُواجهاتِهِ للأعدَاءِ، والمقاوماتِ الشَّرِسَةِ، والمَكَائِدِ الشرِّيرَةِ، والابتعَادِ الظَّاهِريِّ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w:t>
      </w:r>
      <w:r>
        <w:rPr>
          <w:rtl/>
          <w:cs/>
          <w:lang w:val="ar_AE" w:bidi="ar_AE"/>
        </w:rPr>
      </w:r>
    </w:p>
    <w:p>
      <w:pPr>
        <w:bidi/>
      </w:pPr>
      <w:r>
        <w:rPr>
          <w:rtl/>
          <w:cs/>
          <w:lang w:val="ar_AE" w:bidi="ar_AE"/>
        </w:rPr>
      </w:r>
      <w:r>
        <w:rPr>
          <w:rtl/>
          <w:cs/>
          <w:lang w:val="ar_AE" w:bidi="ar_AE"/>
        </w:rPr>
        <w:t>يقارِنُ المَزمُورُ بين خصومِةِ أعدائِهِ (</w:t>
      </w:r>
      <w:r>
        <w:rPr>
          <w:rtl/>
          <w:cs/>
          <w:lang w:val="ar_AE" w:bidi="ar_AE"/>
        </w:rPr>
        <w:t>3:2</w:t>
      </w:r>
      <w:r>
        <w:rPr>
          <w:rtl/>
          <w:cs/>
          <w:lang w:val="ar_AE" w:bidi="ar_AE"/>
        </w:rPr>
        <w:t>) وبين عنايَةِ الرَّبِّ. الرُّبُّ تُرْسٌ لِشَعْبِهِ؛ وَيُحوِّل هزيمتَهُم وخزْيِهِم إلى نُصْرَةً وَمَجْدٍ.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3:3–4</w:t>
      </w:r>
      <w:r>
        <w:rPr>
          <w:rtl/>
          <w:cs/>
          <w:lang w:val="ar_AE" w:bidi="ar_AE"/>
        </w:rPr>
      </w:r>
    </w:p>
    <w:p>
      <w:pPr>
        <w:bidi/>
      </w:pPr>
      <w:r>
        <w:rPr>
          <w:rtl/>
          <w:cs/>
          <w:lang w:val="ar_AE" w:bidi="ar_AE"/>
        </w:rPr>
      </w:r>
      <w:r>
        <w:rPr>
          <w:rtl/>
          <w:cs/>
          <w:lang w:val="ar_AE" w:bidi="ar_AE"/>
        </w:rPr>
        <w:t>تتحوَّل عيونُ المُرَنِّمِ من النَّظَرِ إلى أعدائِهِ للنظرِ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w:t>
      </w:r>
      <w:r>
        <w:rPr>
          <w:rtl/>
          <w:cs/>
          <w:lang w:val="ar_AE" w:bidi="ar_AE"/>
        </w:rPr>
      </w:r>
    </w:p>
    <w:p>
      <w:pPr>
        <w:bidi/>
      </w:pPr>
      <w:r>
        <w:rPr>
          <w:rtl/>
          <w:cs/>
          <w:lang w:val="ar_AE" w:bidi="ar_AE"/>
        </w:rPr>
      </w:r>
      <w:r>
        <w:rPr>
          <w:rtl/>
          <w:cs/>
          <w:lang w:val="ar_AE" w:bidi="ar_AE"/>
        </w:rPr>
        <w:t>بإستعادَةِ التركيزِ على الرَّبِّ (</w:t>
      </w:r>
      <w:r>
        <w:rPr>
          <w:rtl/>
          <w:cs/>
          <w:lang w:val="ar_AE" w:bidi="ar_AE"/>
        </w:rPr>
        <w:t>3:3–4</w:t>
      </w:r>
      <w:r>
        <w:rPr>
          <w:rtl/>
          <w:cs/>
          <w:lang w:val="ar_AE" w:bidi="ar_AE"/>
        </w:rPr>
        <w:t xml:space="preserve">) في قَلْبِ مِحْنَتِهِ، يمكن للمُرَنِّمِ أن يَرْتَاحَ، ويَثِقُ أَنَّهُ سَيَنْعَمُ بالأَمَانِ (انْظُرْ </w:t>
      </w:r>
      <w:r>
        <w:rPr>
          <w:rtl/>
          <w:cs/>
          <w:lang w:val="ar_AE" w:bidi="ar_AE"/>
        </w:rPr>
        <w:t>التعليق الدراسي على 4:8</w:t>
      </w:r>
      <w:r>
        <w:rPr>
          <w:rtl/>
          <w:cs/>
          <w:lang w:val="ar_AE" w:bidi="ar_AE"/>
        </w:rPr>
        <w:t>). يَعْتَنِي الرَّبُّ بِعَبْدِهِ؛ يحْمِيه ويحفظُ ذِهْنَهُ، وقَلْبَهُ من الخَوفِ (</w:t>
      </w:r>
      <w:r>
        <w:rPr>
          <w:rtl/>
          <w:cs/>
          <w:lang w:val="ar_AE" w:bidi="ar_AE"/>
        </w:rPr>
        <w:t>37:17</w:t>
      </w:r>
      <w:r>
        <w:rPr>
          <w:rtl/>
          <w:cs/>
          <w:lang w:val="ar_AE" w:bidi="ar_AE"/>
        </w:rPr>
        <w:t xml:space="preserve">؛ </w:t>
      </w:r>
      <w:r>
        <w:rPr>
          <w:rtl/>
          <w:cs/>
          <w:lang w:val="ar_AE" w:bidi="ar_AE"/>
        </w:rPr>
        <w:t>54:4</w:t>
      </w:r>
      <w:r>
        <w:rPr>
          <w:rtl/>
          <w:cs/>
          <w:lang w:val="ar_AE" w:bidi="ar_AE"/>
        </w:rPr>
        <w:t xml:space="preserve">؛ </w:t>
      </w:r>
      <w:r>
        <w:rPr>
          <w:rtl/>
          <w:cs/>
          <w:lang w:val="ar_AE" w:bidi="ar_AE"/>
        </w:rPr>
        <w:t>119:116</w:t>
      </w:r>
      <w:r>
        <w:rPr>
          <w:rtl/>
          <w:cs/>
          <w:lang w:val="ar_AE" w:bidi="ar_AE"/>
        </w:rPr>
        <w:t xml:space="preserve">؛ </w:t>
      </w:r>
      <w:r>
        <w:rPr>
          <w:rtl/>
          <w:cs/>
          <w:lang w:val="ar_AE" w:bidi="ar_AE"/>
        </w:rPr>
        <w:t>145:14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w:t>
      </w:r>
      <w:r>
        <w:rPr>
          <w:rtl/>
          <w:cs/>
          <w:lang w:val="ar_AE" w:bidi="ar_AE"/>
        </w:rPr>
      </w:r>
    </w:p>
    <w:p>
      <w:pPr>
        <w:bidi/>
      </w:pPr>
      <w:r>
        <w:rPr>
          <w:rtl/>
          <w:cs/>
          <w:lang w:val="ar_AE" w:bidi="ar_AE"/>
        </w:rPr>
      </w:r>
      <w:r>
        <w:rPr>
          <w:rtl/>
          <w:cs/>
          <w:lang w:val="ar_AE" w:bidi="ar_AE"/>
        </w:rPr>
        <w:t>ثِقَةُ المُرَنِّمِ الهادِئَةِ في حِمايَةِ الرَّبِّ ورعايَتِهِ تَقِيهُ من الشَّرِّ وَتَهَبُ له شعورًا جديدًا تجاه الوَاقِعِ المُحِيطِ بِهِ (</w:t>
      </w:r>
      <w:r>
        <w:rPr>
          <w:rtl/>
          <w:cs/>
          <w:lang w:val="ar_AE" w:bidi="ar_AE"/>
        </w:rPr>
        <w:t>23:4</w:t>
      </w:r>
      <w:r>
        <w:rPr>
          <w:rtl/>
          <w:cs/>
          <w:lang w:val="ar_AE" w:bidi="ar_AE"/>
        </w:rPr>
        <w:t xml:space="preserve">؛ </w:t>
      </w:r>
      <w:r>
        <w:rPr>
          <w:rtl/>
          <w:cs/>
          <w:lang w:val="ar_AE" w:bidi="ar_AE"/>
        </w:rPr>
        <w:t>27:1</w:t>
      </w:r>
      <w:r>
        <w:rPr>
          <w:rtl/>
          <w:cs/>
          <w:lang w:val="ar_AE" w:bidi="ar_AE"/>
        </w:rPr>
        <w:t xml:space="preserve">، </w:t>
      </w:r>
      <w:r>
        <w:rPr>
          <w:rtl/>
          <w:cs/>
          <w:lang w:val="ar_AE" w:bidi="ar_AE"/>
        </w:rPr>
        <w:t>3</w:t>
      </w:r>
      <w:r>
        <w:rPr>
          <w:rtl/>
          <w:cs/>
          <w:lang w:val="ar_AE" w:bidi="ar_AE"/>
        </w:rPr>
        <w:t xml:space="preserve">؛ </w:t>
      </w:r>
      <w:r>
        <w:rPr>
          <w:rtl/>
          <w:cs/>
          <w:lang w:val="ar_AE" w:bidi="ar_AE"/>
        </w:rPr>
        <w:t>46:1</w:t>
      </w:r>
      <w:r>
        <w:rPr>
          <w:rtl/>
          <w:cs/>
          <w:lang w:val="ar_AE" w:bidi="ar_AE"/>
        </w:rPr>
        <w:t xml:space="preserve">؛ </w:t>
      </w:r>
      <w:r>
        <w:rPr>
          <w:rtl/>
          <w:cs/>
          <w:lang w:val="ar_AE" w:bidi="ar_AE"/>
        </w:rPr>
        <w:t>56:4</w:t>
      </w:r>
      <w:r>
        <w:rPr>
          <w:rtl/>
          <w:cs/>
          <w:lang w:val="ar_AE" w:bidi="ar_AE"/>
        </w:rPr>
        <w:t xml:space="preserve">، </w:t>
      </w:r>
      <w:r>
        <w:rPr>
          <w:rtl/>
          <w:cs/>
          <w:lang w:val="ar_AE" w:bidi="ar_AE"/>
        </w:rPr>
        <w:t>11</w:t>
      </w:r>
      <w:r>
        <w:rPr>
          <w:rtl/>
          <w:cs/>
          <w:lang w:val="ar_AE" w:bidi="ar_AE"/>
        </w:rPr>
        <w:t xml:space="preserve">؛ </w:t>
      </w:r>
      <w:r>
        <w:rPr>
          <w:rtl/>
          <w:cs/>
          <w:lang w:val="ar_AE" w:bidi="ar_AE"/>
        </w:rPr>
        <w:t>91:5–6</w:t>
      </w:r>
      <w:r>
        <w:rPr>
          <w:rtl/>
          <w:cs/>
          <w:lang w:val="ar_AE" w:bidi="ar_AE"/>
        </w:rPr>
        <w:t xml:space="preserve">؛ </w:t>
      </w:r>
      <w:r>
        <w:rPr>
          <w:rtl/>
          <w:cs/>
          <w:lang w:val="ar_AE" w:bidi="ar_AE"/>
        </w:rPr>
        <w:t>118:6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7:3–8</w:t>
      </w:r>
      <w:r>
        <w:rPr>
          <w:rtl/>
          <w:cs/>
          <w:lang w:val="ar_AE" w:bidi="ar_AE"/>
        </w:rPr>
      </w:r>
    </w:p>
    <w:p>
      <w:pPr>
        <w:bidi/>
      </w:pPr>
      <w:r>
        <w:rPr>
          <w:rtl/>
          <w:cs/>
          <w:lang w:val="ar_AE" w:bidi="ar_AE"/>
        </w:rPr>
      </w:r>
      <w:r>
        <w:rPr>
          <w:rtl/>
          <w:cs/>
          <w:lang w:val="ar_AE" w:bidi="ar_AE"/>
        </w:rPr>
        <w:t xml:space="preserve">لا يَطْلُبُ المُرَنِّمُ الثَّأَرَ لِنَفْسِه؛ في المقابل، يَنْتَظِرُ انتقامَ الرَّبِّ. • </w:t>
      </w:r>
      <w:r>
        <w:rPr>
          <w:b/>
          <w:rtl/>
          <w:cs/>
          <w:lang w:val="ar_AE" w:bidi="ar_AE"/>
        </w:rPr>
        <w:t>قُمْ يَا رَبُّ</w:t>
      </w:r>
      <w:r>
        <w:rPr>
          <w:rtl/>
          <w:cs/>
          <w:lang w:val="ar_AE" w:bidi="ar_AE"/>
        </w:rPr>
        <w:t>: يَدْعُو المُرَنِّم الرَّبَّ للتصرُّف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w:t>
      </w:r>
      <w:r>
        <w:rPr>
          <w:rtl/>
          <w:cs/>
          <w:lang w:val="ar_AE" w:bidi="ar_AE"/>
        </w:rPr>
      </w:r>
    </w:p>
    <w:p>
      <w:pPr>
        <w:bidi/>
      </w:pPr>
      <w:r>
        <w:rPr>
          <w:rtl/>
          <w:cs/>
          <w:lang w:val="ar_AE" w:bidi="ar_AE"/>
        </w:rPr>
      </w:r>
      <w:r>
        <w:rPr>
          <w:rtl/>
          <w:cs/>
          <w:lang w:val="ar_AE" w:bidi="ar_AE"/>
        </w:rPr>
        <w:t>انتظارُ جوابِ الرَّبِّ يعملُ على نُمُوِّ الصَّبْرِ وتَنْقِيَةِ الإيمانِ الحَي (</w:t>
      </w:r>
      <w:r>
        <w:rPr>
          <w:rtl/>
          <w:cs/>
          <w:lang w:val="ar_AE" w:bidi="ar_AE"/>
        </w:rPr>
        <w:t>38:15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1:4–8</w:t>
      </w:r>
      <w:r>
        <w:rPr>
          <w:rtl/>
          <w:cs/>
          <w:lang w:val="ar_AE" w:bidi="ar_AE"/>
        </w:rPr>
      </w:r>
    </w:p>
    <w:p>
      <w:pPr>
        <w:bidi/>
      </w:pPr>
      <w:r>
        <w:rPr>
          <w:rtl/>
          <w:cs/>
          <w:lang w:val="ar_AE" w:bidi="ar_AE"/>
        </w:rPr>
      </w:r>
      <w:r>
        <w:rPr>
          <w:rtl/>
          <w:cs/>
          <w:lang w:val="ar_AE" w:bidi="ar_AE"/>
        </w:rPr>
        <w:t>ينطوي هذا الرِّثَاءُ الشخصيُّ على:</w:t>
      </w:r>
    </w:p>
    <w:p>
      <w:pPr>
        <w:pStyle w:val="ListBullet"/>
        <w:bidi/>
        <w:spacing w:line="240" w:lineRule="auto"/>
        <w:ind w:left="720"/>
      </w:pPr>
      <w:r>
        <w:rPr>
          <w:rtl/>
          <w:cs/>
          <w:lang w:val="ar_AE" w:bidi="ar_AE"/>
        </w:rPr>
      </w:r>
      <w:r>
        <w:rPr>
          <w:rtl/>
          <w:cs/>
          <w:lang w:val="ar_AE" w:bidi="ar_AE"/>
        </w:rPr>
        <w:t>صَلاةٍ للنَّجَاةِ (</w:t>
      </w:r>
      <w:r>
        <w:rPr>
          <w:rtl/>
          <w:cs/>
          <w:lang w:val="ar_AE" w:bidi="ar_AE"/>
        </w:rPr>
        <w:t>المزمور 4:1</w:t>
      </w:r>
      <w:r>
        <w:rPr>
          <w:rtl/>
          <w:cs/>
          <w:lang w:val="ar_AE" w:bidi="ar_AE"/>
        </w:rPr>
        <w:t>)</w:t>
      </w:r>
    </w:p>
    <w:p>
      <w:pPr>
        <w:pStyle w:val="ListBullet"/>
        <w:bidi/>
        <w:spacing w:line="240" w:lineRule="auto"/>
        <w:ind w:left="720"/>
      </w:pPr>
      <w:r>
        <w:rPr>
          <w:rtl/>
          <w:cs/>
          <w:lang w:val="ar_AE" w:bidi="ar_AE"/>
        </w:rPr>
      </w:r>
      <w:r>
        <w:rPr>
          <w:rtl/>
          <w:cs/>
          <w:lang w:val="ar_AE" w:bidi="ar_AE"/>
        </w:rPr>
        <w:t>تَوبِيخٍ للعَدُوِّ (</w:t>
      </w:r>
      <w:r>
        <w:rPr>
          <w:rtl/>
          <w:cs/>
          <w:lang w:val="ar_AE" w:bidi="ar_AE"/>
        </w:rPr>
        <w:t>المزمور 4: 2–3</w:t>
      </w:r>
      <w:r>
        <w:rPr>
          <w:rtl/>
          <w:cs/>
          <w:lang w:val="ar_AE" w:bidi="ar_AE"/>
        </w:rPr>
        <w:t>)</w:t>
      </w:r>
    </w:p>
    <w:p>
      <w:pPr>
        <w:pStyle w:val="ListBullet"/>
        <w:bidi/>
        <w:spacing w:line="240" w:lineRule="auto"/>
        <w:ind w:left="720"/>
      </w:pPr>
      <w:r>
        <w:rPr>
          <w:rtl/>
          <w:cs/>
          <w:lang w:val="ar_AE" w:bidi="ar_AE"/>
        </w:rPr>
      </w:r>
      <w:r>
        <w:rPr>
          <w:rtl/>
          <w:cs/>
          <w:lang w:val="ar_AE" w:bidi="ar_AE"/>
        </w:rPr>
        <w:t>نَصَائحٍ للمؤمنين (</w:t>
      </w:r>
      <w:r>
        <w:rPr>
          <w:rtl/>
          <w:cs/>
          <w:lang w:val="ar_AE" w:bidi="ar_AE"/>
        </w:rPr>
        <w:t>المزمور 4:4–5</w:t>
      </w:r>
      <w:r>
        <w:rPr>
          <w:rtl/>
          <w:cs/>
          <w:lang w:val="ar_AE" w:bidi="ar_AE"/>
        </w:rPr>
        <w:t>)</w:t>
      </w:r>
    </w:p>
    <w:p>
      <w:pPr>
        <w:pStyle w:val="ListBullet"/>
        <w:bidi/>
        <w:spacing w:line="240" w:lineRule="auto"/>
        <w:ind w:left="720"/>
      </w:pPr>
      <w:r>
        <w:rPr>
          <w:rtl/>
          <w:cs/>
          <w:lang w:val="ar_AE" w:bidi="ar_AE"/>
        </w:rPr>
      </w:r>
      <w:r>
        <w:rPr>
          <w:rtl/>
          <w:cs/>
          <w:lang w:val="ar_AE" w:bidi="ar_AE"/>
        </w:rPr>
        <w:t>إِقْرارٍ بالثِّقَةِ (</w:t>
      </w:r>
      <w:r>
        <w:rPr>
          <w:rtl/>
          <w:cs/>
          <w:lang w:val="ar_AE" w:bidi="ar_AE"/>
        </w:rPr>
        <w:t>المزمور 4: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w:t>
      </w:r>
      <w:r>
        <w:rPr>
          <w:rtl/>
          <w:cs/>
          <w:lang w:val="ar_AE" w:bidi="ar_AE"/>
        </w:rPr>
      </w:r>
    </w:p>
    <w:p>
      <w:pPr>
        <w:pStyle w:val="ListBullet"/>
        <w:bidi/>
        <w:spacing w:line="240" w:lineRule="auto"/>
        <w:ind w:left="720"/>
      </w:pPr>
      <w:r>
        <w:rPr>
          <w:rtl/>
          <w:cs/>
          <w:lang w:val="ar_AE" w:bidi="ar_AE"/>
        </w:rPr>
      </w:r>
      <w:r>
        <w:rPr>
          <w:rtl/>
          <w:cs/>
          <w:lang w:val="ar_AE" w:bidi="ar_AE"/>
        </w:rPr>
        <w:t>أعداءُ من يَتَّبِعون الله يتَّكِلُون على المعتقداتِ البَاطِلَةِ، والخداعِ، وعبادَةِ الأوثانِ.</w:t>
      </w:r>
    </w:p>
    <w:p>
      <w:pPr>
        <w:pStyle w:val="ListBullet"/>
        <w:bidi/>
        <w:spacing w:line="240" w:lineRule="auto"/>
        <w:ind w:left="720"/>
      </w:pPr>
      <w:r>
        <w:rPr>
          <w:rtl/>
          <w:cs/>
          <w:lang w:val="ar_AE" w:bidi="ar_AE"/>
        </w:rPr>
      </w:r>
      <w:r>
        <w:rPr>
          <w:b/>
          <w:rtl/>
          <w:cs/>
          <w:lang w:val="ar_AE" w:bidi="ar_AE"/>
        </w:rPr>
        <w:t xml:space="preserve">كَرَامَتِي </w:t>
      </w:r>
      <w:r>
        <w:rPr>
          <w:rtl/>
          <w:cs/>
          <w:lang w:val="ar_AE" w:bidi="ar_AE"/>
        </w:rPr>
        <w:t xml:space="preserve">(أو </w:t>
      </w:r>
      <w:r>
        <w:rPr>
          <w:b/>
          <w:rtl/>
          <w:cs/>
          <w:lang w:val="ar_AE" w:bidi="ar_AE"/>
        </w:rPr>
        <w:t>مَجْدِي</w:t>
      </w:r>
      <w:r>
        <w:rPr>
          <w:rtl/>
          <w:cs/>
          <w:lang w:val="ar_AE" w:bidi="ar_AE"/>
        </w:rPr>
        <w:t>): هناك تَحَدٍّ لِمَجْدِ المُرَنِّمِ، أو ربما مَجْدِ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w:t>
      </w:r>
      <w:r>
        <w:rPr>
          <w:rtl/>
          <w:cs/>
          <w:lang w:val="ar_AE" w:bidi="ar_AE"/>
        </w:rPr>
      </w:r>
    </w:p>
    <w:p>
      <w:pPr>
        <w:bidi/>
      </w:pPr>
      <w:r>
        <w:rPr>
          <w:rtl/>
          <w:cs/>
          <w:lang w:val="ar_AE" w:bidi="ar_AE"/>
        </w:rPr>
      </w:r>
      <w:r>
        <w:rPr>
          <w:rtl/>
          <w:cs/>
          <w:lang w:val="ar_AE" w:bidi="ar_AE"/>
        </w:rPr>
        <w:t xml:space="preserve">مشاعِرُ الغَضَبِ ليسَتْ خطيَّةً، لكن السَّمَاح للغَضَبِ بالسيطرَةِ عليكَ يؤدِّي إلى الخطيَّةِ (انْظُرْ </w:t>
      </w:r>
      <w:r>
        <w:rPr>
          <w:rtl/>
          <w:cs/>
          <w:lang w:val="ar_AE" w:bidi="ar_AE"/>
        </w:rPr>
        <w:t>37:7–8</w:t>
      </w:r>
      <w:r>
        <w:rPr>
          <w:rtl/>
          <w:cs/>
          <w:lang w:val="ar_AE" w:bidi="ar_AE"/>
        </w:rPr>
        <w:t xml:space="preserve">؛ قارن </w:t>
      </w:r>
      <w:r>
        <w:rPr>
          <w:rtl/>
          <w:cs/>
          <w:lang w:val="ar_AE" w:bidi="ar_AE"/>
        </w:rPr>
        <w:t>أَفَسُس 4:26–27</w:t>
      </w:r>
      <w:r>
        <w:rPr>
          <w:rtl/>
          <w:cs/>
          <w:lang w:val="ar_AE" w:bidi="ar_AE"/>
        </w:rPr>
        <w:t xml:space="preserve">، </w:t>
      </w:r>
      <w:r>
        <w:rPr>
          <w:rtl/>
          <w:cs/>
          <w:lang w:val="ar_AE" w:bidi="ar_AE"/>
        </w:rPr>
        <w:t>31–32</w:t>
      </w:r>
      <w:r>
        <w:rPr>
          <w:rtl/>
          <w:cs/>
          <w:lang w:val="ar_AE" w:bidi="ar_AE"/>
        </w:rPr>
        <w:t>). • بدلاً من التَّصَرُّفِ بناءً على مشاعِرِهم، يَتَأَمَّلُ الأتقياءَ ظروفَهم طوال اللَّيْلِ. ربما يضطربون أثناء نومِهِم، إلا أن الصَّمْتَ يفتَحُ قلوبَهُم للثِّقَةِ في الرَّبِّ (</w:t>
      </w:r>
      <w:r>
        <w:rPr>
          <w:rtl/>
          <w:cs/>
          <w:lang w:val="ar_AE" w:bidi="ar_AE"/>
        </w:rPr>
        <w:t>المزمور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w:t>
      </w:r>
      <w:r>
        <w:rPr>
          <w:rtl/>
          <w:cs/>
          <w:lang w:val="ar_AE" w:bidi="ar_AE"/>
        </w:rPr>
      </w:r>
    </w:p>
    <w:p>
      <w:pPr>
        <w:bidi/>
      </w:pPr>
      <w:r>
        <w:rPr>
          <w:rtl/>
          <w:cs/>
          <w:lang w:val="ar_AE" w:bidi="ar_AE"/>
        </w:rPr>
      </w:r>
      <w:r>
        <w:rPr>
          <w:b/>
          <w:rtl/>
          <w:cs/>
          <w:lang w:val="ar_AE" w:bidi="ar_AE"/>
        </w:rPr>
        <w:t>اِذْبَحُوا ذَبَائِحَ الْبِرِّ:</w:t>
      </w:r>
      <w:r>
        <w:rPr>
          <w:rtl/>
          <w:cs/>
          <w:lang w:val="ar_AE" w:bidi="ar_AE"/>
        </w:rPr>
        <w:t xml:space="preserve"> قَدِّموا الذَّبائح بروحٍ مستقيمةٍ، إن إعادة توجيه المشاعر نحو الرَّبِّ يَقِي الإنسان التَّقِيَّ من الاستغراق في التفكير المقيَّد بالذَّاتِ (</w:t>
      </w:r>
      <w:r>
        <w:rPr>
          <w:rtl/>
          <w:cs/>
          <w:lang w:val="ar_AE" w:bidi="ar_AE"/>
        </w:rPr>
        <w:t>40:6–8</w:t>
      </w:r>
      <w:r>
        <w:rPr>
          <w:rtl/>
          <w:cs/>
          <w:lang w:val="ar_AE" w:bidi="ar_AE"/>
        </w:rPr>
        <w:t xml:space="preserve">؛ </w:t>
      </w:r>
      <w:r>
        <w:rPr>
          <w:rtl/>
          <w:cs/>
          <w:lang w:val="ar_AE" w:bidi="ar_AE"/>
        </w:rPr>
        <w:t>51:17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w:t>
      </w:r>
      <w:r>
        <w:rPr>
          <w:rtl/>
          <w:cs/>
          <w:lang w:val="ar_AE" w:bidi="ar_AE"/>
        </w:rPr>
      </w:r>
    </w:p>
    <w:p>
      <w:pPr>
        <w:bidi/>
      </w:pPr>
      <w:r>
        <w:rPr>
          <w:rtl/>
          <w:cs/>
          <w:lang w:val="ar_AE" w:bidi="ar_AE"/>
        </w:rPr>
      </w:r>
      <w:r>
        <w:rPr>
          <w:b/>
          <w:rtl/>
          <w:cs/>
          <w:lang w:val="ar_AE" w:bidi="ar_AE"/>
        </w:rPr>
        <w:t xml:space="preserve">وَجْهكَ </w:t>
      </w:r>
      <w:r>
        <w:rPr>
          <w:rtl/>
          <w:cs/>
          <w:lang w:val="ar_AE" w:bidi="ar_AE"/>
        </w:rPr>
        <w:t>(</w:t>
      </w:r>
      <w:r>
        <w:rPr>
          <w:b/>
          <w:rtl/>
          <w:cs/>
          <w:lang w:val="ar_AE" w:bidi="ar_AE"/>
        </w:rPr>
        <w:t>أو نُور وَجْهِكَ</w:t>
      </w:r>
      <w:r>
        <w:rPr>
          <w:rtl/>
          <w:cs/>
          <w:lang w:val="ar_AE" w:bidi="ar_AE"/>
        </w:rPr>
        <w:t>): يَطْلَبُ المُرَنِّمُ رضا الله وسلامَه (</w:t>
      </w:r>
      <w:r>
        <w:rPr>
          <w:rtl/>
          <w:cs/>
          <w:lang w:val="ar_AE" w:bidi="ar_AE"/>
        </w:rPr>
        <w:t>العَدَد 6:25–26</w:t>
      </w:r>
      <w:r>
        <w:rPr>
          <w:rtl/>
          <w:cs/>
          <w:lang w:val="ar_AE" w:bidi="ar_AE"/>
        </w:rPr>
        <w:t xml:space="preserve">)، الذي يمكن أن يحوِّل الظُّلْمَةَ إلى نُورٍ (انْظُرْ </w:t>
      </w:r>
      <w:r>
        <w:rPr>
          <w:rtl/>
          <w:cs/>
          <w:lang w:val="ar_AE" w:bidi="ar_AE"/>
        </w:rPr>
        <w:t>المزمور 27:1</w:t>
      </w:r>
      <w:r>
        <w:rPr>
          <w:rtl/>
          <w:cs/>
          <w:lang w:val="ar_AE" w:bidi="ar_AE"/>
        </w:rPr>
        <w:t>). الثِّقَةُ الرَّاسِخَة بالرَّبِّ هي ترياقُ الغَضَبِ، الاستياء، الغَيْرَةِ، والمادِّيَّة.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8:4</w:t>
      </w:r>
      <w:r>
        <w:rPr>
          <w:rtl/>
          <w:cs/>
          <w:lang w:val="ar_AE" w:bidi="ar_AE"/>
        </w:rPr>
      </w:r>
    </w:p>
    <w:p>
      <w:pPr>
        <w:bidi/>
      </w:pPr>
      <w:r>
        <w:rPr>
          <w:rtl/>
          <w:cs/>
          <w:lang w:val="ar_AE" w:bidi="ar_AE"/>
        </w:rPr>
      </w:r>
      <w:r>
        <w:rPr>
          <w:rtl/>
          <w:cs/>
          <w:lang w:val="ar_AE" w:bidi="ar_AE"/>
        </w:rPr>
        <w:t>يَنْبُعُ السَّلامُ من برَكَةِ الله وحمايتِهِ (</w:t>
      </w:r>
      <w:r>
        <w:rPr>
          <w:rtl/>
          <w:cs/>
          <w:lang w:val="ar_AE" w:bidi="ar_AE"/>
        </w:rPr>
        <w:t>4:6</w:t>
      </w:r>
      <w:r>
        <w:rPr>
          <w:rtl/>
          <w:cs/>
          <w:lang w:val="ar_AE" w:bidi="ar_AE"/>
        </w:rPr>
        <w:t xml:space="preserve">؛ انْظُرْ </w:t>
      </w:r>
      <w:r>
        <w:rPr>
          <w:rtl/>
          <w:cs/>
          <w:lang w:val="ar_AE" w:bidi="ar_AE"/>
        </w:rPr>
        <w:t>37:11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w:t>
      </w:r>
      <w:r>
        <w:rPr>
          <w:rtl/>
          <w:cs/>
          <w:lang w:val="ar_AE" w:bidi="ar_AE"/>
        </w:rPr>
      </w:r>
    </w:p>
    <w:p>
      <w:pPr>
        <w:bidi/>
      </w:pPr>
      <w:r>
        <w:rPr>
          <w:rtl/>
          <w:cs/>
          <w:lang w:val="ar_AE" w:bidi="ar_AE"/>
        </w:rPr>
      </w:r>
      <w:r>
        <w:rPr>
          <w:rtl/>
          <w:cs/>
          <w:lang w:val="ar_AE" w:bidi="ar_AE"/>
        </w:rPr>
        <w:t>إن طَلَبَ المُرَنِّم بالقول "يَا رَبُّ ... اسْتَمِعْ"، والذي يأتي في صلوات عديدة، يبدو كنداءٍ لجَذْبِ انتباهِ الله في أوقاتِ الضِّيقِ (</w:t>
      </w:r>
      <w:r>
        <w:rPr>
          <w:rtl/>
          <w:cs/>
          <w:lang w:val="ar_AE" w:bidi="ar_AE"/>
        </w:rPr>
        <w:t>39:12</w:t>
      </w:r>
      <w:r>
        <w:rPr>
          <w:rtl/>
          <w:cs/>
          <w:lang w:val="ar_AE" w:bidi="ar_AE"/>
        </w:rPr>
        <w:t xml:space="preserve">؛ </w:t>
      </w:r>
      <w:r>
        <w:rPr>
          <w:rtl/>
          <w:cs/>
          <w:lang w:val="ar_AE" w:bidi="ar_AE"/>
        </w:rPr>
        <w:t>84:8</w:t>
      </w:r>
      <w:r>
        <w:rPr>
          <w:rtl/>
          <w:cs/>
          <w:lang w:val="ar_AE" w:bidi="ar_AE"/>
        </w:rPr>
        <w:t xml:space="preserve">؛ </w:t>
      </w:r>
      <w:r>
        <w:rPr>
          <w:rtl/>
          <w:cs/>
          <w:lang w:val="ar_AE" w:bidi="ar_AE"/>
        </w:rPr>
        <w:t>143:1</w:t>
      </w:r>
      <w:r>
        <w:rPr>
          <w:rtl/>
          <w:cs/>
          <w:lang w:val="ar_AE" w:bidi="ar_AE"/>
        </w:rPr>
        <w:t>)، وكذلك "أَصْغِ" (</w:t>
      </w:r>
      <w:r>
        <w:rPr>
          <w:rtl/>
          <w:cs/>
          <w:lang w:val="ar_AE" w:bidi="ar_AE"/>
        </w:rPr>
        <w:t>17:1</w:t>
      </w:r>
      <w:r>
        <w:rPr>
          <w:rtl/>
          <w:cs/>
          <w:lang w:val="ar_AE" w:bidi="ar_AE"/>
        </w:rPr>
        <w:t xml:space="preserve">؛ </w:t>
      </w:r>
      <w:r>
        <w:rPr>
          <w:rtl/>
          <w:cs/>
          <w:lang w:val="ar_AE" w:bidi="ar_AE"/>
        </w:rPr>
        <w:t>54:2</w:t>
      </w:r>
      <w:r>
        <w:rPr>
          <w:rtl/>
          <w:cs/>
          <w:lang w:val="ar_AE" w:bidi="ar_AE"/>
        </w:rPr>
        <w:t xml:space="preserve">؛ </w:t>
      </w:r>
      <w:r>
        <w:rPr>
          <w:rtl/>
          <w:cs/>
          <w:lang w:val="ar_AE" w:bidi="ar_AE"/>
        </w:rPr>
        <w:t>130:2</w:t>
      </w:r>
      <w:r>
        <w:rPr>
          <w:rtl/>
          <w:cs/>
          <w:lang w:val="ar_AE" w:bidi="ar_AE"/>
        </w:rPr>
        <w:t>). يسأل المساكين إلَهَهُم، "هل أنتَ مُصْغٍ؟"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1:5–12</w:t>
      </w:r>
      <w:r>
        <w:rPr>
          <w:rtl/>
          <w:cs/>
          <w:lang w:val="ar_AE" w:bidi="ar_AE"/>
        </w:rPr>
      </w:r>
    </w:p>
    <w:p>
      <w:pPr>
        <w:bidi/>
      </w:pPr>
      <w:r>
        <w:rPr>
          <w:rtl/>
          <w:cs/>
          <w:lang w:val="ar_AE" w:bidi="ar_AE"/>
        </w:rPr>
      </w:r>
      <w:r>
        <w:rPr>
          <w:rtl/>
          <w:cs/>
          <w:lang w:val="ar_AE" w:bidi="ar_AE"/>
        </w:rPr>
        <w:t>تُعَبِّرُ هذه الصلاةُ الصَّباحية (</w:t>
      </w:r>
      <w:r>
        <w:rPr>
          <w:rtl/>
          <w:cs/>
          <w:lang w:val="ar_AE" w:bidi="ar_AE"/>
        </w:rPr>
        <w:t>5:3</w:t>
      </w:r>
      <w:r>
        <w:rPr>
          <w:rtl/>
          <w:cs/>
          <w:lang w:val="ar_AE" w:bidi="ar_AE"/>
        </w:rPr>
        <w:t>) عن ثِقَةٍ راسخةٍ في معونةِ الرَّبِّ وحمايَتِهِ. يطلُبُ المُرَنِّمُ استجابَةَ الله وينتظرُها (</w:t>
      </w:r>
      <w:r>
        <w:rPr>
          <w:rtl/>
          <w:cs/>
          <w:lang w:val="ar_AE" w:bidi="ar_AE"/>
        </w:rPr>
        <w:t>5:1–3</w:t>
      </w:r>
      <w:r>
        <w:rPr>
          <w:rtl/>
          <w:cs/>
          <w:lang w:val="ar_AE" w:bidi="ar_AE"/>
        </w:rPr>
        <w:t>). يَصِفُ مكائدَ الأشرارِ بالتفصيل لكنه لا يضِلُّ وسْطَ ظروفِهِ. يُدْرِكُ أن الأشرارَ ليس بوسعهم الشركة أو السَّكن مع الله (</w:t>
      </w:r>
      <w:r>
        <w:rPr>
          <w:rtl/>
          <w:cs/>
          <w:lang w:val="ar_AE" w:bidi="ar_AE"/>
        </w:rPr>
        <w:t>5:4–6</w:t>
      </w:r>
      <w:r>
        <w:rPr>
          <w:rtl/>
          <w:cs/>
          <w:lang w:val="ar_AE" w:bidi="ar_AE"/>
        </w:rPr>
        <w:t xml:space="preserve">, </w:t>
      </w:r>
      <w:r>
        <w:rPr>
          <w:rtl/>
          <w:cs/>
          <w:lang w:val="ar_AE" w:bidi="ar_AE"/>
        </w:rPr>
        <w:t>9</w:t>
      </w:r>
      <w:r>
        <w:rPr>
          <w:rtl/>
          <w:cs/>
          <w:lang w:val="ar_AE" w:bidi="ar_AE"/>
        </w:rPr>
        <w:t xml:space="preserve">؛ انْظُرْ </w:t>
      </w:r>
      <w:r>
        <w:rPr>
          <w:rtl/>
          <w:cs/>
          <w:lang w:val="ar_AE" w:bidi="ar_AE"/>
        </w:rPr>
        <w:t>1:5</w:t>
      </w:r>
      <w:r>
        <w:rPr>
          <w:rtl/>
          <w:cs/>
          <w:lang w:val="ar_AE" w:bidi="ar_AE"/>
        </w:rPr>
        <w:t>). يلتزِمُ بالرِّجُوعِ إلى الرَّبِّ (</w:t>
      </w:r>
      <w:r>
        <w:rPr>
          <w:rtl/>
          <w:cs/>
          <w:lang w:val="ar_AE" w:bidi="ar_AE"/>
        </w:rPr>
        <w:t>5:7–8</w:t>
      </w:r>
      <w:r>
        <w:rPr>
          <w:rtl/>
          <w:cs/>
          <w:lang w:val="ar_AE" w:bidi="ar_AE"/>
        </w:rPr>
        <w:t xml:space="preserve">، </w:t>
      </w:r>
      <w:r>
        <w:rPr>
          <w:rtl/>
          <w:cs/>
          <w:lang w:val="ar_AE" w:bidi="ar_AE"/>
        </w:rPr>
        <w:t>10</w:t>
      </w:r>
      <w:r>
        <w:rPr>
          <w:rtl/>
          <w:cs/>
          <w:lang w:val="ar_AE" w:bidi="ar_AE"/>
        </w:rPr>
        <w:t xml:space="preserve">؛ انْظُرْ </w:t>
      </w:r>
      <w:r>
        <w:rPr>
          <w:rtl/>
          <w:cs/>
          <w:lang w:val="ar_AE" w:bidi="ar_AE"/>
        </w:rPr>
        <w:t>5:1–3</w:t>
      </w:r>
      <w:r>
        <w:rPr>
          <w:rtl/>
          <w:cs/>
          <w:lang w:val="ar_AE" w:bidi="ar_AE"/>
        </w:rPr>
        <w:t>)، ويُصَلِّي من أجل جماعَةِ الأتقياءِ (</w:t>
      </w:r>
      <w:r>
        <w:rPr>
          <w:rtl/>
          <w:cs/>
          <w:lang w:val="ar_AE" w:bidi="ar_AE"/>
        </w:rPr>
        <w:t>5:10–12</w:t>
      </w:r>
      <w:r>
        <w:rPr>
          <w:rtl/>
          <w:cs/>
          <w:lang w:val="ar_AE" w:bidi="ar_AE"/>
        </w:rPr>
        <w:t xml:space="preserve">؛ انْظُرْ </w:t>
      </w:r>
      <w:r>
        <w:rPr>
          <w:rtl/>
          <w:cs/>
          <w:lang w:val="ar_AE" w:bidi="ar_AE"/>
        </w:rPr>
        <w:t>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w:t>
      </w:r>
      <w:r>
        <w:rPr>
          <w:rtl/>
          <w:cs/>
          <w:lang w:val="ar_AE" w:bidi="ar_AE"/>
        </w:rPr>
      </w:r>
    </w:p>
    <w:p>
      <w:pPr>
        <w:bidi/>
      </w:pPr>
      <w:r>
        <w:rPr>
          <w:rtl/>
          <w:cs/>
          <w:lang w:val="ar_AE" w:bidi="ar_AE"/>
        </w:rPr>
      </w:r>
      <w:r>
        <w:rPr>
          <w:rtl/>
          <w:cs/>
          <w:lang w:val="ar_AE" w:bidi="ar_AE"/>
        </w:rPr>
        <w:t>يبدأ المُرَنِّمُ ويخْتِمُ كلَّ يومٍ بالصَّلاةِ، منتظرًا أماراتٍ جديدةً عن أمانة الله وصلاحِهِ (</w:t>
      </w:r>
      <w:r>
        <w:rPr>
          <w:rtl/>
          <w:cs/>
          <w:lang w:val="ar_AE" w:bidi="ar_AE"/>
        </w:rPr>
        <w:t>143:8</w:t>
      </w:r>
      <w:r>
        <w:rPr>
          <w:rtl/>
          <w:cs/>
          <w:lang w:val="ar_AE" w:bidi="ar_AE"/>
        </w:rPr>
        <w:t xml:space="preserve">). • ينتظِرُ راجيًا: لا يلِحُّ المُرَنِّمُ في طَلَبِ نعمَةِ الله بالأحرى يضَعُ رجاءه عليها (انْظُرْ </w:t>
      </w:r>
      <w:r>
        <w:rPr>
          <w:rtl/>
          <w:cs/>
          <w:lang w:val="ar_AE" w:bidi="ar_AE"/>
        </w:rPr>
        <w:t>ميخا 7:7</w:t>
      </w:r>
      <w:r>
        <w:rPr>
          <w:rtl/>
          <w:cs/>
          <w:lang w:val="ar_AE" w:bidi="ar_AE"/>
        </w:rPr>
        <w:t xml:space="preserve">؛ </w:t>
      </w:r>
      <w:r>
        <w:rPr>
          <w:rtl/>
          <w:cs/>
          <w:lang w:val="ar_AE" w:bidi="ar_AE"/>
        </w:rPr>
        <w:t>حَبَقُّوق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5:5</w:t>
      </w:r>
      <w:r>
        <w:rPr>
          <w:rtl/>
          <w:cs/>
          <w:lang w:val="ar_AE" w:bidi="ar_AE"/>
        </w:rPr>
      </w:r>
    </w:p>
    <w:p>
      <w:pPr>
        <w:bidi/>
      </w:pPr>
      <w:r>
        <w:rPr>
          <w:rtl/>
          <w:cs/>
          <w:lang w:val="ar_AE" w:bidi="ar_AE"/>
        </w:rPr>
      </w:r>
      <w:r>
        <w:rPr>
          <w:b/>
          <w:rtl/>
          <w:cs/>
          <w:lang w:val="ar_AE" w:bidi="ar_AE"/>
        </w:rPr>
        <w:t>المُفْتَخِرُونَ</w:t>
      </w:r>
      <w:r>
        <w:rPr>
          <w:rtl/>
          <w:cs/>
          <w:lang w:val="ar_AE" w:bidi="ar_AE"/>
        </w:rPr>
        <w:t xml:space="preserve">: المستهزئون (انْظُرْ </w:t>
      </w:r>
      <w:r>
        <w:rPr>
          <w:rtl/>
          <w:cs/>
          <w:lang w:val="ar_AE" w:bidi="ar_AE"/>
        </w:rPr>
        <w:t>التعليق الدراسي على 1:1</w:t>
      </w:r>
      <w:r>
        <w:rPr>
          <w:rtl/>
          <w:cs/>
          <w:lang w:val="ar_AE" w:bidi="ar_AE"/>
        </w:rPr>
        <w:t>)، يستخدِمُ الأشرارُ (</w:t>
      </w:r>
      <w:r>
        <w:rPr>
          <w:rtl/>
          <w:cs/>
          <w:lang w:val="ar_AE" w:bidi="ar_AE"/>
        </w:rPr>
        <w:t>73:3</w:t>
      </w:r>
      <w:r>
        <w:rPr>
          <w:rtl/>
          <w:cs/>
          <w:lang w:val="ar_AE" w:bidi="ar_AE"/>
        </w:rPr>
        <w:t xml:space="preserve">؛ </w:t>
      </w:r>
      <w:r>
        <w:rPr>
          <w:rtl/>
          <w:cs/>
          <w:lang w:val="ar_AE" w:bidi="ar_AE"/>
        </w:rPr>
        <w:t>75:4</w:t>
      </w:r>
      <w:r>
        <w:rPr>
          <w:rtl/>
          <w:cs/>
          <w:lang w:val="ar_AE" w:bidi="ar_AE"/>
        </w:rPr>
        <w:t>)، المتكبِّرون (</w:t>
      </w:r>
      <w:r>
        <w:rPr>
          <w:rtl/>
          <w:cs/>
          <w:lang w:val="ar_AE" w:bidi="ar_AE"/>
        </w:rPr>
        <w:t>10:2</w:t>
      </w:r>
      <w:r>
        <w:rPr>
          <w:rtl/>
          <w:cs/>
          <w:lang w:val="ar_AE" w:bidi="ar_AE"/>
        </w:rPr>
        <w:t xml:space="preserve">) أفواهَهم لِتَحْرِيفِ معنى الحقِّ وتحدِّي إيمان الأتقياءِ. • يسمَحُ الرَّبُّ للأتقياءِ فقط بدخولِ حضرَتِهِ (انْظُرْ </w:t>
      </w:r>
      <w:r>
        <w:rPr>
          <w:rtl/>
          <w:cs/>
          <w:lang w:val="ar_AE" w:bidi="ar_AE"/>
        </w:rPr>
        <w:t>1:5</w:t>
      </w:r>
      <w:r>
        <w:rPr>
          <w:rtl/>
          <w:cs/>
          <w:lang w:val="ar_AE" w:bidi="ar_AE"/>
        </w:rPr>
        <w:t xml:space="preserve">). قداسَةُ الله وعدلُهُ لا يتساهلان مع الظُّلْم أو مع من يرتكبون الشَّرَّ. • </w:t>
      </w:r>
      <w:r>
        <w:rPr>
          <w:b/>
          <w:rtl/>
          <w:cs/>
          <w:lang w:val="ar_AE" w:bidi="ar_AE"/>
        </w:rPr>
        <w:t>أنتَ تُبْغِضُ</w:t>
      </w:r>
      <w:r>
        <w:rPr>
          <w:rtl/>
          <w:cs/>
          <w:lang w:val="ar_AE" w:bidi="ar_AE"/>
        </w:rPr>
        <w:t xml:space="preserve">: يرفُضُ الرَّبَّ الخطاةَ المتكبرين (انْظُرْ أيضًا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7:5</w:t>
      </w:r>
      <w:r>
        <w:rPr>
          <w:rtl/>
          <w:cs/>
          <w:lang w:val="ar_AE" w:bidi="ar_AE"/>
        </w:rPr>
      </w:r>
    </w:p>
    <w:p>
      <w:pPr>
        <w:bidi/>
      </w:pPr>
      <w:r>
        <w:rPr>
          <w:rtl/>
          <w:cs/>
          <w:lang w:val="ar_AE" w:bidi="ar_AE"/>
        </w:rPr>
      </w:r>
      <w:r>
        <w:rPr>
          <w:rtl/>
          <w:cs/>
          <w:lang w:val="ar_AE" w:bidi="ar_AE"/>
        </w:rPr>
        <w:t xml:space="preserve">لقد وَعَدَ اللهُ شَعْبَه بِمَحَبَّتِه الثابِتَة؛ بأيْ صَلاحِهِ وأمانَتِهِ في عَهْدِهِ (انْظُرْ </w:t>
      </w:r>
      <w:r>
        <w:rPr>
          <w:rtl/>
          <w:cs/>
          <w:lang w:val="ar_AE" w:bidi="ar_AE"/>
        </w:rPr>
        <w:t>25:6</w:t>
      </w:r>
      <w:r>
        <w:rPr>
          <w:rtl/>
          <w:cs/>
          <w:lang w:val="ar_AE" w:bidi="ar_AE"/>
        </w:rPr>
        <w:t xml:space="preserve">؛ </w:t>
      </w:r>
      <w:r>
        <w:rPr>
          <w:rtl/>
          <w:cs/>
          <w:lang w:val="ar_AE" w:bidi="ar_AE"/>
        </w:rPr>
        <w:t>69:16</w:t>
      </w:r>
      <w:r>
        <w:rPr>
          <w:rtl/>
          <w:cs/>
          <w:lang w:val="ar_AE" w:bidi="ar_AE"/>
        </w:rPr>
        <w:t xml:space="preserve">؛ </w:t>
      </w:r>
      <w:r>
        <w:rPr>
          <w:rtl/>
          <w:cs/>
          <w:lang w:val="ar_AE" w:bidi="ar_AE"/>
        </w:rPr>
        <w:t>المَرَاثِي 3:32</w:t>
      </w:r>
      <w:r>
        <w:rPr>
          <w:rtl/>
          <w:cs/>
          <w:lang w:val="ar_AE" w:bidi="ar_AE"/>
        </w:rPr>
        <w:t xml:space="preserve">). • </w:t>
      </w:r>
      <w:r>
        <w:rPr>
          <w:b/>
          <w:rtl/>
          <w:cs/>
          <w:lang w:val="ar_AE" w:bidi="ar_AE"/>
        </w:rPr>
        <w:t>بَيْتكَ</w:t>
      </w:r>
      <w:r>
        <w:rPr>
          <w:rtl/>
          <w:cs/>
          <w:lang w:val="ar_AE" w:bidi="ar_AE"/>
        </w:rPr>
        <w:t xml:space="preserve">: يَتُوقُ الأتقياءُ للدُّخُول إلى محضَرِ الله بخشوعٍ وَرَهْبَةٍ (انْظُرْ </w:t>
      </w:r>
      <w:r>
        <w:rPr>
          <w:rtl/>
          <w:cs/>
          <w:lang w:val="ar_AE" w:bidi="ar_AE"/>
        </w:rPr>
        <w:t>العِبْرانِيِّين 12:28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8:5</w:t>
      </w:r>
      <w:r>
        <w:rPr>
          <w:rtl/>
          <w:cs/>
          <w:lang w:val="ar_AE" w:bidi="ar_AE"/>
        </w:rPr>
      </w:r>
    </w:p>
    <w:p>
      <w:pPr>
        <w:bidi/>
      </w:pPr>
      <w:r>
        <w:rPr>
          <w:rtl/>
          <w:cs/>
          <w:lang w:val="ar_AE" w:bidi="ar_AE"/>
        </w:rPr>
      </w:r>
      <w:r>
        <w:rPr>
          <w:rtl/>
          <w:cs/>
          <w:lang w:val="ar_AE" w:bidi="ar_AE"/>
        </w:rPr>
        <w:t>يُقَدِّمُ اللهُ هُدًى وإرشادًا للطَّائعين، الخاضعين له، للصابرين في انتظارهم للرَّبِّ لِيَقُودَهم، وَيُدبِّرَ حياتَهُم، وَيَحْمِيَهُم (</w:t>
      </w:r>
      <w:r>
        <w:rPr>
          <w:rtl/>
          <w:cs/>
          <w:lang w:val="ar_AE" w:bidi="ar_AE"/>
        </w:rPr>
        <w:t>27:11</w:t>
      </w:r>
      <w:r>
        <w:rPr>
          <w:rtl/>
          <w:cs/>
          <w:lang w:val="ar_AE" w:bidi="ar_AE"/>
        </w:rPr>
        <w:t xml:space="preserve">؛ </w:t>
      </w:r>
      <w:r>
        <w:rPr>
          <w:rtl/>
          <w:cs/>
          <w:lang w:val="ar_AE" w:bidi="ar_AE"/>
        </w:rPr>
        <w:t>43:3</w:t>
      </w:r>
      <w:r>
        <w:rPr>
          <w:rtl/>
          <w:cs/>
          <w:lang w:val="ar_AE" w:bidi="ar_AE"/>
        </w:rPr>
        <w:t xml:space="preserve">؛ </w:t>
      </w:r>
      <w:r>
        <w:rPr>
          <w:rtl/>
          <w:cs/>
          <w:lang w:val="ar_AE" w:bidi="ar_AE"/>
        </w:rPr>
        <w:t>143:10</w:t>
      </w:r>
      <w:r>
        <w:rPr>
          <w:rtl/>
          <w:cs/>
          <w:lang w:val="ar_AE" w:bidi="ar_AE"/>
        </w:rPr>
        <w:t>)، وليس لمن يتوقعون بسذاجةٍ مُصَادَقَةَ الله على قراراتِهِم الخاصَّةِ. • اتِّباعُ الطريق القويم للحِكْمَةِ يؤدِّي إلى الرَّبِّ (</w:t>
      </w:r>
      <w:r>
        <w:rPr>
          <w:rtl/>
          <w:cs/>
          <w:lang w:val="ar_AE" w:bidi="ar_AE"/>
        </w:rPr>
        <w:t>27:11</w:t>
      </w:r>
      <w:r>
        <w:rPr>
          <w:rtl/>
          <w:cs/>
          <w:lang w:val="ar_AE" w:bidi="ar_AE"/>
        </w:rPr>
        <w:t xml:space="preserve">؛ </w:t>
      </w:r>
      <w:r>
        <w:rPr>
          <w:rtl/>
          <w:cs/>
          <w:lang w:val="ar_AE" w:bidi="ar_AE"/>
        </w:rPr>
        <w:t>61:2</w:t>
      </w:r>
      <w:r>
        <w:rPr>
          <w:rtl/>
          <w:cs/>
          <w:lang w:val="ar_AE" w:bidi="ar_AE"/>
        </w:rPr>
        <w:t xml:space="preserve">؛ </w:t>
      </w:r>
      <w:r>
        <w:rPr>
          <w:rtl/>
          <w:cs/>
          <w:lang w:val="ar_AE" w:bidi="ar_AE"/>
        </w:rPr>
        <w:t>139:24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9:5–10</w:t>
      </w:r>
      <w:r>
        <w:rPr>
          <w:rtl/>
          <w:cs/>
          <w:lang w:val="ar_AE" w:bidi="ar_AE"/>
        </w:rPr>
      </w:r>
    </w:p>
    <w:p>
      <w:pPr>
        <w:bidi/>
      </w:pPr>
      <w:r>
        <w:rPr>
          <w:rtl/>
          <w:cs/>
          <w:lang w:val="ar_AE" w:bidi="ar_AE"/>
        </w:rPr>
      </w:r>
      <w:r>
        <w:rPr>
          <w:rtl/>
          <w:cs/>
          <w:lang w:val="ar_AE" w:bidi="ar_AE"/>
        </w:rPr>
        <w:t>يَصِفُ المُرَنَّمُ مَرَّةً أخرى أعمالَ الأشرار الدَّنِيئَة، الذين لا يمكنهم الوُقُوفُ في حَضْرَةِ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w:t>
      </w:r>
      <w:r>
        <w:rPr>
          <w:rtl/>
          <w:cs/>
          <w:lang w:val="ar_AE" w:bidi="ar_AE"/>
        </w:rPr>
      </w:r>
    </w:p>
    <w:p>
      <w:pPr>
        <w:bidi/>
      </w:pPr>
      <w:r>
        <w:rPr>
          <w:rtl/>
          <w:cs/>
          <w:lang w:val="ar_AE" w:bidi="ar_AE"/>
        </w:rPr>
      </w:r>
      <w:r>
        <w:rPr>
          <w:rtl/>
          <w:cs/>
          <w:lang w:val="ar_AE" w:bidi="ar_AE"/>
        </w:rPr>
        <w:t>يَتَضَرَّعُ المُرَنِّمُ من أجلِ عَدْلِ الله، ومجازاتِهِ التي وَعَدَ بها ضد الأشرارِ (</w:t>
      </w:r>
      <w:r>
        <w:rPr>
          <w:rtl/>
          <w:cs/>
          <w:lang w:val="ar_AE" w:bidi="ar_AE"/>
        </w:rPr>
        <w:t>1:6</w:t>
      </w:r>
      <w:r>
        <w:rPr>
          <w:rtl/>
          <w:cs/>
          <w:lang w:val="ar_AE" w:bidi="ar_AE"/>
        </w:rPr>
        <w:t>) - الذين تَمَرَّدُوا على الرَّبِّ. • يُهَيِّئُ الأشرارُ الفخاخَ للقَتْلِ (</w:t>
      </w:r>
      <w:r>
        <w:rPr>
          <w:rtl/>
          <w:cs/>
          <w:lang w:val="ar_AE" w:bidi="ar_AE"/>
        </w:rPr>
        <w:t>38:12</w:t>
      </w:r>
      <w:r>
        <w:rPr>
          <w:rtl/>
          <w:cs/>
          <w:lang w:val="ar_AE" w:bidi="ar_AE"/>
        </w:rPr>
        <w:t>) أو للخِدَاعِ (</w:t>
      </w:r>
      <w:r>
        <w:rPr>
          <w:rtl/>
          <w:cs/>
          <w:lang w:val="ar_AE" w:bidi="ar_AE"/>
        </w:rPr>
        <w:t>140:4–5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w:t>
      </w:r>
      <w:r>
        <w:rPr>
          <w:rtl/>
          <w:cs/>
          <w:lang w:val="ar_AE" w:bidi="ar_AE"/>
        </w:rPr>
      </w:r>
    </w:p>
    <w:p>
      <w:pPr>
        <w:bidi/>
      </w:pPr>
      <w:r>
        <w:rPr>
          <w:rtl/>
          <w:cs/>
          <w:lang w:val="ar_AE" w:bidi="ar_AE"/>
        </w:rPr>
      </w:r>
      <w:r>
        <w:rPr>
          <w:rtl/>
          <w:cs/>
          <w:lang w:val="ar_AE" w:bidi="ar_AE"/>
        </w:rPr>
        <w:t xml:space="preserve">تَحِلُّ البَرَكَةُ على كلِّ من يَلْتَجِئُ إلى اللهَ (انْظُرْ </w:t>
      </w:r>
      <w:r>
        <w:rPr>
          <w:rtl/>
          <w:cs/>
          <w:lang w:val="ar_AE" w:bidi="ar_AE"/>
        </w:rPr>
        <w:t>18:30</w:t>
      </w:r>
      <w:r>
        <w:rPr>
          <w:rtl/>
          <w:cs/>
          <w:lang w:val="ar_AE" w:bidi="ar_AE"/>
        </w:rPr>
        <w:t xml:space="preserve">). • الفَرَحُ والتسبيحُ يُبْهِجان رفقاءَ الشركة. يَفْرَحُ الأتقياءُ عندما يدركون الدَّليل على إنْقَاذِ الله لهم. يَتَغَنُّون بالتسابيح المُفْرِحَة كأنها ترنيمةٌ جديدةٌ (انْظُرْ </w:t>
      </w:r>
      <w:r>
        <w:rPr>
          <w:rtl/>
          <w:cs/>
          <w:lang w:val="ar_AE" w:bidi="ar_AE"/>
        </w:rPr>
        <w:t>33:3</w:t>
      </w:r>
      <w:r>
        <w:rPr>
          <w:rtl/>
          <w:cs/>
          <w:lang w:val="ar_AE" w:bidi="ar_AE"/>
        </w:rPr>
        <w:t>). عندما يَسْتَرِدُّ الرَّبُّ السَّلام إلى هذا العَالَمِ، ويقضي على الشَّرِّ، ويكافِئُ الأبرارَ، سوف يَنْعَمُ الأتقياءُ بِفَرَحٍ أَبَدِيٍّ (</w:t>
      </w:r>
      <w:r>
        <w:rPr>
          <w:rtl/>
          <w:cs/>
          <w:lang w:val="ar_AE" w:bidi="ar_AE"/>
        </w:rPr>
        <w:t>9:2–4</w:t>
      </w:r>
      <w:r>
        <w:rPr>
          <w:rtl/>
          <w:cs/>
          <w:lang w:val="ar_AE" w:bidi="ar_AE"/>
        </w:rPr>
        <w:t xml:space="preserve">؛ </w:t>
      </w:r>
      <w:r>
        <w:rPr>
          <w:rtl/>
          <w:cs/>
          <w:lang w:val="ar_AE" w:bidi="ar_AE"/>
        </w:rPr>
        <w:t>53:6</w:t>
      </w:r>
      <w:r>
        <w:rPr>
          <w:rtl/>
          <w:cs/>
          <w:lang w:val="ar_AE" w:bidi="ar_AE"/>
        </w:rPr>
        <w:t xml:space="preserve">؛ </w:t>
      </w:r>
      <w:r>
        <w:rPr>
          <w:rtl/>
          <w:cs/>
          <w:lang w:val="ar_AE" w:bidi="ar_AE"/>
        </w:rPr>
        <w:t>90:14–15</w:t>
      </w:r>
      <w:r>
        <w:rPr>
          <w:rtl/>
          <w:cs/>
          <w:lang w:val="ar_AE" w:bidi="ar_AE"/>
        </w:rPr>
        <w:t xml:space="preserve">؛ </w:t>
      </w:r>
      <w:r>
        <w:rPr>
          <w:rtl/>
          <w:cs/>
          <w:lang w:val="ar_AE" w:bidi="ar_AE"/>
        </w:rPr>
        <w:t>118:24</w:t>
      </w:r>
      <w:r>
        <w:rPr>
          <w:rtl/>
          <w:cs/>
          <w:lang w:val="ar_AE" w:bidi="ar_AE"/>
        </w:rPr>
        <w:t>). • أبناءُ الله، الذين يجدون مَلْجَأً فيه، يحبُّون اسْمَهُ. أن تُحِبَّ اسْمَهُ يعني أنك تُحِبُّ شَخْصَهُ.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12:5</w:t>
      </w:r>
      <w:r>
        <w:rPr>
          <w:rtl/>
          <w:cs/>
          <w:lang w:val="ar_AE" w:bidi="ar_AE"/>
        </w:rPr>
      </w:r>
    </w:p>
    <w:p>
      <w:pPr>
        <w:bidi/>
      </w:pPr>
      <w:r>
        <w:rPr>
          <w:rtl/>
          <w:cs/>
          <w:lang w:val="ar_AE" w:bidi="ar_AE"/>
        </w:rPr>
      </w:r>
      <w:r>
        <w:rPr>
          <w:rtl/>
          <w:cs/>
          <w:lang w:val="ar_AE" w:bidi="ar_AE"/>
        </w:rPr>
        <w:t>بما يتجاوزُ انشغَالَهُ بذاتِهِ، يَمْتَدُّ انشغال المُرَنِّمِ بجميع الأتقياءِ. • التُّرْسُ</w:t>
      </w:r>
      <w:r>
        <w:rPr>
          <w:i/>
          <w:rtl/>
          <w:cs/>
          <w:lang w:val="ar_AE" w:bidi="ar_AE"/>
        </w:rPr>
        <w:t>،</w:t>
      </w:r>
      <w:r>
        <w:rPr>
          <w:rtl/>
          <w:cs/>
          <w:lang w:val="ar_AE" w:bidi="ar_AE"/>
        </w:rPr>
        <w:t xml:space="preserve"> هنا، صورةٌ استعاريةٌ عن حمايَةِ الله، إذ يَصُدُّ عن حامِلِهِ الرِّماحَ والسِّهامَ.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6:1</w:t>
      </w:r>
      <w:r>
        <w:rPr>
          <w:rtl/>
          <w:cs/>
          <w:lang w:val="ar_AE" w:bidi="ar_AE"/>
        </w:rPr>
      </w:r>
    </w:p>
    <w:p>
      <w:pPr>
        <w:bidi/>
      </w:pPr>
      <w:r>
        <w:rPr>
          <w:rtl/>
          <w:cs/>
          <w:lang w:val="ar_AE" w:bidi="ar_AE"/>
        </w:rPr>
      </w:r>
      <w:r>
        <w:rPr>
          <w:b/>
          <w:rtl/>
          <w:cs/>
          <w:lang w:val="ar_AE" w:bidi="ar_AE"/>
        </w:rPr>
        <w:t>لاَ تُوَبِّخْنِي ... وَلاَ تُؤَدِّبْنِي ...</w:t>
      </w:r>
      <w:r>
        <w:rPr>
          <w:rtl/>
          <w:cs/>
          <w:lang w:val="ar_AE" w:bidi="ar_AE"/>
        </w:rPr>
        <w:t xml:space="preserve">: هنا، لا يَرْبُطُ المُرَنِّمُ بشكلٍ صريحٍ تأديبَ الله بالخطيَّة (قارن </w:t>
      </w:r>
      <w:r>
        <w:rPr>
          <w:rtl/>
          <w:cs/>
          <w:lang w:val="ar_AE" w:bidi="ar_AE"/>
        </w:rPr>
        <w:t>39:8–11</w:t>
      </w:r>
      <w:r>
        <w:rPr>
          <w:rtl/>
          <w:cs/>
          <w:lang w:val="ar_AE" w:bidi="ar_AE"/>
        </w:rPr>
        <w:t>)، ولكن ربما يكونُ الارتباطُ ضِمْنِيًّا.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1:6–3</w:t>
      </w:r>
      <w:r>
        <w:rPr>
          <w:rtl/>
          <w:cs/>
          <w:lang w:val="ar_AE" w:bidi="ar_AE"/>
        </w:rPr>
      </w:r>
    </w:p>
    <w:p>
      <w:pPr>
        <w:bidi/>
      </w:pPr>
      <w:r>
        <w:rPr>
          <w:rtl/>
          <w:cs/>
          <w:lang w:val="ar_AE" w:bidi="ar_AE"/>
        </w:rPr>
      </w:r>
      <w:r>
        <w:rPr>
          <w:rtl/>
          <w:cs/>
          <w:lang w:val="ar_AE" w:bidi="ar_AE"/>
        </w:rPr>
        <w:t>يَلْتَمِسُ المُرَنِّمُ إحسانَ الله وحفظَهُ في أوقاتِ الشِّدَّةِ.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1:6–10</w:t>
      </w:r>
      <w:r>
        <w:rPr>
          <w:rtl/>
          <w:cs/>
          <w:lang w:val="ar_AE" w:bidi="ar_AE"/>
        </w:rPr>
      </w:r>
    </w:p>
    <w:p>
      <w:pPr>
        <w:bidi/>
      </w:pPr>
      <w:r>
        <w:rPr>
          <w:rtl/>
          <w:cs/>
          <w:lang w:val="ar_AE" w:bidi="ar_AE"/>
        </w:rPr>
      </w:r>
      <w:r>
        <w:rPr>
          <w:rtl/>
          <w:cs/>
          <w:lang w:val="ar_AE" w:bidi="ar_AE"/>
        </w:rPr>
        <w:t>قد تكون المناسبة لهذا الرِّثاءِ مرضًا أو ربما تكون اكْتِئابًا عقليًّا أو روحيًّا يسعى مُرَنِّمُ المزمورِ إلى الشفاءِ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2:6–3</w:t>
      </w:r>
      <w:r>
        <w:rPr>
          <w:rtl/>
          <w:cs/>
          <w:lang w:val="ar_AE" w:bidi="ar_AE"/>
        </w:rPr>
      </w:r>
    </w:p>
    <w:p>
      <w:pPr>
        <w:bidi/>
      </w:pPr>
      <w:r>
        <w:rPr>
          <w:rtl/>
          <w:cs/>
          <w:lang w:val="ar_AE" w:bidi="ar_AE"/>
        </w:rPr>
      </w:r>
      <w:r>
        <w:rPr>
          <w:rtl/>
          <w:cs/>
          <w:lang w:val="ar_AE" w:bidi="ar_AE"/>
        </w:rPr>
        <w:t>في انتظارِهِ بشوقٍ لاستجابَةِ الله لصلاته، ازداد ضَعْفُ المُرَنِّمُ جَسَدِيًّا (</w:t>
      </w:r>
      <w:r>
        <w:rPr>
          <w:rtl/>
          <w:cs/>
          <w:lang w:val="ar_AE" w:bidi="ar_AE"/>
        </w:rPr>
        <w:t>6:6</w:t>
      </w:r>
      <w:r>
        <w:rPr>
          <w:rtl/>
          <w:cs/>
          <w:lang w:val="ar_AE" w:bidi="ar_AE"/>
        </w:rPr>
        <w:t xml:space="preserve">؛ انْظُرْ </w:t>
      </w:r>
      <w:r>
        <w:rPr>
          <w:rtl/>
          <w:cs/>
          <w:lang w:val="ar_AE" w:bidi="ar_AE"/>
        </w:rPr>
        <w:t>77:3</w:t>
      </w:r>
      <w:r>
        <w:rPr>
          <w:rtl/>
          <w:cs/>
          <w:lang w:val="ar_AE" w:bidi="ar_AE"/>
        </w:rPr>
        <w:t xml:space="preserve">؛ </w:t>
      </w:r>
      <w:r>
        <w:rPr>
          <w:rtl/>
          <w:cs/>
          <w:lang w:val="ar_AE" w:bidi="ar_AE"/>
        </w:rPr>
        <w:t>119:81</w:t>
      </w:r>
      <w:r>
        <w:rPr>
          <w:rtl/>
          <w:cs/>
          <w:lang w:val="ar_AE" w:bidi="ar_AE"/>
        </w:rPr>
        <w:t xml:space="preserve">؛ </w:t>
      </w:r>
      <w:r>
        <w:rPr>
          <w:rtl/>
          <w:cs/>
          <w:lang w:val="ar_AE" w:bidi="ar_AE"/>
        </w:rPr>
        <w:t xml:space="preserve">142:1–3؛ </w:t>
      </w:r>
      <w:r>
        <w:rPr>
          <w:rtl/>
          <w:cs/>
          <w:lang w:val="ar_AE" w:bidi="ar_AE"/>
        </w:rPr>
        <w:t xml:space="preserve">انْظُرْ أيضًا </w:t>
      </w:r>
      <w:r>
        <w:rPr>
          <w:rtl/>
          <w:cs/>
          <w:lang w:val="ar_AE" w:bidi="ar_AE"/>
        </w:rPr>
        <w:t>المزمور 101</w:t>
      </w:r>
      <w:r>
        <w:rPr>
          <w:rtl/>
          <w:cs/>
          <w:lang w:val="ar_AE" w:bidi="ar_AE"/>
        </w:rPr>
        <w:t>). ربما لَعِبَ الصيامُ دَوْرًا في حزنِهِ</w:t>
      </w:r>
      <w:r>
        <w:rPr>
          <w:i/>
          <w:rtl/>
          <w:cs/>
          <w:lang w:val="ar_AE" w:bidi="ar_AE"/>
        </w:rPr>
        <w:t>،</w:t>
      </w:r>
      <w:r>
        <w:rPr>
          <w:rtl/>
          <w:cs/>
          <w:lang w:val="ar_AE" w:bidi="ar_AE"/>
        </w:rPr>
        <w:t xml:space="preserve"> لكن النصُّ لا يشير إليه صَرَاحَةً.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4:6–5</w:t>
      </w:r>
      <w:r>
        <w:rPr>
          <w:rtl/>
          <w:cs/>
          <w:lang w:val="ar_AE" w:bidi="ar_AE"/>
        </w:rPr>
      </w:r>
    </w:p>
    <w:p>
      <w:pPr>
        <w:bidi/>
      </w:pPr>
      <w:r>
        <w:rPr>
          <w:rtl/>
          <w:cs/>
          <w:lang w:val="ar_AE" w:bidi="ar_AE"/>
        </w:rPr>
      </w:r>
      <w:r>
        <w:rPr>
          <w:rtl/>
          <w:cs/>
          <w:lang w:val="ar_AE" w:bidi="ar_AE"/>
        </w:rPr>
        <w:t>كانَتْ التجربَةُ مُؤلِمَةً إذ كاد المُرَنِّمُ أن يموتَ، أو ربما كان يشْعُرُ بالخوفِ الشَّدِيدِ على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w:t>
      </w:r>
      <w:r>
        <w:rPr>
          <w:rtl/>
          <w:cs/>
          <w:lang w:val="ar_AE" w:bidi="ar_AE"/>
        </w:rPr>
      </w:r>
    </w:p>
    <w:p>
      <w:pPr>
        <w:bidi/>
      </w:pPr>
      <w:r>
        <w:rPr>
          <w:rtl/>
          <w:cs/>
          <w:lang w:val="ar_AE" w:bidi="ar_AE"/>
        </w:rPr>
      </w:r>
      <w:r>
        <w:rPr>
          <w:rtl/>
          <w:cs/>
          <w:lang w:val="ar_AE" w:bidi="ar_AE"/>
        </w:rPr>
        <w:t xml:space="preserve">في القَبْرِ مَنْ يَحْمَدُكَ؟ بالعبرية: </w:t>
      </w:r>
      <w:r>
        <w:rPr>
          <w:b/>
          <w:rtl/>
          <w:cs/>
          <w:lang w:val="ar_AE" w:bidi="ar_AE"/>
        </w:rPr>
        <w:t>فِي الهَاوِيَةِ ....؟</w:t>
      </w:r>
      <w:r>
        <w:rPr>
          <w:rtl/>
          <w:cs/>
          <w:lang w:val="ar_AE" w:bidi="ar_AE"/>
        </w:rPr>
        <w:t xml:space="preserve"> في العَهْدِ القديم، الهَاوِيَةُ مَقَرُ المَوتَى. لا ترتبط بالضرورة بالعِقَابِ.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6:6–7</w:t>
      </w:r>
      <w:r>
        <w:rPr>
          <w:rtl/>
          <w:cs/>
          <w:lang w:val="ar_AE" w:bidi="ar_AE"/>
        </w:rPr>
      </w:r>
    </w:p>
    <w:p>
      <w:pPr>
        <w:bidi/>
      </w:pPr>
      <w:r>
        <w:rPr>
          <w:rtl/>
          <w:cs/>
          <w:lang w:val="ar_AE" w:bidi="ar_AE"/>
        </w:rPr>
      </w:r>
      <w:r>
        <w:rPr>
          <w:rtl/>
          <w:cs/>
          <w:lang w:val="ar_AE" w:bidi="ar_AE"/>
        </w:rPr>
        <w:t>المُرَنِّمُ مُنهَكٌ في أعماقِ كيانِهِ بسببِ الحزن الناجم عن الابتعاد الرُّوحِيِّ عن الرَّبِّ (</w:t>
      </w:r>
      <w:r>
        <w:rPr>
          <w:rtl/>
          <w:cs/>
          <w:lang w:val="ar_AE" w:bidi="ar_AE"/>
        </w:rPr>
        <w:t>22:1</w:t>
      </w:r>
      <w:r>
        <w:rPr>
          <w:rtl/>
          <w:cs/>
          <w:lang w:val="ar_AE" w:bidi="ar_AE"/>
        </w:rPr>
        <w:t xml:space="preserve">؛ </w:t>
      </w:r>
      <w:r>
        <w:rPr>
          <w:rtl/>
          <w:cs/>
          <w:lang w:val="ar_AE" w:bidi="ar_AE"/>
        </w:rPr>
        <w:t>31:9–10</w:t>
      </w:r>
      <w:r>
        <w:rPr>
          <w:rtl/>
          <w:cs/>
          <w:lang w:val="ar_AE" w:bidi="ar_AE"/>
        </w:rPr>
        <w:t xml:space="preserve">؛ </w:t>
      </w:r>
      <w:r>
        <w:rPr>
          <w:rtl/>
          <w:cs/>
          <w:lang w:val="ar_AE" w:bidi="ar_AE"/>
        </w:rPr>
        <w:t>102:5</w:t>
      </w:r>
      <w:r>
        <w:rPr>
          <w:rtl/>
          <w:cs/>
          <w:lang w:val="ar_AE" w:bidi="ar_AE"/>
        </w:rPr>
        <w:t xml:space="preserve">). • عندما تَضْعُفُ العيونُ، يكون الجَسَدُ منهارًا (انْظُرْ </w:t>
      </w:r>
      <w:r>
        <w:rPr>
          <w:rtl/>
          <w:cs/>
          <w:lang w:val="ar_AE" w:bidi="ar_AE"/>
        </w:rPr>
        <w:t>13:3</w:t>
      </w:r>
      <w:r>
        <w:rPr>
          <w:rtl/>
          <w:cs/>
          <w:lang w:val="ar_AE" w:bidi="ar_AE"/>
        </w:rPr>
        <w:t xml:space="preserve">؛ </w:t>
      </w:r>
      <w:r>
        <w:rPr>
          <w:rtl/>
          <w:cs/>
          <w:lang w:val="ar_AE" w:bidi="ar_AE"/>
        </w:rPr>
        <w:t>31:9</w:t>
      </w:r>
      <w:r>
        <w:rPr>
          <w:rtl/>
          <w:cs/>
          <w:lang w:val="ar_AE" w:bidi="ar_AE"/>
        </w:rPr>
        <w:t xml:space="preserve">؛ </w:t>
      </w:r>
      <w:r>
        <w:rPr>
          <w:rtl/>
          <w:cs/>
          <w:lang w:val="ar_AE" w:bidi="ar_AE"/>
        </w:rPr>
        <w:t>38:10</w:t>
      </w:r>
      <w:r>
        <w:rPr>
          <w:rtl/>
          <w:cs/>
          <w:lang w:val="ar_AE" w:bidi="ar_AE"/>
        </w:rPr>
        <w:t xml:space="preserve">؛ </w:t>
      </w:r>
      <w:r>
        <w:rPr>
          <w:rtl/>
          <w:cs/>
          <w:lang w:val="ar_AE" w:bidi="ar_AE"/>
        </w:rPr>
        <w:t>مَتَّى 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8:6–10</w:t>
      </w:r>
      <w:r>
        <w:rPr>
          <w:rtl/>
          <w:cs/>
          <w:lang w:val="ar_AE" w:bidi="ar_AE"/>
        </w:rPr>
      </w:r>
    </w:p>
    <w:p>
      <w:pPr>
        <w:bidi/>
      </w:pPr>
      <w:r>
        <w:rPr>
          <w:rtl/>
          <w:cs/>
          <w:lang w:val="ar_AE" w:bidi="ar_AE"/>
        </w:rPr>
      </w:r>
      <w:r>
        <w:rPr>
          <w:rtl/>
          <w:cs/>
          <w:lang w:val="ar_AE" w:bidi="ar_AE"/>
        </w:rPr>
        <w:t>بإشارَةٍ خِتَامِيَّةٍ إلى النُّصْرَةِ، يُعِيدُ المُرَنِّمُ التأكيدَ على ثِقَتِهِ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w:t>
      </w:r>
      <w:r>
        <w:rPr>
          <w:rtl/>
          <w:cs/>
          <w:lang w:val="ar_AE" w:bidi="ar_AE"/>
        </w:rPr>
      </w:r>
    </w:p>
    <w:p>
      <w:pPr>
        <w:bidi/>
      </w:pPr>
      <w:r>
        <w:rPr>
          <w:rtl/>
          <w:cs/>
          <w:lang w:val="ar_AE" w:bidi="ar_AE"/>
        </w:rPr>
      </w:r>
      <w:r>
        <w:rPr>
          <w:rtl/>
          <w:cs/>
          <w:lang w:val="ar_AE" w:bidi="ar_AE"/>
        </w:rPr>
        <w:t>المُضْطَهِدُ هو ا</w:t>
      </w:r>
      <w:r>
        <w:rPr>
          <w:rtl/>
          <w:cs/>
          <w:lang w:val="ar_AE" w:bidi="ar_AE"/>
        </w:rPr>
        <w:t>للفظٌ الشَّائِعٌ لوصْفِ "العَدُوِّ". يَسْعَى المُضْطَهِدُون وراء الناسِ لِتَدْمِيرِهم عَمْدًا (</w:t>
      </w:r>
      <w:r>
        <w:rPr>
          <w:rtl/>
          <w:cs/>
          <w:lang w:val="ar_AE" w:bidi="ar_AE"/>
        </w:rPr>
        <w:t>31:15</w:t>
      </w:r>
      <w:r>
        <w:rPr>
          <w:rtl/>
          <w:cs/>
          <w:lang w:val="ar_AE" w:bidi="ar_AE"/>
        </w:rPr>
        <w:t xml:space="preserve">؛ </w:t>
      </w:r>
      <w:r>
        <w:rPr>
          <w:rtl/>
          <w:cs/>
          <w:lang w:val="ar_AE" w:bidi="ar_AE"/>
        </w:rPr>
        <w:t>56:1–2</w:t>
      </w:r>
      <w:r>
        <w:rPr>
          <w:rtl/>
          <w:cs/>
          <w:lang w:val="ar_AE" w:bidi="ar_AE"/>
        </w:rPr>
        <w:t xml:space="preserve">؛ </w:t>
      </w:r>
      <w:r>
        <w:rPr>
          <w:rtl/>
          <w:cs/>
          <w:lang w:val="ar_AE" w:bidi="ar_AE"/>
        </w:rPr>
        <w:t>71:11</w:t>
      </w:r>
      <w:r>
        <w:rPr>
          <w:rtl/>
          <w:cs/>
          <w:lang w:val="ar_AE" w:bidi="ar_AE"/>
        </w:rPr>
        <w:t xml:space="preserve">؛ </w:t>
      </w:r>
      <w:r>
        <w:rPr>
          <w:rtl/>
          <w:cs/>
          <w:lang w:val="ar_AE" w:bidi="ar_AE"/>
        </w:rPr>
        <w:t>143:3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1:7–17</w:t>
      </w:r>
      <w:r>
        <w:rPr>
          <w:rtl/>
          <w:cs/>
          <w:lang w:val="ar_AE" w:bidi="ar_AE"/>
        </w:rPr>
      </w:r>
    </w:p>
    <w:p>
      <w:pPr>
        <w:bidi/>
      </w:pPr>
      <w:r>
        <w:rPr>
          <w:rtl/>
          <w:cs/>
          <w:lang w:val="ar_AE" w:bidi="ar_AE"/>
        </w:rPr>
      </w:r>
      <w:r>
        <w:rPr>
          <w:rtl/>
          <w:cs/>
          <w:lang w:val="ar_AE" w:bidi="ar_AE"/>
        </w:rPr>
        <w:t xml:space="preserve">يتألَّفُ هذا المزمورُ من </w:t>
      </w:r>
      <w:r>
        <w:rPr>
          <w:rtl/>
          <w:cs/>
          <w:lang w:val="ar_AE" w:bidi="ar_AE"/>
        </w:rPr>
        <w:t xml:space="preserve">مَرْثَاةٍ </w:t>
      </w:r>
      <w:r>
        <w:rPr>
          <w:rtl/>
          <w:cs/>
          <w:lang w:val="ar_AE" w:bidi="ar_AE"/>
        </w:rPr>
        <w:t>(</w:t>
      </w:r>
      <w:r>
        <w:rPr>
          <w:rtl/>
          <w:cs/>
          <w:lang w:val="ar_AE" w:bidi="ar_AE"/>
        </w:rPr>
        <w:t>7:1–2</w:t>
      </w:r>
      <w:r>
        <w:rPr>
          <w:rtl/>
          <w:cs/>
          <w:lang w:val="ar_AE" w:bidi="ar_AE"/>
        </w:rPr>
        <w:t>)، تَعَهَّدٍ بحياةِ البراءةِ (</w:t>
      </w:r>
      <w:r>
        <w:rPr>
          <w:rtl/>
          <w:cs/>
          <w:lang w:val="ar_AE" w:bidi="ar_AE"/>
        </w:rPr>
        <w:t>7:3–5</w:t>
      </w:r>
      <w:r>
        <w:rPr>
          <w:rtl/>
          <w:cs/>
          <w:lang w:val="ar_AE" w:bidi="ar_AE"/>
        </w:rPr>
        <w:t>)، وإحتكامٍ إلى عَدْلِ الله (</w:t>
      </w:r>
      <w:r>
        <w:rPr>
          <w:rtl/>
          <w:cs/>
          <w:lang w:val="ar_AE" w:bidi="ar_AE"/>
        </w:rPr>
        <w:t>7:6–9</w:t>
      </w:r>
      <w:r>
        <w:rPr>
          <w:rtl/>
          <w:cs/>
          <w:lang w:val="ar_AE" w:bidi="ar_AE"/>
        </w:rPr>
        <w:t>)، وتَأكِيدٍ على الحُكْمِ المَلَكِيِّ العادلِ لله (</w:t>
      </w:r>
      <w:r>
        <w:rPr>
          <w:rtl/>
          <w:cs/>
          <w:lang w:val="ar_AE" w:bidi="ar_AE"/>
        </w:rPr>
        <w:t>7:10–16</w:t>
      </w:r>
      <w:r>
        <w:rPr>
          <w:rtl/>
          <w:cs/>
          <w:lang w:val="ar_AE" w:bidi="ar_AE"/>
        </w:rPr>
        <w:t>)، لينتهي المزمور بترنيمَةِ تسبيحٍ ختامِيَّةٍ (</w:t>
      </w:r>
      <w:r>
        <w:rPr>
          <w:rtl/>
          <w:cs/>
          <w:lang w:val="ar_AE" w:bidi="ar_AE"/>
        </w:rPr>
        <w:t>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7:العنوان</w:t>
      </w:r>
      <w:r>
        <w:rPr>
          <w:rtl/>
          <w:cs/>
          <w:lang w:val="ar_AE" w:bidi="ar_AE"/>
        </w:rPr>
      </w:r>
    </w:p>
    <w:p>
      <w:pPr>
        <w:bidi/>
      </w:pPr>
      <w:r>
        <w:rPr>
          <w:rtl/>
          <w:cs/>
          <w:lang w:val="ar_AE" w:bidi="ar_AE"/>
        </w:rPr>
      </w:r>
      <w:r>
        <w:rPr>
          <w:rtl/>
          <w:cs/>
          <w:lang w:val="ar_AE" w:bidi="ar_AE"/>
        </w:rPr>
        <w:t>شَخصٌ مجهول من سبطِ بنيامين</w:t>
      </w:r>
      <w:r>
        <w:rPr>
          <w:i/>
          <w:rtl/>
          <w:cs/>
          <w:lang w:val="ar_AE" w:bidi="ar_AE"/>
        </w:rPr>
        <w:t>،</w:t>
      </w:r>
      <w:r>
        <w:rPr>
          <w:rtl/>
          <w:cs/>
          <w:lang w:val="ar_AE" w:bidi="ar_AE"/>
        </w:rPr>
        <w:t xml:space="preserve"> كان معاديًا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w:t>
      </w:r>
      <w:r>
        <w:rPr>
          <w:rtl/>
          <w:cs/>
          <w:lang w:val="ar_AE" w:bidi="ar_AE"/>
        </w:rPr>
      </w:r>
    </w:p>
    <w:p>
      <w:pPr>
        <w:bidi/>
      </w:pPr>
      <w:r>
        <w:rPr>
          <w:rtl/>
          <w:cs/>
          <w:lang w:val="ar_AE" w:bidi="ar_AE"/>
        </w:rPr>
      </w:r>
      <w:r>
        <w:rPr>
          <w:rtl/>
          <w:cs/>
          <w:lang w:val="ar_AE" w:bidi="ar_AE"/>
        </w:rPr>
        <w:t>ثَمَّة عَدُوٌّ شِرِّيرٌ يُطَارِدُ كَالأَسَدِ فريستَهُ بِعُنْفٍ وبلا هوادَةٍ (</w:t>
      </w:r>
      <w:r>
        <w:rPr>
          <w:rtl/>
          <w:cs/>
          <w:lang w:val="ar_AE" w:bidi="ar_AE"/>
        </w:rPr>
        <w:t>10:9</w:t>
      </w:r>
      <w:r>
        <w:rPr>
          <w:rtl/>
          <w:cs/>
          <w:lang w:val="ar_AE" w:bidi="ar_AE"/>
        </w:rPr>
        <w:t xml:space="preserve">؛ </w:t>
      </w:r>
      <w:r>
        <w:rPr>
          <w:rtl/>
          <w:cs/>
          <w:lang w:val="ar_AE" w:bidi="ar_AE"/>
        </w:rPr>
        <w:t>17:12</w:t>
      </w:r>
      <w:r>
        <w:rPr>
          <w:rtl/>
          <w:cs/>
          <w:lang w:val="ar_AE" w:bidi="ar_AE"/>
        </w:rPr>
        <w:t xml:space="preserve">؛ </w:t>
      </w:r>
      <w:r>
        <w:rPr>
          <w:rtl/>
          <w:cs/>
          <w:lang w:val="ar_AE" w:bidi="ar_AE"/>
        </w:rPr>
        <w:t>22:13</w:t>
      </w:r>
      <w:r>
        <w:rPr>
          <w:rtl/>
          <w:cs/>
          <w:lang w:val="ar_AE" w:bidi="ar_AE"/>
        </w:rPr>
        <w:t xml:space="preserve">، </w:t>
      </w:r>
      <w:r>
        <w:rPr>
          <w:rtl/>
          <w:cs/>
          <w:lang w:val="ar_AE" w:bidi="ar_AE"/>
        </w:rPr>
        <w:t>21</w:t>
      </w:r>
      <w:r>
        <w:rPr>
          <w:rtl/>
          <w:cs/>
          <w:lang w:val="ar_AE" w:bidi="ar_AE"/>
        </w:rPr>
        <w:t xml:space="preserve">؛ </w:t>
      </w:r>
      <w:r>
        <w:rPr>
          <w:rtl/>
          <w:cs/>
          <w:lang w:val="ar_AE" w:bidi="ar_AE"/>
        </w:rPr>
        <w:t>35:17</w:t>
      </w:r>
      <w:r>
        <w:rPr>
          <w:rtl/>
          <w:cs/>
          <w:lang w:val="ar_AE" w:bidi="ar_AE"/>
        </w:rPr>
        <w:t xml:space="preserve">؛ </w:t>
      </w:r>
      <w:r>
        <w:rPr>
          <w:rtl/>
          <w:cs/>
          <w:lang w:val="ar_AE" w:bidi="ar_AE"/>
        </w:rPr>
        <w:t>57:4</w:t>
      </w:r>
      <w:r>
        <w:rPr>
          <w:rtl/>
          <w:cs/>
          <w:lang w:val="ar_AE" w:bidi="ar_AE"/>
        </w:rPr>
        <w:t>)، لكن الله يُقَدِّمُ وَعْدًا بالنُّصْرَةِ (</w:t>
      </w:r>
      <w:r>
        <w:rPr>
          <w:rtl/>
          <w:cs/>
          <w:lang w:val="ar_AE" w:bidi="ar_AE"/>
        </w:rPr>
        <w:t>91:13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w:t>
      </w:r>
      <w:r>
        <w:rPr>
          <w:rtl/>
          <w:cs/>
          <w:lang w:val="ar_AE" w:bidi="ar_AE"/>
        </w:rPr>
      </w:r>
    </w:p>
    <w:p>
      <w:pPr>
        <w:bidi/>
      </w:pPr>
      <w:r>
        <w:rPr>
          <w:rtl/>
          <w:cs/>
          <w:lang w:val="ar_AE" w:bidi="ar_AE"/>
        </w:rPr>
      </w:r>
      <w:r>
        <w:rPr>
          <w:rtl/>
          <w:cs/>
          <w:lang w:val="ar_AE" w:bidi="ar_AE"/>
        </w:rPr>
        <w:t xml:space="preserve">لا يَدَّعِي المُرَنِّم أنه بلا خَطِيَّة، لكنه يَعلَمُ أنه لا يَسْتَحِقُّ الهجماتَ الوحْشِيَّةَ لخصومِهِ (انْظُرْ </w:t>
      </w:r>
      <w:r>
        <w:rPr>
          <w:rtl/>
          <w:cs/>
          <w:lang w:val="ar_AE" w:bidi="ar_AE"/>
        </w:rPr>
        <w:t>35:7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3:7–5</w:t>
      </w:r>
      <w:r>
        <w:rPr>
          <w:rtl/>
          <w:cs/>
          <w:lang w:val="ar_AE" w:bidi="ar_AE"/>
        </w:rPr>
      </w:r>
    </w:p>
    <w:p>
      <w:pPr>
        <w:bidi/>
      </w:pPr>
      <w:r>
        <w:rPr>
          <w:rtl/>
          <w:cs/>
          <w:lang w:val="ar_AE" w:bidi="ar_AE"/>
        </w:rPr>
      </w:r>
      <w:r>
        <w:rPr>
          <w:rtl/>
          <w:cs/>
          <w:lang w:val="ar_AE" w:bidi="ar_AE"/>
        </w:rPr>
        <w:t>يَتَعَهَّدُ المُرَنِّمُ بحياة النَّقَاوَةِ، الأَمْرُ الذي يجعله عرضةً للمَحَاسَبَة (</w:t>
      </w:r>
      <w:r>
        <w:rPr>
          <w:rtl/>
          <w:cs/>
          <w:lang w:val="ar_AE" w:bidi="ar_AE"/>
        </w:rPr>
        <w:t>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w:t>
      </w:r>
      <w:r>
        <w:rPr>
          <w:rtl/>
          <w:cs/>
          <w:lang w:val="ar_AE" w:bidi="ar_AE"/>
        </w:rPr>
      </w:r>
    </w:p>
    <w:p>
      <w:pPr>
        <w:bidi/>
      </w:pPr>
      <w:r>
        <w:rPr>
          <w:rtl/>
          <w:cs/>
          <w:lang w:val="ar_AE" w:bidi="ar_AE"/>
        </w:rPr>
      </w:r>
      <w:r>
        <w:rPr>
          <w:b/>
          <w:rtl/>
          <w:cs/>
          <w:lang w:val="ar_AE" w:bidi="ar_AE"/>
        </w:rPr>
        <w:t>وَلْيَدُسْ</w:t>
      </w:r>
      <w:r>
        <w:rPr>
          <w:rtl/>
          <w:cs/>
          <w:lang w:val="ar_AE" w:bidi="ar_AE"/>
        </w:rPr>
        <w:t xml:space="preserve">: قارن </w:t>
      </w:r>
      <w:r>
        <w:rPr>
          <w:rtl/>
          <w:cs/>
          <w:lang w:val="ar_AE" w:bidi="ar_AE"/>
        </w:rPr>
        <w:t>44:5</w:t>
      </w:r>
      <w:r>
        <w:rPr>
          <w:rtl/>
          <w:cs/>
          <w:lang w:val="ar_AE" w:bidi="ar_AE"/>
        </w:rPr>
        <w:t xml:space="preserve">؛ </w:t>
      </w:r>
      <w:r>
        <w:rPr>
          <w:rtl/>
          <w:cs/>
          <w:lang w:val="ar_AE" w:bidi="ar_AE"/>
        </w:rPr>
        <w:t>60:12</w:t>
      </w:r>
      <w:r>
        <w:rPr>
          <w:rtl/>
          <w:cs/>
          <w:lang w:val="ar_AE" w:bidi="ar_AE"/>
        </w:rPr>
        <w:t xml:space="preserve">؛ </w:t>
      </w:r>
      <w:r>
        <w:rPr>
          <w:rtl/>
          <w:cs/>
          <w:lang w:val="ar_AE" w:bidi="ar_AE"/>
        </w:rPr>
        <w:t>91:13</w:t>
      </w:r>
      <w:r>
        <w:rPr>
          <w:rtl/>
          <w:cs/>
          <w:lang w:val="ar_AE" w:bidi="ar_AE"/>
        </w:rPr>
        <w:t xml:space="preserve">؛ </w:t>
      </w:r>
      <w:r>
        <w:rPr>
          <w:rtl/>
          <w:cs/>
          <w:lang w:val="ar_AE" w:bidi="ar_AE"/>
        </w:rPr>
        <w:t>108:13</w:t>
      </w:r>
      <w:r>
        <w:rPr>
          <w:rtl/>
          <w:cs/>
          <w:lang w:val="ar_AE" w:bidi="ar_AE"/>
        </w:rPr>
        <w:t xml:space="preserve">. • إِلَى الأَرْضِ ... </w:t>
      </w:r>
      <w:r>
        <w:rPr>
          <w:b/>
          <w:rtl/>
          <w:cs/>
          <w:lang w:val="ar_AE" w:bidi="ar_AE"/>
        </w:rPr>
        <w:t xml:space="preserve">وَلْيَحُطَّ </w:t>
      </w:r>
      <w:r>
        <w:rPr>
          <w:rtl/>
          <w:cs/>
          <w:lang w:val="ar_AE" w:bidi="ar_AE"/>
        </w:rPr>
        <w:t>إِلَى التُّرَابِ ...: قد يُؤَدِّي العارُ والخِزْيُ إلى المَوتِ والقَبْرِ (</w:t>
      </w:r>
      <w:r>
        <w:rPr>
          <w:rtl/>
          <w:cs/>
          <w:lang w:val="ar_AE" w:bidi="ar_AE"/>
        </w:rPr>
        <w:t>143:3</w:t>
      </w:r>
      <w:r>
        <w:rPr>
          <w:rtl/>
          <w:cs/>
          <w:lang w:val="ar_AE" w:bidi="ar_AE"/>
        </w:rPr>
        <w:t xml:space="preserve">؛ انْظُرْ </w:t>
      </w:r>
      <w:r>
        <w:rPr>
          <w:rtl/>
          <w:cs/>
          <w:lang w:val="ar_AE" w:bidi="ar_AE"/>
        </w:rPr>
        <w:t>13:3–4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w:t>
      </w:r>
      <w:r>
        <w:rPr>
          <w:rtl/>
          <w:cs/>
          <w:lang w:val="ar_AE" w:bidi="ar_AE"/>
        </w:rPr>
      </w:r>
    </w:p>
    <w:p>
      <w:pPr>
        <w:bidi/>
      </w:pPr>
      <w:r>
        <w:rPr>
          <w:rtl/>
          <w:cs/>
          <w:lang w:val="ar_AE" w:bidi="ar_AE"/>
        </w:rPr>
      </w:r>
      <w:r>
        <w:rPr>
          <w:rtl/>
          <w:cs/>
          <w:lang w:val="ar_AE" w:bidi="ar_AE"/>
        </w:rPr>
        <w:t>قضاءُ الله يُظْهِرُ العَدْلَ</w:t>
      </w:r>
      <w:r>
        <w:rPr>
          <w:i/>
          <w:rtl/>
          <w:cs/>
          <w:lang w:val="ar_AE" w:bidi="ar_AE"/>
        </w:rPr>
        <w:t>،</w:t>
      </w:r>
      <w:r>
        <w:rPr>
          <w:rtl/>
          <w:cs/>
          <w:lang w:val="ar_AE" w:bidi="ar_AE"/>
        </w:rPr>
        <w:t xml:space="preserve"> على الرُّغْم من الفوضى التي يثيرها الأَعْدَاءُ (انْظُرْ </w:t>
      </w:r>
      <w:r>
        <w:rPr>
          <w:rtl/>
          <w:cs/>
          <w:lang w:val="ar_AE" w:bidi="ar_AE"/>
        </w:rPr>
        <w:t>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6:7–9</w:t>
      </w:r>
      <w:r>
        <w:rPr>
          <w:rtl/>
          <w:cs/>
          <w:lang w:val="ar_AE" w:bidi="ar_AE"/>
        </w:rPr>
      </w:r>
    </w:p>
    <w:p>
      <w:pPr>
        <w:bidi/>
      </w:pPr>
      <w:r>
        <w:rPr>
          <w:rtl/>
          <w:cs/>
          <w:lang w:val="ar_AE" w:bidi="ar_AE"/>
        </w:rPr>
      </w:r>
      <w:r>
        <w:rPr>
          <w:rtl/>
          <w:cs/>
          <w:lang w:val="ar_AE" w:bidi="ar_AE"/>
        </w:rPr>
        <w:t>بالإحتكامِ إلى الله من أجلِ إحْقَاقِ العَدْلِ في العَالَمِ، يَخْضَعُ المُرَنِّمُ أيضًا لِقَضَاءِ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8:7</w:t>
      </w:r>
      <w:r>
        <w:rPr>
          <w:rtl/>
          <w:cs/>
          <w:lang w:val="ar_AE" w:bidi="ar_AE"/>
        </w:rPr>
      </w:r>
    </w:p>
    <w:p>
      <w:pPr>
        <w:bidi/>
      </w:pPr>
      <w:r>
        <w:rPr>
          <w:rtl/>
          <w:cs/>
          <w:lang w:val="ar_AE" w:bidi="ar_AE"/>
        </w:rPr>
      </w:r>
      <w:r>
        <w:rPr>
          <w:rtl/>
          <w:cs/>
          <w:lang w:val="ar_AE" w:bidi="ar_AE"/>
        </w:rPr>
        <w:t xml:space="preserve">القَضاءُ ضِد المتهمون (الأمم) وَلِصَالِحِ المُدَّعِي البَارِّ (المُرَنِّم؛ انْظُرْ </w:t>
      </w:r>
      <w:r>
        <w:rPr>
          <w:rtl/>
          <w:cs/>
          <w:lang w:val="ar_AE" w:bidi="ar_AE"/>
        </w:rPr>
        <w:t>43:1</w:t>
      </w:r>
      <w:r>
        <w:rPr>
          <w:rtl/>
          <w:cs/>
          <w:lang w:val="ar_AE" w:bidi="ar_AE"/>
        </w:rPr>
        <w:t xml:space="preserve">). • على الرُّغْم من أن المُرَنِّمَ ليس بَرِيئًا تمامًا من الخطيَّة، إلا أنه شخصٌ يتحلَّى باستقامةٍ حقيقيَّةٍ (انْظُرْ </w:t>
      </w:r>
      <w:r>
        <w:rPr>
          <w:rtl/>
          <w:cs/>
          <w:lang w:val="ar_AE" w:bidi="ar_AE"/>
        </w:rPr>
        <w:t>15:2</w:t>
      </w:r>
      <w:r>
        <w:rPr>
          <w:rtl/>
          <w:cs/>
          <w:lang w:val="ar_AE" w:bidi="ar_AE"/>
        </w:rPr>
        <w:t xml:space="preserve">؛ </w:t>
      </w:r>
      <w:r>
        <w:rPr>
          <w:rtl/>
          <w:cs/>
          <w:lang w:val="ar_AE" w:bidi="ar_AE"/>
        </w:rPr>
        <w:t>25:21</w:t>
      </w:r>
      <w:r>
        <w:rPr>
          <w:rtl/>
          <w:cs/>
          <w:lang w:val="ar_AE" w:bidi="ar_AE"/>
        </w:rPr>
        <w:t xml:space="preserve">؛ </w:t>
      </w:r>
      <w:r>
        <w:rPr>
          <w:rtl/>
          <w:cs/>
          <w:lang w:val="ar_AE" w:bidi="ar_AE"/>
        </w:rPr>
        <w:t>41:12</w:t>
      </w:r>
      <w:r>
        <w:rPr>
          <w:rtl/>
          <w:cs/>
          <w:lang w:val="ar_AE" w:bidi="ar_AE"/>
        </w:rPr>
        <w:t xml:space="preserve">؛ </w:t>
      </w:r>
      <w:r>
        <w:rPr>
          <w:rtl/>
          <w:cs/>
          <w:lang w:val="ar_AE" w:bidi="ar_AE"/>
        </w:rPr>
        <w:t>78:72</w:t>
      </w:r>
      <w:r>
        <w:rPr>
          <w:rtl/>
          <w:cs/>
          <w:lang w:val="ar_AE" w:bidi="ar_AE"/>
        </w:rPr>
        <w:t xml:space="preserve">؛ قارن </w:t>
      </w:r>
      <w:r>
        <w:rPr>
          <w:rtl/>
          <w:cs/>
          <w:lang w:val="ar_AE" w:bidi="ar_AE"/>
        </w:rPr>
        <w:t>أيُّوب 1:1</w:t>
      </w:r>
      <w:r>
        <w:rPr>
          <w:rtl/>
          <w:cs/>
          <w:lang w:val="ar_AE" w:bidi="ar_AE"/>
        </w:rPr>
        <w:t xml:space="preserve">، </w:t>
      </w:r>
      <w:r>
        <w:rPr>
          <w:rtl/>
          <w:cs/>
          <w:lang w:val="ar_AE" w:bidi="ar_AE"/>
        </w:rPr>
        <w:t>8</w:t>
      </w:r>
      <w:r>
        <w:rPr>
          <w:rtl/>
          <w:cs/>
          <w:lang w:val="ar_AE" w:bidi="ar_AE"/>
        </w:rPr>
        <w:t xml:space="preserve">؛ </w:t>
      </w:r>
      <w:r>
        <w:rPr>
          <w:rtl/>
          <w:cs/>
          <w:lang w:val="ar_AE" w:bidi="ar_AE"/>
        </w:rPr>
        <w:t>9:20</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w:t>
      </w:r>
      <w:r>
        <w:rPr>
          <w:rtl/>
          <w:cs/>
          <w:lang w:val="ar_AE" w:bidi="ar_AE"/>
        </w:rPr>
      </w:r>
    </w:p>
    <w:p>
      <w:pPr>
        <w:bidi/>
      </w:pPr>
      <w:r>
        <w:rPr>
          <w:rtl/>
          <w:cs/>
          <w:lang w:val="ar_AE" w:bidi="ar_AE"/>
        </w:rPr>
      </w:r>
      <w:r>
        <w:rPr>
          <w:rtl/>
          <w:cs/>
          <w:lang w:val="ar_AE" w:bidi="ar_AE"/>
        </w:rPr>
        <w:t xml:space="preserve">يَفْحَصُ الله فِكْرَ وقَلْبَ كلِّ إنسانٍ (انْظُرْ </w:t>
      </w:r>
      <w:r>
        <w:rPr>
          <w:rtl/>
          <w:cs/>
          <w:lang w:val="ar_AE" w:bidi="ar_AE"/>
        </w:rPr>
        <w:t>11:3–4</w:t>
      </w:r>
      <w:r>
        <w:rPr>
          <w:rtl/>
          <w:cs/>
          <w:lang w:val="ar_AE" w:bidi="ar_AE"/>
        </w:rPr>
        <w:t xml:space="preserve">؛ </w:t>
      </w:r>
      <w:r>
        <w:rPr>
          <w:rtl/>
          <w:cs/>
          <w:lang w:val="ar_AE" w:bidi="ar_AE"/>
        </w:rPr>
        <w:t>26:2</w:t>
      </w:r>
      <w:r>
        <w:rPr>
          <w:rtl/>
          <w:cs/>
          <w:lang w:val="ar_AE" w:bidi="ar_AE"/>
        </w:rPr>
        <w:t xml:space="preserve">؛ </w:t>
      </w:r>
      <w:r>
        <w:rPr>
          <w:rtl/>
          <w:cs/>
          <w:lang w:val="ar_AE" w:bidi="ar_AE"/>
        </w:rPr>
        <w:t>139:1</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10:7–13</w:t>
      </w:r>
      <w:r>
        <w:rPr>
          <w:rtl/>
          <w:cs/>
          <w:lang w:val="ar_AE" w:bidi="ar_AE"/>
        </w:rPr>
      </w:r>
    </w:p>
    <w:p>
      <w:pPr>
        <w:bidi/>
      </w:pPr>
      <w:r>
        <w:rPr>
          <w:rtl/>
          <w:cs/>
          <w:lang w:val="ar_AE" w:bidi="ar_AE"/>
        </w:rPr>
      </w:r>
      <w:r>
        <w:rPr>
          <w:rtl/>
          <w:cs/>
          <w:lang w:val="ar_AE" w:bidi="ar_AE"/>
        </w:rPr>
        <w:t>يَنْتَقِلُ المُرَنِّمُ من الكلامِ على مَوقِفِه الخاص (</w:t>
      </w:r>
      <w:r>
        <w:rPr>
          <w:rtl/>
          <w:cs/>
          <w:lang w:val="ar_AE" w:bidi="ar_AE"/>
        </w:rPr>
        <w:t>7:1–9</w:t>
      </w:r>
      <w:r>
        <w:rPr>
          <w:rtl/>
          <w:cs/>
          <w:lang w:val="ar_AE" w:bidi="ar_AE"/>
        </w:rPr>
        <w:t>) للحديثِ عن جميعِ الأتقياءِ الذين يتوقون إلى الفِداء (</w:t>
      </w:r>
      <w:r>
        <w:rPr>
          <w:rtl/>
          <w:cs/>
          <w:lang w:val="ar_AE" w:bidi="ar_AE"/>
        </w:rPr>
        <w:t>7:10–16</w:t>
      </w:r>
      <w:r>
        <w:rPr>
          <w:rtl/>
          <w:cs/>
          <w:lang w:val="ar_AE" w:bidi="ar_AE"/>
        </w:rPr>
        <w:t>). يُصَوِّرُ اللهَ كمَلِكٍ عادِلٍ يُنْصِفُ رعاياه عندما يصرخون إليه طَلَبًا للنَّجاةِ.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11:7</w:t>
      </w:r>
      <w:r>
        <w:rPr>
          <w:rtl/>
          <w:cs/>
          <w:lang w:val="ar_AE" w:bidi="ar_AE"/>
        </w:rPr>
      </w:r>
    </w:p>
    <w:p>
      <w:pPr>
        <w:bidi/>
      </w:pPr>
      <w:r>
        <w:rPr>
          <w:rtl/>
          <w:cs/>
          <w:lang w:val="ar_AE" w:bidi="ar_AE"/>
        </w:rPr>
      </w:r>
      <w:r>
        <w:rPr>
          <w:rtl/>
          <w:cs/>
          <w:lang w:val="ar_AE" w:bidi="ar_AE"/>
        </w:rPr>
        <w:t>الرَّبُّ الأمينُ لا يمكِنُ شراؤهُ أو إرشاؤهُ، الله لا يسيءُ استخدامَ سلطته (</w:t>
      </w:r>
      <w:r>
        <w:rPr>
          <w:rtl/>
          <w:cs/>
          <w:lang w:val="ar_AE" w:bidi="ar_AE"/>
        </w:rPr>
        <w:t>9:4</w:t>
      </w:r>
      <w:r>
        <w:rPr>
          <w:rtl/>
          <w:cs/>
          <w:lang w:val="ar_AE" w:bidi="ar_AE"/>
        </w:rPr>
        <w:t xml:space="preserve">؛ قارن </w:t>
      </w:r>
      <w:r>
        <w:rPr>
          <w:rtl/>
          <w:cs/>
          <w:lang w:val="ar_AE" w:bidi="ar_AE"/>
        </w:rPr>
        <w:t>82:1–8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12:7–13</w:t>
      </w:r>
      <w:r>
        <w:rPr>
          <w:rtl/>
          <w:cs/>
          <w:lang w:val="ar_AE" w:bidi="ar_AE"/>
        </w:rPr>
      </w:r>
    </w:p>
    <w:p>
      <w:pPr>
        <w:bidi/>
      </w:pPr>
      <w:r>
        <w:rPr>
          <w:rtl/>
          <w:cs/>
          <w:lang w:val="ar_AE" w:bidi="ar_AE"/>
        </w:rPr>
      </w:r>
      <w:r>
        <w:rPr>
          <w:b/>
          <w:rtl/>
          <w:cs/>
          <w:lang w:val="ar_AE" w:bidi="ar_AE"/>
        </w:rPr>
        <w:t>سَيف ... قَوْس ... آلة المَوتِ ... سِهَام مُلْتَهِبَة</w:t>
      </w:r>
      <w:r>
        <w:rPr>
          <w:rtl/>
          <w:cs/>
          <w:lang w:val="ar_AE" w:bidi="ar_AE"/>
        </w:rPr>
        <w:t>: إن الله، كَمُحَارِبٍ إلهيٍّ، يُواصِلُ الهجومَ دِفَاعًا عن نفْسِهِ وعن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w:t>
      </w:r>
      <w:r>
        <w:rPr>
          <w:rtl/>
          <w:cs/>
          <w:lang w:val="ar_AE" w:bidi="ar_AE"/>
        </w:rPr>
      </w:r>
    </w:p>
    <w:p>
      <w:pPr>
        <w:bidi/>
      </w:pPr>
      <w:r>
        <w:rPr>
          <w:rtl/>
          <w:cs/>
          <w:lang w:val="ar_AE" w:bidi="ar_AE"/>
        </w:rPr>
      </w:r>
      <w:r>
        <w:rPr>
          <w:rtl/>
          <w:cs/>
          <w:lang w:val="ar_AE" w:bidi="ar_AE"/>
        </w:rPr>
        <w:t xml:space="preserve">يبدأُ الشَّرُّ بكلماتٍ أو خُطُواتٍ صغيرةٍ، تؤدِّي إلى أَعمالٍ سيِّئَةٍ تسوءُ أكثر فأكثر بمرورِ الزَّمَن (انْظُرْ </w:t>
      </w:r>
      <w:r>
        <w:rPr>
          <w:rtl/>
          <w:cs/>
          <w:lang w:val="ar_AE" w:bidi="ar_AE"/>
        </w:rPr>
        <w:t>إشعياء 59:4–5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17:7</w:t>
      </w:r>
      <w:r>
        <w:rPr>
          <w:rtl/>
          <w:cs/>
          <w:lang w:val="ar_AE" w:bidi="ar_AE"/>
        </w:rPr>
      </w:r>
    </w:p>
    <w:p>
      <w:pPr>
        <w:bidi/>
      </w:pPr>
      <w:r>
        <w:rPr>
          <w:rtl/>
          <w:cs/>
          <w:lang w:val="ar_AE" w:bidi="ar_AE"/>
        </w:rPr>
      </w:r>
      <w:r>
        <w:rPr>
          <w:b/>
          <w:rtl/>
          <w:cs/>
          <w:lang w:val="ar_AE" w:bidi="ar_AE"/>
        </w:rPr>
        <w:t>أَحْمَدُ الرَّبَّ ... وَأُرَنِّمُ</w:t>
      </w:r>
      <w:r>
        <w:rPr>
          <w:rtl/>
          <w:cs/>
          <w:lang w:val="ar_AE" w:bidi="ar_AE"/>
        </w:rPr>
        <w:t xml:space="preserve">: تتحوَّل المَرَاثِي في </w:t>
      </w:r>
      <w:r>
        <w:rPr>
          <w:rtl/>
          <w:cs/>
          <w:lang w:val="ar_AE" w:bidi="ar_AE"/>
        </w:rPr>
        <w:t>المزامير 3–7</w:t>
      </w:r>
      <w:r>
        <w:rPr>
          <w:rtl/>
          <w:cs/>
          <w:lang w:val="ar_AE" w:bidi="ar_AE"/>
        </w:rPr>
        <w:t xml:space="preserve"> عادة من الرِّثَاءِ إلى التسبيحِ، كما يفعل سِفْرُ المزاميرِ بشكلٍ عام. • </w:t>
      </w:r>
      <w:r>
        <w:rPr>
          <w:b/>
          <w:rtl/>
          <w:cs/>
          <w:lang w:val="ar_AE" w:bidi="ar_AE"/>
        </w:rPr>
        <w:t>العَلِيّ</w:t>
      </w:r>
      <w:r>
        <w:rPr>
          <w:rtl/>
          <w:cs/>
          <w:lang w:val="ar_AE" w:bidi="ar_AE"/>
        </w:rPr>
        <w:t xml:space="preserve">: هذه تسمية قديمة لله (انْظُرْ </w:t>
      </w:r>
      <w:r>
        <w:rPr>
          <w:rtl/>
          <w:cs/>
          <w:lang w:val="ar_AE" w:bidi="ar_AE"/>
        </w:rPr>
        <w:t>التَّكْوِين 14:19</w:t>
      </w:r>
      <w:r>
        <w:rPr>
          <w:rtl/>
          <w:cs/>
          <w:lang w:val="ar_AE" w:bidi="ar_AE"/>
        </w:rPr>
        <w:t>). • إن الله عادِلٌ وجديرٌ بالثقةِ، ولذلك يَسُودُ نظامُهُ هذا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w:t>
      </w:r>
      <w:r>
        <w:rPr>
          <w:rtl/>
          <w:cs/>
          <w:lang w:val="ar_AE" w:bidi="ar_AE"/>
        </w:rPr>
      </w:r>
    </w:p>
    <w:p>
      <w:pPr>
        <w:bidi/>
      </w:pPr>
      <w:r>
        <w:rPr>
          <w:rtl/>
          <w:cs/>
          <w:lang w:val="ar_AE" w:bidi="ar_AE"/>
        </w:rPr>
      </w:r>
      <w:r>
        <w:rPr>
          <w:rtl/>
          <w:cs/>
          <w:lang w:val="ar_AE" w:bidi="ar_AE"/>
        </w:rPr>
        <w:t>الرَّبُّ (يهوه في العبرية)، هو إلهُ العَهْدِ مع إِسْرائِيل (</w:t>
      </w:r>
      <w:r>
        <w:rPr>
          <w:rtl/>
          <w:cs/>
          <w:lang w:val="ar_AE" w:bidi="ar_AE"/>
        </w:rPr>
        <w:t>الخُرُوج 3:15</w:t>
      </w:r>
      <w:r>
        <w:rPr>
          <w:rtl/>
          <w:cs/>
          <w:lang w:val="ar_AE" w:bidi="ar_AE"/>
        </w:rPr>
        <w:t>)، يحمِلُ أيضًا لَقَبَ السيِّد (أدوناي)، مَلِكِ الأرْضِ. • اللفظة المُتَرْجَمَة "أمْجَد" (تُترجم أحيانًا "أَقْدَر، أَقْوَى، أَعَز") يمكِنُ أن تَصِفَ على نحو مقارن المُلوكَ (</w:t>
      </w:r>
      <w:r>
        <w:rPr>
          <w:rtl/>
          <w:cs/>
          <w:lang w:val="ar_AE" w:bidi="ar_AE"/>
        </w:rPr>
        <w:t>المزمور 136:18</w:t>
      </w:r>
      <w:r>
        <w:rPr>
          <w:rtl/>
          <w:cs/>
          <w:lang w:val="ar_AE" w:bidi="ar_AE"/>
        </w:rPr>
        <w:t>)، الأفاضِلَ (</w:t>
      </w:r>
      <w:r>
        <w:rPr>
          <w:rtl/>
          <w:cs/>
          <w:lang w:val="ar_AE" w:bidi="ar_AE"/>
        </w:rPr>
        <w:t>16:3</w:t>
      </w:r>
      <w:r>
        <w:rPr>
          <w:rtl/>
          <w:cs/>
          <w:lang w:val="ar_AE" w:bidi="ar_AE"/>
        </w:rPr>
        <w:t>)، الجبالَ (</w:t>
      </w:r>
      <w:r>
        <w:rPr>
          <w:rtl/>
          <w:cs/>
          <w:lang w:val="ar_AE" w:bidi="ar_AE"/>
        </w:rPr>
        <w:t>76:4</w:t>
      </w:r>
      <w:r>
        <w:rPr>
          <w:rtl/>
          <w:cs/>
          <w:lang w:val="ar_AE" w:bidi="ar_AE"/>
        </w:rPr>
        <w:t>)، أو الأمواجَ التي تتحَطَّم على الشاطِئِ (</w:t>
      </w:r>
      <w:r>
        <w:rPr>
          <w:rtl/>
          <w:cs/>
          <w:lang w:val="ar_AE" w:bidi="ar_AE"/>
        </w:rPr>
        <w:t>93:4</w:t>
      </w:r>
      <w:r>
        <w:rPr>
          <w:rtl/>
          <w:cs/>
          <w:lang w:val="ar_AE" w:bidi="ar_AE"/>
        </w:rPr>
        <w:t>). وبينما يثيرُ جميعُها الرَّهْبَةَ والقُوَّةَ، فإن قدرة النظام المخلوق باهِتَةٌ بالمقارَنَةِ مع قدرة الرَّبِّ. • يُجَسِّدُ اسمُ الشخص صِّيتَهُ. • تُعْلِنُ الأَرْضُ والسَّمَاوات جلالَ الرَّبِّ. كلُّ الخليقَةِ تَعْبُدُ وَتُسَبِّحُ الرَّبَّ (</w:t>
      </w:r>
      <w:r>
        <w:rPr>
          <w:rtl/>
          <w:cs/>
          <w:lang w:val="ar_AE" w:bidi="ar_AE"/>
        </w:rPr>
        <w:t>66:4</w:t>
      </w:r>
      <w:r>
        <w:rPr>
          <w:rtl/>
          <w:cs/>
          <w:lang w:val="ar_AE" w:bidi="ar_AE"/>
        </w:rPr>
        <w:t xml:space="preserve">؛ </w:t>
      </w:r>
      <w:r>
        <w:rPr>
          <w:rtl/>
          <w:cs/>
          <w:lang w:val="ar_AE" w:bidi="ar_AE"/>
        </w:rPr>
        <w:t>113:3</w:t>
      </w:r>
      <w:r>
        <w:rPr>
          <w:rtl/>
          <w:cs/>
          <w:lang w:val="ar_AE" w:bidi="ar_AE"/>
        </w:rPr>
        <w:t xml:space="preserve">؛ </w:t>
      </w:r>
      <w:r>
        <w:rPr>
          <w:rtl/>
          <w:cs/>
          <w:lang w:val="ar_AE" w:bidi="ar_AE"/>
        </w:rPr>
        <w:t>145:21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1:8–9</w:t>
      </w:r>
      <w:r>
        <w:rPr>
          <w:rtl/>
          <w:cs/>
          <w:lang w:val="ar_AE" w:bidi="ar_AE"/>
        </w:rPr>
      </w:r>
    </w:p>
    <w:p>
      <w:pPr>
        <w:bidi/>
      </w:pPr>
      <w:r>
        <w:rPr>
          <w:rtl/>
          <w:cs/>
          <w:lang w:val="ar_AE" w:bidi="ar_AE"/>
        </w:rPr>
      </w:r>
      <w:r>
        <w:rPr>
          <w:rtl/>
          <w:cs/>
          <w:lang w:val="ar_AE" w:bidi="ar_AE"/>
        </w:rPr>
        <w:t xml:space="preserve">يَفْتَتِحُ </w:t>
      </w:r>
      <w:r>
        <w:rPr>
          <w:rtl/>
          <w:cs/>
          <w:lang w:val="ar_AE" w:bidi="ar_AE"/>
        </w:rPr>
        <w:t>المزمور 8</w:t>
      </w:r>
      <w:r>
        <w:rPr>
          <w:rtl/>
          <w:cs/>
          <w:lang w:val="ar_AE" w:bidi="ar_AE"/>
        </w:rPr>
        <w:t xml:space="preserve"> الجزءَ الثاني من الكتابِ الأَوَّل في سِفْرِ المزامير (</w:t>
      </w:r>
      <w:r>
        <w:rPr>
          <w:rtl/>
          <w:cs/>
          <w:lang w:val="ar_AE" w:bidi="ar_AE"/>
        </w:rPr>
        <w:t>المزامير 8–14</w:t>
      </w:r>
      <w:r>
        <w:rPr>
          <w:rtl/>
          <w:cs/>
          <w:lang w:val="ar_AE" w:bidi="ar_AE"/>
        </w:rPr>
        <w:t xml:space="preserve">). يَتَغَنَّى المُرَنِّمُ بخليقَةِ الله وكَرَامَةِ الإنسانِ المثالي (انْظُرْ </w:t>
      </w:r>
      <w:r>
        <w:rPr>
          <w:rtl/>
          <w:cs/>
          <w:lang w:val="ar_AE" w:bidi="ar_AE"/>
        </w:rPr>
        <w:t>المزمور 1</w:t>
      </w:r>
      <w:r>
        <w:rPr>
          <w:rtl/>
          <w:cs/>
          <w:lang w:val="ar_AE" w:bidi="ar_AE"/>
        </w:rPr>
        <w:t xml:space="preserve">). بَدَلاً من عالَمِ الأعداءِ، والأشرارِ، والعدل الجائر في </w:t>
      </w:r>
      <w:r>
        <w:rPr>
          <w:rtl/>
          <w:cs/>
          <w:lang w:val="ar_AE" w:bidi="ar_AE"/>
        </w:rPr>
        <w:t>المزامير 3–7</w:t>
      </w:r>
      <w:r>
        <w:rPr>
          <w:rtl/>
          <w:cs/>
          <w:lang w:val="ar_AE" w:bidi="ar_AE"/>
        </w:rPr>
        <w:t>، يقدِّمُ هذا المزمورُ العالمَ كما خَلَقَهُ الله أولاً. يمكن لشخص مُتْعَبٍ (جَسَدِيًّا ونفسيًّا) أن يتخيل موضعًا للكرامة في عالَمِ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w:t>
      </w:r>
      <w:r>
        <w:rPr>
          <w:rtl/>
          <w:cs/>
          <w:lang w:val="ar_AE" w:bidi="ar_AE"/>
        </w:rPr>
      </w:r>
    </w:p>
    <w:p>
      <w:pPr>
        <w:bidi/>
      </w:pPr>
      <w:r>
        <w:rPr>
          <w:rtl/>
          <w:cs/>
          <w:lang w:val="ar_AE" w:bidi="ar_AE"/>
        </w:rPr>
      </w:r>
      <w:r>
        <w:rPr>
          <w:b/>
          <w:rtl/>
          <w:cs/>
          <w:lang w:val="ar_AE" w:bidi="ar_AE"/>
        </w:rPr>
        <w:t>لِتَسْكِيتِ</w:t>
      </w:r>
      <w:r>
        <w:rPr>
          <w:rtl/>
          <w:cs/>
          <w:lang w:val="ar_AE" w:bidi="ar_AE"/>
        </w:rPr>
        <w:t>: الضجيجُ المرتفعُ للظالمين يأتي بالتباينِ مع تسبيحِ الله. في النهاية، سَيَقْهَرُ تسبيحُ الله صوتَ الشَّرِّ (</w:t>
      </w:r>
      <w:r>
        <w:rPr>
          <w:rtl/>
          <w:cs/>
          <w:lang w:val="ar_AE" w:bidi="ar_AE"/>
        </w:rPr>
        <w:t>31:18</w:t>
      </w:r>
      <w:r>
        <w:rPr>
          <w:rtl/>
          <w:cs/>
          <w:lang w:val="ar_AE" w:bidi="ar_AE"/>
        </w:rPr>
        <w:t xml:space="preserve">؛ </w:t>
      </w:r>
      <w:r>
        <w:rPr>
          <w:rtl/>
          <w:cs/>
          <w:lang w:val="ar_AE" w:bidi="ar_AE"/>
        </w:rPr>
        <w:t>63:11</w:t>
      </w:r>
      <w:r>
        <w:rPr>
          <w:rtl/>
          <w:cs/>
          <w:lang w:val="ar_AE" w:bidi="ar_AE"/>
        </w:rPr>
        <w:t xml:space="preserve">؛ </w:t>
      </w:r>
      <w:r>
        <w:rPr>
          <w:rtl/>
          <w:cs/>
          <w:lang w:val="ar_AE" w:bidi="ar_AE"/>
        </w:rPr>
        <w:t>101:5</w:t>
      </w:r>
      <w:r>
        <w:rPr>
          <w:rtl/>
          <w:cs/>
          <w:lang w:val="ar_AE" w:bidi="ar_AE"/>
        </w:rPr>
        <w:t xml:space="preserve">؛ </w:t>
      </w:r>
      <w:r>
        <w:rPr>
          <w:rtl/>
          <w:cs/>
          <w:lang w:val="ar_AE" w:bidi="ar_AE"/>
        </w:rPr>
        <w:t>143:12</w:t>
      </w:r>
      <w:r>
        <w:rPr>
          <w:rtl/>
          <w:cs/>
          <w:lang w:val="ar_AE" w:bidi="ar_AE"/>
        </w:rPr>
        <w:t>). • من يقاومون الله ستأكلهم نيران الغضب بسبب النقمة (</w:t>
      </w:r>
      <w:r>
        <w:rPr>
          <w:rtl/>
          <w:cs/>
          <w:lang w:val="ar_AE" w:bidi="ar_AE"/>
        </w:rPr>
        <w:t>2:1–3</w:t>
      </w:r>
      <w:r>
        <w:rPr>
          <w:rtl/>
          <w:cs/>
          <w:lang w:val="ar_AE" w:bidi="ar_AE"/>
        </w:rPr>
        <w:t xml:space="preserve">؛ </w:t>
      </w:r>
      <w:r>
        <w:rPr>
          <w:rtl/>
          <w:cs/>
          <w:lang w:val="ar_AE" w:bidi="ar_AE"/>
        </w:rPr>
        <w:t>44:16</w:t>
      </w:r>
      <w:r>
        <w:rPr>
          <w:rtl/>
          <w:cs/>
          <w:lang w:val="ar_AE" w:bidi="ar_AE"/>
        </w:rPr>
        <w:t xml:space="preserve">؛ قارن </w:t>
      </w:r>
      <w:r>
        <w:rPr>
          <w:rtl/>
          <w:cs/>
          <w:lang w:val="ar_AE" w:bidi="ar_AE"/>
        </w:rPr>
        <w:t>149:6–7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w:t>
      </w:r>
      <w:r>
        <w:rPr>
          <w:rtl/>
          <w:cs/>
          <w:lang w:val="ar_AE" w:bidi="ar_AE"/>
        </w:rPr>
      </w:r>
    </w:p>
    <w:p>
      <w:pPr>
        <w:bidi/>
      </w:pPr>
      <w:r>
        <w:rPr>
          <w:rtl/>
          <w:cs/>
          <w:lang w:val="ar_AE" w:bidi="ar_AE"/>
        </w:rPr>
      </w:r>
      <w:r>
        <w:rPr>
          <w:rtl/>
          <w:cs/>
          <w:lang w:val="ar_AE" w:bidi="ar_AE"/>
        </w:rPr>
        <w:t>كانَتْ الأممُ المحيطَةُ بإسْرَائِيل تعبُدُ الأجرامَ السَّمَاوِيَّةَ كآلهةٍ. إن الشَّمْسَ، والقَمَرَ</w:t>
      </w:r>
      <w:r>
        <w:rPr>
          <w:i/>
          <w:rtl/>
          <w:cs/>
          <w:lang w:val="ar_AE" w:bidi="ar_AE"/>
        </w:rPr>
        <w:t>،</w:t>
      </w:r>
      <w:r>
        <w:rPr>
          <w:rtl/>
          <w:cs/>
          <w:lang w:val="ar_AE" w:bidi="ar_AE"/>
        </w:rPr>
        <w:t xml:space="preserve"> والنُّجُومَ هي بالفعلِ أجسامٌ هائلةٌ ومجيدةٌ، إلا أنها فقط عَمَلُ أَصَابِعِ القديرِ، ومبرِّرٌ لتمجيدِهِ.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3:8–5</w:t>
      </w:r>
      <w:r>
        <w:rPr>
          <w:rtl/>
          <w:cs/>
          <w:lang w:val="ar_AE" w:bidi="ar_AE"/>
        </w:rPr>
      </w:r>
    </w:p>
    <w:p>
      <w:pPr>
        <w:bidi/>
      </w:pPr>
      <w:r>
        <w:rPr>
          <w:rtl/>
          <w:cs/>
          <w:lang w:val="ar_AE" w:bidi="ar_AE"/>
        </w:rPr>
      </w:r>
      <w:r>
        <w:rPr>
          <w:rtl/>
          <w:cs/>
          <w:lang w:val="ar_AE" w:bidi="ar_AE"/>
        </w:rPr>
        <w:t>في ضَوءِ مَجْدِ الله المَهِيبِ، ربما يبدو البَشَرُ بلا وزنٍ بالنسبةِ إليه. ومع ذلك، فقد كلَّلَهم بالمَجْدِ والكرامَةِ وسَلَّطَهم على كلِّ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4:8</w:t>
      </w:r>
      <w:r>
        <w:rPr>
          <w:rtl/>
          <w:cs/>
          <w:lang w:val="ar_AE" w:bidi="ar_AE"/>
        </w:rPr>
      </w:r>
    </w:p>
    <w:p>
      <w:pPr>
        <w:bidi/>
      </w:pPr>
      <w:r>
        <w:rPr>
          <w:rtl/>
          <w:cs/>
          <w:lang w:val="ar_AE" w:bidi="ar_AE"/>
        </w:rPr>
      </w:r>
      <w:r>
        <w:rPr>
          <w:rtl/>
          <w:cs/>
          <w:lang w:val="ar_AE" w:bidi="ar_AE"/>
        </w:rPr>
        <w:t xml:space="preserve">البَشَرُ (حرفيًا </w:t>
      </w:r>
      <w:r>
        <w:rPr>
          <w:b/>
          <w:rtl/>
          <w:cs/>
          <w:lang w:val="ar_AE" w:bidi="ar_AE"/>
        </w:rPr>
        <w:t>ابن آدم</w:t>
      </w:r>
      <w:r>
        <w:rPr>
          <w:rtl/>
          <w:cs/>
          <w:lang w:val="ar_AE" w:bidi="ar_AE"/>
        </w:rPr>
        <w:t xml:space="preserve">): المصطلح العبري </w:t>
      </w:r>
      <w:r>
        <w:rPr>
          <w:b/>
          <w:rtl/>
          <w:cs/>
          <w:lang w:val="ar_AE" w:bidi="ar_AE"/>
        </w:rPr>
        <w:t>ابن الإنسان</w:t>
      </w:r>
      <w:r>
        <w:rPr>
          <w:rtl/>
          <w:cs/>
          <w:lang w:val="ar_AE" w:bidi="ar_AE"/>
        </w:rPr>
        <w:t xml:space="preserve"> (أو </w:t>
      </w:r>
      <w:r>
        <w:rPr>
          <w:b/>
          <w:rtl/>
          <w:cs/>
          <w:lang w:val="ar_AE" w:bidi="ar_AE"/>
        </w:rPr>
        <w:t>ابْن آدم</w:t>
      </w:r>
      <w:r>
        <w:rPr>
          <w:rtl/>
          <w:cs/>
          <w:lang w:val="ar_AE" w:bidi="ar_AE"/>
        </w:rPr>
        <w:t xml:space="preserve">) يعني إنسانًا. بسبب نص </w:t>
      </w:r>
      <w:r>
        <w:rPr>
          <w:rtl/>
          <w:cs/>
          <w:lang w:val="ar_AE" w:bidi="ar_AE"/>
        </w:rPr>
        <w:t>دانيآل 7:13–14</w:t>
      </w:r>
      <w:r>
        <w:rPr>
          <w:rtl/>
          <w:cs/>
          <w:lang w:val="ar_AE" w:bidi="ar_AE"/>
        </w:rPr>
        <w:t xml:space="preserve">، صار هذا التعبير لقبًا له دلالاتٌ إلهيَّةٌ في العَهْدِ الجَدِيدِ. انْظُرْ </w:t>
      </w:r>
      <w:r>
        <w:rPr>
          <w:rtl/>
          <w:cs/>
          <w:lang w:val="ar_AE" w:bidi="ar_AE"/>
        </w:rPr>
        <w:t>العِبْرانِيِّين 2:6–8</w:t>
      </w:r>
      <w:r>
        <w:rPr>
          <w:rtl/>
          <w:cs/>
          <w:lang w:val="ar_AE" w:bidi="ar_AE"/>
        </w:rPr>
        <w:t>، حيث يَقْتَبِس كاتبُ الرِّسَالَةِ نصَّ المزمور.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w:t>
      </w:r>
      <w:r>
        <w:rPr>
          <w:rtl/>
          <w:cs/>
          <w:lang w:val="ar_AE" w:bidi="ar_AE"/>
        </w:rPr>
      </w:r>
    </w:p>
    <w:p>
      <w:pPr>
        <w:bidi/>
      </w:pPr>
      <w:r>
        <w:rPr>
          <w:rtl/>
          <w:cs/>
          <w:lang w:val="ar_AE" w:bidi="ar_AE"/>
        </w:rPr>
      </w:r>
      <w:r>
        <w:rPr>
          <w:rtl/>
          <w:cs/>
          <w:lang w:val="ar_AE" w:bidi="ar_AE"/>
        </w:rPr>
        <w:t xml:space="preserve">ومع ذلك، يقولُ المُرَنِّم: </w:t>
      </w:r>
      <w:r>
        <w:rPr>
          <w:b/>
          <w:rtl/>
          <w:cs/>
          <w:lang w:val="ar_AE" w:bidi="ar_AE"/>
        </w:rPr>
        <w:t>تَنْقُصَهُ قَلِيلاً عَنِ الْمَلاَئِكَةِ (الله-إلوهيم)</w:t>
      </w:r>
      <w:r>
        <w:rPr>
          <w:rtl/>
          <w:cs/>
          <w:lang w:val="ar_AE" w:bidi="ar_AE"/>
        </w:rPr>
        <w:t>: يحْمِلُ البَشَرُ صورةَ الله؛ لقد مَنَحَ الرَّبُّ البَشَرَ كرامَةً وأوصاهم بالسيادَةِ على الخليقَةِ (ال</w:t>
      </w:r>
      <w:r>
        <w:rPr>
          <w:rtl/>
          <w:cs/>
          <w:lang w:val="ar_AE" w:bidi="ar_AE"/>
        </w:rPr>
        <w:t>تَّكْوِين 1:26–27</w:t>
      </w:r>
      <w:r>
        <w:rPr>
          <w:rtl/>
          <w:cs/>
          <w:lang w:val="ar_AE" w:bidi="ar_AE"/>
        </w:rPr>
        <w:t xml:space="preserve">). يطبِّقُ نصُّ </w:t>
      </w:r>
      <w:r>
        <w:rPr>
          <w:rtl/>
          <w:cs/>
          <w:lang w:val="ar_AE" w:bidi="ar_AE"/>
        </w:rPr>
        <w:t>العْبرانِيِّين 2:6–8</w:t>
      </w:r>
      <w:r>
        <w:rPr>
          <w:rtl/>
          <w:cs/>
          <w:lang w:val="ar_AE" w:bidi="ar_AE"/>
        </w:rPr>
        <w:t xml:space="preserve"> هذه الكلماتِ على يَسُوع المَسِيح، الإنسانِ المثالِيِّ الذي حَقَّقَ بالكَامِل مقاصِدَ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w:t>
      </w:r>
      <w:r>
        <w:rPr>
          <w:rtl/>
          <w:cs/>
          <w:lang w:val="ar_AE" w:bidi="ar_AE"/>
        </w:rPr>
      </w:r>
    </w:p>
    <w:p>
      <w:pPr>
        <w:bidi/>
      </w:pPr>
      <w:r>
        <w:rPr>
          <w:rtl/>
          <w:cs/>
          <w:lang w:val="ar_AE" w:bidi="ar_AE"/>
        </w:rPr>
      </w:r>
      <w:r>
        <w:rPr>
          <w:b/>
          <w:rtl/>
          <w:cs/>
          <w:lang w:val="ar_AE" w:bidi="ar_AE"/>
        </w:rPr>
        <w:t>جَعَلْتَ كُلَّ شَيْءٍ تَحْتَ قَدَمَيْهِ</w:t>
      </w:r>
      <w:r>
        <w:rPr>
          <w:rtl/>
          <w:cs/>
          <w:lang w:val="ar_AE" w:bidi="ar_AE"/>
        </w:rPr>
        <w:t>: لا يزال المُرَنِّمُ يُشيرُ إلى البَشَرِ بشكلٍ عام. يُطَبِّقُ الرَّسُولُ بُولُس هذه الكلمات على الرَّبِّ يسوع باعتبارِهِ الإنسانَ الكامِلَ الذي جَعَلَ النظامَ المخلوقَ - بما في ذلك المَوتِ (</w:t>
      </w:r>
      <w:r>
        <w:rPr>
          <w:rtl/>
          <w:cs/>
          <w:lang w:val="ar_AE" w:bidi="ar_AE"/>
        </w:rPr>
        <w:t>1 كُورِنْثُوس 15:25–27</w:t>
      </w:r>
      <w:r>
        <w:rPr>
          <w:rtl/>
          <w:cs/>
          <w:lang w:val="ar_AE" w:bidi="ar_AE"/>
        </w:rPr>
        <w:t>) - خاضعًا للهِ وَلِمَجْدِهِ. يربُطُ العَهْدُ الجَدِيدُ هذه الأفكار عن الخَلِيقَةِ والخلاصِ بِشَخْصِ يسوع المَسِيح (</w:t>
      </w:r>
      <w:r>
        <w:rPr>
          <w:rtl/>
          <w:cs/>
          <w:lang w:val="ar_AE" w:bidi="ar_AE"/>
        </w:rPr>
        <w:t>يُوحَنَّا 1:1–2</w:t>
      </w:r>
      <w:r>
        <w:rPr>
          <w:rtl/>
          <w:cs/>
          <w:lang w:val="ar_AE" w:bidi="ar_AE"/>
        </w:rPr>
        <w:t xml:space="preserve">، </w:t>
      </w:r>
      <w:r>
        <w:rPr>
          <w:rtl/>
          <w:cs/>
          <w:lang w:val="ar_AE" w:bidi="ar_AE"/>
        </w:rPr>
        <w:t>14</w:t>
      </w:r>
      <w:r>
        <w:rPr>
          <w:rtl/>
          <w:cs/>
          <w:lang w:val="ar_AE" w:bidi="ar_AE"/>
        </w:rPr>
        <w:t xml:space="preserve">؛ </w:t>
      </w:r>
      <w:r>
        <w:rPr>
          <w:rtl/>
          <w:cs/>
          <w:lang w:val="ar_AE" w:bidi="ar_AE"/>
        </w:rPr>
        <w:t>كُولُوسِّي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7:8–8</w:t>
      </w:r>
      <w:r>
        <w:rPr>
          <w:rtl/>
          <w:cs/>
          <w:lang w:val="ar_AE" w:bidi="ar_AE"/>
        </w:rPr>
      </w:r>
    </w:p>
    <w:p>
      <w:pPr>
        <w:bidi/>
      </w:pPr>
      <w:r>
        <w:rPr>
          <w:rtl/>
          <w:cs/>
          <w:lang w:val="ar_AE" w:bidi="ar_AE"/>
        </w:rPr>
      </w:r>
      <w:r>
        <w:rPr>
          <w:rtl/>
          <w:cs/>
          <w:lang w:val="ar_AE" w:bidi="ar_AE"/>
        </w:rPr>
        <w:t xml:space="preserve">حيواناتُ البرِّيَّة، بما في ذلك الطيورِ، والأَسْماكِ، تذَكِّرُ القُرَّاءَ بخليقَةِ الله لعالَمِ الحيوانِ في </w:t>
      </w:r>
      <w:r>
        <w:rPr>
          <w:rtl/>
          <w:cs/>
          <w:lang w:val="ar_AE" w:bidi="ar_AE"/>
        </w:rPr>
        <w:t>سِفْرِ التَّكْوِين 1</w:t>
      </w:r>
      <w:r>
        <w:rPr>
          <w:rtl/>
          <w:cs/>
          <w:lang w:val="ar_AE" w:bidi="ar_AE"/>
        </w:rPr>
        <w:t>. بخلاف المعتقداتِ السَّائِدَةِ بين جيران إسرائيل في الشَّرْقِ الأَدْنَى القديمِ، الحيوانات لَيْسَتْ 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w:t>
      </w:r>
      <w:r>
        <w:rPr>
          <w:rtl/>
          <w:cs/>
          <w:lang w:val="ar_AE" w:bidi="ar_AE"/>
        </w:rPr>
      </w:r>
    </w:p>
    <w:p>
      <w:pPr>
        <w:bidi/>
      </w:pPr>
      <w:r>
        <w:rPr>
          <w:rtl/>
          <w:cs/>
          <w:lang w:val="ar_AE" w:bidi="ar_AE"/>
        </w:rPr>
      </w:r>
      <w:r>
        <w:rPr>
          <w:rtl/>
          <w:cs/>
          <w:lang w:val="ar_AE" w:bidi="ar_AE"/>
        </w:rPr>
        <w:t>الفِعْلُ المُتَرْجَم "</w:t>
      </w:r>
      <w:r>
        <w:rPr>
          <w:b/>
          <w:rtl/>
          <w:cs/>
          <w:lang w:val="ar_AE" w:bidi="ar_AE"/>
        </w:rPr>
        <w:t>أَحْمَدُ</w:t>
      </w:r>
      <w:r>
        <w:rPr>
          <w:rtl/>
          <w:cs/>
          <w:lang w:val="ar_AE" w:bidi="ar_AE"/>
        </w:rPr>
        <w:t xml:space="preserve">" هو نفسُ الفِعْلِ في </w:t>
      </w:r>
      <w:r>
        <w:rPr>
          <w:rtl/>
          <w:cs/>
          <w:lang w:val="ar_AE" w:bidi="ar_AE"/>
        </w:rPr>
        <w:t>7:17</w:t>
      </w:r>
      <w:r>
        <w:rPr>
          <w:rtl/>
          <w:cs/>
          <w:lang w:val="ar_AE" w:bidi="ar_AE"/>
        </w:rPr>
        <w:t xml:space="preserve">، الأَمْرُ الذي يفترِضُ وجودَ ارتباطٍ وثيقٍ بين </w:t>
      </w:r>
      <w:r>
        <w:rPr>
          <w:rtl/>
          <w:cs/>
          <w:lang w:val="ar_AE" w:bidi="ar_AE"/>
        </w:rPr>
        <w:t>المزمورَيْن 7</w:t>
      </w:r>
      <w:r>
        <w:rPr>
          <w:rtl/>
          <w:cs/>
          <w:lang w:val="ar_AE" w:bidi="ar_AE"/>
        </w:rPr>
        <w:t xml:space="preserve"> و</w:t>
      </w:r>
      <w:r>
        <w:rPr>
          <w:rtl/>
          <w:cs/>
          <w:lang w:val="ar_AE" w:bidi="ar_AE"/>
        </w:rPr>
        <w:t>9</w:t>
      </w:r>
      <w:r>
        <w:rPr>
          <w:rtl/>
          <w:cs/>
          <w:lang w:val="ar_AE" w:bidi="ar_AE"/>
        </w:rPr>
        <w:t xml:space="preserve"> (انْظُرْ </w:t>
      </w:r>
      <w:r>
        <w:rPr>
          <w:rtl/>
          <w:cs/>
          <w:lang w:val="ar_AE" w:bidi="ar_AE"/>
        </w:rPr>
        <w:t>7:17</w:t>
      </w:r>
      <w:r>
        <w:rPr>
          <w:rtl/>
          <w:cs/>
          <w:lang w:val="ar_AE" w:bidi="ar_AE"/>
        </w:rPr>
        <w:t xml:space="preserve">؛ </w:t>
      </w:r>
      <w:r>
        <w:rPr>
          <w:rtl/>
          <w:cs/>
          <w:lang w:val="ar_AE" w:bidi="ar_AE"/>
        </w:rPr>
        <w:t>8:1–2</w:t>
      </w:r>
      <w:r>
        <w:rPr>
          <w:rtl/>
          <w:cs/>
          <w:lang w:val="ar_AE" w:bidi="ar_AE"/>
        </w:rPr>
        <w:t>). يَكْشِفُ التعبيرُ: "</w:t>
      </w:r>
      <w:r>
        <w:rPr>
          <w:b/>
          <w:rtl/>
          <w:cs/>
          <w:lang w:val="ar_AE" w:bidi="ar_AE"/>
        </w:rPr>
        <w:t>بِكُلِّ قَلْبِي</w:t>
      </w:r>
      <w:r>
        <w:rPr>
          <w:rtl/>
          <w:cs/>
          <w:lang w:val="ar_AE" w:bidi="ar_AE"/>
        </w:rPr>
        <w:t>" عن تكريسِ المُرَنِّمِ العميقِ والتِزامِهِ (</w:t>
      </w:r>
      <w:r>
        <w:rPr>
          <w:rtl/>
          <w:cs/>
          <w:lang w:val="ar_AE" w:bidi="ar_AE"/>
        </w:rPr>
        <w:t>86:12</w:t>
      </w:r>
      <w:r>
        <w:rPr>
          <w:rtl/>
          <w:cs/>
          <w:lang w:val="ar_AE" w:bidi="ar_AE"/>
        </w:rPr>
        <w:t xml:space="preserve">؛ </w:t>
      </w:r>
      <w:r>
        <w:rPr>
          <w:rtl/>
          <w:cs/>
          <w:lang w:val="ar_AE" w:bidi="ar_AE"/>
        </w:rPr>
        <w:t>111:1</w:t>
      </w:r>
      <w:r>
        <w:rPr>
          <w:rtl/>
          <w:cs/>
          <w:lang w:val="ar_AE" w:bidi="ar_AE"/>
        </w:rPr>
        <w:t xml:space="preserve">؛ </w:t>
      </w:r>
      <w:r>
        <w:rPr>
          <w:rtl/>
          <w:cs/>
          <w:lang w:val="ar_AE" w:bidi="ar_AE"/>
        </w:rPr>
        <w:t>119:10</w:t>
      </w:r>
      <w:r>
        <w:rPr>
          <w:rtl/>
          <w:cs/>
          <w:lang w:val="ar_AE" w:bidi="ar_AE"/>
        </w:rPr>
        <w:t xml:space="preserve">؛ </w:t>
      </w:r>
      <w:r>
        <w:rPr>
          <w:rtl/>
          <w:cs/>
          <w:lang w:val="ar_AE" w:bidi="ar_AE"/>
        </w:rPr>
        <w:t>138:1</w:t>
      </w:r>
      <w:r>
        <w:rPr>
          <w:rtl/>
          <w:cs/>
          <w:lang w:val="ar_AE" w:bidi="ar_AE"/>
        </w:rPr>
        <w:t xml:space="preserve">). • </w:t>
      </w:r>
      <w:r>
        <w:rPr>
          <w:b/>
          <w:rtl/>
          <w:cs/>
          <w:lang w:val="ar_AE" w:bidi="ar_AE"/>
        </w:rPr>
        <w:t>أُحَدِّثُ بِجَمِيعِ عَجَائِبِكَ</w:t>
      </w:r>
      <w:r>
        <w:rPr>
          <w:rtl/>
          <w:cs/>
          <w:lang w:val="ar_AE" w:bidi="ar_AE"/>
        </w:rPr>
        <w:t>: أي العَجَائِبِ التي صَنَعَها الرَّبُّ - لتعليم الأجيال التالية (</w:t>
      </w:r>
      <w:r>
        <w:rPr>
          <w:rtl/>
          <w:cs/>
          <w:lang w:val="ar_AE" w:bidi="ar_AE"/>
        </w:rPr>
        <w:t>78:4</w:t>
      </w:r>
      <w:r>
        <w:rPr>
          <w:rtl/>
          <w:cs/>
          <w:lang w:val="ar_AE" w:bidi="ar_AE"/>
        </w:rPr>
        <w:t xml:space="preserve">؛ </w:t>
      </w:r>
      <w:r>
        <w:rPr>
          <w:rtl/>
          <w:cs/>
          <w:lang w:val="ar_AE" w:bidi="ar_AE"/>
        </w:rPr>
        <w:t>145:4</w:t>
      </w:r>
      <w:r>
        <w:rPr>
          <w:rtl/>
          <w:cs/>
          <w:lang w:val="ar_AE" w:bidi="ar_AE"/>
        </w:rPr>
        <w:t>)؛ فإن لم يَذْكُرها أحدٌ، تبتعدُ هذه الأجيال بسهولةٍ عن الرَّبِّ (</w:t>
      </w:r>
      <w:r>
        <w:rPr>
          <w:rtl/>
          <w:cs/>
          <w:lang w:val="ar_AE" w:bidi="ar_AE"/>
        </w:rPr>
        <w:t>78:11</w:t>
      </w:r>
      <w:r>
        <w:rPr>
          <w:rtl/>
          <w:cs/>
          <w:lang w:val="ar_AE" w:bidi="ar_AE"/>
        </w:rPr>
        <w:t xml:space="preserve">، </w:t>
      </w:r>
      <w:r>
        <w:rPr>
          <w:rtl/>
          <w:cs/>
          <w:lang w:val="ar_AE" w:bidi="ar_AE"/>
        </w:rPr>
        <w:t>32</w:t>
      </w:r>
      <w:r>
        <w:rPr>
          <w:rtl/>
          <w:cs/>
          <w:lang w:val="ar_AE" w:bidi="ar_AE"/>
        </w:rPr>
        <w:t>). • تنطوي هذه العجائبُ</w:t>
      </w:r>
      <w:r>
        <w:rPr>
          <w:b/>
          <w:rtl/>
          <w:cs/>
          <w:lang w:val="ar_AE" w:bidi="ar_AE"/>
        </w:rPr>
        <w:t xml:space="preserve"> </w:t>
      </w:r>
      <w:r>
        <w:rPr>
          <w:rtl/>
          <w:cs/>
          <w:lang w:val="ar_AE" w:bidi="ar_AE"/>
        </w:rPr>
        <w:t>على أحكامِ الرَّبِّ على أعداِء شعبِهِ (</w:t>
      </w:r>
      <w:r>
        <w:rPr>
          <w:rtl/>
          <w:cs/>
          <w:lang w:val="ar_AE" w:bidi="ar_AE"/>
        </w:rPr>
        <w:t>9:4</w:t>
      </w:r>
      <w:r>
        <w:rPr>
          <w:rtl/>
          <w:cs/>
          <w:lang w:val="ar_AE" w:bidi="ar_AE"/>
        </w:rPr>
        <w:t>)، وعنايتِهِ بالمظلومين (</w:t>
      </w:r>
      <w:r>
        <w:rPr>
          <w:rtl/>
          <w:cs/>
          <w:lang w:val="ar_AE" w:bidi="ar_AE"/>
        </w:rPr>
        <w:t>9:9</w:t>
      </w:r>
      <w:r>
        <w:rPr>
          <w:rtl/>
          <w:cs/>
          <w:lang w:val="ar_AE" w:bidi="ar_AE"/>
        </w:rPr>
        <w:t>). إن عجائبَ الله في الخليقَةِ، والفداءِ، والإعلان تَكْشِفُ لنا عن طبيعَةِ شخصِهِ، وَتُظْهِرُ لنا قُدْرَتَهُ (</w:t>
      </w:r>
      <w:r>
        <w:rPr>
          <w:rtl/>
          <w:cs/>
          <w:lang w:val="ar_AE" w:bidi="ar_AE"/>
        </w:rPr>
        <w:t>89:5</w:t>
      </w:r>
      <w:r>
        <w:rPr>
          <w:rtl/>
          <w:cs/>
          <w:lang w:val="ar_AE" w:bidi="ar_AE"/>
        </w:rPr>
        <w:t xml:space="preserve">؛ </w:t>
      </w:r>
      <w:r>
        <w:rPr>
          <w:rtl/>
          <w:cs/>
          <w:lang w:val="ar_AE" w:bidi="ar_AE"/>
        </w:rPr>
        <w:t>111:4</w:t>
      </w:r>
      <w:r>
        <w:rPr>
          <w:rtl/>
          <w:cs/>
          <w:lang w:val="ar_AE" w:bidi="ar_AE"/>
        </w:rPr>
        <w:t xml:space="preserve">؛ </w:t>
      </w:r>
      <w:r>
        <w:rPr>
          <w:rtl/>
          <w:cs/>
          <w:lang w:val="ar_AE" w:bidi="ar_AE"/>
        </w:rPr>
        <w:t>119:18</w:t>
      </w:r>
      <w:r>
        <w:rPr>
          <w:rtl/>
          <w:cs/>
          <w:lang w:val="ar_AE" w:bidi="ar_AE"/>
        </w:rPr>
        <w:t xml:space="preserve">، </w:t>
      </w:r>
      <w:r>
        <w:rPr>
          <w:rtl/>
          <w:cs/>
          <w:lang w:val="ar_AE" w:bidi="ar_AE"/>
        </w:rPr>
        <w:t>27</w:t>
      </w:r>
      <w:r>
        <w:rPr>
          <w:rtl/>
          <w:cs/>
          <w:lang w:val="ar_AE" w:bidi="ar_AE"/>
        </w:rPr>
        <w:t>). التجليَّاتُ الإلهية القوِيَّة تثيرُ التَّسبيحَ العام (</w:t>
      </w:r>
      <w:r>
        <w:rPr>
          <w:rtl/>
          <w:cs/>
          <w:lang w:val="ar_AE" w:bidi="ar_AE"/>
        </w:rPr>
        <w:t>9:1</w:t>
      </w:r>
      <w:r>
        <w:rPr>
          <w:rtl/>
          <w:cs/>
          <w:lang w:val="ar_AE" w:bidi="ar_AE"/>
        </w:rPr>
        <w:t xml:space="preserve">؛ </w:t>
      </w:r>
      <w:r>
        <w:rPr>
          <w:rtl/>
          <w:cs/>
          <w:lang w:val="ar_AE" w:bidi="ar_AE"/>
        </w:rPr>
        <w:t>26:7</w:t>
      </w:r>
      <w:r>
        <w:rPr>
          <w:rtl/>
          <w:cs/>
          <w:lang w:val="ar_AE" w:bidi="ar_AE"/>
        </w:rPr>
        <w:t xml:space="preserve">؛ </w:t>
      </w:r>
      <w:r>
        <w:rPr>
          <w:rtl/>
          <w:cs/>
          <w:lang w:val="ar_AE" w:bidi="ar_AE"/>
        </w:rPr>
        <w:t>75:1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 العنوان</w:t>
      </w:r>
      <w:r>
        <w:rPr>
          <w:rtl/>
          <w:cs/>
          <w:lang w:val="ar_AE" w:bidi="ar_AE"/>
        </w:rPr>
      </w:r>
    </w:p>
    <w:p>
      <w:pPr>
        <w:bidi/>
      </w:pPr>
      <w:r>
        <w:rPr>
          <w:rtl/>
          <w:cs/>
          <w:lang w:val="ar_AE" w:bidi="ar_AE"/>
        </w:rPr>
      </w:r>
      <w:r>
        <w:rPr>
          <w:rtl/>
          <w:cs/>
          <w:lang w:val="ar_AE" w:bidi="ar_AE"/>
        </w:rPr>
        <w:t xml:space="preserve">في العُنوانِ، ربما تُشِيرُ لَفْظَةُ "عَلْمُووت" إلى اسمِ لَحْنٍ موسيقيٍّ. إلا أن هذا اللَّحْن لم يَعُدْ معروفًا الآن، وهكذا الحال أيضًا مع أسماءِ الألحانِ الموسيقيةِ المذكورةِ في عناوين </w:t>
      </w:r>
      <w:r>
        <w:rPr>
          <w:rtl/>
          <w:cs/>
          <w:lang w:val="ar_AE" w:bidi="ar_AE"/>
        </w:rPr>
        <w:t>المزامير 22</w:t>
      </w:r>
      <w:r>
        <w:rPr>
          <w:rtl/>
          <w:cs/>
          <w:lang w:val="ar_AE" w:bidi="ar_AE"/>
        </w:rPr>
        <w:t xml:space="preserve">؛ </w:t>
      </w:r>
      <w:r>
        <w:rPr>
          <w:rtl/>
          <w:cs/>
          <w:lang w:val="ar_AE" w:bidi="ar_AE"/>
        </w:rPr>
        <w:t>45</w:t>
      </w:r>
      <w:r>
        <w:rPr>
          <w:rtl/>
          <w:cs/>
          <w:lang w:val="ar_AE" w:bidi="ar_AE"/>
        </w:rPr>
        <w:t xml:space="preserve">؛ </w:t>
      </w:r>
      <w:r>
        <w:rPr>
          <w:rtl/>
          <w:cs/>
          <w:lang w:val="ar_AE" w:bidi="ar_AE"/>
        </w:rPr>
        <w:t>56–60</w:t>
      </w:r>
      <w:r>
        <w:rPr>
          <w:rtl/>
          <w:cs/>
          <w:lang w:val="ar_AE" w:bidi="ar_AE"/>
        </w:rPr>
        <w:t xml:space="preserve">؛ </w:t>
      </w:r>
      <w:r>
        <w:rPr>
          <w:rtl/>
          <w:cs/>
          <w:lang w:val="ar_AE" w:bidi="ar_AE"/>
        </w:rPr>
        <w:t>69</w:t>
      </w:r>
      <w:r>
        <w:rPr>
          <w:rtl/>
          <w:cs/>
          <w:lang w:val="ar_AE" w:bidi="ar_AE"/>
        </w:rPr>
        <w:t xml:space="preserve">؛ </w:t>
      </w:r>
      <w:r>
        <w:rPr>
          <w:rtl/>
          <w:cs/>
          <w:lang w:val="ar_AE" w:bidi="ar_AE"/>
        </w:rPr>
        <w:t>75</w:t>
      </w:r>
      <w:r>
        <w:rPr>
          <w:rtl/>
          <w:cs/>
          <w:lang w:val="ar_AE" w:bidi="ar_AE"/>
        </w:rPr>
        <w:t xml:space="preserve">؛ </w:t>
      </w:r>
      <w:r>
        <w:rPr>
          <w:rtl/>
          <w:cs/>
          <w:lang w:val="ar_AE" w:bidi="ar_AE"/>
        </w:rPr>
        <w:t>و80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1:9–18:10</w:t>
      </w:r>
      <w:r>
        <w:rPr>
          <w:rtl/>
          <w:cs/>
          <w:lang w:val="ar_AE" w:bidi="ar_AE"/>
        </w:rPr>
      </w:r>
    </w:p>
    <w:p>
      <w:pPr>
        <w:bidi/>
      </w:pPr>
      <w:r>
        <w:rPr>
          <w:rtl/>
          <w:cs/>
          <w:lang w:val="ar_AE" w:bidi="ar_AE"/>
        </w:rPr>
      </w:r>
      <w:r>
        <w:rPr>
          <w:rtl/>
          <w:cs/>
          <w:lang w:val="ar_AE" w:bidi="ar_AE"/>
        </w:rPr>
        <w:t xml:space="preserve">تَحْتَفِي ترنيمَةُ هذا المزمورِ بالحُكْمِ المَلَكِيِّ للرَّبِّ وانتصارِهِ على الشِّرِّ. ورَبُما تعمَلُ أيضًا كرَدِّ فِعْلٍ لمَراثي </w:t>
      </w:r>
      <w:r>
        <w:rPr>
          <w:rtl/>
          <w:cs/>
          <w:lang w:val="ar_AE" w:bidi="ar_AE"/>
        </w:rPr>
        <w:t>المزامير 3–7</w:t>
      </w:r>
      <w:r>
        <w:rPr>
          <w:rtl/>
          <w:cs/>
          <w:lang w:val="ar_AE" w:bidi="ar_AE"/>
        </w:rPr>
        <w:t xml:space="preserve">. يعتَقِدُ البَعضُ أن </w:t>
      </w:r>
      <w:r>
        <w:rPr>
          <w:rtl/>
          <w:cs/>
          <w:lang w:val="ar_AE" w:bidi="ar_AE"/>
        </w:rPr>
        <w:t>المزمورَين 9</w:t>
      </w:r>
      <w:r>
        <w:rPr>
          <w:rtl/>
          <w:cs/>
          <w:lang w:val="ar_AE" w:bidi="ar_AE"/>
        </w:rPr>
        <w:t xml:space="preserve"> و</w:t>
      </w:r>
      <w:r>
        <w:rPr>
          <w:rtl/>
          <w:cs/>
          <w:lang w:val="ar_AE" w:bidi="ar_AE"/>
        </w:rPr>
        <w:t>10</w:t>
      </w:r>
      <w:r>
        <w:rPr>
          <w:rtl/>
          <w:cs/>
          <w:lang w:val="ar_AE" w:bidi="ar_AE"/>
        </w:rPr>
        <w:t xml:space="preserve"> يَجِبُ قراءتهما مَعًا كمزمورٍ واحِدٍ من جزئَيْن لأن </w:t>
      </w:r>
      <w:r>
        <w:rPr>
          <w:rtl/>
          <w:cs/>
          <w:lang w:val="ar_AE" w:bidi="ar_AE"/>
        </w:rPr>
        <w:t>المزمور 9</w:t>
      </w:r>
      <w:r>
        <w:rPr>
          <w:rtl/>
          <w:cs/>
          <w:lang w:val="ar_AE" w:bidi="ar_AE"/>
        </w:rPr>
        <w:t xml:space="preserve"> يحتوي على عنوانٍ بينما </w:t>
      </w:r>
      <w:r>
        <w:rPr>
          <w:rtl/>
          <w:cs/>
          <w:lang w:val="ar_AE" w:bidi="ar_AE"/>
        </w:rPr>
        <w:t>المزمور 10</w:t>
      </w:r>
      <w:r>
        <w:rPr>
          <w:rtl/>
          <w:cs/>
          <w:lang w:val="ar_AE" w:bidi="ar_AE"/>
        </w:rPr>
        <w:t xml:space="preserve"> بلا عنوان، وعلى الرُّغْمِ من أن عدة حروف مفقودة أو معكوسة، يرتبطُ المزموران معًا كمزمور أبجدي نصوصه مرتبة وَفْقًا لترتيبِ الأبجديَّةِ العبرِيَّةِ (من أمثِلَةِ المزامير الأبجدِيَّةِ الأخرى: </w:t>
      </w:r>
      <w:r>
        <w:rPr>
          <w:rtl/>
          <w:cs/>
          <w:lang w:val="ar_AE" w:bidi="ar_AE"/>
        </w:rPr>
        <w:t>المزمور 25</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xml:space="preserve">؛ </w:t>
      </w:r>
      <w:r>
        <w:rPr>
          <w:rtl/>
          <w:cs/>
          <w:lang w:val="ar_AE" w:bidi="ar_AE"/>
        </w:rPr>
        <w:t>111–112</w:t>
      </w:r>
      <w:r>
        <w:rPr>
          <w:rtl/>
          <w:cs/>
          <w:lang w:val="ar_AE" w:bidi="ar_AE"/>
        </w:rPr>
        <w:t xml:space="preserve">؛ </w:t>
      </w:r>
      <w:r>
        <w:rPr>
          <w:rtl/>
          <w:cs/>
          <w:lang w:val="ar_AE" w:bidi="ar_AE"/>
        </w:rPr>
        <w:t>119</w:t>
      </w:r>
      <w:r>
        <w:rPr>
          <w:rtl/>
          <w:cs/>
          <w:lang w:val="ar_AE" w:bidi="ar_AE"/>
        </w:rPr>
        <w:t xml:space="preserve">؛ </w:t>
      </w:r>
      <w:r>
        <w:rPr>
          <w:rtl/>
          <w:cs/>
          <w:lang w:val="ar_AE" w:bidi="ar_AE"/>
        </w:rPr>
        <w:t>145</w:t>
      </w:r>
      <w:r>
        <w:rPr>
          <w:rtl/>
          <w:cs/>
          <w:lang w:val="ar_AE" w:bidi="ar_AE"/>
        </w:rPr>
        <w:t>). تَعَامَلَتْ الترجماتُ اليونانية واللاتينية القديمة مع المزمورين 9 و10 كمزمورٍ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w:t>
      </w:r>
      <w:r>
        <w:rPr>
          <w:rtl/>
          <w:cs/>
          <w:lang w:val="ar_AE" w:bidi="ar_AE"/>
        </w:rPr>
      </w:r>
    </w:p>
    <w:p>
      <w:pPr>
        <w:bidi/>
      </w:pPr>
      <w:r>
        <w:rPr>
          <w:rtl/>
          <w:cs/>
          <w:lang w:val="ar_AE" w:bidi="ar_AE"/>
        </w:rPr>
      </w:r>
      <w:r>
        <w:rPr>
          <w:rtl/>
          <w:cs/>
          <w:lang w:val="ar_AE" w:bidi="ar_AE"/>
        </w:rPr>
        <w:t>المُمْتَلِئُ بالفرحِ .... يَتَرَنَّمُ بالتَّسبيحِ: يَرْبُطُ المُرَنِّمُ غالبًا بين الفَرَحِ والتسابيح، إذ يؤدِّي كلُّ واحدٍ منهما إلى الآخر (</w:t>
      </w:r>
      <w:r>
        <w:rPr>
          <w:rtl/>
          <w:cs/>
          <w:lang w:val="ar_AE" w:bidi="ar_AE"/>
        </w:rPr>
        <w:t>5:11–12</w:t>
      </w:r>
      <w:r>
        <w:rPr>
          <w:rtl/>
          <w:cs/>
          <w:lang w:val="ar_AE" w:bidi="ar_AE"/>
        </w:rPr>
        <w:t xml:space="preserve">؛ </w:t>
      </w:r>
      <w:r>
        <w:rPr>
          <w:rtl/>
          <w:cs/>
          <w:lang w:val="ar_AE" w:bidi="ar_AE"/>
        </w:rPr>
        <w:t>32:11</w:t>
      </w:r>
      <w:r>
        <w:rPr>
          <w:rtl/>
          <w:cs/>
          <w:lang w:val="ar_AE" w:bidi="ar_AE"/>
        </w:rPr>
        <w:t xml:space="preserve">؛ </w:t>
      </w:r>
      <w:r>
        <w:rPr>
          <w:rtl/>
          <w:cs/>
          <w:lang w:val="ar_AE" w:bidi="ar_AE"/>
        </w:rPr>
        <w:t>67:4</w:t>
      </w:r>
      <w:r>
        <w:rPr>
          <w:rtl/>
          <w:cs/>
          <w:lang w:val="ar_AE" w:bidi="ar_AE"/>
        </w:rPr>
        <w:t xml:space="preserve">؛ </w:t>
      </w:r>
      <w:r>
        <w:rPr>
          <w:rtl/>
          <w:cs/>
          <w:lang w:val="ar_AE" w:bidi="ar_AE"/>
        </w:rPr>
        <w:t>90:14</w:t>
      </w:r>
      <w:r>
        <w:rPr>
          <w:rtl/>
          <w:cs/>
          <w:lang w:val="ar_AE" w:bidi="ar_AE"/>
        </w:rPr>
        <w:t xml:space="preserve">؛ </w:t>
      </w:r>
      <w:r>
        <w:rPr>
          <w:rtl/>
          <w:cs/>
          <w:lang w:val="ar_AE" w:bidi="ar_AE"/>
        </w:rPr>
        <w:t>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w:t>
      </w:r>
      <w:r>
        <w:rPr>
          <w:rtl/>
          <w:cs/>
          <w:lang w:val="ar_AE" w:bidi="ar_AE"/>
        </w:rPr>
      </w:r>
    </w:p>
    <w:p>
      <w:pPr>
        <w:bidi/>
      </w:pPr>
      <w:r>
        <w:rPr>
          <w:rtl/>
          <w:cs/>
          <w:lang w:val="ar_AE" w:bidi="ar_AE"/>
        </w:rPr>
      </w:r>
      <w:r>
        <w:rPr>
          <w:rtl/>
          <w:cs/>
          <w:lang w:val="ar_AE" w:bidi="ar_AE"/>
        </w:rPr>
        <w:t xml:space="preserve">عند الرُّجُوع ... يَسْقُطُونَ: يَقْهَرُ الرَّبُّ الأعداءَ مهما كانوا أقوياءً (انْظُرْ </w:t>
      </w:r>
      <w:r>
        <w:rPr>
          <w:rtl/>
          <w:cs/>
          <w:lang w:val="ar_AE" w:bidi="ar_AE"/>
        </w:rPr>
        <w:t>27:2</w:t>
      </w:r>
      <w:r>
        <w:rPr>
          <w:rtl/>
          <w:cs/>
          <w:lang w:val="ar_AE" w:bidi="ar_AE"/>
        </w:rPr>
        <w:t>). اختبرَ إِسْرَائِيلُ أيضًا الدينونة والقضاء عندما قَاومَ الرَّبِّ (</w:t>
      </w:r>
      <w:r>
        <w:rPr>
          <w:rtl/>
          <w:cs/>
          <w:lang w:val="ar_AE" w:bidi="ar_AE"/>
        </w:rPr>
        <w:t>107:12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3:9–6</w:t>
      </w:r>
      <w:r>
        <w:rPr>
          <w:rtl/>
          <w:cs/>
          <w:lang w:val="ar_AE" w:bidi="ar_AE"/>
        </w:rPr>
      </w:r>
    </w:p>
    <w:p>
      <w:pPr>
        <w:bidi/>
      </w:pPr>
      <w:r>
        <w:rPr>
          <w:rtl/>
          <w:cs/>
          <w:lang w:val="ar_AE" w:bidi="ar_AE"/>
        </w:rPr>
      </w:r>
      <w:r>
        <w:rPr>
          <w:rtl/>
          <w:cs/>
          <w:lang w:val="ar_AE" w:bidi="ar_AE"/>
        </w:rPr>
        <w:t>يَحْتَفِي المُرَنِّمُ بدينونَةِ الله وقضائه على الأشْرَارِ، الأَمْرُ الذي يُعَدُّ شهادَةً على وَعْدِ الرَّبِّ الجدير بالثقة بتأسيس ملكوته عَلَى الأَرْضِ (</w:t>
      </w:r>
      <w:r>
        <w:rPr>
          <w:rtl/>
          <w:cs/>
          <w:lang w:val="ar_AE" w:bidi="ar_AE"/>
        </w:rPr>
        <w:t>1:6</w:t>
      </w:r>
      <w:r>
        <w:rPr>
          <w:rtl/>
          <w:cs/>
          <w:lang w:val="ar_AE" w:bidi="ar_AE"/>
        </w:rPr>
        <w:t xml:space="preserve">؛ </w:t>
      </w:r>
      <w:r>
        <w:rPr>
          <w:rtl/>
          <w:cs/>
          <w:lang w:val="ar_AE" w:bidi="ar_AE"/>
        </w:rPr>
        <w:t>المزمور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w:t>
      </w:r>
      <w:r>
        <w:rPr>
          <w:rtl/>
          <w:cs/>
          <w:lang w:val="ar_AE" w:bidi="ar_AE"/>
        </w:rPr>
      </w:r>
    </w:p>
    <w:p>
      <w:pPr>
        <w:bidi/>
      </w:pPr>
      <w:r>
        <w:rPr>
          <w:rtl/>
          <w:cs/>
          <w:lang w:val="ar_AE" w:bidi="ar_AE"/>
        </w:rPr>
      </w:r>
      <w:r>
        <w:rPr>
          <w:rtl/>
          <w:cs/>
          <w:lang w:val="ar_AE" w:bidi="ar_AE"/>
        </w:rPr>
        <w:t>يُمَثِّلُ العَرْشُ سُلطانَ الرَّبِّ المَلَكِيِّ.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5:9</w:t>
      </w:r>
      <w:r>
        <w:rPr>
          <w:rtl/>
          <w:cs/>
          <w:lang w:val="ar_AE" w:bidi="ar_AE"/>
        </w:rPr>
      </w:r>
    </w:p>
    <w:p>
      <w:pPr>
        <w:bidi/>
      </w:pPr>
      <w:r>
        <w:rPr>
          <w:rtl/>
          <w:cs/>
          <w:lang w:val="ar_AE" w:bidi="ar_AE"/>
        </w:rPr>
      </w:r>
      <w:r>
        <w:rPr>
          <w:rtl/>
          <w:cs/>
          <w:lang w:val="ar_AE" w:bidi="ar_AE"/>
        </w:rPr>
        <w:t>خَلَقَ الله السَّمَاواتِ والأَرْضَ بكلمةٍ (</w:t>
      </w:r>
      <w:r>
        <w:rPr>
          <w:rtl/>
          <w:cs/>
          <w:lang w:val="ar_AE" w:bidi="ar_AE"/>
        </w:rPr>
        <w:t>التَّكْوِين 1</w:t>
      </w:r>
      <w:r>
        <w:rPr>
          <w:rtl/>
          <w:cs/>
          <w:lang w:val="ar_AE" w:bidi="ar_AE"/>
        </w:rPr>
        <w:t xml:space="preserve">)، وفي قدرته إنهاء الأمم بكلمةٍ (انْظُرْ </w:t>
      </w:r>
      <w:r>
        <w:rPr>
          <w:rtl/>
          <w:cs/>
          <w:lang w:val="ar_AE" w:bidi="ar_AE"/>
        </w:rPr>
        <w:t>المزمور 2:5</w:t>
      </w:r>
      <w:r>
        <w:rPr>
          <w:rtl/>
          <w:cs/>
          <w:lang w:val="ar_AE" w:bidi="ar_AE"/>
        </w:rPr>
        <w:t>). الشَّرُّ ومن يرتكبونه لا بُدَّ أن يَنْتَهِيَا نهايَةً مطلقةَ (</w:t>
      </w:r>
      <w:r>
        <w:rPr>
          <w:rtl/>
          <w:cs/>
          <w:lang w:val="ar_AE" w:bidi="ar_AE"/>
        </w:rPr>
        <w:t>69:28</w:t>
      </w:r>
      <w:r>
        <w:rPr>
          <w:rtl/>
          <w:cs/>
          <w:lang w:val="ar_AE" w:bidi="ar_AE"/>
        </w:rPr>
        <w:t xml:space="preserve">؛ </w:t>
      </w:r>
      <w:r>
        <w:rPr>
          <w:rtl/>
          <w:cs/>
          <w:lang w:val="ar_AE" w:bidi="ar_AE"/>
        </w:rPr>
        <w:t>109:13</w:t>
      </w:r>
      <w:r>
        <w:rPr>
          <w:rtl/>
          <w:cs/>
          <w:lang w:val="ar_AE" w:bidi="ar_AE"/>
        </w:rPr>
        <w:t xml:space="preserve">؛ </w:t>
      </w:r>
      <w:r>
        <w:rPr>
          <w:rtl/>
          <w:cs/>
          <w:lang w:val="ar_AE" w:bidi="ar_AE"/>
        </w:rPr>
        <w:t>الرُّؤْيَا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7:9–10</w:t>
      </w:r>
      <w:r>
        <w:rPr>
          <w:rtl/>
          <w:cs/>
          <w:lang w:val="ar_AE" w:bidi="ar_AE"/>
        </w:rPr>
      </w:r>
    </w:p>
    <w:p>
      <w:pPr>
        <w:bidi/>
      </w:pPr>
      <w:r>
        <w:rPr>
          <w:rtl/>
          <w:cs/>
          <w:lang w:val="ar_AE" w:bidi="ar_AE"/>
        </w:rPr>
      </w:r>
      <w:r>
        <w:rPr>
          <w:rtl/>
          <w:cs/>
          <w:lang w:val="ar_AE" w:bidi="ar_AE"/>
        </w:rPr>
        <w:t xml:space="preserve">لا يَضَعُ الأتقياء رجاءَهم على الحكوماتِ البشريَّةِ الفَاسِدَةِ، بل يَتَّكِلُون على حُكْمِ الله الأبديِّ الذي يَتَّسِمُ بالعَدْلِ والإنصافِ (انْظُرْ </w:t>
      </w:r>
      <w:r>
        <w:rPr>
          <w:rtl/>
          <w:cs/>
          <w:lang w:val="ar_AE" w:bidi="ar_AE"/>
        </w:rPr>
        <w:t>المزمور 96–100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9:9</w:t>
      </w:r>
      <w:r>
        <w:rPr>
          <w:rtl/>
          <w:cs/>
          <w:lang w:val="ar_AE" w:bidi="ar_AE"/>
        </w:rPr>
      </w:r>
    </w:p>
    <w:p>
      <w:pPr>
        <w:bidi/>
      </w:pPr>
      <w:r>
        <w:rPr>
          <w:rtl/>
          <w:cs/>
          <w:lang w:val="ar_AE" w:bidi="ar_AE"/>
        </w:rPr>
      </w:r>
      <w:r>
        <w:rPr>
          <w:rtl/>
          <w:cs/>
          <w:lang w:val="ar_AE" w:bidi="ar_AE"/>
        </w:rPr>
        <w:t>يقدِّم الرَّبُّ ملجأً في الظروف الخطيرة وملاذًا من الأشخاص المتجبِّرين والظَّالِمين. يحتوي سِفْرُ المزامِير على كثيرِ من الصُّوَرِ الاسْتِعَارِيَّةِ المُماثِلَة عن الرَّبِّ، على سبيل المثال: الرَّبُ حصنٌ (</w:t>
      </w:r>
      <w:r>
        <w:rPr>
          <w:rtl/>
          <w:cs/>
          <w:lang w:val="ar_AE" w:bidi="ar_AE"/>
        </w:rPr>
        <w:t>18:2</w:t>
      </w:r>
      <w:r>
        <w:rPr>
          <w:rtl/>
          <w:cs/>
          <w:lang w:val="ar_AE" w:bidi="ar_AE"/>
        </w:rPr>
        <w:t xml:space="preserve">؛ </w:t>
      </w:r>
      <w:r>
        <w:rPr>
          <w:rtl/>
          <w:cs/>
          <w:lang w:val="ar_AE" w:bidi="ar_AE"/>
        </w:rPr>
        <w:t>31:2</w:t>
      </w:r>
      <w:r>
        <w:rPr>
          <w:rtl/>
          <w:cs/>
          <w:lang w:val="ar_AE" w:bidi="ar_AE"/>
        </w:rPr>
        <w:t>)، صخرَةٌ (</w:t>
      </w:r>
      <w:r>
        <w:rPr>
          <w:rtl/>
          <w:cs/>
          <w:lang w:val="ar_AE" w:bidi="ar_AE"/>
        </w:rPr>
        <w:t>18:2</w:t>
      </w:r>
      <w:r>
        <w:rPr>
          <w:rtl/>
          <w:cs/>
          <w:lang w:val="ar_AE" w:bidi="ar_AE"/>
        </w:rPr>
        <w:t xml:space="preserve">؛ </w:t>
      </w:r>
      <w:r>
        <w:rPr>
          <w:rtl/>
          <w:cs/>
          <w:lang w:val="ar_AE" w:bidi="ar_AE"/>
        </w:rPr>
        <w:t>42:9</w:t>
      </w:r>
      <w:r>
        <w:rPr>
          <w:rtl/>
          <w:cs/>
          <w:lang w:val="ar_AE" w:bidi="ar_AE"/>
        </w:rPr>
        <w:t>)، قُوَّةٌ (</w:t>
      </w:r>
      <w:r>
        <w:rPr>
          <w:rtl/>
          <w:cs/>
          <w:lang w:val="ar_AE" w:bidi="ar_AE"/>
        </w:rPr>
        <w:t>18:1</w:t>
      </w:r>
      <w:r>
        <w:rPr>
          <w:rtl/>
          <w:cs/>
          <w:lang w:val="ar_AE" w:bidi="ar_AE"/>
        </w:rPr>
        <w:t>)، وبرجٌ قوِيٌّ (</w:t>
      </w:r>
      <w:r>
        <w:rPr>
          <w:rtl/>
          <w:cs/>
          <w:lang w:val="ar_AE" w:bidi="ar_AE"/>
        </w:rPr>
        <w:t>144:2</w:t>
      </w:r>
      <w:r>
        <w:rPr>
          <w:rtl/>
          <w:cs/>
          <w:lang w:val="ar_AE" w:bidi="ar_AE"/>
        </w:rPr>
        <w:t xml:space="preserve">). وتأتي هذه الصُّورُ بشكلٍ متكَرِّر في الصلواتِ المَلَكِيَّة (انْظُرْ </w:t>
      </w:r>
      <w:r>
        <w:rPr>
          <w:rtl/>
          <w:cs/>
          <w:lang w:val="ar_AE" w:bidi="ar_AE"/>
        </w:rPr>
        <w:t>9:9</w:t>
      </w:r>
      <w:r>
        <w:rPr>
          <w:rtl/>
          <w:cs/>
          <w:lang w:val="ar_AE" w:bidi="ar_AE"/>
        </w:rPr>
        <w:t xml:space="preserve">؛ </w:t>
      </w:r>
      <w:r>
        <w:rPr>
          <w:rtl/>
          <w:cs/>
          <w:lang w:val="ar_AE" w:bidi="ar_AE"/>
        </w:rPr>
        <w:t>18:30</w:t>
      </w:r>
      <w:r>
        <w:rPr>
          <w:rtl/>
          <w:cs/>
          <w:lang w:val="ar_AE" w:bidi="ar_AE"/>
        </w:rPr>
        <w:t>). • حتى أن الأشخاصَ المضطهدين</w:t>
      </w:r>
      <w:r>
        <w:rPr>
          <w:i/>
          <w:rtl/>
          <w:cs/>
          <w:lang w:val="ar_AE" w:bidi="ar_AE"/>
        </w:rPr>
        <w:t>،</w:t>
      </w:r>
      <w:r>
        <w:rPr>
          <w:rtl/>
          <w:cs/>
          <w:lang w:val="ar_AE" w:bidi="ar_AE"/>
        </w:rPr>
        <w:t xml:space="preserve"> المنكوبين، والمهمشين (</w:t>
      </w:r>
      <w:r>
        <w:rPr>
          <w:rtl/>
          <w:cs/>
          <w:lang w:val="ar_AE" w:bidi="ar_AE"/>
        </w:rPr>
        <w:t>10:17</w:t>
      </w:r>
      <w:r>
        <w:rPr>
          <w:rtl/>
          <w:cs/>
          <w:lang w:val="ar_AE" w:bidi="ar_AE"/>
        </w:rPr>
        <w:t xml:space="preserve">؛ </w:t>
      </w:r>
      <w:r>
        <w:rPr>
          <w:rtl/>
          <w:cs/>
          <w:lang w:val="ar_AE" w:bidi="ar_AE"/>
        </w:rPr>
        <w:t>74:21</w:t>
      </w:r>
      <w:r>
        <w:rPr>
          <w:rtl/>
          <w:cs/>
          <w:lang w:val="ar_AE" w:bidi="ar_AE"/>
        </w:rPr>
        <w:t>) يمكنهم التمتُّعُ بالحمايَةِ الإلهيَّةِ. • أوقاتُ الضِّيقِ (</w:t>
      </w:r>
      <w:r>
        <w:rPr>
          <w:rtl/>
          <w:cs/>
          <w:lang w:val="ar_AE" w:bidi="ar_AE"/>
        </w:rPr>
        <w:t>10:1</w:t>
      </w:r>
      <w:r>
        <w:rPr>
          <w:rtl/>
          <w:cs/>
          <w:lang w:val="ar_AE" w:bidi="ar_AE"/>
        </w:rPr>
        <w:t xml:space="preserve">؛ </w:t>
      </w:r>
      <w:r>
        <w:rPr>
          <w:rtl/>
          <w:cs/>
          <w:lang w:val="ar_AE" w:bidi="ar_AE"/>
        </w:rPr>
        <w:t>20:1</w:t>
      </w:r>
      <w:r>
        <w:rPr>
          <w:rtl/>
          <w:cs/>
          <w:lang w:val="ar_AE" w:bidi="ar_AE"/>
        </w:rPr>
        <w:t>) تأتي بالتباين مع الأوقات المعيَّنة التي يجودُ فيها الرَّبُّ علانية بنعمَتِهِ على المنكوبين (</w:t>
      </w:r>
      <w:r>
        <w:rPr>
          <w:rtl/>
          <w:cs/>
          <w:lang w:val="ar_AE" w:bidi="ar_AE"/>
        </w:rPr>
        <w:t>69:13</w:t>
      </w:r>
      <w:r>
        <w:rPr>
          <w:rtl/>
          <w:cs/>
          <w:lang w:val="ar_AE" w:bidi="ar_AE"/>
        </w:rPr>
        <w:t xml:space="preserve">؛ </w:t>
      </w:r>
      <w:r>
        <w:rPr>
          <w:rtl/>
          <w:cs/>
          <w:lang w:val="ar_AE" w:bidi="ar_AE"/>
        </w:rPr>
        <w:t>102:13</w:t>
      </w:r>
      <w:r>
        <w:rPr>
          <w:rtl/>
          <w:cs/>
          <w:lang w:val="ar_AE" w:bidi="ar_AE"/>
        </w:rPr>
        <w:t xml:space="preserve">؛ انْظر </w:t>
      </w:r>
      <w:r>
        <w:rPr>
          <w:rtl/>
          <w:cs/>
          <w:lang w:val="ar_AE" w:bidi="ar_AE"/>
        </w:rPr>
        <w:t>مز 107:6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10:9</w:t>
      </w:r>
      <w:r>
        <w:rPr>
          <w:rtl/>
          <w:cs/>
          <w:lang w:val="ar_AE" w:bidi="ar_AE"/>
        </w:rPr>
      </w:r>
    </w:p>
    <w:p>
      <w:pPr>
        <w:bidi/>
      </w:pPr>
      <w:r>
        <w:rPr>
          <w:rtl/>
          <w:cs/>
          <w:lang w:val="ar_AE" w:bidi="ar_AE"/>
        </w:rPr>
      </w:r>
      <w:r>
        <w:rPr>
          <w:rtl/>
          <w:cs/>
          <w:lang w:val="ar_AE" w:bidi="ar_AE"/>
        </w:rPr>
        <w:t>ريما يكونُ الاغْترابُ عن الرَّبِّ جزءًا من اختبار الفردِ (</w:t>
      </w:r>
      <w:r>
        <w:rPr>
          <w:rtl/>
          <w:cs/>
          <w:lang w:val="ar_AE" w:bidi="ar_AE"/>
        </w:rPr>
        <w:t>22:1</w:t>
      </w:r>
      <w:r>
        <w:rPr>
          <w:rtl/>
          <w:cs/>
          <w:lang w:val="ar_AE" w:bidi="ar_AE"/>
        </w:rPr>
        <w:t xml:space="preserve">; </w:t>
      </w:r>
      <w:r>
        <w:rPr>
          <w:rtl/>
          <w:cs/>
          <w:lang w:val="ar_AE" w:bidi="ar_AE"/>
        </w:rPr>
        <w:t>42:9</w:t>
      </w:r>
      <w:r>
        <w:rPr>
          <w:rtl/>
          <w:cs/>
          <w:lang w:val="ar_AE" w:bidi="ar_AE"/>
        </w:rPr>
        <w:t xml:space="preserve">; </w:t>
      </w:r>
      <w:r>
        <w:rPr>
          <w:rtl/>
          <w:cs/>
          <w:lang w:val="ar_AE" w:bidi="ar_AE"/>
        </w:rPr>
        <w:t>119:8</w:t>
      </w:r>
      <w:r>
        <w:rPr>
          <w:rtl/>
          <w:cs/>
          <w:lang w:val="ar_AE" w:bidi="ar_AE"/>
        </w:rPr>
        <w:t>)، ومع ذلك تؤكِّدُ المزامير أن الرَّبَّ لن يَتَخَلَّى عن شعبِهِ أَبَدًا (</w:t>
      </w:r>
      <w:r>
        <w:rPr>
          <w:rtl/>
          <w:cs/>
          <w:lang w:val="ar_AE" w:bidi="ar_AE"/>
        </w:rPr>
        <w:t>16:10</w:t>
      </w:r>
      <w:r>
        <w:rPr>
          <w:rtl/>
          <w:cs/>
          <w:lang w:val="ar_AE" w:bidi="ar_AE"/>
        </w:rPr>
        <w:t xml:space="preserve">؛ </w:t>
      </w:r>
      <w:r>
        <w:rPr>
          <w:rtl/>
          <w:cs/>
          <w:lang w:val="ar_AE" w:bidi="ar_AE"/>
        </w:rPr>
        <w:t>37:25</w:t>
      </w:r>
      <w:r>
        <w:rPr>
          <w:rtl/>
          <w:cs/>
          <w:lang w:val="ar_AE" w:bidi="ar_AE"/>
        </w:rPr>
        <w:t xml:space="preserve">،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w:t>
      </w:r>
      <w:r>
        <w:rPr>
          <w:rtl/>
          <w:cs/>
          <w:lang w:val="ar_AE" w:bidi="ar_AE"/>
        </w:rPr>
      </w:r>
    </w:p>
    <w:p>
      <w:pPr>
        <w:bidi/>
      </w:pPr>
      <w:r>
        <w:rPr>
          <w:rtl/>
          <w:cs/>
          <w:lang w:val="ar_AE" w:bidi="ar_AE"/>
        </w:rPr>
      </w:r>
      <w:r>
        <w:rPr>
          <w:rtl/>
          <w:cs/>
          <w:lang w:val="ar_AE" w:bidi="ar_AE"/>
        </w:rPr>
        <w:t>يربُطُ كَتَبَةُ المزامير غالبًا فكرة مُلْكِ الله المعبَّر عنها بالفعل يَمْلِكُ (أو يَجْلِسُ، أو أنه متوَّجٌ) بمكانٍ ما، مثل السَّمَاء (</w:t>
      </w:r>
      <w:r>
        <w:rPr>
          <w:rtl/>
          <w:cs/>
          <w:lang w:val="ar_AE" w:bidi="ar_AE"/>
        </w:rPr>
        <w:t>2:4؛</w:t>
      </w:r>
      <w:r>
        <w:rPr>
          <w:rtl/>
          <w:cs/>
          <w:lang w:val="ar_AE" w:bidi="ar_AE"/>
        </w:rPr>
        <w:t xml:space="preserve"> انْظُرْ </w:t>
      </w:r>
      <w:r>
        <w:rPr>
          <w:rtl/>
          <w:cs/>
          <w:lang w:val="ar_AE" w:bidi="ar_AE"/>
        </w:rPr>
        <w:t>47:9</w:t>
      </w:r>
      <w:r>
        <w:rPr>
          <w:rtl/>
          <w:cs/>
          <w:lang w:val="ar_AE" w:bidi="ar_AE"/>
        </w:rPr>
        <w:t>)، أورشليم، أو صِهْيَوْنَ، "على الكَرُوبِيم" (</w:t>
      </w:r>
      <w:r>
        <w:rPr>
          <w:rtl/>
          <w:cs/>
          <w:lang w:val="ar_AE" w:bidi="ar_AE"/>
        </w:rPr>
        <w:t>80:1</w:t>
      </w:r>
      <w:r>
        <w:rPr>
          <w:rtl/>
          <w:cs/>
          <w:lang w:val="ar_AE" w:bidi="ar_AE"/>
        </w:rPr>
        <w:t xml:space="preserve">؛ </w:t>
      </w:r>
      <w:r>
        <w:rPr>
          <w:rtl/>
          <w:cs/>
          <w:lang w:val="ar_AE" w:bidi="ar_AE"/>
        </w:rPr>
        <w:t>99:1</w:t>
      </w:r>
      <w:r>
        <w:rPr>
          <w:rtl/>
          <w:cs/>
          <w:lang w:val="ar_AE" w:bidi="ar_AE"/>
        </w:rPr>
        <w:t>)، "في الأعالي" (</w:t>
      </w:r>
      <w:r>
        <w:rPr>
          <w:rtl/>
          <w:cs/>
          <w:lang w:val="ar_AE" w:bidi="ar_AE"/>
        </w:rPr>
        <w:t>113:5</w:t>
      </w:r>
      <w:r>
        <w:rPr>
          <w:rtl/>
          <w:cs/>
          <w:lang w:val="ar_AE" w:bidi="ar_AE"/>
        </w:rPr>
        <w:t>)، أو "اليمين" (</w:t>
      </w:r>
      <w:r>
        <w:rPr>
          <w:rtl/>
          <w:cs/>
          <w:lang w:val="ar_AE" w:bidi="ar_AE"/>
        </w:rPr>
        <w:t>110:1</w:t>
      </w:r>
      <w:r>
        <w:rPr>
          <w:rtl/>
          <w:cs/>
          <w:lang w:val="ar_AE" w:bidi="ar_AE"/>
        </w:rPr>
        <w:t xml:space="preserve">). بما أن الرب يَحْكُمُ العالَمَ، لا بُدَّ على جميع الناس أن يدركِوا أعماله التي لا تُنسَى في الخلاص (انْظُر </w:t>
      </w:r>
      <w:r>
        <w:rPr>
          <w:rtl/>
          <w:cs/>
          <w:lang w:val="ar_AE" w:bidi="ar_AE"/>
        </w:rPr>
        <w:t>9:1</w:t>
      </w:r>
      <w:r>
        <w:rPr>
          <w:rtl/>
          <w:cs/>
          <w:lang w:val="ar_AE" w:bidi="ar_AE"/>
        </w:rPr>
        <w:t xml:space="preserve">؛ </w:t>
      </w:r>
      <w:r>
        <w:rPr>
          <w:rtl/>
          <w:cs/>
          <w:lang w:val="ar_AE" w:bidi="ar_AE"/>
        </w:rPr>
        <w:t>64:9</w:t>
      </w:r>
      <w:r>
        <w:rPr>
          <w:rtl/>
          <w:cs/>
          <w:lang w:val="ar_AE" w:bidi="ar_AE"/>
        </w:rPr>
        <w:t xml:space="preserve">؛ </w:t>
      </w:r>
      <w:r>
        <w:rPr>
          <w:rtl/>
          <w:cs/>
          <w:lang w:val="ar_AE" w:bidi="ar_AE"/>
        </w:rPr>
        <w:t>66:16</w:t>
      </w:r>
      <w:r>
        <w:rPr>
          <w:rtl/>
          <w:cs/>
          <w:lang w:val="ar_AE" w:bidi="ar_AE"/>
        </w:rPr>
        <w:t xml:space="preserve">؛ </w:t>
      </w:r>
      <w:r>
        <w:rPr>
          <w:rtl/>
          <w:cs/>
          <w:lang w:val="ar_AE" w:bidi="ar_AE"/>
        </w:rPr>
        <w:t>105:1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11:9–12</w:t>
      </w:r>
      <w:r>
        <w:rPr>
          <w:rtl/>
          <w:cs/>
          <w:lang w:val="ar_AE" w:bidi="ar_AE"/>
        </w:rPr>
      </w:r>
    </w:p>
    <w:p>
      <w:pPr>
        <w:bidi/>
      </w:pPr>
      <w:r>
        <w:rPr>
          <w:rtl/>
          <w:cs/>
          <w:lang w:val="ar_AE" w:bidi="ar_AE"/>
        </w:rPr>
      </w:r>
      <w:r>
        <w:rPr>
          <w:rtl/>
          <w:cs/>
          <w:lang w:val="ar_AE" w:bidi="ar_AE"/>
        </w:rPr>
        <w:t>الإدراكُ بأن دينونةَ الرَّبِّ تقعُ على بعضِ الأشرارِ (</w:t>
      </w:r>
      <w:r>
        <w:rPr>
          <w:rtl/>
          <w:cs/>
          <w:lang w:val="ar_AE" w:bidi="ar_AE"/>
        </w:rPr>
        <w:t>9:3–6</w:t>
      </w:r>
      <w:r>
        <w:rPr>
          <w:rtl/>
          <w:cs/>
          <w:lang w:val="ar_AE" w:bidi="ar_AE"/>
        </w:rPr>
        <w:t>) إضافة إلى أن الله يَعِدُ بالقضاء على كلِّ الشُّرُورِ (</w:t>
      </w:r>
      <w:r>
        <w:rPr>
          <w:rtl/>
          <w:cs/>
          <w:lang w:val="ar_AE" w:bidi="ar_AE"/>
        </w:rPr>
        <w:t>9:7–10</w:t>
      </w:r>
      <w:r>
        <w:rPr>
          <w:rtl/>
          <w:cs/>
          <w:lang w:val="ar_AE" w:bidi="ar_AE"/>
        </w:rPr>
        <w:t>)، أَمْرٌ مُحَفِّزٌ على التَّسبيحِ. وهكذا، يَدْعُو المُرَنِّمُ جماعة الأتقياء للانضمام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12:9</w:t>
      </w:r>
      <w:r>
        <w:rPr>
          <w:rtl/>
          <w:cs/>
          <w:lang w:val="ar_AE" w:bidi="ar_AE"/>
        </w:rPr>
      </w:r>
    </w:p>
    <w:p>
      <w:pPr>
        <w:bidi/>
      </w:pPr>
      <w:r>
        <w:rPr>
          <w:rtl/>
          <w:cs/>
          <w:lang w:val="ar_AE" w:bidi="ar_AE"/>
        </w:rPr>
      </w:r>
      <w:r>
        <w:rPr>
          <w:rtl/>
          <w:cs/>
          <w:lang w:val="ar_AE" w:bidi="ar_AE"/>
        </w:rPr>
        <w:t>يُخَلِّصُ الرَّبُّ عبيدِهِ ويعاقِبُ من يؤذيهم (</w:t>
      </w:r>
      <w:r>
        <w:rPr>
          <w:rtl/>
          <w:cs/>
          <w:lang w:val="ar_AE" w:bidi="ar_AE"/>
        </w:rPr>
        <w:t>المزمور 18:46</w:t>
      </w:r>
      <w:r>
        <w:rPr>
          <w:rtl/>
          <w:cs/>
          <w:lang w:val="ar_AE" w:bidi="ar_AE"/>
        </w:rPr>
        <w:t>). يدافِعُ الرَّبُّ عنهم هنا على الأرضِ بالقضاء العَادِل على أعدائهم (</w:t>
      </w:r>
      <w:r>
        <w:rPr>
          <w:rtl/>
          <w:cs/>
          <w:lang w:val="ar_AE" w:bidi="ar_AE"/>
        </w:rPr>
        <w:t>المزمور 58:11</w:t>
      </w:r>
      <w:r>
        <w:rPr>
          <w:rtl/>
          <w:cs/>
          <w:lang w:val="ar_AE" w:bidi="ar_AE"/>
        </w:rPr>
        <w:t>). إن الذين يسيرون مع الله لا يسعون وراء الانتقامِ. بالأحرى، ينتظرون الرَّبَّ ليدافِعَ عنهم (</w:t>
      </w:r>
      <w:r>
        <w:rPr>
          <w:rtl/>
          <w:cs/>
          <w:lang w:val="ar_AE" w:bidi="ar_AE"/>
        </w:rPr>
        <w:t>المزمور 94:1–2</w:t>
      </w:r>
      <w:r>
        <w:rPr>
          <w:rtl/>
          <w:cs/>
          <w:lang w:val="ar_AE" w:bidi="ar_AE"/>
        </w:rPr>
        <w:t xml:space="preserve">؛ </w:t>
      </w:r>
      <w:r>
        <w:rPr>
          <w:rtl/>
          <w:cs/>
          <w:lang w:val="ar_AE" w:bidi="ar_AE"/>
        </w:rPr>
        <w:t>تثنية 32:35</w:t>
      </w:r>
      <w:r>
        <w:rPr>
          <w:rtl/>
          <w:cs/>
          <w:lang w:val="ar_AE" w:bidi="ar_AE"/>
        </w:rPr>
        <w:t xml:space="preserve">؛ </w:t>
      </w:r>
      <w:r>
        <w:rPr>
          <w:rtl/>
          <w:cs/>
          <w:lang w:val="ar_AE" w:bidi="ar_AE"/>
        </w:rPr>
        <w:t>رومية 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13:9–14</w:t>
      </w:r>
      <w:r>
        <w:rPr>
          <w:rtl/>
          <w:cs/>
          <w:lang w:val="ar_AE" w:bidi="ar_AE"/>
        </w:rPr>
      </w:r>
    </w:p>
    <w:p>
      <w:pPr>
        <w:bidi/>
      </w:pPr>
      <w:r>
        <w:rPr>
          <w:rtl/>
          <w:cs/>
          <w:lang w:val="ar_AE" w:bidi="ar_AE"/>
        </w:rPr>
      </w:r>
      <w:r>
        <w:rPr>
          <w:rtl/>
          <w:cs/>
          <w:lang w:val="ar_AE" w:bidi="ar_AE"/>
        </w:rPr>
        <w:t>يعود المُرنِّمُ من رؤيته للمستقبلِ المجيدِ إلى واقع المواجهة مع أعدائِهِ (</w:t>
      </w:r>
      <w:r>
        <w:rPr>
          <w:rtl/>
          <w:cs/>
          <w:lang w:val="ar_AE" w:bidi="ar_AE"/>
        </w:rPr>
        <w:t>9:3</w:t>
      </w:r>
      <w:r>
        <w:rPr>
          <w:rtl/>
          <w:cs/>
          <w:lang w:val="ar_AE" w:bidi="ar_AE"/>
        </w:rPr>
        <w:t xml:space="preserve">). • فَكَّي الْمَوْتِ (حَرْفِيًّا أَبْوَاب) صورة استعارية معبِّرة للغاية عن قبضَةِ المَوتِ القَوِيَّةِ (انْظُرْ </w:t>
      </w:r>
      <w:r>
        <w:rPr>
          <w:rtl/>
          <w:cs/>
          <w:lang w:val="ar_AE" w:bidi="ar_AE"/>
        </w:rPr>
        <w:t>13:3–4</w:t>
      </w:r>
      <w:r>
        <w:rPr>
          <w:rtl/>
          <w:cs/>
          <w:lang w:val="ar_AE" w:bidi="ar_AE"/>
        </w:rPr>
        <w:t>). • أبوابُ أورشليم تُظْهِرُ تباينًا مقصودًا مع "أبوابِ"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18:9</w:t>
      </w:r>
      <w:r>
        <w:rPr>
          <w:rtl/>
          <w:cs/>
          <w:lang w:val="ar_AE" w:bidi="ar_AE"/>
        </w:rPr>
      </w:r>
    </w:p>
    <w:p>
      <w:pPr>
        <w:bidi/>
      </w:pPr>
      <w:r>
        <w:rPr>
          <w:rtl/>
          <w:cs/>
          <w:lang w:val="ar_AE" w:bidi="ar_AE"/>
        </w:rPr>
      </w:r>
      <w:r>
        <w:rPr>
          <w:rtl/>
          <w:cs/>
          <w:lang w:val="ar_AE" w:bidi="ar_AE"/>
        </w:rPr>
        <w:t>يُحَتِّم الرَّجاءُ على المؤمن انتظارًا لإنقاذ الرَّب ولعدلِهِ (</w:t>
      </w:r>
      <w:r>
        <w:rPr>
          <w:rtl/>
          <w:cs/>
          <w:lang w:val="ar_AE" w:bidi="ar_AE"/>
        </w:rPr>
        <w:t>25:3</w:t>
      </w:r>
      <w:r>
        <w:rPr>
          <w:rtl/>
          <w:cs/>
          <w:lang w:val="ar_AE" w:bidi="ar_AE"/>
        </w:rPr>
        <w:t xml:space="preserve">، </w:t>
      </w:r>
      <w:r>
        <w:rPr>
          <w:rtl/>
          <w:cs/>
          <w:lang w:val="ar_AE" w:bidi="ar_AE"/>
        </w:rPr>
        <w:t>5</w:t>
      </w:r>
      <w:r>
        <w:rPr>
          <w:rtl/>
          <w:cs/>
          <w:lang w:val="ar_AE" w:bidi="ar_AE"/>
        </w:rPr>
        <w:t xml:space="preserve">، </w:t>
      </w:r>
      <w:r>
        <w:rPr>
          <w:rtl/>
          <w:cs/>
          <w:lang w:val="ar_AE" w:bidi="ar_AE"/>
        </w:rPr>
        <w:t>21</w:t>
      </w:r>
      <w:r>
        <w:rPr>
          <w:rtl/>
          <w:cs/>
          <w:lang w:val="ar_AE" w:bidi="ar_AE"/>
        </w:rPr>
        <w:t xml:space="preserve">). يَجِدُ الأتقياءُ رجاءً، وراحةً، وسكينةً في انتظارِهِم للرَّبِّ (انْظُرْ </w:t>
      </w:r>
      <w:r>
        <w:rPr>
          <w:rtl/>
          <w:cs/>
          <w:lang w:val="ar_AE" w:bidi="ar_AE"/>
        </w:rPr>
        <w:t>1:6</w:t>
      </w:r>
      <w:r>
        <w:rPr>
          <w:rtl/>
          <w:cs/>
          <w:lang w:val="ar_AE" w:bidi="ar_AE"/>
        </w:rPr>
        <w:t xml:space="preserve">؛ </w:t>
      </w:r>
      <w:r>
        <w:rPr>
          <w:rtl/>
          <w:cs/>
          <w:lang w:val="ar_AE" w:bidi="ar_AE"/>
        </w:rPr>
        <w:t>27:14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19:9–20</w:t>
      </w:r>
      <w:r>
        <w:rPr>
          <w:rtl/>
          <w:cs/>
          <w:lang w:val="ar_AE" w:bidi="ar_AE"/>
        </w:rPr>
      </w:r>
    </w:p>
    <w:p>
      <w:pPr>
        <w:bidi/>
      </w:pPr>
      <w:r>
        <w:rPr>
          <w:rtl/>
          <w:cs/>
          <w:lang w:val="ar_AE" w:bidi="ar_AE"/>
        </w:rPr>
      </w:r>
      <w:r>
        <w:rPr>
          <w:rtl/>
          <w:cs/>
          <w:lang w:val="ar_AE" w:bidi="ar_AE"/>
        </w:rPr>
        <w:t xml:space="preserve">يختمُ المُرَنِّمُ رثاءه بصلاةٍ يطلبُ فيها تَدَخُّلَ الرَّبِّ، وانتقامَه الإلهيَّ. • </w:t>
      </w:r>
      <w:r>
        <w:rPr>
          <w:b/>
          <w:rtl/>
          <w:cs/>
          <w:lang w:val="ar_AE" w:bidi="ar_AE"/>
        </w:rPr>
        <w:t>أَنَّهُمْ بَشَرٌ</w:t>
      </w:r>
      <w:r>
        <w:rPr>
          <w:rtl/>
          <w:cs/>
          <w:lang w:val="ar_AE" w:bidi="ar_AE"/>
        </w:rPr>
        <w:t xml:space="preserve">: البشرُ ببساطة فانون .... مجرَّد أناسٍ. إن البشرَ ممن يتقلَّدون سلطانًا ومَجْدًا يصيرون أحيانًا قَمْعِيِّين يَدَّعون العظمة لأنفسهم (انْظُرْ </w:t>
      </w:r>
      <w:r>
        <w:rPr>
          <w:rtl/>
          <w:cs/>
          <w:lang w:val="ar_AE" w:bidi="ar_AE"/>
        </w:rPr>
        <w:t>8:4</w:t>
      </w:r>
      <w:r>
        <w:rPr>
          <w:rtl/>
          <w:cs/>
          <w:lang w:val="ar_AE" w:bidi="ar_AE"/>
        </w:rPr>
        <w:t xml:space="preserve">؛ </w:t>
      </w:r>
      <w:r>
        <w:rPr>
          <w:rtl/>
          <w:cs/>
          <w:lang w:val="ar_AE" w:bidi="ar_AE"/>
        </w:rPr>
        <w:t>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w:t>
      </w:r>
      <w:r>
        <w:rPr>
          <w:rtl/>
          <w:cs/>
          <w:lang w:val="ar_AE" w:bidi="ar_AE"/>
        </w:rPr>
      </w:r>
    </w:p>
    <w:p>
      <w:pPr>
        <w:bidi/>
      </w:pPr>
      <w:r>
        <w:rPr>
          <w:rtl/>
          <w:cs/>
          <w:lang w:val="ar_AE" w:bidi="ar_AE"/>
        </w:rPr>
      </w:r>
      <w:r>
        <w:rPr>
          <w:rtl/>
          <w:cs/>
          <w:lang w:val="ar_AE" w:bidi="ar_AE"/>
        </w:rPr>
        <w:t>تحدِّدُ الأسئلة الافتتاحية التوجُّه الخاص بالمزمور. يبدو أن الرَّبَّ لا يستجيبُ لصلواتِ شعبِهِ (</w:t>
      </w:r>
      <w:r>
        <w:rPr>
          <w:rtl/>
          <w:cs/>
          <w:lang w:val="ar_AE" w:bidi="ar_AE"/>
        </w:rPr>
        <w:t>22:1</w:t>
      </w:r>
      <w:r>
        <w:rPr>
          <w:rtl/>
          <w:cs/>
          <w:lang w:val="ar_AE" w:bidi="ar_AE"/>
        </w:rPr>
        <w:t xml:space="preserve">,، </w:t>
      </w:r>
      <w:r>
        <w:rPr>
          <w:rtl/>
          <w:cs/>
          <w:lang w:val="ar_AE" w:bidi="ar_AE"/>
        </w:rPr>
        <w:t>19</w:t>
      </w:r>
      <w:r>
        <w:rPr>
          <w:rtl/>
          <w:cs/>
          <w:lang w:val="ar_AE" w:bidi="ar_AE"/>
        </w:rPr>
        <w:t xml:space="preserve">;؛ انْظُرْ </w:t>
      </w:r>
      <w:r>
        <w:rPr>
          <w:rtl/>
          <w:cs/>
          <w:lang w:val="ar_AE" w:bidi="ar_AE"/>
        </w:rPr>
        <w:t>2 الملوك 4:27</w:t>
      </w:r>
      <w:r>
        <w:rPr>
          <w:rtl/>
          <w:cs/>
          <w:lang w:val="ar_AE" w:bidi="ar_AE"/>
        </w:rPr>
        <w:t xml:space="preserve">؛ </w:t>
      </w:r>
      <w:r>
        <w:rPr>
          <w:rtl/>
          <w:cs/>
          <w:lang w:val="ar_AE" w:bidi="ar_AE"/>
        </w:rPr>
        <w:t>إشعياء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1:10–18</w:t>
      </w:r>
      <w:r>
        <w:rPr>
          <w:rtl/>
          <w:cs/>
          <w:lang w:val="ar_AE" w:bidi="ar_AE"/>
        </w:rPr>
      </w:r>
    </w:p>
    <w:p>
      <w:pPr>
        <w:bidi/>
      </w:pPr>
      <w:r>
        <w:rPr>
          <w:rtl/>
          <w:cs/>
          <w:lang w:val="ar_AE" w:bidi="ar_AE"/>
        </w:rPr>
      </w:r>
      <w:r>
        <w:rPr>
          <w:rtl/>
          <w:cs/>
          <w:lang w:val="ar_AE" w:bidi="ar_AE"/>
        </w:rPr>
        <w:t xml:space="preserve">يتواصَلُ رثاءُ المزمورِ </w:t>
      </w:r>
      <w:r>
        <w:rPr>
          <w:rtl/>
          <w:cs/>
          <w:lang w:val="ar_AE" w:bidi="ar_AE"/>
        </w:rPr>
        <w:t>9:13–20</w:t>
      </w:r>
      <w:r>
        <w:rPr>
          <w:rtl/>
          <w:cs/>
          <w:lang w:val="ar_AE" w:bidi="ar_AE"/>
        </w:rPr>
        <w:t xml:space="preserve"> في </w:t>
      </w:r>
      <w:r>
        <w:rPr>
          <w:rtl/>
          <w:cs/>
          <w:lang w:val="ar_AE" w:bidi="ar_AE"/>
        </w:rPr>
        <w:t>المزمور 10</w:t>
      </w:r>
      <w:r>
        <w:rPr>
          <w:rtl/>
          <w:cs/>
          <w:lang w:val="ar_AE" w:bidi="ar_AE"/>
        </w:rPr>
        <w:t xml:space="preserve"> (انْظُرْ </w:t>
      </w:r>
      <w:r>
        <w:rPr>
          <w:rtl/>
          <w:cs/>
          <w:lang w:val="ar_AE" w:bidi="ar_AE"/>
        </w:rPr>
        <w:t>التعليق الدراسي على المزمورَيْن 9–10</w:t>
      </w:r>
      <w:r>
        <w:rPr>
          <w:rtl/>
          <w:cs/>
          <w:lang w:val="ar_AE" w:bidi="ar_AE"/>
        </w:rPr>
        <w:t>)، إلا أن التوجُّه يتغير من يقين المُرَنِّمِ الواثق إلى تساؤلٍ مُؤْلِمٍ. يصلي المُرَنِّمِ طالِبًا النَّجَاة، مُؤْمِنًا بأنَّ الرَّبَّ، كمَلِكٍ عادِلٍ، يهتَمُّ بالمساكين.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2:10</w:t>
      </w:r>
      <w:r>
        <w:rPr>
          <w:rtl/>
          <w:cs/>
          <w:lang w:val="ar_AE" w:bidi="ar_AE"/>
        </w:rPr>
      </w:r>
    </w:p>
    <w:p>
      <w:pPr>
        <w:bidi/>
      </w:pPr>
      <w:r>
        <w:rPr>
          <w:rtl/>
          <w:cs/>
          <w:lang w:val="ar_AE" w:bidi="ar_AE"/>
        </w:rPr>
      </w:r>
      <w:r>
        <w:rPr>
          <w:rtl/>
          <w:cs/>
          <w:lang w:val="ar_AE" w:bidi="ar_AE"/>
        </w:rPr>
        <w:t>يتحدَّى الأشرارُ الله بوقَاحَةٍ وذلك عن طريق أَفْعَالِهم وَأَقْوالِهم (</w:t>
      </w:r>
      <w:r>
        <w:rPr>
          <w:rtl/>
          <w:cs/>
          <w:lang w:val="ar_AE" w:bidi="ar_AE"/>
        </w:rPr>
        <w:t>17:10</w:t>
      </w:r>
      <w:r>
        <w:rPr>
          <w:rtl/>
          <w:cs/>
          <w:lang w:val="ar_AE" w:bidi="ar_AE"/>
        </w:rPr>
        <w:t xml:space="preserve">؛ </w:t>
      </w:r>
      <w:r>
        <w:rPr>
          <w:rtl/>
          <w:cs/>
          <w:lang w:val="ar_AE" w:bidi="ar_AE"/>
        </w:rPr>
        <w:t>31:18</w:t>
      </w:r>
      <w:r>
        <w:rPr>
          <w:rtl/>
          <w:cs/>
          <w:lang w:val="ar_AE" w:bidi="ar_AE"/>
        </w:rPr>
        <w:t xml:space="preserve">؛ </w:t>
      </w:r>
      <w:r>
        <w:rPr>
          <w:rtl/>
          <w:cs/>
          <w:lang w:val="ar_AE" w:bidi="ar_AE"/>
        </w:rPr>
        <w:t>59:12</w:t>
      </w:r>
      <w:r>
        <w:rPr>
          <w:rtl/>
          <w:cs/>
          <w:lang w:val="ar_AE" w:bidi="ar_AE"/>
        </w:rPr>
        <w:t xml:space="preserve">؛ </w:t>
      </w:r>
      <w:r>
        <w:rPr>
          <w:rtl/>
          <w:cs/>
          <w:lang w:val="ar_AE" w:bidi="ar_AE"/>
        </w:rPr>
        <w:t>73:8</w:t>
      </w:r>
      <w:r>
        <w:rPr>
          <w:rtl/>
          <w:cs/>
          <w:lang w:val="ar_AE" w:bidi="ar_AE"/>
        </w:rPr>
        <w:t xml:space="preserve">؛ </w:t>
      </w:r>
      <w:r>
        <w:rPr>
          <w:rtl/>
          <w:cs/>
          <w:lang w:val="ar_AE" w:bidi="ar_AE"/>
        </w:rPr>
        <w:t>123:4</w:t>
      </w:r>
      <w:r>
        <w:rPr>
          <w:rtl/>
          <w:cs/>
          <w:lang w:val="ar_AE" w:bidi="ar_AE"/>
        </w:rPr>
        <w:t>). وعلى الرُّغم من أن الرَّبَّ سَيَتَعَامَل معهم (</w:t>
      </w:r>
      <w:r>
        <w:rPr>
          <w:rtl/>
          <w:cs/>
          <w:lang w:val="ar_AE" w:bidi="ar_AE"/>
        </w:rPr>
        <w:t>31:23</w:t>
      </w:r>
      <w:r>
        <w:rPr>
          <w:rtl/>
          <w:cs/>
          <w:lang w:val="ar_AE" w:bidi="ar_AE"/>
        </w:rPr>
        <w:t xml:space="preserve">)، لكن قَبْل أن يدينَهُم الرَّبُّ ويقْضِي عليهم، يسبِّبُون انزعاجًا للأبْرَارِ (انْظُرْ </w:t>
      </w:r>
      <w:r>
        <w:rPr>
          <w:rtl/>
          <w:cs/>
          <w:lang w:val="ar_AE" w:bidi="ar_AE"/>
        </w:rPr>
        <w:t>5:4–6</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2:10–11</w:t>
      </w:r>
      <w:r>
        <w:rPr>
          <w:rtl/>
          <w:cs/>
          <w:lang w:val="ar_AE" w:bidi="ar_AE"/>
        </w:rPr>
      </w:r>
    </w:p>
    <w:p>
      <w:pPr>
        <w:bidi/>
      </w:pPr>
      <w:r>
        <w:rPr>
          <w:rtl/>
          <w:cs/>
          <w:lang w:val="ar_AE" w:bidi="ar_AE"/>
        </w:rPr>
      </w:r>
      <w:r>
        <w:rPr>
          <w:rtl/>
          <w:cs/>
          <w:lang w:val="ar_AE" w:bidi="ar_AE"/>
        </w:rPr>
        <w:t>ربما يزْدَهِرُ الأشرار والظالمون، الأمر الذي تترتب عليه عواقب وخيمة. كما يمكِن للشَّرِّ أن يكون كارثيًّا أو أكثر خبثًا حسبما يصوِّرُه المُرَنِّمُ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3:10</w:t>
      </w:r>
      <w:r>
        <w:rPr>
          <w:rtl/>
          <w:cs/>
          <w:lang w:val="ar_AE" w:bidi="ar_AE"/>
        </w:rPr>
      </w:r>
    </w:p>
    <w:p>
      <w:pPr>
        <w:bidi/>
      </w:pPr>
      <w:r>
        <w:rPr>
          <w:rtl/>
          <w:cs/>
          <w:lang w:val="ar_AE" w:bidi="ar_AE"/>
        </w:rPr>
      </w:r>
      <w:r>
        <w:rPr>
          <w:rtl/>
          <w:cs/>
          <w:lang w:val="ar_AE" w:bidi="ar_AE"/>
        </w:rPr>
        <w:t>بخلاف من لديهم شهواتٌ شريرةٌ</w:t>
      </w:r>
      <w:r>
        <w:rPr>
          <w:i/>
          <w:rtl/>
          <w:cs/>
          <w:lang w:val="ar_AE" w:bidi="ar_AE"/>
        </w:rPr>
        <w:t>،</w:t>
      </w:r>
      <w:r>
        <w:rPr>
          <w:rtl/>
          <w:cs/>
          <w:lang w:val="ar_AE" w:bidi="ar_AE"/>
        </w:rPr>
        <w:t xml:space="preserve"> ينتظرُ الأتقياء عَدْلَ الله (</w:t>
      </w:r>
      <w:r>
        <w:rPr>
          <w:rtl/>
          <w:cs/>
          <w:lang w:val="ar_AE" w:bidi="ar_AE"/>
        </w:rPr>
        <w:t>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w:t>
      </w:r>
      <w:r>
        <w:rPr>
          <w:rtl/>
          <w:cs/>
          <w:lang w:val="ar_AE" w:bidi="ar_AE"/>
        </w:rPr>
      </w:r>
    </w:p>
    <w:p>
      <w:pPr>
        <w:bidi/>
      </w:pPr>
      <w:r>
        <w:rPr>
          <w:rtl/>
          <w:cs/>
          <w:lang w:val="ar_AE" w:bidi="ar_AE"/>
        </w:rPr>
      </w:r>
      <w:r>
        <w:rPr>
          <w:rtl/>
          <w:cs/>
          <w:lang w:val="ar_AE" w:bidi="ar_AE"/>
        </w:rPr>
        <w:t xml:space="preserve">الله مَائِتٌ: انْظُرْ </w:t>
      </w:r>
      <w:r>
        <w:rPr>
          <w:rtl/>
          <w:cs/>
          <w:lang w:val="ar_AE" w:bidi="ar_AE"/>
        </w:rPr>
        <w:t>10:11</w:t>
      </w:r>
      <w:r>
        <w:rPr>
          <w:rtl/>
          <w:cs/>
          <w:lang w:val="ar_AE" w:bidi="ar_AE"/>
        </w:rPr>
        <w:t xml:space="preserve">؛ </w:t>
      </w:r>
      <w:r>
        <w:rPr>
          <w:rtl/>
          <w:cs/>
          <w:lang w:val="ar_AE" w:bidi="ar_AE"/>
        </w:rPr>
        <w:t>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6:10–7</w:t>
      </w:r>
      <w:r>
        <w:rPr>
          <w:rtl/>
          <w:cs/>
          <w:lang w:val="ar_AE" w:bidi="ar_AE"/>
        </w:rPr>
      </w:r>
    </w:p>
    <w:p>
      <w:pPr>
        <w:bidi/>
      </w:pPr>
      <w:r>
        <w:rPr>
          <w:rtl/>
          <w:cs/>
          <w:lang w:val="ar_AE" w:bidi="ar_AE"/>
        </w:rPr>
      </w:r>
      <w:r>
        <w:rPr>
          <w:rtl/>
          <w:cs/>
          <w:lang w:val="ar_AE" w:bidi="ar_AE"/>
        </w:rPr>
        <w:t>على الرُّغْم من طُرُقِهم الشِّرِّيرَةِ (</w:t>
      </w:r>
      <w:r>
        <w:rPr>
          <w:rtl/>
          <w:cs/>
          <w:lang w:val="ar_AE" w:bidi="ar_AE"/>
        </w:rPr>
        <w:t>5:9</w:t>
      </w:r>
      <w:r>
        <w:rPr>
          <w:rtl/>
          <w:cs/>
          <w:lang w:val="ar_AE" w:bidi="ar_AE"/>
        </w:rPr>
        <w:t xml:space="preserve">؛ </w:t>
      </w:r>
      <w:r>
        <w:rPr>
          <w:rtl/>
          <w:cs/>
          <w:lang w:val="ar_AE" w:bidi="ar_AE"/>
        </w:rPr>
        <w:t>28:3</w:t>
      </w:r>
      <w:r>
        <w:rPr>
          <w:rtl/>
          <w:cs/>
          <w:lang w:val="ar_AE" w:bidi="ar_AE"/>
        </w:rPr>
        <w:t xml:space="preserve">؛ </w:t>
      </w:r>
      <w:r>
        <w:rPr>
          <w:rtl/>
          <w:cs/>
          <w:lang w:val="ar_AE" w:bidi="ar_AE"/>
        </w:rPr>
        <w:t>رُومِيَة 3:14</w:t>
      </w:r>
      <w:r>
        <w:rPr>
          <w:rtl/>
          <w:cs/>
          <w:lang w:val="ar_AE" w:bidi="ar_AE"/>
        </w:rPr>
        <w:t>)، يَتَوَقَّعُ الأشرارُ مستقبلاً خالِيًا من المتاعِبِ على غرارِ المستقبلِ الذي سَيَنْعَمُ به الأبرارُ.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8:10</w:t>
      </w:r>
      <w:r>
        <w:rPr>
          <w:rtl/>
          <w:cs/>
          <w:lang w:val="ar_AE" w:bidi="ar_AE"/>
        </w:rPr>
      </w:r>
    </w:p>
    <w:p>
      <w:pPr>
        <w:bidi/>
      </w:pPr>
      <w:r>
        <w:rPr>
          <w:rtl/>
          <w:cs/>
          <w:lang w:val="ar_AE" w:bidi="ar_AE"/>
        </w:rPr>
      </w:r>
      <w:r>
        <w:rPr>
          <w:rtl/>
          <w:cs/>
          <w:lang w:val="ar_AE" w:bidi="ar_AE"/>
        </w:rPr>
        <w:t>يَعْتَمِدُ الأشرارُ على العنفِ المباشر (</w:t>
      </w:r>
      <w:r>
        <w:rPr>
          <w:rtl/>
          <w:cs/>
          <w:lang w:val="ar_AE" w:bidi="ar_AE"/>
        </w:rPr>
        <w:t>11:5</w:t>
      </w:r>
      <w:r>
        <w:rPr>
          <w:rtl/>
          <w:cs/>
          <w:lang w:val="ar_AE" w:bidi="ar_AE"/>
        </w:rPr>
        <w:t xml:space="preserve">؛ </w:t>
      </w:r>
      <w:r>
        <w:rPr>
          <w:rtl/>
          <w:cs/>
          <w:lang w:val="ar_AE" w:bidi="ar_AE"/>
        </w:rPr>
        <w:t>37:32</w:t>
      </w:r>
      <w:r>
        <w:rPr>
          <w:rtl/>
          <w:cs/>
          <w:lang w:val="ar_AE" w:bidi="ar_AE"/>
        </w:rPr>
        <w:t>) والخداع (</w:t>
      </w:r>
      <w:r>
        <w:rPr>
          <w:rtl/>
          <w:cs/>
          <w:lang w:val="ar_AE" w:bidi="ar_AE"/>
        </w:rPr>
        <w:t>الأمْثال 12:6</w:t>
      </w:r>
      <w:r>
        <w:rPr>
          <w:rtl/>
          <w:cs/>
          <w:lang w:val="ar_AE" w:bidi="ar_AE"/>
        </w:rPr>
        <w:t xml:space="preserve">؛ </w:t>
      </w:r>
      <w:r>
        <w:rPr>
          <w:rtl/>
          <w:cs/>
          <w:lang w:val="ar_AE" w:bidi="ar_AE"/>
        </w:rPr>
        <w:t>23:27–28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12:10–15</w:t>
      </w:r>
      <w:r>
        <w:rPr>
          <w:rtl/>
          <w:cs/>
          <w:lang w:val="ar_AE" w:bidi="ar_AE"/>
        </w:rPr>
      </w:r>
    </w:p>
    <w:p>
      <w:pPr>
        <w:bidi/>
      </w:pPr>
      <w:r>
        <w:rPr>
          <w:rtl/>
          <w:cs/>
          <w:lang w:val="ar_AE" w:bidi="ar_AE"/>
        </w:rPr>
      </w:r>
      <w:r>
        <w:rPr>
          <w:rtl/>
          <w:cs/>
          <w:lang w:val="ar_AE" w:bidi="ar_AE"/>
        </w:rPr>
        <w:t>بِثِقَةٍ في أنَّ الأشرارَ سيكونون تحتَ المساءلةِ على أَفْعَالِهم وأن الرَّبَّ سيعتني بالضعفاء، يصلي المُرَنِّم بِقُوَّةٍ للنجاة من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14:10</w:t>
      </w:r>
      <w:r>
        <w:rPr>
          <w:rtl/>
          <w:cs/>
          <w:lang w:val="ar_AE" w:bidi="ar_AE"/>
        </w:rPr>
      </w:r>
    </w:p>
    <w:p>
      <w:pPr>
        <w:bidi/>
      </w:pPr>
      <w:r>
        <w:rPr>
          <w:rtl/>
          <w:cs/>
          <w:lang w:val="ar_AE" w:bidi="ar_AE"/>
        </w:rPr>
      </w:r>
      <w:r>
        <w:rPr>
          <w:rtl/>
          <w:cs/>
          <w:lang w:val="ar_AE" w:bidi="ar_AE"/>
        </w:rPr>
        <w:t xml:space="preserve">إزاءَ رِعَايَةِ الرَّبَّ بالمنكوبين، ينتبِهُ الرَّبُّ لِفَعَلَةِ الشَّرِّ ويعاقبُهم (انْظُرْ </w:t>
      </w:r>
      <w:r>
        <w:rPr>
          <w:rtl/>
          <w:cs/>
          <w:lang w:val="ar_AE" w:bidi="ar_AE"/>
        </w:rPr>
        <w:t>72:14</w:t>
      </w:r>
      <w:r>
        <w:rPr>
          <w:rtl/>
          <w:cs/>
          <w:lang w:val="ar_AE" w:bidi="ar_AE"/>
        </w:rPr>
        <w:t xml:space="preserve">؛ </w:t>
      </w:r>
      <w:r>
        <w:rPr>
          <w:rtl/>
          <w:cs/>
          <w:lang w:val="ar_AE" w:bidi="ar_AE"/>
        </w:rPr>
        <w:t>116:15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15:10</w:t>
      </w:r>
      <w:r>
        <w:rPr>
          <w:rtl/>
          <w:cs/>
          <w:lang w:val="ar_AE" w:bidi="ar_AE"/>
        </w:rPr>
      </w:r>
    </w:p>
    <w:p>
      <w:pPr>
        <w:bidi/>
      </w:pPr>
      <w:r>
        <w:rPr>
          <w:rtl/>
          <w:cs/>
          <w:lang w:val="ar_AE" w:bidi="ar_AE"/>
        </w:rPr>
      </w:r>
      <w:r>
        <w:rPr>
          <w:rtl/>
          <w:cs/>
          <w:lang w:val="ar_AE" w:bidi="ar_AE"/>
        </w:rPr>
        <w:t xml:space="preserve">في صلاتِهِ، يطالِبُ المُرَنِّمُ بقوَّةٍ باستنزالِ اللَّعْنَة على الأشرارِ (انْظُرْ "تعليق على موضوع </w:t>
      </w:r>
      <w:r>
        <w:rPr>
          <w:rtl/>
          <w:cs/>
          <w:lang w:val="ar_AE" w:bidi="ar_AE"/>
        </w:rPr>
        <w:t>صَلَواتٌ من أجلِ النقمة</w:t>
      </w:r>
      <w:r>
        <w:rPr>
          <w:rtl/>
          <w:cs/>
          <w:lang w:val="ar_AE" w:bidi="ar_AE"/>
        </w:rPr>
        <w:t>"). • يُمَثِّل الذِّرَاعُ قدْرَةَ المَرءِ على شَنِّ الحروب (</w:t>
      </w:r>
      <w:r>
        <w:rPr>
          <w:rtl/>
          <w:cs/>
          <w:lang w:val="ar_AE" w:bidi="ar_AE"/>
        </w:rPr>
        <w:t>18:34</w:t>
      </w:r>
      <w:r>
        <w:rPr>
          <w:rtl/>
          <w:cs/>
          <w:lang w:val="ar_AE" w:bidi="ar_AE"/>
        </w:rPr>
        <w:t xml:space="preserve">؛ </w:t>
      </w:r>
      <w:r>
        <w:rPr>
          <w:rtl/>
          <w:cs/>
          <w:lang w:val="ar_AE" w:bidi="ar_AE"/>
        </w:rPr>
        <w:t>44:3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16:10</w:t>
      </w:r>
      <w:r>
        <w:rPr>
          <w:rtl/>
          <w:cs/>
          <w:lang w:val="ar_AE" w:bidi="ar_AE"/>
        </w:rPr>
      </w:r>
    </w:p>
    <w:p>
      <w:pPr>
        <w:bidi/>
      </w:pPr>
      <w:r>
        <w:rPr>
          <w:rtl/>
          <w:cs/>
          <w:lang w:val="ar_AE" w:bidi="ar_AE"/>
        </w:rPr>
      </w:r>
      <w:r>
        <w:rPr>
          <w:rtl/>
          <w:cs/>
          <w:lang w:val="ar_AE" w:bidi="ar_AE"/>
        </w:rPr>
        <w:t>بوصفِهِ المَلِكَ الحقِيقِيَّ العَادِلَ</w:t>
      </w:r>
      <w:r>
        <w:rPr>
          <w:i/>
          <w:rtl/>
          <w:cs/>
          <w:lang w:val="ar_AE" w:bidi="ar_AE"/>
        </w:rPr>
        <w:t>،</w:t>
      </w:r>
      <w:r>
        <w:rPr>
          <w:rtl/>
          <w:cs/>
          <w:lang w:val="ar_AE" w:bidi="ar_AE"/>
        </w:rPr>
        <w:t xml:space="preserve"> سَيَضَعُ الله نهايَةً للأشرارِ، كما وَعَدَ بذلك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17:10–18</w:t>
      </w:r>
      <w:r>
        <w:rPr>
          <w:rtl/>
          <w:cs/>
          <w:lang w:val="ar_AE" w:bidi="ar_AE"/>
        </w:rPr>
      </w:r>
    </w:p>
    <w:p>
      <w:pPr>
        <w:bidi/>
      </w:pPr>
      <w:r>
        <w:rPr>
          <w:rtl/>
          <w:cs/>
          <w:lang w:val="ar_AE" w:bidi="ar_AE"/>
        </w:rPr>
      </w:r>
      <w:r>
        <w:rPr>
          <w:rtl/>
          <w:cs/>
          <w:lang w:val="ar_AE" w:bidi="ar_AE"/>
        </w:rPr>
        <w:t>يُعَبِّر المُرَنِّمُ عن ثِقَتِهِ بالرَّبِّ.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18:10</w:t>
      </w:r>
      <w:r>
        <w:rPr>
          <w:rtl/>
          <w:cs/>
          <w:lang w:val="ar_AE" w:bidi="ar_AE"/>
        </w:rPr>
      </w:r>
    </w:p>
    <w:p>
      <w:pPr>
        <w:bidi/>
      </w:pPr>
      <w:r>
        <w:rPr>
          <w:rtl/>
          <w:cs/>
          <w:lang w:val="ar_AE" w:bidi="ar_AE"/>
        </w:rPr>
      </w:r>
      <w:r>
        <w:rPr>
          <w:rtl/>
          <w:cs/>
          <w:lang w:val="ar_AE" w:bidi="ar_AE"/>
        </w:rPr>
        <w:t xml:space="preserve">مع أنهم مجرَّدُ بَشَرٍ، يُسِيئون استخدامَ سلطانهم باستعباد غيرهم مع أن إرادة الله لهم هي استخدام نفوذهم لخدمة غيرهم (انْظُرْ </w:t>
      </w:r>
      <w:r>
        <w:rPr>
          <w:rtl/>
          <w:cs/>
          <w:lang w:val="ar_AE" w:bidi="ar_AE"/>
        </w:rPr>
        <w:t>9:19–20</w:t>
      </w:r>
      <w:r>
        <w:rPr>
          <w:rtl/>
          <w:cs/>
          <w:lang w:val="ar_AE" w:bidi="ar_AE"/>
        </w:rPr>
        <w:t xml:space="preserve">؛ </w:t>
      </w:r>
      <w:r>
        <w:rPr>
          <w:rtl/>
          <w:cs/>
          <w:lang w:val="ar_AE" w:bidi="ar_AE"/>
        </w:rPr>
        <w:t>لوقا 22:25–26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w:t>
      </w:r>
      <w:r>
        <w:rPr>
          <w:rtl/>
          <w:cs/>
          <w:lang w:val="ar_AE" w:bidi="ar_AE"/>
        </w:rPr>
      </w:r>
    </w:p>
    <w:p>
      <w:pPr>
        <w:bidi/>
      </w:pPr>
      <w:r>
        <w:rPr>
          <w:rtl/>
          <w:cs/>
          <w:lang w:val="ar_AE" w:bidi="ar_AE"/>
        </w:rPr>
      </w:r>
      <w:r>
        <w:rPr>
          <w:rtl/>
          <w:cs/>
          <w:lang w:val="ar_AE" w:bidi="ar_AE"/>
        </w:rPr>
        <w:t xml:space="preserve">يَمْنَحُ الله الحمايَةَ (أو </w:t>
      </w:r>
      <w:r>
        <w:rPr>
          <w:b/>
          <w:rtl/>
          <w:cs/>
          <w:lang w:val="ar_AE" w:bidi="ar_AE"/>
        </w:rPr>
        <w:t>المَلْجَأ</w:t>
      </w:r>
      <w:r>
        <w:rPr>
          <w:i/>
          <w:rtl/>
          <w:cs/>
          <w:lang w:val="ar_AE" w:bidi="ar_AE"/>
        </w:rPr>
        <w:t>؛</w:t>
      </w:r>
      <w:r>
        <w:rPr>
          <w:rtl/>
          <w:cs/>
          <w:lang w:val="ar_AE" w:bidi="ar_AE"/>
        </w:rPr>
        <w:t xml:space="preserve"> انْظُرْ </w:t>
      </w:r>
      <w:r>
        <w:rPr>
          <w:rtl/>
          <w:cs/>
          <w:lang w:val="ar_AE" w:bidi="ar_AE"/>
        </w:rPr>
        <w:t>5:11</w:t>
      </w:r>
      <w:r>
        <w:rPr>
          <w:rtl/>
          <w:cs/>
          <w:lang w:val="ar_AE" w:bidi="ar_AE"/>
        </w:rPr>
        <w:t xml:space="preserve">؛ </w:t>
      </w:r>
      <w:r>
        <w:rPr>
          <w:rtl/>
          <w:cs/>
          <w:lang w:val="ar_AE" w:bidi="ar_AE"/>
        </w:rPr>
        <w:t>9:9</w:t>
      </w:r>
      <w:r>
        <w:rPr>
          <w:rtl/>
          <w:cs/>
          <w:lang w:val="ar_AE" w:bidi="ar_AE"/>
        </w:rPr>
        <w:t xml:space="preserve">؛ </w:t>
      </w:r>
      <w:r>
        <w:rPr>
          <w:rtl/>
          <w:cs/>
          <w:lang w:val="ar_AE" w:bidi="ar_AE"/>
        </w:rPr>
        <w:t>25:20</w:t>
      </w:r>
      <w:r>
        <w:rPr>
          <w:rtl/>
          <w:cs/>
          <w:lang w:val="ar_AE" w:bidi="ar_AE"/>
        </w:rPr>
        <w:t xml:space="preserve">) عندما تنهار أُسُسُ العدل. • تُقَدِّمُ الجبال مكانًا آخر للجوء (انْظُرْ </w:t>
      </w:r>
      <w:r>
        <w:rPr>
          <w:rtl/>
          <w:cs/>
          <w:lang w:val="ar_AE" w:bidi="ar_AE"/>
        </w:rPr>
        <w:t>121:1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1:11–7</w:t>
      </w:r>
      <w:r>
        <w:rPr>
          <w:rtl/>
          <w:cs/>
          <w:lang w:val="ar_AE" w:bidi="ar_AE"/>
        </w:rPr>
      </w:r>
    </w:p>
    <w:p>
      <w:pPr>
        <w:bidi/>
      </w:pPr>
      <w:r>
        <w:rPr>
          <w:rtl/>
          <w:cs/>
          <w:lang w:val="ar_AE" w:bidi="ar_AE"/>
        </w:rPr>
      </w:r>
      <w:r>
        <w:rPr>
          <w:rtl/>
          <w:cs/>
          <w:lang w:val="ar_AE" w:bidi="ar_AE"/>
        </w:rPr>
        <w:t>يؤكِّدُ المُرَنِّمُ إيمانه بالله البَارِّ. حتى وإن بَدَا العَالَمُ فَوْضَوِيًّا بلا أملٍ، يمكِن لكلٍّ من الأتقياءِ والأشرارِ الاتِّكَالَ على عَدل الله. يمكِنُ للأتقياءِ الاتكال عليه كملاذٍ ومَلْجَإٍ.</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w:t>
      </w:r>
      <w:r>
        <w:rPr>
          <w:rtl/>
          <w:cs/>
          <w:lang w:val="ar_AE" w:bidi="ar_AE"/>
        </w:rPr>
      </w:r>
    </w:p>
    <w:p>
      <w:pPr>
        <w:bidi/>
      </w:pPr>
      <w:r>
        <w:rPr>
          <w:rtl/>
          <w:cs/>
          <w:lang w:val="ar_AE" w:bidi="ar_AE"/>
        </w:rPr>
      </w:r>
      <w:r>
        <w:rPr>
          <w:rtl/>
          <w:cs/>
          <w:lang w:val="ar_AE" w:bidi="ar_AE"/>
        </w:rPr>
        <w:t>يسلكُ الأشرارُ في الظَّلامِ ويسببون المآسي للأتقياء (</w:t>
      </w:r>
      <w:r>
        <w:rPr>
          <w:rtl/>
          <w:cs/>
          <w:lang w:val="ar_AE" w:bidi="ar_AE"/>
        </w:rPr>
        <w:t>82:5</w:t>
      </w:r>
      <w:r>
        <w:rPr>
          <w:rtl/>
          <w:cs/>
          <w:lang w:val="ar_AE" w:bidi="ar_AE"/>
        </w:rPr>
        <w:t xml:space="preserve">؛ </w:t>
      </w:r>
      <w:r>
        <w:rPr>
          <w:rtl/>
          <w:cs/>
          <w:lang w:val="ar_AE" w:bidi="ar_AE"/>
        </w:rPr>
        <w:t>139:11</w:t>
      </w:r>
      <w:r>
        <w:rPr>
          <w:rtl/>
          <w:cs/>
          <w:lang w:val="ar_AE" w:bidi="ar_AE"/>
        </w:rPr>
        <w:t xml:space="preserve">؛ </w:t>
      </w:r>
      <w:r>
        <w:rPr>
          <w:rtl/>
          <w:cs/>
          <w:lang w:val="ar_AE" w:bidi="ar_AE"/>
        </w:rPr>
        <w:t>143:3</w:t>
      </w:r>
      <w:r>
        <w:rPr>
          <w:rtl/>
          <w:cs/>
          <w:lang w:val="ar_AE" w:bidi="ar_AE"/>
        </w:rPr>
        <w:t xml:space="preserve">؛ </w:t>
      </w:r>
      <w:r>
        <w:rPr>
          <w:rtl/>
          <w:cs/>
          <w:lang w:val="ar_AE" w:bidi="ar_AE"/>
        </w:rPr>
        <w:t>أمثال 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2:11–3</w:t>
      </w:r>
      <w:r>
        <w:rPr>
          <w:rtl/>
          <w:cs/>
          <w:lang w:val="ar_AE" w:bidi="ar_AE"/>
        </w:rPr>
      </w:r>
    </w:p>
    <w:p>
      <w:pPr>
        <w:bidi/>
      </w:pPr>
      <w:r>
        <w:rPr>
          <w:rtl/>
          <w:cs/>
          <w:lang w:val="ar_AE" w:bidi="ar_AE"/>
        </w:rPr>
      </w:r>
      <w:r>
        <w:rPr>
          <w:rtl/>
          <w:cs/>
          <w:lang w:val="ar_AE" w:bidi="ar_AE"/>
        </w:rPr>
        <w:t>في الصِّرَاعِ الحتْمِيِّ بين الأشرار والأتقياء، لا يستطيع الأشرارُ احتمال الأبرارِ، ولذلك يقومون بإيذائهم. على ما يبدو، يتركُ هذا الأَمْرُ الأبرارَ بلا شيءٍ سوى الحَيْرَةُ والتَّسَاؤُل.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3:11</w:t>
      </w:r>
      <w:r>
        <w:rPr>
          <w:rtl/>
          <w:cs/>
          <w:lang w:val="ar_AE" w:bidi="ar_AE"/>
        </w:rPr>
      </w:r>
    </w:p>
    <w:p>
      <w:pPr>
        <w:bidi/>
      </w:pPr>
      <w:r>
        <w:rPr>
          <w:rtl/>
          <w:cs/>
          <w:lang w:val="ar_AE" w:bidi="ar_AE"/>
        </w:rPr>
      </w:r>
      <w:r>
        <w:rPr>
          <w:rtl/>
          <w:cs/>
          <w:lang w:val="ar_AE" w:bidi="ar_AE"/>
        </w:rPr>
        <w:t xml:space="preserve">كلُّ ما يَنْجُمُ عن الأشرارِ هو عالَمٌ يرتبط بالظُّلْمَةِ (انْظُرْ </w:t>
      </w:r>
      <w:r>
        <w:rPr>
          <w:rtl/>
          <w:cs/>
          <w:lang w:val="ar_AE" w:bidi="ar_AE"/>
        </w:rPr>
        <w:t>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w:t>
      </w:r>
      <w:r>
        <w:rPr>
          <w:rtl/>
          <w:cs/>
          <w:lang w:val="ar_AE" w:bidi="ar_AE"/>
        </w:rPr>
      </w:r>
    </w:p>
    <w:p>
      <w:pPr>
        <w:bidi/>
      </w:pPr>
      <w:r>
        <w:rPr>
          <w:rtl/>
          <w:cs/>
          <w:lang w:val="ar_AE" w:bidi="ar_AE"/>
        </w:rPr>
      </w:r>
      <w:r>
        <w:rPr>
          <w:rtl/>
          <w:cs/>
          <w:lang w:val="ar_AE" w:bidi="ar_AE"/>
        </w:rPr>
        <w:t>إن المَلِكَ الصَّالِحَ يَحْكُمُ من السَّمَاءِ</w:t>
      </w:r>
      <w:r>
        <w:rPr>
          <w:i/>
          <w:rtl/>
          <w:cs/>
          <w:lang w:val="ar_AE" w:bidi="ar_AE"/>
        </w:rPr>
        <w:t>،</w:t>
      </w:r>
      <w:r>
        <w:rPr>
          <w:rtl/>
          <w:cs/>
          <w:lang w:val="ar_AE" w:bidi="ar_AE"/>
        </w:rPr>
        <w:t xml:space="preserve"> إذ لا يمكِنُ للفَسَادِ البَشَرِيِّ أن يَمَسَّه (انْظُرْ </w:t>
      </w:r>
      <w:r>
        <w:rPr>
          <w:rtl/>
          <w:cs/>
          <w:lang w:val="ar_AE" w:bidi="ar_AE"/>
        </w:rPr>
        <w:t>2:4</w:t>
      </w:r>
      <w:r>
        <w:rPr>
          <w:rtl/>
          <w:cs/>
          <w:lang w:val="ar_AE" w:bidi="ar_AE"/>
        </w:rPr>
        <w:t xml:space="preserve">). يراقِبُ الجميع وَيَرَى كلَّ ما يَحْدُثُ على الأرضِ (انْظُرْ </w:t>
      </w:r>
      <w:r>
        <w:rPr>
          <w:rtl/>
          <w:cs/>
          <w:lang w:val="ar_AE" w:bidi="ar_AE"/>
        </w:rPr>
        <w:t>14:2–3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5:11</w:t>
      </w:r>
      <w:r>
        <w:rPr>
          <w:rtl/>
          <w:cs/>
          <w:lang w:val="ar_AE" w:bidi="ar_AE"/>
        </w:rPr>
      </w:r>
    </w:p>
    <w:p>
      <w:pPr>
        <w:bidi/>
      </w:pPr>
      <w:r>
        <w:rPr>
          <w:rtl/>
          <w:cs/>
          <w:lang w:val="ar_AE" w:bidi="ar_AE"/>
        </w:rPr>
      </w:r>
      <w:r>
        <w:rPr>
          <w:b/>
          <w:rtl/>
          <w:cs/>
          <w:lang w:val="ar_AE" w:bidi="ar_AE"/>
        </w:rPr>
        <w:t>يُبْغِضُ</w:t>
      </w:r>
      <w:r>
        <w:rPr>
          <w:rtl/>
          <w:cs/>
          <w:lang w:val="ar_AE" w:bidi="ar_AE"/>
        </w:rPr>
        <w:t xml:space="preserve">: انْظُرْ </w:t>
      </w:r>
      <w:r>
        <w:rPr>
          <w:rtl/>
          <w:cs/>
          <w:lang w:val="ar_AE" w:bidi="ar_AE"/>
        </w:rPr>
        <w:t>5:4–6</w:t>
      </w:r>
      <w:r>
        <w:rPr>
          <w:rtl/>
          <w:cs/>
          <w:lang w:val="ar_AE" w:bidi="ar_AE"/>
        </w:rPr>
        <w:t xml:space="preserve">؛ </w:t>
      </w:r>
      <w:r>
        <w:rPr>
          <w:rtl/>
          <w:cs/>
          <w:lang w:val="ar_AE" w:bidi="ar_AE"/>
        </w:rPr>
        <w:t>الأمثال 6:16–18</w:t>
      </w:r>
      <w:r>
        <w:rPr>
          <w:rtl/>
          <w:cs/>
          <w:lang w:val="ar_AE" w:bidi="ar_AE"/>
        </w:rPr>
        <w:t>. • تؤدِّي الأَعْمَالُ الشريرَةُ إلى الدَّمَارِ والعُنْفِ (</w:t>
      </w:r>
      <w:r>
        <w:rPr>
          <w:rtl/>
          <w:cs/>
          <w:lang w:val="ar_AE" w:bidi="ar_AE"/>
        </w:rPr>
        <w:t>المزمور 58:2</w:t>
      </w:r>
      <w:r>
        <w:rPr>
          <w:rtl/>
          <w:cs/>
          <w:lang w:val="ar_AE" w:bidi="ar_AE"/>
        </w:rPr>
        <w:t xml:space="preserve">؛ </w:t>
      </w:r>
      <w:r>
        <w:rPr>
          <w:rtl/>
          <w:cs/>
          <w:lang w:val="ar_AE" w:bidi="ar_AE"/>
        </w:rPr>
        <w:t>73:6</w:t>
      </w:r>
      <w:r>
        <w:rPr>
          <w:rtl/>
          <w:cs/>
          <w:lang w:val="ar_AE" w:bidi="ar_AE"/>
        </w:rPr>
        <w:t xml:space="preserve">؛ </w:t>
      </w:r>
      <w:r>
        <w:rPr>
          <w:rtl/>
          <w:cs/>
          <w:lang w:val="ar_AE" w:bidi="ar_AE"/>
        </w:rPr>
        <w:t>74:20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6:11</w:t>
      </w:r>
      <w:r>
        <w:rPr>
          <w:rtl/>
          <w:cs/>
          <w:lang w:val="ar_AE" w:bidi="ar_AE"/>
        </w:rPr>
      </w:r>
    </w:p>
    <w:p>
      <w:pPr>
        <w:bidi/>
      </w:pPr>
      <w:r>
        <w:rPr>
          <w:rtl/>
          <w:cs/>
          <w:lang w:val="ar_AE" w:bidi="ar_AE"/>
        </w:rPr>
      </w:r>
      <w:r>
        <w:rPr>
          <w:rtl/>
          <w:cs/>
          <w:lang w:val="ar_AE" w:bidi="ar_AE"/>
        </w:rPr>
        <w:t>لقد أمْطَرَ الله جمرَاتِ ناريَّةً ملتَهِبَةً وكِبْرِيتًا محتَرِقًا على سَدُوم وَعَمُورة (</w:t>
      </w:r>
      <w:r>
        <w:rPr>
          <w:rtl/>
          <w:cs/>
          <w:lang w:val="ar_AE" w:bidi="ar_AE"/>
        </w:rPr>
        <w:t>التَّكْوِين 19</w:t>
      </w:r>
      <w:r>
        <w:rPr>
          <w:rtl/>
          <w:cs/>
          <w:lang w:val="ar_AE" w:bidi="ar_AE"/>
        </w:rPr>
        <w:t>) كَرموزٍ للْعِقَابِ (</w:t>
      </w:r>
      <w:r>
        <w:rPr>
          <w:rtl/>
          <w:cs/>
          <w:lang w:val="ar_AE" w:bidi="ar_AE"/>
        </w:rPr>
        <w:t>المزمور 18:8</w:t>
      </w:r>
      <w:r>
        <w:rPr>
          <w:rtl/>
          <w:cs/>
          <w:lang w:val="ar_AE" w:bidi="ar_AE"/>
        </w:rPr>
        <w:t xml:space="preserve">؛ </w:t>
      </w:r>
      <w:r>
        <w:rPr>
          <w:rtl/>
          <w:cs/>
          <w:lang w:val="ar_AE" w:bidi="ar_AE"/>
        </w:rPr>
        <w:t>120:4</w:t>
      </w:r>
      <w:r>
        <w:rPr>
          <w:rtl/>
          <w:cs/>
          <w:lang w:val="ar_AE" w:bidi="ar_AE"/>
        </w:rPr>
        <w:t xml:space="preserve">؛ </w:t>
      </w:r>
      <w:r>
        <w:rPr>
          <w:rtl/>
          <w:cs/>
          <w:lang w:val="ar_AE" w:bidi="ar_AE"/>
        </w:rPr>
        <w:t>140:10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7:11</w:t>
      </w:r>
      <w:r>
        <w:rPr>
          <w:rtl/>
          <w:cs/>
          <w:lang w:val="ar_AE" w:bidi="ar_AE"/>
        </w:rPr>
      </w:r>
    </w:p>
    <w:p>
      <w:pPr>
        <w:bidi/>
      </w:pPr>
      <w:r>
        <w:rPr>
          <w:rtl/>
          <w:cs/>
          <w:lang w:val="ar_AE" w:bidi="ar_AE"/>
        </w:rPr>
      </w:r>
      <w:r>
        <w:rPr>
          <w:rtl/>
          <w:cs/>
          <w:lang w:val="ar_AE" w:bidi="ar_AE"/>
        </w:rPr>
        <w:t xml:space="preserve">يَتَيَقَّنُ الأتقياءُ من حضورِ الرَّبِّ المفضَّلِ عندما يعاينون وجهه (انْظُرْ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1:12–4</w:t>
      </w:r>
      <w:r>
        <w:rPr>
          <w:rtl/>
          <w:cs/>
          <w:lang w:val="ar_AE" w:bidi="ar_AE"/>
        </w:rPr>
      </w:r>
    </w:p>
    <w:p>
      <w:pPr>
        <w:bidi/>
      </w:pPr>
      <w:r>
        <w:rPr>
          <w:rtl/>
          <w:cs/>
          <w:lang w:val="ar_AE" w:bidi="ar_AE"/>
        </w:rPr>
      </w:r>
      <w:r>
        <w:rPr>
          <w:rtl/>
          <w:cs/>
          <w:lang w:val="ar_AE" w:bidi="ar_AE"/>
        </w:rPr>
        <w:t>الشَّرُّ يتفاقم حتى أن الأتقياءَ يتضروعون طلبًا للنَّجَاةِ (</w:t>
      </w:r>
      <w:r>
        <w:rPr>
          <w:rtl/>
          <w:cs/>
          <w:lang w:val="ar_AE" w:bidi="ar_AE"/>
        </w:rPr>
        <w:t>إِشَعْيَاء ٥٧:١</w:t>
      </w:r>
      <w:r>
        <w:rPr>
          <w:rtl/>
          <w:cs/>
          <w:lang w:val="ar_AE" w:bidi="ar_AE"/>
        </w:rPr>
        <w:t xml:space="preserve">؛ </w:t>
      </w:r>
      <w:r>
        <w:rPr>
          <w:rtl/>
          <w:cs/>
          <w:lang w:val="ar_AE" w:bidi="ar_AE"/>
        </w:rPr>
        <w:t>مِيخَا ٧:٢</w:t>
      </w:r>
      <w:r>
        <w:rPr>
          <w:rtl/>
          <w:cs/>
          <w:lang w:val="ar_AE" w:bidi="ar_AE"/>
        </w:rPr>
        <w:t xml:space="preserve">؛ قارن </w:t>
      </w:r>
      <w:r>
        <w:rPr>
          <w:rtl/>
          <w:cs/>
          <w:lang w:val="ar_AE" w:bidi="ar_AE"/>
        </w:rPr>
        <w:t>المزمور 1:6</w:t>
      </w:r>
      <w:r>
        <w:rPr>
          <w:rtl/>
          <w:cs/>
          <w:lang w:val="ar_AE" w:bidi="ar_AE"/>
        </w:rPr>
        <w:t>؛</w:t>
      </w:r>
      <w:r>
        <w:rPr>
          <w:rtl/>
          <w:cs/>
          <w:lang w:val="ar_AE" w:bidi="ar_AE"/>
        </w:rPr>
        <w:t xml:space="preserve"> 37:20</w:t>
      </w:r>
      <w:r>
        <w:rPr>
          <w:rtl/>
          <w:cs/>
          <w:lang w:val="ar_AE" w:bidi="ar_AE"/>
        </w:rPr>
        <w:t xml:space="preserve">؛ ؛ </w:t>
      </w:r>
      <w:r>
        <w:rPr>
          <w:rtl/>
          <w:cs/>
          <w:lang w:val="ar_AE" w:bidi="ar_AE"/>
        </w:rPr>
        <w:t>58:7</w:t>
      </w:r>
      <w:r>
        <w:rPr>
          <w:rtl/>
          <w:cs/>
          <w:lang w:val="ar_AE" w:bidi="ar_AE"/>
        </w:rPr>
        <w:t xml:space="preserve">؛ </w:t>
      </w:r>
      <w:r>
        <w:rPr>
          <w:rtl/>
          <w:cs/>
          <w:lang w:val="ar_AE" w:bidi="ar_AE"/>
        </w:rPr>
        <w:t xml:space="preserve"> 104:35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1:12–8</w:t>
      </w:r>
      <w:r>
        <w:rPr>
          <w:rtl/>
          <w:cs/>
          <w:lang w:val="ar_AE" w:bidi="ar_AE"/>
        </w:rPr>
      </w:r>
    </w:p>
    <w:p>
      <w:pPr>
        <w:bidi/>
      </w:pPr>
      <w:r>
        <w:rPr>
          <w:rtl/>
          <w:cs/>
          <w:lang w:val="ar_AE" w:bidi="ar_AE"/>
        </w:rPr>
      </w:r>
      <w:r>
        <w:rPr>
          <w:rtl/>
          <w:cs/>
          <w:lang w:val="ar_AE" w:bidi="ar_AE"/>
        </w:rPr>
        <w:t>رثاءُ جماعةِ الأتقياءِ يَطْلُبُ معونَةَ الرَّبِّ في الشَّرِّ المُتَفَاقِم. بفضْلِ استجابَةِ الرَّبِّ، يُمْكِنُ للأتقياءِ مواجَهَةِ المستَقْبَلِ عالمين بأنَّ الله سَيَحْمِيهم.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w:t>
      </w:r>
      <w:r>
        <w:rPr>
          <w:rtl/>
          <w:cs/>
          <w:lang w:val="ar_AE" w:bidi="ar_AE"/>
        </w:rPr>
      </w:r>
    </w:p>
    <w:p>
      <w:pPr>
        <w:bidi/>
      </w:pPr>
      <w:r>
        <w:rPr>
          <w:rtl/>
          <w:cs/>
          <w:lang w:val="ar_AE" w:bidi="ar_AE"/>
        </w:rPr>
      </w:r>
      <w:r>
        <w:rPr>
          <w:rtl/>
          <w:cs/>
          <w:lang w:val="ar_AE" w:bidi="ar_AE"/>
        </w:rPr>
        <w:t>الكلماتُ التي يقولونها تكْشِفُ عن طَبِيعَةِ الأشرارِ. يخدعون ويقمعون الأتقياء، وبكلِّ كبرياءٍ يشَكِّكُون في مقاصِدِ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6:12</w:t>
      </w:r>
      <w:r>
        <w:rPr>
          <w:rtl/>
          <w:cs/>
          <w:lang w:val="ar_AE" w:bidi="ar_AE"/>
        </w:rPr>
      </w:r>
    </w:p>
    <w:p>
      <w:pPr>
        <w:bidi/>
      </w:pPr>
      <w:r>
        <w:rPr>
          <w:rtl/>
          <w:cs/>
          <w:lang w:val="ar_AE" w:bidi="ar_AE"/>
        </w:rPr>
      </w:r>
      <w:r>
        <w:rPr>
          <w:rtl/>
          <w:cs/>
          <w:lang w:val="ar_AE" w:bidi="ar_AE"/>
        </w:rPr>
        <w:t>يمكن للأتقياء الاتكال على مواعيد الرَّبِّ</w:t>
      </w:r>
      <w:r>
        <w:rPr>
          <w:i/>
          <w:rtl/>
          <w:cs/>
          <w:lang w:val="ar_AE" w:bidi="ar_AE"/>
        </w:rPr>
        <w:t>،</w:t>
      </w:r>
      <w:r>
        <w:rPr>
          <w:rtl/>
          <w:cs/>
          <w:lang w:val="ar_AE" w:bidi="ar_AE"/>
        </w:rPr>
        <w:t xml:space="preserve"> ولا على أكاذيبِ الأَشْرارِ (</w:t>
      </w:r>
      <w:r>
        <w:rPr>
          <w:rtl/>
          <w:cs/>
          <w:lang w:val="ar_AE" w:bidi="ar_AE"/>
        </w:rPr>
        <w:t>12:2–4</w:t>
      </w:r>
      <w:r>
        <w:rPr>
          <w:rtl/>
          <w:cs/>
          <w:lang w:val="ar_AE" w:bidi="ar_AE"/>
        </w:rPr>
        <w:t>). • يُشِيرُ التَّعْبِيرُ "سَبْع مَرَّاتٍ" إلى الشُّمُولِ والكمالِ.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7:12–8</w:t>
      </w:r>
      <w:r>
        <w:rPr>
          <w:rtl/>
          <w:cs/>
          <w:lang w:val="ar_AE" w:bidi="ar_AE"/>
        </w:rPr>
      </w:r>
    </w:p>
    <w:p>
      <w:pPr>
        <w:bidi/>
      </w:pPr>
      <w:r>
        <w:rPr>
          <w:rtl/>
          <w:cs/>
          <w:lang w:val="ar_AE" w:bidi="ar_AE"/>
        </w:rPr>
      </w:r>
      <w:r>
        <w:rPr>
          <w:rtl/>
          <w:cs/>
          <w:lang w:val="ar_AE" w:bidi="ar_AE"/>
        </w:rPr>
        <w:t xml:space="preserve">يَعْلَمُ الأَتقِياءُ أن الرَّبَّ يَهْتَمُّ، حتى وإن واصل الأشرارُ معهم القمع والظُّلْم. يَعْلَمُ الرَّبُّ الفاسِدين والحَمْقَى الذين يمدحون فاعِلِي الشَّرِّ (انْظُرْ </w:t>
      </w:r>
      <w:r>
        <w:rPr>
          <w:rtl/>
          <w:cs/>
          <w:lang w:val="ar_AE" w:bidi="ar_AE"/>
        </w:rPr>
        <w:t>9:19–20</w:t>
      </w:r>
      <w:r>
        <w:rPr>
          <w:rtl/>
          <w:cs/>
          <w:lang w:val="ar_AE" w:bidi="ar_AE"/>
        </w:rPr>
        <w:t xml:space="preserve">؛ </w:t>
      </w:r>
      <w:r>
        <w:rPr>
          <w:rtl/>
          <w:cs/>
          <w:lang w:val="ar_AE" w:bidi="ar_AE"/>
        </w:rPr>
        <w:t>14:2–6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1:13–2</w:t>
      </w:r>
      <w:r>
        <w:rPr>
          <w:rtl/>
          <w:cs/>
          <w:lang w:val="ar_AE" w:bidi="ar_AE"/>
        </w:rPr>
      </w:r>
    </w:p>
    <w:p>
      <w:pPr>
        <w:bidi/>
      </w:pPr>
      <w:r>
        <w:rPr>
          <w:rtl/>
          <w:cs/>
          <w:lang w:val="ar_AE" w:bidi="ar_AE"/>
        </w:rPr>
      </w:r>
      <w:r>
        <w:rPr>
          <w:rtl/>
          <w:cs/>
          <w:lang w:val="ar_AE" w:bidi="ar_AE"/>
        </w:rPr>
        <w:t>إِلَى مَتَى؟ يُعَبِّر التِّكْرارُ الرُّباعِيُّ عن الضيقِ، والأَلَمِ العميقِ (</w:t>
      </w:r>
      <w:r>
        <w:rPr>
          <w:rtl/>
          <w:cs/>
          <w:lang w:val="ar_AE" w:bidi="ar_AE"/>
        </w:rPr>
        <w:t>79:5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1:13–6</w:t>
      </w:r>
      <w:r>
        <w:rPr>
          <w:rtl/>
          <w:cs/>
          <w:lang w:val="ar_AE" w:bidi="ar_AE"/>
        </w:rPr>
      </w:r>
    </w:p>
    <w:p>
      <w:pPr>
        <w:bidi/>
      </w:pPr>
      <w:r>
        <w:rPr>
          <w:rtl/>
          <w:cs/>
          <w:lang w:val="ar_AE" w:bidi="ar_AE"/>
        </w:rPr>
      </w:r>
      <w:r>
        <w:rPr>
          <w:rtl/>
          <w:cs/>
          <w:lang w:val="ar_AE" w:bidi="ar_AE"/>
        </w:rPr>
        <w:t>صَرْخَةُ المُرَنِّمِ المُؤْلِمَةِ طَلَبًا للمَعُونةِ تتحوَّل إلى ترنِيمَةِ مفعَمَةٍ بالثِّقَةِ والرَّجاءِ.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w:t>
      </w:r>
      <w:r>
        <w:rPr>
          <w:rtl/>
          <w:cs/>
          <w:lang w:val="ar_AE" w:bidi="ar_AE"/>
        </w:rPr>
      </w:r>
    </w:p>
    <w:p>
      <w:pPr>
        <w:bidi/>
      </w:pPr>
      <w:r>
        <w:rPr>
          <w:rtl/>
          <w:cs/>
          <w:lang w:val="ar_AE" w:bidi="ar_AE"/>
        </w:rPr>
      </w:r>
      <w:r>
        <w:rPr>
          <w:rtl/>
          <w:cs/>
          <w:lang w:val="ar_AE" w:bidi="ar_AE"/>
        </w:rPr>
        <w:t>الشعور بالألم والحزن يَقِف حائلاً أمام أيَّةِ نَظْرَةٍ للرَّجَاءِ (</w:t>
      </w:r>
      <w:r>
        <w:rPr>
          <w:rtl/>
          <w:cs/>
          <w:lang w:val="ar_AE" w:bidi="ar_AE"/>
        </w:rPr>
        <w:t>6:3</w:t>
      </w:r>
      <w:r>
        <w:rPr>
          <w:rtl/>
          <w:cs/>
          <w:lang w:val="ar_AE" w:bidi="ar_AE"/>
        </w:rPr>
        <w:t>). إن لم يسْتَجِبْ الرَّبُّ لِصَلَواتِ المُرَنِّم (</w:t>
      </w:r>
      <w:r>
        <w:rPr>
          <w:rtl/>
          <w:cs/>
          <w:lang w:val="ar_AE" w:bidi="ar_AE"/>
        </w:rPr>
        <w:t>22:1</w:t>
      </w:r>
      <w:r>
        <w:rPr>
          <w:rtl/>
          <w:cs/>
          <w:lang w:val="ar_AE" w:bidi="ar_AE"/>
        </w:rPr>
        <w:t>), يبدو الموتُ حتميًّا، مؤلمًا، وَبَطِيئًا (</w:t>
      </w:r>
      <w:r>
        <w:rPr>
          <w:rtl/>
          <w:cs/>
          <w:lang w:val="ar_AE" w:bidi="ar_AE"/>
        </w:rPr>
        <w:t>6:6</w:t>
      </w:r>
      <w:r>
        <w:rPr>
          <w:rtl/>
          <w:cs/>
          <w:lang w:val="ar_AE" w:bidi="ar_AE"/>
        </w:rPr>
        <w:t xml:space="preserve">؛ </w:t>
      </w:r>
      <w:r>
        <w:rPr>
          <w:rtl/>
          <w:cs/>
          <w:lang w:val="ar_AE" w:bidi="ar_AE"/>
        </w:rPr>
        <w:t>32:3</w:t>
      </w:r>
      <w:r>
        <w:rPr>
          <w:rtl/>
          <w:cs/>
          <w:lang w:val="ar_AE" w:bidi="ar_AE"/>
        </w:rPr>
        <w:t xml:space="preserve">؛ </w:t>
      </w:r>
      <w:r>
        <w:rPr>
          <w:rtl/>
          <w:cs/>
          <w:lang w:val="ar_AE" w:bidi="ar_AE"/>
        </w:rPr>
        <w:t>55:4</w:t>
      </w:r>
      <w:r>
        <w:rPr>
          <w:rtl/>
          <w:cs/>
          <w:lang w:val="ar_AE" w:bidi="ar_AE"/>
        </w:rPr>
        <w:t xml:space="preserve">؛ </w:t>
      </w:r>
      <w:r>
        <w:rPr>
          <w:rtl/>
          <w:cs/>
          <w:lang w:val="ar_AE" w:bidi="ar_AE"/>
        </w:rPr>
        <w:t>61:2</w:t>
      </w:r>
      <w:r>
        <w:rPr>
          <w:rtl/>
          <w:cs/>
          <w:lang w:val="ar_AE" w:bidi="ar_AE"/>
        </w:rPr>
        <w:t xml:space="preserve">؛ </w:t>
      </w:r>
      <w:r>
        <w:rPr>
          <w:rtl/>
          <w:cs/>
          <w:lang w:val="ar_AE" w:bidi="ar_AE"/>
        </w:rPr>
        <w:t>102:5</w:t>
      </w:r>
      <w:r>
        <w:rPr>
          <w:rtl/>
          <w:cs/>
          <w:lang w:val="ar_AE" w:bidi="ar_AE"/>
        </w:rPr>
        <w:t xml:space="preserve">؛ </w:t>
      </w:r>
      <w:r>
        <w:rPr>
          <w:rtl/>
          <w:cs/>
          <w:lang w:val="ar_AE" w:bidi="ar_AE"/>
        </w:rPr>
        <w:t>116:3</w:t>
      </w:r>
      <w:r>
        <w:rPr>
          <w:rtl/>
          <w:cs/>
          <w:lang w:val="ar_AE" w:bidi="ar_AE"/>
        </w:rPr>
        <w:t>). بالكاد يعرِفْ المُرَنِّم كيف يصلِّي؛ يَتُوقُ إلى فداءِ الله (</w:t>
      </w:r>
      <w:r>
        <w:rPr>
          <w:rtl/>
          <w:cs/>
          <w:lang w:val="ar_AE" w:bidi="ar_AE"/>
        </w:rPr>
        <w:t>25:17–18</w:t>
      </w:r>
      <w:r>
        <w:rPr>
          <w:rtl/>
          <w:cs/>
          <w:lang w:val="ar_AE" w:bidi="ar_AE"/>
        </w:rPr>
        <w:t xml:space="preserve">؛ </w:t>
      </w:r>
      <w:r>
        <w:rPr>
          <w:rtl/>
          <w:cs/>
          <w:lang w:val="ar_AE" w:bidi="ar_AE"/>
        </w:rPr>
        <w:t>31:10</w:t>
      </w:r>
      <w:r>
        <w:rPr>
          <w:rtl/>
          <w:cs/>
          <w:lang w:val="ar_AE" w:bidi="ar_AE"/>
        </w:rPr>
        <w:t xml:space="preserve">؛ </w:t>
      </w:r>
      <w:r>
        <w:rPr>
          <w:rtl/>
          <w:cs/>
          <w:lang w:val="ar_AE" w:bidi="ar_AE"/>
        </w:rPr>
        <w:t>38:8</w:t>
      </w:r>
      <w:r>
        <w:rPr>
          <w:rtl/>
          <w:cs/>
          <w:lang w:val="ar_AE" w:bidi="ar_AE"/>
        </w:rPr>
        <w:t xml:space="preserve">؛ </w:t>
      </w:r>
      <w:r>
        <w:rPr>
          <w:rtl/>
          <w:cs/>
          <w:lang w:val="ar_AE" w:bidi="ar_AE"/>
        </w:rPr>
        <w:t>39:2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3:13</w:t>
      </w:r>
      <w:r>
        <w:rPr>
          <w:rtl/>
          <w:cs/>
          <w:lang w:val="ar_AE" w:bidi="ar_AE"/>
        </w:rPr>
      </w:r>
    </w:p>
    <w:p>
      <w:pPr>
        <w:bidi/>
      </w:pPr>
      <w:r>
        <w:rPr>
          <w:rtl/>
          <w:cs/>
          <w:lang w:val="ar_AE" w:bidi="ar_AE"/>
        </w:rPr>
      </w:r>
      <w:r>
        <w:rPr>
          <w:rtl/>
          <w:cs/>
          <w:lang w:val="ar_AE" w:bidi="ar_AE"/>
        </w:rPr>
        <w:t>يبدو ضِيقُ المُرَنِّم مَوتًا (</w:t>
      </w:r>
      <w:r>
        <w:rPr>
          <w:rtl/>
          <w:cs/>
          <w:lang w:val="ar_AE" w:bidi="ar_AE"/>
        </w:rPr>
        <w:t>22:15</w:t>
      </w:r>
      <w:r>
        <w:rPr>
          <w:rtl/>
          <w:cs/>
          <w:lang w:val="ar_AE" w:bidi="ar_AE"/>
        </w:rPr>
        <w:t xml:space="preserve">؛ </w:t>
      </w:r>
      <w:r>
        <w:rPr>
          <w:rtl/>
          <w:cs/>
          <w:lang w:val="ar_AE" w:bidi="ar_AE"/>
        </w:rPr>
        <w:t>55:4</w:t>
      </w:r>
      <w:r>
        <w:rPr>
          <w:rtl/>
          <w:cs/>
          <w:lang w:val="ar_AE" w:bidi="ar_AE"/>
        </w:rPr>
        <w:t xml:space="preserve">؛ </w:t>
      </w:r>
      <w:r>
        <w:rPr>
          <w:rtl/>
          <w:cs/>
          <w:lang w:val="ar_AE" w:bidi="ar_AE"/>
        </w:rPr>
        <w:t>88:15</w:t>
      </w:r>
      <w:r>
        <w:rPr>
          <w:rtl/>
          <w:cs/>
          <w:lang w:val="ar_AE" w:bidi="ar_AE"/>
        </w:rPr>
        <w:t xml:space="preserve">؛ </w:t>
      </w:r>
      <w:r>
        <w:rPr>
          <w:rtl/>
          <w:cs/>
          <w:lang w:val="ar_AE" w:bidi="ar_AE"/>
        </w:rPr>
        <w:t>94:17</w:t>
      </w:r>
      <w:r>
        <w:rPr>
          <w:rtl/>
          <w:cs/>
          <w:lang w:val="ar_AE" w:bidi="ar_AE"/>
        </w:rPr>
        <w:t xml:space="preserve">؛ </w:t>
      </w:r>
      <w:r>
        <w:rPr>
          <w:rtl/>
          <w:cs/>
          <w:lang w:val="ar_AE" w:bidi="ar_AE"/>
        </w:rPr>
        <w:t>116:3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 3–4</w:t>
      </w:r>
      <w:r>
        <w:rPr>
          <w:rtl/>
          <w:cs/>
          <w:lang w:val="ar_AE" w:bidi="ar_AE"/>
        </w:rPr>
      </w:r>
    </w:p>
    <w:p>
      <w:pPr>
        <w:bidi/>
      </w:pPr>
      <w:r>
        <w:rPr>
          <w:rtl/>
          <w:cs/>
          <w:lang w:val="ar_AE" w:bidi="ar_AE"/>
        </w:rPr>
      </w:r>
      <w:r>
        <w:rPr>
          <w:rtl/>
          <w:cs/>
          <w:lang w:val="ar_AE" w:bidi="ar_AE"/>
        </w:rPr>
        <w:t>الرَّبُّ فقط هو القادر على الإتيان بالإنارةِ والرَّاحَةِ. يتوقُ المُرَنِّمُ إلى تبرئة الرَّبِّ حتى لا يفْرَحُ أَعْدَاؤهُ.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 5–6</w:t>
      </w:r>
      <w:r>
        <w:rPr>
          <w:rtl/>
          <w:cs/>
          <w:lang w:val="ar_AE" w:bidi="ar_AE"/>
        </w:rPr>
      </w:r>
    </w:p>
    <w:p>
      <w:pPr>
        <w:bidi/>
      </w:pPr>
      <w:r>
        <w:rPr>
          <w:rtl/>
          <w:cs/>
          <w:lang w:val="ar_AE" w:bidi="ar_AE"/>
        </w:rPr>
      </w:r>
      <w:r>
        <w:rPr>
          <w:rtl/>
          <w:cs/>
          <w:lang w:val="ar_AE" w:bidi="ar_AE"/>
        </w:rPr>
        <w:t>لم يَعُدْ المُرَنِّم يستمع إلى سخريَةِ أعدائِهِ. في المقابل، صار مُمْتَلِئًا بالفَرحِ بِفَضْلِ ثقتِهِ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w:t>
      </w:r>
      <w:r>
        <w:rPr>
          <w:rtl/>
          <w:cs/>
          <w:lang w:val="ar_AE" w:bidi="ar_AE"/>
        </w:rPr>
      </w:r>
    </w:p>
    <w:p>
      <w:pPr>
        <w:bidi/>
      </w:pPr>
      <w:r>
        <w:rPr>
          <w:rtl/>
          <w:cs/>
          <w:lang w:val="ar_AE" w:bidi="ar_AE"/>
        </w:rPr>
      </w:r>
      <w:r>
        <w:rPr>
          <w:rtl/>
          <w:cs/>
          <w:lang w:val="ar_AE" w:bidi="ar_AE"/>
        </w:rPr>
        <w:t>المعروفون أيضًا بالحمقى</w:t>
      </w:r>
      <w:r>
        <w:rPr>
          <w:i/>
          <w:rtl/>
          <w:cs/>
          <w:lang w:val="ar_AE" w:bidi="ar_AE"/>
        </w:rPr>
        <w:t>،</w:t>
      </w:r>
      <w:r>
        <w:rPr>
          <w:rtl/>
          <w:cs/>
          <w:lang w:val="ar_AE" w:bidi="ar_AE"/>
        </w:rPr>
        <w:t xml:space="preserve"> يتحدَّثُ الأشرار إلى أنفسهم، يفكِّرُون ويخطِّطُون (</w:t>
      </w:r>
      <w:r>
        <w:rPr>
          <w:rtl/>
          <w:cs/>
          <w:lang w:val="ar_AE" w:bidi="ar_AE"/>
        </w:rPr>
        <w:t>10:4</w:t>
      </w:r>
      <w:r>
        <w:rPr>
          <w:rtl/>
          <w:cs/>
          <w:lang w:val="ar_AE" w:bidi="ar_AE"/>
        </w:rPr>
        <w:t xml:space="preserve">، </w:t>
      </w:r>
      <w:r>
        <w:rPr>
          <w:rtl/>
          <w:cs/>
          <w:lang w:val="ar_AE" w:bidi="ar_AE"/>
        </w:rPr>
        <w:t>6</w:t>
      </w:r>
      <w:r>
        <w:rPr>
          <w:rtl/>
          <w:cs/>
          <w:lang w:val="ar_AE" w:bidi="ar_AE"/>
        </w:rPr>
        <w:t xml:space="preserve">، </w:t>
      </w:r>
      <w:r>
        <w:rPr>
          <w:rtl/>
          <w:cs/>
          <w:lang w:val="ar_AE" w:bidi="ar_AE"/>
        </w:rPr>
        <w:t>11</w:t>
      </w:r>
      <w:r>
        <w:rPr>
          <w:rtl/>
          <w:cs/>
          <w:lang w:val="ar_AE" w:bidi="ar_AE"/>
        </w:rPr>
        <w:t>)، ويطلقون الادعاءات؛ ومع ذلك، لأنهم لا يظهرون أي انتباه لإعلان الله، ليس لديهم فَهْمٌ (</w:t>
      </w:r>
      <w:r>
        <w:rPr>
          <w:rtl/>
          <w:cs/>
          <w:lang w:val="ar_AE" w:bidi="ar_AE"/>
        </w:rPr>
        <w:t>14:1</w:t>
      </w:r>
      <w:r>
        <w:rPr>
          <w:rtl/>
          <w:cs/>
          <w:lang w:val="ar_AE" w:bidi="ar_AE"/>
        </w:rPr>
        <w:t xml:space="preserve">؛ </w:t>
      </w:r>
      <w:r>
        <w:rPr>
          <w:rtl/>
          <w:cs/>
          <w:lang w:val="ar_AE" w:bidi="ar_AE"/>
        </w:rPr>
        <w:t>39:8</w:t>
      </w:r>
      <w:r>
        <w:rPr>
          <w:rtl/>
          <w:cs/>
          <w:lang w:val="ar_AE" w:bidi="ar_AE"/>
        </w:rPr>
        <w:t xml:space="preserve">؛ </w:t>
      </w:r>
      <w:r>
        <w:rPr>
          <w:rtl/>
          <w:cs/>
          <w:lang w:val="ar_AE" w:bidi="ar_AE"/>
        </w:rPr>
        <w:t>53:1</w:t>
      </w:r>
      <w:r>
        <w:rPr>
          <w:rtl/>
          <w:cs/>
          <w:lang w:val="ar_AE" w:bidi="ar_AE"/>
        </w:rPr>
        <w:t xml:space="preserve">؛ </w:t>
      </w:r>
      <w:r>
        <w:rPr>
          <w:rtl/>
          <w:cs/>
          <w:lang w:val="ar_AE" w:bidi="ar_AE"/>
        </w:rPr>
        <w:t>74:18</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1:14–3</w:t>
      </w:r>
      <w:r>
        <w:rPr>
          <w:rtl/>
          <w:cs/>
          <w:lang w:val="ar_AE" w:bidi="ar_AE"/>
        </w:rPr>
      </w:r>
    </w:p>
    <w:p>
      <w:pPr>
        <w:bidi/>
      </w:pPr>
      <w:r>
        <w:rPr>
          <w:rtl/>
          <w:cs/>
          <w:lang w:val="ar_AE" w:bidi="ar_AE"/>
        </w:rPr>
      </w:r>
      <w:r>
        <w:rPr>
          <w:rtl/>
          <w:cs/>
          <w:lang w:val="ar_AE" w:bidi="ar_AE"/>
        </w:rPr>
        <w:t>يسْتَخْدِمُ الرَّسُول بُولُس عبارات من الترجمة اليونانية لهذا المقطع لِوَصْفِ فَسَادِ جميع النَّاسِ (</w:t>
      </w:r>
      <w:r>
        <w:rPr>
          <w:rtl/>
          <w:cs/>
          <w:lang w:val="ar_AE" w:bidi="ar_AE"/>
        </w:rPr>
        <w:t>رُومِيَة 3:10–12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1:14–7</w:t>
      </w:r>
      <w:r>
        <w:rPr>
          <w:rtl/>
          <w:cs/>
          <w:lang w:val="ar_AE" w:bidi="ar_AE"/>
        </w:rPr>
      </w:r>
    </w:p>
    <w:p>
      <w:pPr>
        <w:bidi/>
      </w:pPr>
      <w:r>
        <w:rPr>
          <w:rtl/>
          <w:cs/>
          <w:lang w:val="ar_AE" w:bidi="ar_AE"/>
        </w:rPr>
      </w:r>
      <w:r>
        <w:rPr>
          <w:rtl/>
          <w:cs/>
          <w:lang w:val="ar_AE" w:bidi="ar_AE"/>
        </w:rPr>
        <w:t xml:space="preserve">المزمور 14 مزمور حكمة، لكنه ينطوي على بعض الرِّثاء والكلام النبوي. المُثُل النَّمُوذَجِيَّة </w:t>
      </w:r>
      <w:r>
        <w:rPr>
          <w:rtl/>
          <w:cs/>
          <w:lang w:val="ar_AE" w:bidi="ar_AE"/>
        </w:rPr>
        <w:t>للمزمور 8</w:t>
      </w:r>
      <w:r>
        <w:rPr>
          <w:rtl/>
          <w:cs/>
          <w:lang w:val="ar_AE" w:bidi="ar_AE"/>
        </w:rPr>
        <w:t xml:space="preserve"> تتحَطَّم إزاء حقيقة الدوافع البشرية الحمقاء بأفعالها الخاطِئَة. باستثناء العددَيْن </w:t>
      </w:r>
      <w:r>
        <w:rPr>
          <w:rtl/>
          <w:cs/>
          <w:lang w:val="ar_AE" w:bidi="ar_AE"/>
        </w:rPr>
        <w:t>5–6</w:t>
      </w:r>
      <w:r>
        <w:rPr>
          <w:rtl/>
          <w:cs/>
          <w:lang w:val="ar_AE" w:bidi="ar_AE"/>
        </w:rPr>
        <w:t xml:space="preserve">، يتوازى المزمور 14 مع </w:t>
      </w:r>
      <w:r>
        <w:rPr>
          <w:rtl/>
          <w:cs/>
          <w:lang w:val="ar_AE" w:bidi="ar_AE"/>
        </w:rPr>
        <w:t>المزمور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2:14–3</w:t>
      </w:r>
      <w:r>
        <w:rPr>
          <w:rtl/>
          <w:cs/>
          <w:lang w:val="ar_AE" w:bidi="ar_AE"/>
        </w:rPr>
      </w:r>
    </w:p>
    <w:p>
      <w:pPr>
        <w:bidi/>
      </w:pPr>
      <w:r>
        <w:rPr>
          <w:rtl/>
          <w:cs/>
          <w:lang w:val="ar_AE" w:bidi="ar_AE"/>
        </w:rPr>
      </w:r>
      <w:r>
        <w:rPr>
          <w:b/>
          <w:rtl/>
          <w:cs/>
          <w:lang w:val="ar_AE" w:bidi="ar_AE"/>
        </w:rPr>
        <w:t>مِنَ السَّمَاءِ</w:t>
      </w:r>
      <w:r>
        <w:rPr>
          <w:rtl/>
          <w:cs/>
          <w:lang w:val="ar_AE" w:bidi="ar_AE"/>
        </w:rPr>
        <w:t xml:space="preserve"> (</w:t>
      </w:r>
      <w:r>
        <w:rPr>
          <w:rtl/>
          <w:cs/>
          <w:lang w:val="ar_AE" w:bidi="ar_AE"/>
        </w:rPr>
        <w:t>33:13</w:t>
      </w:r>
      <w:r>
        <w:rPr>
          <w:rtl/>
          <w:cs/>
          <w:lang w:val="ar_AE" w:bidi="ar_AE"/>
        </w:rPr>
        <w:t xml:space="preserve">؛ </w:t>
      </w:r>
      <w:r>
        <w:rPr>
          <w:rtl/>
          <w:cs/>
          <w:lang w:val="ar_AE" w:bidi="ar_AE"/>
        </w:rPr>
        <w:t>80:14</w:t>
      </w:r>
      <w:r>
        <w:rPr>
          <w:rtl/>
          <w:cs/>
          <w:lang w:val="ar_AE" w:bidi="ar_AE"/>
        </w:rPr>
        <w:t xml:space="preserve">؛ </w:t>
      </w:r>
      <w:r>
        <w:rPr>
          <w:rtl/>
          <w:cs/>
          <w:lang w:val="ar_AE" w:bidi="ar_AE"/>
        </w:rPr>
        <w:t>102:19</w:t>
      </w:r>
      <w:r>
        <w:rPr>
          <w:rtl/>
          <w:cs/>
          <w:lang w:val="ar_AE" w:bidi="ar_AE"/>
        </w:rPr>
        <w:t>)، يرى الرَّبُّ الأشرار الظاهرين كخطاةٍ فاسدين (</w:t>
      </w:r>
      <w:r>
        <w:rPr>
          <w:rtl/>
          <w:cs/>
          <w:lang w:val="ar_AE" w:bidi="ar_AE"/>
        </w:rPr>
        <w:t>11:3–5</w:t>
      </w:r>
      <w:r>
        <w:rPr>
          <w:rtl/>
          <w:cs/>
          <w:lang w:val="ar_AE" w:bidi="ar_AE"/>
        </w:rPr>
        <w:t>). يفتقر الجِنْسُ البَشَرِيُّ بأكْمَلِهِ إلى الحِكْمَةِ كما أنه أَخْفَقَ في العيش وَفْقًا للمَجْدِ الذي مُنح لهم في الأصلِ (</w:t>
      </w:r>
      <w:r>
        <w:rPr>
          <w:rtl/>
          <w:cs/>
          <w:lang w:val="ar_AE" w:bidi="ar_AE"/>
        </w:rPr>
        <w:t>10:4–11</w:t>
      </w:r>
      <w:r>
        <w:rPr>
          <w:rtl/>
          <w:cs/>
          <w:lang w:val="ar_AE" w:bidi="ar_AE"/>
        </w:rPr>
        <w:t xml:space="preserve">؛ انْظُرْ </w:t>
      </w:r>
      <w:r>
        <w:rPr>
          <w:rtl/>
          <w:cs/>
          <w:lang w:val="ar_AE" w:bidi="ar_AE"/>
        </w:rPr>
        <w:t>رُومِيَة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4:14</w:t>
      </w:r>
      <w:r>
        <w:rPr>
          <w:rtl/>
          <w:cs/>
          <w:lang w:val="ar_AE" w:bidi="ar_AE"/>
        </w:rPr>
      </w:r>
    </w:p>
    <w:p>
      <w:pPr>
        <w:bidi/>
      </w:pPr>
      <w:r>
        <w:rPr>
          <w:rtl/>
          <w:cs/>
          <w:lang w:val="ar_AE" w:bidi="ar_AE"/>
        </w:rPr>
      </w:r>
      <w:r>
        <w:rPr>
          <w:rtl/>
          <w:cs/>
          <w:lang w:val="ar_AE" w:bidi="ar_AE"/>
        </w:rPr>
        <w:t>يحيا الأشرارُ على حَسَابِ الآخرين (</w:t>
      </w:r>
      <w:r>
        <w:rPr>
          <w:rtl/>
          <w:cs/>
          <w:lang w:val="ar_AE" w:bidi="ar_AE"/>
        </w:rPr>
        <w:t>27:2</w:t>
      </w:r>
      <w:r>
        <w:rPr>
          <w:rtl/>
          <w:cs/>
          <w:lang w:val="ar_AE" w:bidi="ar_AE"/>
        </w:rPr>
        <w:t xml:space="preserve">؛ </w:t>
      </w:r>
      <w:r>
        <w:rPr>
          <w:rtl/>
          <w:cs/>
          <w:lang w:val="ar_AE" w:bidi="ar_AE"/>
        </w:rPr>
        <w:t>44:11</w:t>
      </w:r>
      <w:r>
        <w:rPr>
          <w:rtl/>
          <w:cs/>
          <w:lang w:val="ar_AE" w:bidi="ar_AE"/>
        </w:rPr>
        <w:t xml:space="preserve">؛ </w:t>
      </w:r>
      <w:r>
        <w:rPr>
          <w:rtl/>
          <w:cs/>
          <w:lang w:val="ar_AE" w:bidi="ar_AE"/>
        </w:rPr>
        <w:t>53:4</w:t>
      </w:r>
      <w:r>
        <w:rPr>
          <w:rtl/>
          <w:cs/>
          <w:lang w:val="ar_AE" w:bidi="ar_AE"/>
        </w:rPr>
        <w:t xml:space="preserve">؛ انْظُرْ </w:t>
      </w:r>
      <w:r>
        <w:rPr>
          <w:rtl/>
          <w:cs/>
          <w:lang w:val="ar_AE" w:bidi="ar_AE"/>
        </w:rPr>
        <w:t>إِشَعْيَاء 5:8</w:t>
      </w:r>
      <w:r>
        <w:rPr>
          <w:rtl/>
          <w:cs/>
          <w:lang w:val="ar_AE" w:bidi="ar_AE"/>
        </w:rPr>
        <w:t>)، وليس لديهم أيَّةُ مَهَابَةٍ لله أو مَعْرِفَةٍ عنه (</w:t>
      </w:r>
      <w:r>
        <w:rPr>
          <w:rtl/>
          <w:cs/>
          <w:lang w:val="ar_AE" w:bidi="ar_AE"/>
        </w:rPr>
        <w:t>المزمور 79:6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5:14</w:t>
      </w:r>
      <w:r>
        <w:rPr>
          <w:rtl/>
          <w:cs/>
          <w:lang w:val="ar_AE" w:bidi="ar_AE"/>
        </w:rPr>
      </w:r>
    </w:p>
    <w:p>
      <w:pPr>
        <w:bidi/>
      </w:pPr>
      <w:r>
        <w:rPr>
          <w:rtl/>
          <w:cs/>
          <w:lang w:val="ar_AE" w:bidi="ar_AE"/>
        </w:rPr>
      </w:r>
      <w:r>
        <w:rPr>
          <w:rtl/>
          <w:cs/>
          <w:lang w:val="ar_AE" w:bidi="ar_AE"/>
        </w:rPr>
        <w:t>مع أن الأشرارَ يبيدون (</w:t>
      </w:r>
      <w:r>
        <w:rPr>
          <w:rtl/>
          <w:cs/>
          <w:lang w:val="ar_AE" w:bidi="ar_AE"/>
        </w:rPr>
        <w:t>1:5–6</w:t>
      </w:r>
      <w:r>
        <w:rPr>
          <w:rtl/>
          <w:cs/>
          <w:lang w:val="ar_AE" w:bidi="ar_AE"/>
        </w:rPr>
        <w:t>)، الله مع الأتقياءِ.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7:14</w:t>
      </w:r>
      <w:r>
        <w:rPr>
          <w:rtl/>
          <w:cs/>
          <w:lang w:val="ar_AE" w:bidi="ar_AE"/>
        </w:rPr>
      </w:r>
    </w:p>
    <w:p>
      <w:pPr>
        <w:bidi/>
      </w:pPr>
      <w:r>
        <w:rPr>
          <w:rtl/>
          <w:cs/>
          <w:lang w:val="ar_AE" w:bidi="ar_AE"/>
        </w:rPr>
      </w:r>
      <w:r>
        <w:rPr>
          <w:rtl/>
          <w:cs/>
          <w:lang w:val="ar_AE" w:bidi="ar_AE"/>
        </w:rPr>
        <w:t xml:space="preserve">يُصَلِّي المُرَنِّم من أجل تَجْدِيدِ عَلاقَةِ الله مع شعْبِهِ. • يأتي اسم علم الذات "يعقوب" مرادِفًا لإسرائيل (انْظُرْ </w:t>
      </w:r>
      <w:r>
        <w:rPr>
          <w:rtl/>
          <w:cs/>
          <w:lang w:val="ar_AE" w:bidi="ar_AE"/>
        </w:rPr>
        <w:t>التَّكْوِين 35:9–10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w:t>
      </w:r>
      <w:r>
        <w:rPr>
          <w:rtl/>
          <w:cs/>
          <w:lang w:val="ar_AE" w:bidi="ar_AE"/>
        </w:rPr>
      </w:r>
    </w:p>
    <w:p>
      <w:pPr>
        <w:bidi/>
      </w:pPr>
      <w:r>
        <w:rPr>
          <w:rtl/>
          <w:cs/>
          <w:lang w:val="ar_AE" w:bidi="ar_AE"/>
        </w:rPr>
      </w:r>
      <w:r>
        <w:rPr>
          <w:rtl/>
          <w:cs/>
          <w:lang w:val="ar_AE" w:bidi="ar_AE"/>
        </w:rPr>
        <w:t>الأتقياءُ فقط يمكنِهم النزولُ في حضرةِ الرَّبِّ (</w:t>
      </w:r>
      <w:r>
        <w:rPr>
          <w:rtl/>
          <w:cs/>
          <w:lang w:val="ar_AE" w:bidi="ar_AE"/>
        </w:rPr>
        <w:t>5:4</w:t>
      </w:r>
      <w:r>
        <w:rPr>
          <w:rtl/>
          <w:cs/>
          <w:lang w:val="ar_AE" w:bidi="ar_AE"/>
        </w:rPr>
        <w:t xml:space="preserve">). كضيوف لديه، يختبرون كَرَمَ ضيافَتِهِ وحمايَتِهِ. • </w:t>
      </w:r>
      <w:r>
        <w:rPr>
          <w:b/>
          <w:rtl/>
          <w:cs/>
          <w:lang w:val="ar_AE" w:bidi="ar_AE"/>
        </w:rPr>
        <w:t xml:space="preserve">المَسْكَن </w:t>
      </w:r>
      <w:r>
        <w:rPr>
          <w:rtl/>
          <w:cs/>
          <w:lang w:val="ar_AE" w:bidi="ar_AE"/>
        </w:rPr>
        <w:t xml:space="preserve">(أو </w:t>
      </w:r>
      <w:r>
        <w:rPr>
          <w:b/>
          <w:rtl/>
          <w:cs/>
          <w:lang w:val="ar_AE" w:bidi="ar_AE"/>
        </w:rPr>
        <w:t>الخَيْمَةُ</w:t>
      </w:r>
      <w:r>
        <w:rPr>
          <w:rtl/>
          <w:cs/>
          <w:lang w:val="ar_AE" w:bidi="ar_AE"/>
        </w:rPr>
        <w:t xml:space="preserve">): في زمن المَلِكِ داود، كان مسكنُ الله خَيْمَةً معروفة باسم (خَيْمَةُ الاجتماعِ؛ انْظُرْ </w:t>
      </w:r>
      <w:r>
        <w:rPr>
          <w:rtl/>
          <w:cs/>
          <w:lang w:val="ar_AE" w:bidi="ar_AE"/>
        </w:rPr>
        <w:t>1 صَمُوئيل 21:6</w:t>
      </w:r>
      <w:r>
        <w:rPr>
          <w:rtl/>
          <w:cs/>
          <w:lang w:val="ar_AE" w:bidi="ar_AE"/>
        </w:rPr>
        <w:t xml:space="preserve">؛ </w:t>
      </w:r>
      <w:r>
        <w:rPr>
          <w:rtl/>
          <w:cs/>
          <w:lang w:val="ar_AE" w:bidi="ar_AE"/>
        </w:rPr>
        <w:t>2 صَمُوئِيل 6:17</w:t>
      </w:r>
      <w:r>
        <w:rPr>
          <w:rtl/>
          <w:cs/>
          <w:lang w:val="ar_AE" w:bidi="ar_AE"/>
        </w:rPr>
        <w:t xml:space="preserve">؛ </w:t>
      </w:r>
      <w:r>
        <w:rPr>
          <w:rtl/>
          <w:cs/>
          <w:lang w:val="ar_AE" w:bidi="ar_AE"/>
        </w:rPr>
        <w:t>7:6</w:t>
      </w:r>
      <w:r>
        <w:rPr>
          <w:rtl/>
          <w:cs/>
          <w:lang w:val="ar_AE" w:bidi="ar_AE"/>
        </w:rPr>
        <w:t xml:space="preserve">؛ </w:t>
      </w:r>
      <w:r>
        <w:rPr>
          <w:rtl/>
          <w:cs/>
          <w:lang w:val="ar_AE" w:bidi="ar_AE"/>
        </w:rPr>
        <w:t>12:20</w:t>
      </w:r>
      <w:r>
        <w:rPr>
          <w:rtl/>
          <w:cs/>
          <w:lang w:val="ar_AE" w:bidi="ar_AE"/>
        </w:rPr>
        <w:t xml:space="preserve">؛ </w:t>
      </w:r>
      <w:r>
        <w:rPr>
          <w:rtl/>
          <w:cs/>
          <w:lang w:val="ar_AE" w:bidi="ar_AE"/>
        </w:rPr>
        <w:t>1 أَخْبار الأيام 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1:15–5</w:t>
      </w:r>
      <w:r>
        <w:rPr>
          <w:rtl/>
          <w:cs/>
          <w:lang w:val="ar_AE" w:bidi="ar_AE"/>
        </w:rPr>
      </w:r>
    </w:p>
    <w:p>
      <w:pPr>
        <w:bidi/>
      </w:pPr>
      <w:r>
        <w:rPr>
          <w:rtl/>
          <w:cs/>
          <w:lang w:val="ar_AE" w:bidi="ar_AE"/>
        </w:rPr>
      </w:r>
      <w:r>
        <w:rPr>
          <w:rtl/>
          <w:cs/>
          <w:lang w:val="ar_AE" w:bidi="ar_AE"/>
        </w:rPr>
        <w:t>في قصيدَةِ الحِكْمَةِ لهذا المَزْمُور، يقارِنُ المُرَنِّمُ بين أسلوبِ حياةِ الأتقياء وأفعالِ الحَمْقَى (</w:t>
      </w:r>
      <w:r>
        <w:rPr>
          <w:rtl/>
          <w:cs/>
          <w:lang w:val="ar_AE" w:bidi="ar_AE"/>
        </w:rPr>
        <w:t>المزمور 14</w:t>
      </w:r>
      <w:r>
        <w:rPr>
          <w:rtl/>
          <w:cs/>
          <w:lang w:val="ar_AE" w:bidi="ar_AE"/>
        </w:rPr>
        <w:t xml:space="preserve">). السؤالُ في هذا المزمور يَحُثُّ القُرَّاءَ على فَحْصِ أَنْفَسِهم والابتعاد عن مشاكل الأشرارِ. السؤال عمَّن ينزل في مسكن الله يقودُ جوابُهُ إلى وَصْفِ طبيعَةِ الإنسانِ التَّقَيِّ (قارن </w:t>
      </w:r>
      <w:r>
        <w:rPr>
          <w:rtl/>
          <w:cs/>
          <w:lang w:val="ar_AE" w:bidi="ar_AE"/>
        </w:rPr>
        <w:t>24:3–6</w:t>
      </w:r>
      <w:r>
        <w:rPr>
          <w:rtl/>
          <w:cs/>
          <w:lang w:val="ar_AE" w:bidi="ar_AE"/>
        </w:rPr>
        <w:t xml:space="preserve">؛ </w:t>
      </w:r>
      <w:r>
        <w:rPr>
          <w:rtl/>
          <w:cs/>
          <w:lang w:val="ar_AE" w:bidi="ar_AE"/>
        </w:rPr>
        <w:t>إِشَعْيَاء 33:14–16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1:15–14:19</w:t>
      </w:r>
      <w:r>
        <w:rPr>
          <w:rtl/>
          <w:cs/>
          <w:lang w:val="ar_AE" w:bidi="ar_AE"/>
        </w:rPr>
      </w:r>
    </w:p>
    <w:p>
      <w:pPr>
        <w:bidi/>
      </w:pPr>
      <w:r>
        <w:rPr>
          <w:rtl/>
          <w:cs/>
          <w:lang w:val="ar_AE" w:bidi="ar_AE"/>
        </w:rPr>
      </w:r>
      <w:r>
        <w:rPr>
          <w:rtl/>
          <w:cs/>
          <w:lang w:val="ar_AE" w:bidi="ar_AE"/>
        </w:rPr>
        <w:t>المزاميرُ في هذا القِسْمِ تشدِّد على حياة الطهارةِ، والاستقامةِ (</w:t>
      </w:r>
      <w:r>
        <w:rPr>
          <w:rtl/>
          <w:cs/>
          <w:lang w:val="ar_AE" w:bidi="ar_AE"/>
        </w:rPr>
        <w:t>17:15</w:t>
      </w:r>
      <w:r>
        <w:rPr>
          <w:rtl/>
          <w:cs/>
          <w:lang w:val="ar_AE" w:bidi="ar_AE"/>
        </w:rPr>
        <w:t xml:space="preserve">؛ </w:t>
      </w:r>
      <w:r>
        <w:rPr>
          <w:rtl/>
          <w:cs/>
          <w:lang w:val="ar_AE" w:bidi="ar_AE"/>
        </w:rPr>
        <w:t>18:20–26</w:t>
      </w:r>
      <w:r>
        <w:rPr>
          <w:rtl/>
          <w:cs/>
          <w:lang w:val="ar_AE" w:bidi="ar_AE"/>
        </w:rPr>
        <w:t xml:space="preserve">؛ </w:t>
      </w:r>
      <w:r>
        <w:rPr>
          <w:rtl/>
          <w:cs/>
          <w:lang w:val="ar_AE" w:bidi="ar_AE"/>
        </w:rPr>
        <w:t>19:13–14</w:t>
      </w:r>
      <w:r>
        <w:rPr>
          <w:rtl/>
          <w:cs/>
          <w:lang w:val="ar_AE" w:bidi="ar_AE"/>
        </w:rPr>
        <w:t>). تشيرُ إلى الناس على أنهم ساكنون في حَضْرَةِ الله (</w:t>
      </w:r>
      <w:r>
        <w:rPr>
          <w:rtl/>
          <w:cs/>
          <w:lang w:val="ar_AE" w:bidi="ar_AE"/>
        </w:rPr>
        <w:t>16:9–11</w:t>
      </w:r>
      <w:r>
        <w:rPr>
          <w:rtl/>
          <w:cs/>
          <w:lang w:val="ar_AE" w:bidi="ar_AE"/>
        </w:rPr>
        <w:t xml:space="preserve">؛ </w:t>
      </w:r>
      <w:r>
        <w:rPr>
          <w:rtl/>
          <w:cs/>
          <w:lang w:val="ar_AE" w:bidi="ar_AE"/>
        </w:rPr>
        <w:t>17:15</w:t>
      </w:r>
      <w:r>
        <w:rPr>
          <w:rtl/>
          <w:cs/>
          <w:lang w:val="ar_AE" w:bidi="ar_AE"/>
        </w:rPr>
        <w:t>) وأنهم ثابتون لا يتزعزعون (</w:t>
      </w:r>
      <w:r>
        <w:rPr>
          <w:rtl/>
          <w:cs/>
          <w:lang w:val="ar_AE" w:bidi="ar_AE"/>
        </w:rPr>
        <w:t>15:5</w:t>
      </w:r>
      <w:r>
        <w:rPr>
          <w:rtl/>
          <w:cs/>
          <w:lang w:val="ar_AE" w:bidi="ar_AE"/>
        </w:rPr>
        <w:t xml:space="preserve">؛ </w:t>
      </w:r>
      <w:r>
        <w:rPr>
          <w:rtl/>
          <w:cs/>
          <w:lang w:val="ar_AE" w:bidi="ar_AE"/>
        </w:rPr>
        <w:t>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2:15</w:t>
      </w:r>
      <w:r>
        <w:rPr>
          <w:rtl/>
          <w:cs/>
          <w:lang w:val="ar_AE" w:bidi="ar_AE"/>
        </w:rPr>
      </w:r>
    </w:p>
    <w:p>
      <w:pPr>
        <w:bidi/>
      </w:pPr>
      <w:r>
        <w:rPr>
          <w:rtl/>
          <w:cs/>
          <w:lang w:val="ar_AE" w:bidi="ar_AE"/>
        </w:rPr>
      </w:r>
      <w:r>
        <w:rPr>
          <w:rtl/>
          <w:cs/>
          <w:lang w:val="ar_AE" w:bidi="ar_AE"/>
        </w:rPr>
        <w:t>يَتَحَدَّثُ الأتقياءُ بالصِّدْقِِ ويسلَكُون بالأمَانَةِ في علاقاتهم. بخلافِ الأشرارِ، نجد أنَّهم يتَّسِمُون بالانفتاحِ والشَّفَافِيَةِ (</w:t>
      </w:r>
      <w:r>
        <w:rPr>
          <w:rtl/>
          <w:cs/>
          <w:lang w:val="ar_AE" w:bidi="ar_AE"/>
        </w:rPr>
        <w:t>12:2–4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5:15</w:t>
      </w:r>
      <w:r>
        <w:rPr>
          <w:rtl/>
          <w:cs/>
          <w:lang w:val="ar_AE" w:bidi="ar_AE"/>
        </w:rPr>
      </w:r>
    </w:p>
    <w:p>
      <w:pPr>
        <w:bidi/>
      </w:pPr>
      <w:r>
        <w:rPr>
          <w:rtl/>
          <w:cs/>
          <w:lang w:val="ar_AE" w:bidi="ar_AE"/>
        </w:rPr>
      </w:r>
      <w:r>
        <w:rPr>
          <w:rtl/>
          <w:cs/>
          <w:lang w:val="ar_AE" w:bidi="ar_AE"/>
        </w:rPr>
        <w:t>حَرَّمَ الرَّبُّ على إسرائيل التعامل بالرِّبَا مع المحتاجين (</w:t>
      </w:r>
      <w:r>
        <w:rPr>
          <w:rtl/>
          <w:cs/>
          <w:lang w:val="ar_AE" w:bidi="ar_AE"/>
        </w:rPr>
        <w:t>الخروج 22:25–27</w:t>
      </w:r>
      <w:r>
        <w:rPr>
          <w:rtl/>
          <w:cs/>
          <w:lang w:val="ar_AE" w:bidi="ar_AE"/>
        </w:rPr>
        <w:t>). • يقين حضور الله يَحْمِي الأتقياءَ من الهلاكِ (</w:t>
      </w:r>
      <w:r>
        <w:rPr>
          <w:rtl/>
          <w:cs/>
          <w:lang w:val="ar_AE" w:bidi="ar_AE"/>
        </w:rPr>
        <w:t>المزمور 16:8</w:t>
      </w:r>
      <w:r>
        <w:rPr>
          <w:rtl/>
          <w:cs/>
          <w:lang w:val="ar_AE" w:bidi="ar_AE"/>
        </w:rPr>
        <w:t xml:space="preserve">؛ </w:t>
      </w:r>
      <w:r>
        <w:rPr>
          <w:rtl/>
          <w:cs/>
          <w:lang w:val="ar_AE" w:bidi="ar_AE"/>
        </w:rPr>
        <w:t>46:5</w:t>
      </w:r>
      <w:r>
        <w:rPr>
          <w:rtl/>
          <w:cs/>
          <w:lang w:val="ar_AE" w:bidi="ar_AE"/>
        </w:rPr>
        <w:t xml:space="preserve">؛ </w:t>
      </w:r>
      <w:r>
        <w:rPr>
          <w:rtl/>
          <w:cs/>
          <w:lang w:val="ar_AE" w:bidi="ar_AE"/>
        </w:rPr>
        <w:t>125:1</w:t>
      </w:r>
      <w:r>
        <w:rPr>
          <w:rtl/>
          <w:cs/>
          <w:lang w:val="ar_AE" w:bidi="ar_AE"/>
        </w:rPr>
        <w:t>). ربما يتعرَّضُ الأتقياءُ للاهتزاز مؤَقَّتًا بسبَبِ ظروفِهم، لكنهم في النهاية يثبتون (</w:t>
      </w:r>
      <w:r>
        <w:rPr>
          <w:rtl/>
          <w:cs/>
          <w:lang w:val="ar_AE" w:bidi="ar_AE"/>
        </w:rPr>
        <w:t>30:6</w:t>
      </w:r>
      <w:r>
        <w:rPr>
          <w:rtl/>
          <w:cs/>
          <w:lang w:val="ar_AE" w:bidi="ar_AE"/>
        </w:rPr>
        <w:t xml:space="preserve">؛ </w:t>
      </w:r>
      <w:r>
        <w:rPr>
          <w:rtl/>
          <w:cs/>
          <w:lang w:val="ar_AE" w:bidi="ar_AE"/>
        </w:rPr>
        <w:t>94:18</w:t>
      </w:r>
      <w:r>
        <w:rPr>
          <w:rtl/>
          <w:cs/>
          <w:lang w:val="ar_AE" w:bidi="ar_AE"/>
        </w:rPr>
        <w:t xml:space="preserve">؛ </w:t>
      </w:r>
      <w:r>
        <w:rPr>
          <w:rtl/>
          <w:cs/>
          <w:lang w:val="ar_AE" w:bidi="ar_AE"/>
        </w:rPr>
        <w:t>112:6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1:16</w:t>
      </w:r>
      <w:r>
        <w:rPr>
          <w:rtl/>
          <w:cs/>
          <w:lang w:val="ar_AE" w:bidi="ar_AE"/>
        </w:rPr>
      </w:r>
    </w:p>
    <w:p>
      <w:pPr>
        <w:bidi/>
      </w:pPr>
      <w:r>
        <w:rPr>
          <w:rtl/>
          <w:cs/>
          <w:lang w:val="ar_AE" w:bidi="ar_AE"/>
        </w:rPr>
      </w:r>
      <w:r>
        <w:rPr>
          <w:rtl/>
          <w:cs/>
          <w:lang w:val="ar_AE" w:bidi="ar_AE"/>
        </w:rPr>
        <w:t>يَشْعَرُ المُرَنِّم بالأمان لأن الرَّبَّ وَحْدَهُ هو الذي يُقَدِّمُ الأمانَ (</w:t>
      </w:r>
      <w:r>
        <w:rPr>
          <w:rtl/>
          <w:cs/>
          <w:lang w:val="ar_AE" w:bidi="ar_AE"/>
        </w:rPr>
        <w:t>16:5–6</w:t>
      </w:r>
      <w:r>
        <w:rPr>
          <w:rtl/>
          <w:cs/>
          <w:lang w:val="ar_AE" w:bidi="ar_AE"/>
        </w:rPr>
        <w:t>)، والإرشادَ (</w:t>
      </w:r>
      <w:r>
        <w:rPr>
          <w:rtl/>
          <w:cs/>
          <w:lang w:val="ar_AE" w:bidi="ar_AE"/>
        </w:rPr>
        <w:t>16:7–8</w:t>
      </w:r>
      <w:r>
        <w:rPr>
          <w:rtl/>
          <w:cs/>
          <w:lang w:val="ar_AE" w:bidi="ar_AE"/>
        </w:rPr>
        <w:t>)، والفَرَح بحضوره (</w:t>
      </w:r>
      <w:r>
        <w:rPr>
          <w:rtl/>
          <w:cs/>
          <w:lang w:val="ar_AE" w:bidi="ar_AE"/>
        </w:rPr>
        <w:t>16:9–11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1:16–11</w:t>
      </w:r>
      <w:r>
        <w:rPr>
          <w:rtl/>
          <w:cs/>
          <w:lang w:val="ar_AE" w:bidi="ar_AE"/>
        </w:rPr>
      </w:r>
    </w:p>
    <w:p>
      <w:pPr>
        <w:bidi/>
      </w:pPr>
      <w:r>
        <w:rPr>
          <w:rtl/>
          <w:cs/>
          <w:lang w:val="ar_AE" w:bidi="ar_AE"/>
        </w:rPr>
      </w:r>
      <w:r>
        <w:rPr>
          <w:rtl/>
          <w:cs/>
          <w:lang w:val="ar_AE" w:bidi="ar_AE"/>
        </w:rPr>
        <w:t>في قصيدَةِ هذا المَزْمُور الذي يُعَبِّرُ عن "الثِّقَةِ"، ينتقَلُ كاتِبُهُ بسرعَةٍ من تقْدِيمِ التماسٍ قصيرٍ</w:t>
      </w:r>
      <w:r>
        <w:rPr>
          <w:rtl/>
          <w:cs/>
          <w:lang w:val="ar_AE" w:bidi="ar_AE"/>
        </w:rPr>
        <w:t xml:space="preserve"> (</w:t>
      </w:r>
      <w:r>
        <w:rPr>
          <w:rtl/>
          <w:cs/>
          <w:lang w:val="ar_AE" w:bidi="ar_AE"/>
        </w:rPr>
        <w:t>16:1</w:t>
      </w:r>
      <w:r>
        <w:rPr>
          <w:rtl/>
          <w:cs/>
          <w:lang w:val="ar_AE" w:bidi="ar_AE"/>
        </w:rPr>
        <w:t>)، إلى تعبيراتٍ عن الالتزام وجداني نحو الله وشعْبِهِ (</w:t>
      </w:r>
      <w:r>
        <w:rPr>
          <w:rtl/>
          <w:cs/>
          <w:lang w:val="ar_AE" w:bidi="ar_AE"/>
        </w:rPr>
        <w:t>16:2–6</w:t>
      </w:r>
      <w:r>
        <w:rPr>
          <w:rtl/>
          <w:cs/>
          <w:lang w:val="ar_AE" w:bidi="ar_AE"/>
        </w:rPr>
        <w:t xml:space="preserve">)، </w:t>
      </w:r>
      <w:r>
        <w:rPr>
          <w:rtl/>
          <w:cs/>
          <w:lang w:val="ar_AE" w:bidi="ar_AE"/>
        </w:rPr>
        <w:t>وُصُولاً إلى خاتِمَةِ تسبِيحٍ زَاخِرٍ بالثِّقَةِ</w:t>
      </w:r>
      <w:r>
        <w:rPr>
          <w:rtl/>
          <w:cs/>
          <w:lang w:val="ar_AE" w:bidi="ar_AE"/>
        </w:rPr>
        <w:t xml:space="preserve"> (</w:t>
      </w:r>
      <w:r>
        <w:rPr>
          <w:rtl/>
          <w:cs/>
          <w:lang w:val="ar_AE" w:bidi="ar_AE"/>
        </w:rPr>
        <w:t>16:7–11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2:16</w:t>
      </w:r>
      <w:r>
        <w:rPr>
          <w:rtl/>
          <w:cs/>
          <w:lang w:val="ar_AE" w:bidi="ar_AE"/>
        </w:rPr>
      </w:r>
    </w:p>
    <w:p>
      <w:pPr>
        <w:bidi/>
      </w:pPr>
      <w:r>
        <w:rPr>
          <w:rtl/>
          <w:cs/>
          <w:lang w:val="ar_AE" w:bidi="ar_AE"/>
        </w:rPr>
      </w:r>
      <w:r>
        <w:rPr>
          <w:b/>
          <w:rtl/>
          <w:cs/>
          <w:lang w:val="ar_AE" w:bidi="ar_AE"/>
        </w:rPr>
        <w:t>قُلْتُ لِلرَّبِّ</w:t>
      </w:r>
      <w:r>
        <w:rPr>
          <w:rtl/>
          <w:cs/>
          <w:lang w:val="ar_AE" w:bidi="ar_AE"/>
        </w:rPr>
        <w:t xml:space="preserve">: كَتَبَةُ المزاميرِ المُتَنَوِّعون، يصلُّون، يكتبون رِثَاءً، أو يسبِّحون الرَّبَّ عَبْرَ سِفْرِ المَزَامير، والرَّبُّ يستجِيبُ لهم (انْظُرْ </w:t>
      </w:r>
      <w:r>
        <w:rPr>
          <w:rtl/>
          <w:cs/>
          <w:lang w:val="ar_AE" w:bidi="ar_AE"/>
        </w:rPr>
        <w:t>12:5–6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4:16</w:t>
      </w:r>
      <w:r>
        <w:rPr>
          <w:rtl/>
          <w:cs/>
          <w:lang w:val="ar_AE" w:bidi="ar_AE"/>
        </w:rPr>
      </w:r>
    </w:p>
    <w:p>
      <w:pPr>
        <w:bidi/>
      </w:pPr>
      <w:r>
        <w:rPr>
          <w:rtl/>
          <w:cs/>
          <w:lang w:val="ar_AE" w:bidi="ar_AE"/>
        </w:rPr>
      </w:r>
      <w:r>
        <w:rPr>
          <w:rtl/>
          <w:cs/>
          <w:lang w:val="ar_AE" w:bidi="ar_AE"/>
        </w:rPr>
        <w:t xml:space="preserve">يَنأى المُرَنِّم بنفسه عن كلماتِ الفجَّار، بكل ممارسات الطقسية، وعباداتِهِم (انْظُرْ </w:t>
      </w:r>
      <w:r>
        <w:rPr>
          <w:rtl/>
          <w:cs/>
          <w:lang w:val="ar_AE" w:bidi="ar_AE"/>
        </w:rPr>
        <w:t>15:3–5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5:16</w:t>
      </w:r>
      <w:r>
        <w:rPr>
          <w:rtl/>
          <w:cs/>
          <w:lang w:val="ar_AE" w:bidi="ar_AE"/>
        </w:rPr>
      </w:r>
    </w:p>
    <w:p>
      <w:pPr>
        <w:bidi/>
      </w:pPr>
      <w:r>
        <w:rPr>
          <w:rtl/>
          <w:cs/>
          <w:lang w:val="ar_AE" w:bidi="ar_AE"/>
        </w:rPr>
      </w:r>
      <w:r>
        <w:rPr>
          <w:rtl/>
          <w:cs/>
          <w:lang w:val="ar_AE" w:bidi="ar_AE"/>
        </w:rPr>
        <w:t>تُمَثِّلُ كأسُ البَرَكَةِ تدبير الله لكلِّ احتياجات المُرَنِّم (</w:t>
      </w:r>
      <w:r>
        <w:rPr>
          <w:rtl/>
          <w:cs/>
          <w:lang w:val="ar_AE" w:bidi="ar_AE"/>
        </w:rPr>
        <w:t>23:5</w:t>
      </w:r>
      <w:r>
        <w:rPr>
          <w:rtl/>
          <w:cs/>
          <w:lang w:val="ar_AE" w:bidi="ar_AE"/>
        </w:rPr>
        <w:t xml:space="preserve">؛ انْظُرْ </w:t>
      </w:r>
      <w:r>
        <w:rPr>
          <w:rtl/>
          <w:cs/>
          <w:lang w:val="ar_AE" w:bidi="ar_AE"/>
        </w:rPr>
        <w:t>116:13</w:t>
      </w:r>
      <w:r>
        <w:rPr>
          <w:rtl/>
          <w:cs/>
          <w:lang w:val="ar_AE" w:bidi="ar_AE"/>
        </w:rPr>
        <w:t xml:space="preserve">؛ قارن </w:t>
      </w:r>
      <w:r>
        <w:rPr>
          <w:rtl/>
          <w:cs/>
          <w:lang w:val="ar_AE" w:bidi="ar_AE"/>
        </w:rPr>
        <w:t>75:8</w:t>
      </w:r>
      <w:r>
        <w:rPr>
          <w:rtl/>
          <w:cs/>
          <w:lang w:val="ar_AE" w:bidi="ar_AE"/>
        </w:rPr>
        <w:t xml:space="preserve">؛ </w:t>
      </w:r>
      <w:r>
        <w:rPr>
          <w:rtl/>
          <w:cs/>
          <w:lang w:val="ar_AE" w:bidi="ar_AE"/>
        </w:rPr>
        <w:t>إِشَعْيَاء 51:17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6:16</w:t>
      </w:r>
      <w:r>
        <w:rPr>
          <w:rtl/>
          <w:cs/>
          <w:lang w:val="ar_AE" w:bidi="ar_AE"/>
        </w:rPr>
      </w:r>
    </w:p>
    <w:p>
      <w:pPr>
        <w:bidi/>
      </w:pPr>
      <w:r>
        <w:rPr>
          <w:rtl/>
          <w:cs/>
          <w:lang w:val="ar_AE" w:bidi="ar_AE"/>
        </w:rPr>
      </w:r>
      <w:r>
        <w:rPr>
          <w:rtl/>
          <w:cs/>
          <w:lang w:val="ar_AE" w:bidi="ar_AE"/>
        </w:rPr>
        <w:t>الأرضُ هِبَةٌ من الله لِشَعْبِهِ (</w:t>
      </w:r>
      <w:r>
        <w:rPr>
          <w:rtl/>
          <w:cs/>
          <w:lang w:val="ar_AE" w:bidi="ar_AE"/>
        </w:rPr>
        <w:t>التَّثْنِيَة 18:8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 7–8</w:t>
      </w:r>
      <w:r>
        <w:rPr>
          <w:rtl/>
          <w:cs/>
          <w:lang w:val="ar_AE" w:bidi="ar_AE"/>
        </w:rPr>
      </w:r>
    </w:p>
    <w:p>
      <w:pPr>
        <w:bidi/>
      </w:pPr>
      <w:r>
        <w:rPr>
          <w:rtl/>
          <w:cs/>
          <w:lang w:val="ar_AE" w:bidi="ar_AE"/>
        </w:rPr>
      </w:r>
      <w:r>
        <w:rPr>
          <w:rtl/>
          <w:cs/>
          <w:lang w:val="ar_AE" w:bidi="ar_AE"/>
        </w:rPr>
        <w:t>وصايا الله تمنحُ الحياةَ (</w:t>
      </w:r>
      <w:r>
        <w:rPr>
          <w:rtl/>
          <w:cs/>
          <w:lang w:val="ar_AE" w:bidi="ar_AE"/>
        </w:rPr>
        <w:t>16:11</w:t>
      </w:r>
      <w:r>
        <w:rPr>
          <w:rtl/>
          <w:cs/>
          <w:lang w:val="ar_AE" w:bidi="ar_AE"/>
        </w:rPr>
        <w:t xml:space="preserve">؛ انْظُر </w:t>
      </w:r>
      <w:r>
        <w:rPr>
          <w:rtl/>
          <w:cs/>
          <w:lang w:val="ar_AE" w:bidi="ar_AE"/>
        </w:rPr>
        <w:t>5:8</w:t>
      </w:r>
      <w:r>
        <w:rPr>
          <w:rtl/>
          <w:cs/>
          <w:lang w:val="ar_AE" w:bidi="ar_AE"/>
        </w:rPr>
        <w:t xml:space="preserve">؛ </w:t>
      </w:r>
      <w:r>
        <w:rPr>
          <w:rtl/>
          <w:cs/>
          <w:lang w:val="ar_AE" w:bidi="ar_AE"/>
        </w:rPr>
        <w:t>23:1–3</w:t>
      </w:r>
      <w:r>
        <w:rPr>
          <w:rtl/>
          <w:cs/>
          <w:lang w:val="ar_AE" w:bidi="ar_AE"/>
        </w:rPr>
        <w:t xml:space="preserve">؛ </w:t>
      </w:r>
      <w:r>
        <w:rPr>
          <w:rtl/>
          <w:cs/>
          <w:lang w:val="ar_AE" w:bidi="ar_AE"/>
        </w:rPr>
        <w:t>32:8</w:t>
      </w:r>
      <w:r>
        <w:rPr>
          <w:rtl/>
          <w:cs/>
          <w:lang w:val="ar_AE" w:bidi="ar_AE"/>
        </w:rPr>
        <w:t xml:space="preserve">؛ </w:t>
      </w:r>
      <w:r>
        <w:rPr>
          <w:rtl/>
          <w:cs/>
          <w:lang w:val="ar_AE" w:bidi="ar_AE"/>
        </w:rPr>
        <w:t>73:24</w:t>
      </w:r>
      <w:r>
        <w:rPr>
          <w:rtl/>
          <w:cs/>
          <w:lang w:val="ar_AE" w:bidi="ar_AE"/>
        </w:rPr>
        <w:t>). • يعتمِدُ المُرَنِّمُ بشكلٍ عميقٍ على الرَّبِّ من أجلِ القوَّةِ والفَرَحِ حتى أنه يشعر بوجود الله عن يمينِهِ تمامًا (</w:t>
      </w:r>
      <w:r>
        <w:rPr>
          <w:rtl/>
          <w:cs/>
          <w:lang w:val="ar_AE" w:bidi="ar_AE"/>
        </w:rPr>
        <w:t>16:11</w:t>
      </w:r>
      <w:r>
        <w:rPr>
          <w:rtl/>
          <w:cs/>
          <w:lang w:val="ar_AE" w:bidi="ar_AE"/>
        </w:rPr>
        <w:t xml:space="preserve">؛ انْظُرْ </w:t>
      </w:r>
      <w:r>
        <w:rPr>
          <w:rtl/>
          <w:cs/>
          <w:lang w:val="ar_AE" w:bidi="ar_AE"/>
        </w:rPr>
        <w:t>73:23</w:t>
      </w:r>
      <w:r>
        <w:rPr>
          <w:rtl/>
          <w:cs/>
          <w:lang w:val="ar_AE" w:bidi="ar_AE"/>
        </w:rPr>
        <w:t xml:space="preserve">؛ </w:t>
      </w:r>
      <w:r>
        <w:rPr>
          <w:rtl/>
          <w:cs/>
          <w:lang w:val="ar_AE" w:bidi="ar_AE"/>
        </w:rPr>
        <w:t>109:31</w:t>
      </w:r>
      <w:r>
        <w:rPr>
          <w:rtl/>
          <w:cs/>
          <w:lang w:val="ar_AE" w:bidi="ar_AE"/>
        </w:rPr>
        <w:t xml:space="preserve">؛ </w:t>
      </w:r>
      <w:r>
        <w:rPr>
          <w:rtl/>
          <w:cs/>
          <w:lang w:val="ar_AE" w:bidi="ar_AE"/>
        </w:rPr>
        <w:t>110:1</w:t>
      </w:r>
      <w:r>
        <w:rPr>
          <w:rtl/>
          <w:cs/>
          <w:lang w:val="ar_AE" w:bidi="ar_AE"/>
        </w:rPr>
        <w:t xml:space="preserve">، </w:t>
      </w:r>
      <w:r>
        <w:rPr>
          <w:rtl/>
          <w:cs/>
          <w:lang w:val="ar_AE" w:bidi="ar_AE"/>
        </w:rPr>
        <w:t>5</w:t>
      </w:r>
      <w:r>
        <w:rPr>
          <w:rtl/>
          <w:cs/>
          <w:lang w:val="ar_AE" w:bidi="ar_AE"/>
        </w:rPr>
        <w:t xml:space="preserve">؛ </w:t>
      </w:r>
      <w:r>
        <w:rPr>
          <w:rtl/>
          <w:cs/>
          <w:lang w:val="ar_AE" w:bidi="ar_AE"/>
        </w:rPr>
        <w:t>121:5</w:t>
      </w:r>
      <w:r>
        <w:rPr>
          <w:rtl/>
          <w:cs/>
          <w:lang w:val="ar_AE" w:bidi="ar_AE"/>
        </w:rPr>
        <w:t xml:space="preserve">). • اقتبسَ الرَّسُول بُطْرُس كلمات المزمور </w:t>
      </w:r>
      <w:r>
        <w:rPr>
          <w:rtl/>
          <w:cs/>
          <w:lang w:val="ar_AE" w:bidi="ar_AE"/>
        </w:rPr>
        <w:t>16:8–11</w:t>
      </w:r>
      <w:r>
        <w:rPr>
          <w:rtl/>
          <w:cs/>
          <w:lang w:val="ar_AE" w:bidi="ar_AE"/>
        </w:rPr>
        <w:t xml:space="preserve"> في عِظَتِهِ يومَ الخمسين (</w:t>
      </w:r>
      <w:r>
        <w:rPr>
          <w:rtl/>
          <w:cs/>
          <w:lang w:val="ar_AE" w:bidi="ar_AE"/>
        </w:rPr>
        <w:t>أَعْمَال الرُّسُل 2:25–28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9:16–11</w:t>
      </w:r>
      <w:r>
        <w:rPr>
          <w:rtl/>
          <w:cs/>
          <w:lang w:val="ar_AE" w:bidi="ar_AE"/>
        </w:rPr>
      </w:r>
    </w:p>
    <w:p>
      <w:pPr>
        <w:bidi/>
      </w:pPr>
      <w:r>
        <w:rPr>
          <w:rtl/>
          <w:cs/>
          <w:lang w:val="ar_AE" w:bidi="ar_AE"/>
        </w:rPr>
      </w:r>
      <w:r>
        <w:rPr>
          <w:rtl/>
          <w:cs/>
          <w:lang w:val="ar_AE" w:bidi="ar_AE"/>
        </w:rPr>
        <w:t xml:space="preserve">إدراكُ المُرَنِّم بأن المَوتَ لا يمكِنُ أن يَفْصِلَهُ عن الرَّبِّ يعزِّزُ من ثِقَتِهِ. مع أنه يَخْشَى الانفصال عن الرِّبِّ (انْظُرْ </w:t>
      </w:r>
      <w:r>
        <w:rPr>
          <w:rtl/>
          <w:cs/>
          <w:lang w:val="ar_AE" w:bidi="ar_AE"/>
        </w:rPr>
        <w:t>13:3–4</w:t>
      </w:r>
      <w:r>
        <w:rPr>
          <w:rtl/>
          <w:cs/>
          <w:lang w:val="ar_AE" w:bidi="ar_AE"/>
        </w:rPr>
        <w:t xml:space="preserve">)، يظلُّ واثِقًا من رؤيتِهِ (انْظُرْ </w:t>
      </w:r>
      <w:r>
        <w:rPr>
          <w:rtl/>
          <w:cs/>
          <w:lang w:val="ar_AE" w:bidi="ar_AE"/>
        </w:rPr>
        <w:t>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10:16</w:t>
      </w:r>
      <w:r>
        <w:rPr>
          <w:rtl/>
          <w:cs/>
          <w:lang w:val="ar_AE" w:bidi="ar_AE"/>
        </w:rPr>
      </w:r>
    </w:p>
    <w:p>
      <w:pPr>
        <w:bidi/>
      </w:pPr>
      <w:r>
        <w:rPr>
          <w:rtl/>
          <w:cs/>
          <w:lang w:val="ar_AE" w:bidi="ar_AE"/>
        </w:rPr>
      </w:r>
      <w:r>
        <w:rPr>
          <w:rtl/>
          <w:cs/>
          <w:lang w:val="ar_AE" w:bidi="ar_AE"/>
        </w:rPr>
        <w:t>يعبر المُرَّنِم عن ثِقَتِهِ بأن الحياةَ سوف تستَمِرُّ بعد المَوْتِ. وقد طَبَّق الرُّسُل هذا النَّص على قيامَةِ الرَّبِّ يَسُوع (</w:t>
      </w:r>
      <w:r>
        <w:rPr>
          <w:rtl/>
          <w:cs/>
          <w:lang w:val="ar_AE" w:bidi="ar_AE"/>
        </w:rPr>
        <w:t>أَعْمَال الرُّسُل 2:25–33</w:t>
      </w:r>
      <w:r>
        <w:rPr>
          <w:rtl/>
          <w:cs/>
          <w:lang w:val="ar_AE" w:bidi="ar_AE"/>
        </w:rPr>
        <w:t xml:space="preserve">؛ </w:t>
      </w:r>
      <w:r>
        <w:rPr>
          <w:rtl/>
          <w:cs/>
          <w:lang w:val="ar_AE" w:bidi="ar_AE"/>
        </w:rPr>
        <w:t>13:35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11:16</w:t>
      </w:r>
      <w:r>
        <w:rPr>
          <w:rtl/>
          <w:cs/>
          <w:lang w:val="ar_AE" w:bidi="ar_AE"/>
        </w:rPr>
      </w:r>
    </w:p>
    <w:p>
      <w:pPr>
        <w:bidi/>
      </w:pPr>
      <w:r>
        <w:rPr>
          <w:rtl/>
          <w:cs/>
          <w:lang w:val="ar_AE" w:bidi="ar_AE"/>
        </w:rPr>
      </w:r>
      <w:r>
        <w:rPr>
          <w:rtl/>
          <w:cs/>
          <w:lang w:val="ar_AE" w:bidi="ar_AE"/>
        </w:rPr>
        <w:t xml:space="preserve">أَمَامَكَ: انْظُرْ </w:t>
      </w:r>
      <w:r>
        <w:rPr>
          <w:rtl/>
          <w:cs/>
          <w:lang w:val="ar_AE" w:bidi="ar_AE"/>
        </w:rPr>
        <w:t>16:7–8</w:t>
      </w:r>
      <w:r>
        <w:rPr>
          <w:rtl/>
          <w:cs/>
          <w:lang w:val="ar_AE" w:bidi="ar_AE"/>
        </w:rPr>
        <w:t xml:space="preserve">؛ </w:t>
      </w:r>
      <w:r>
        <w:rPr>
          <w:rtl/>
          <w:cs/>
          <w:lang w:val="ar_AE" w:bidi="ar_AE"/>
        </w:rPr>
        <w:t>110:1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1:17</w:t>
      </w:r>
      <w:r>
        <w:rPr>
          <w:rtl/>
          <w:cs/>
          <w:lang w:val="ar_AE" w:bidi="ar_AE"/>
        </w:rPr>
      </w:r>
    </w:p>
    <w:p>
      <w:pPr>
        <w:bidi/>
      </w:pPr>
      <w:r>
        <w:rPr>
          <w:rtl/>
          <w:cs/>
          <w:lang w:val="ar_AE" w:bidi="ar_AE"/>
        </w:rPr>
      </w:r>
      <w:r>
        <w:rPr>
          <w:rtl/>
          <w:cs/>
          <w:lang w:val="ar_AE" w:bidi="ar_AE"/>
        </w:rPr>
        <w:t xml:space="preserve">صَلاة المُرَنِّم في هذا المزمور مِنْ </w:t>
      </w:r>
      <w:r>
        <w:rPr>
          <w:b/>
          <w:rtl/>
          <w:cs/>
          <w:lang w:val="ar_AE" w:bidi="ar_AE"/>
        </w:rPr>
        <w:t>شَفَتَيْنِ بِلاَ غِشٍّ</w:t>
      </w:r>
      <w:r>
        <w:rPr>
          <w:rtl/>
          <w:cs/>
          <w:lang w:val="ar_AE" w:bidi="ar_AE"/>
        </w:rPr>
        <w:t>: الخداع هو ما يُمَيِّزُ الأشرارَ. يَرفُضُ الأتقياءُ هذا الخداع باعتباره وصمَةَ عارٍ في الشخصية، ويسعون للنَّجَاةِ من مثْلِ هؤلاءِ الأشخاصِ (</w:t>
      </w:r>
      <w:r>
        <w:rPr>
          <w:rtl/>
          <w:cs/>
          <w:lang w:val="ar_AE" w:bidi="ar_AE"/>
        </w:rPr>
        <w:t>5:6</w:t>
      </w:r>
      <w:r>
        <w:rPr>
          <w:rtl/>
          <w:cs/>
          <w:lang w:val="ar_AE" w:bidi="ar_AE"/>
        </w:rPr>
        <w:t xml:space="preserve">؛ </w:t>
      </w:r>
      <w:r>
        <w:rPr>
          <w:rtl/>
          <w:cs/>
          <w:lang w:val="ar_AE" w:bidi="ar_AE"/>
        </w:rPr>
        <w:t>43:1</w:t>
      </w:r>
      <w:r>
        <w:rPr>
          <w:rtl/>
          <w:cs/>
          <w:lang w:val="ar_AE" w:bidi="ar_AE"/>
        </w:rPr>
        <w:t xml:space="preserve">؛ </w:t>
      </w:r>
      <w:r>
        <w:rPr>
          <w:rtl/>
          <w:cs/>
          <w:lang w:val="ar_AE" w:bidi="ar_AE"/>
        </w:rPr>
        <w:t>120:2</w:t>
      </w:r>
      <w:r>
        <w:rPr>
          <w:rtl/>
          <w:cs/>
          <w:lang w:val="ar_AE" w:bidi="ar_AE"/>
        </w:rPr>
        <w:t>). يُحِبُّ الأتقياءُ الأمانَةَ، والحَقَّ، والاستقامَةَ (</w:t>
      </w:r>
      <w:r>
        <w:rPr>
          <w:rtl/>
          <w:cs/>
          <w:lang w:val="ar_AE" w:bidi="ar_AE"/>
        </w:rPr>
        <w:t>15:2–3</w:t>
      </w:r>
      <w:r>
        <w:rPr>
          <w:rtl/>
          <w:cs/>
          <w:lang w:val="ar_AE" w:bidi="ar_AE"/>
        </w:rPr>
        <w:t xml:space="preserve">؛ </w:t>
      </w:r>
      <w:r>
        <w:rPr>
          <w:rtl/>
          <w:cs/>
          <w:lang w:val="ar_AE" w:bidi="ar_AE"/>
        </w:rPr>
        <w:t>24:4</w:t>
      </w:r>
      <w:r>
        <w:rPr>
          <w:rtl/>
          <w:cs/>
          <w:lang w:val="ar_AE" w:bidi="ar_AE"/>
        </w:rPr>
        <w:t xml:space="preserve">؛ </w:t>
      </w:r>
      <w:r>
        <w:rPr>
          <w:rtl/>
          <w:cs/>
          <w:lang w:val="ar_AE" w:bidi="ar_AE"/>
        </w:rPr>
        <w:t>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1:17–15</w:t>
      </w:r>
      <w:r>
        <w:rPr>
          <w:rtl/>
          <w:cs/>
          <w:lang w:val="ar_AE" w:bidi="ar_AE"/>
        </w:rPr>
      </w:r>
    </w:p>
    <w:p>
      <w:pPr>
        <w:bidi/>
      </w:pPr>
      <w:r>
        <w:rPr>
          <w:rtl/>
          <w:cs/>
          <w:lang w:val="ar_AE" w:bidi="ar_AE"/>
        </w:rPr>
      </w:r>
      <w:r>
        <w:rPr>
          <w:rtl/>
          <w:cs/>
          <w:lang w:val="ar_AE" w:bidi="ar_AE"/>
        </w:rPr>
        <w:t>يَتَضَرَّعُ المُرَنِّمُ طالِبًا حماية الله وتبريرِه، كما يؤكِّد كاتِبُ المزمور على استقامَتِهِ الشَّخْصِيَّةِ، ويُصَلِّي أن ينتَصِرَ الرَّبُّ على أعدائِهِ الشرسين.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3:17</w:t>
      </w:r>
      <w:r>
        <w:rPr>
          <w:rtl/>
          <w:cs/>
          <w:lang w:val="ar_AE" w:bidi="ar_AE"/>
        </w:rPr>
      </w:r>
    </w:p>
    <w:p>
      <w:pPr>
        <w:bidi/>
      </w:pPr>
      <w:r>
        <w:rPr>
          <w:rtl/>
          <w:cs/>
          <w:lang w:val="ar_AE" w:bidi="ar_AE"/>
        </w:rPr>
      </w:r>
      <w:r>
        <w:rPr>
          <w:rtl/>
          <w:cs/>
          <w:lang w:val="ar_AE" w:bidi="ar_AE"/>
        </w:rPr>
        <w:t xml:space="preserve">على الرُّغْم من أنه ليس كاملاً، يستودِعُ المُرَنِّم نفسَهٌ بين يدي الرَّبِّ. لا يريد أن يُخْطِئ بالخِدَاعِ، أو التَّمَلُّقِ، أو النَّمِيمَةِ (انْظُرْ </w:t>
      </w:r>
      <w:r>
        <w:rPr>
          <w:rtl/>
          <w:cs/>
          <w:lang w:val="ar_AE" w:bidi="ar_AE"/>
        </w:rPr>
        <w:t>10:7</w:t>
      </w:r>
      <w:r>
        <w:rPr>
          <w:rtl/>
          <w:cs/>
          <w:lang w:val="ar_AE" w:bidi="ar_AE"/>
        </w:rPr>
        <w:t xml:space="preserve">؛ </w:t>
      </w:r>
      <w:r>
        <w:rPr>
          <w:rtl/>
          <w:cs/>
          <w:lang w:val="ar_AE" w:bidi="ar_AE"/>
        </w:rPr>
        <w:t>15:2–3</w:t>
      </w:r>
      <w:r>
        <w:rPr>
          <w:rtl/>
          <w:cs/>
          <w:lang w:val="ar_AE" w:bidi="ar_AE"/>
        </w:rPr>
        <w:t xml:space="preserve">؛ </w:t>
      </w:r>
      <w:r>
        <w:rPr>
          <w:rtl/>
          <w:cs/>
          <w:lang w:val="ar_AE" w:bidi="ar_AE"/>
        </w:rPr>
        <w:t>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3:17–5</w:t>
      </w:r>
      <w:r>
        <w:rPr>
          <w:rtl/>
          <w:cs/>
          <w:lang w:val="ar_AE" w:bidi="ar_AE"/>
        </w:rPr>
      </w:r>
    </w:p>
    <w:p>
      <w:pPr>
        <w:bidi/>
      </w:pPr>
      <w:r>
        <w:rPr>
          <w:rtl/>
          <w:cs/>
          <w:lang w:val="ar_AE" w:bidi="ar_AE"/>
        </w:rPr>
      </w:r>
      <w:r>
        <w:rPr>
          <w:rtl/>
          <w:cs/>
          <w:lang w:val="ar_AE" w:bidi="ar_AE"/>
        </w:rPr>
        <w:t>يُجَاهِر المُرَنِّمُ بِنَقَاوِتِهِ (</w:t>
      </w:r>
      <w:r>
        <w:rPr>
          <w:rtl/>
          <w:cs/>
          <w:lang w:val="ar_AE" w:bidi="ar_AE"/>
        </w:rPr>
        <w:t>17:1</w:t>
      </w:r>
      <w:r>
        <w:rPr>
          <w:rtl/>
          <w:cs/>
          <w:lang w:val="ar_AE" w:bidi="ar_AE"/>
        </w:rPr>
        <w:t>) وَيَضَعُ نَفْسَهُ تحتَ الالتزام بحياةِ الاسْتِقَامَةِ بكونِهِ مُنْفَتِحًا على فَحْصِ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6:17–9</w:t>
      </w:r>
      <w:r>
        <w:rPr>
          <w:rtl/>
          <w:cs/>
          <w:lang w:val="ar_AE" w:bidi="ar_AE"/>
        </w:rPr>
      </w:r>
    </w:p>
    <w:p>
      <w:pPr>
        <w:bidi/>
      </w:pPr>
      <w:r>
        <w:rPr>
          <w:rtl/>
          <w:cs/>
          <w:lang w:val="ar_AE" w:bidi="ar_AE"/>
        </w:rPr>
      </w:r>
      <w:r>
        <w:rPr>
          <w:rtl/>
          <w:cs/>
          <w:lang w:val="ar_AE" w:bidi="ar_AE"/>
        </w:rPr>
        <w:t xml:space="preserve">هذه الصَّلَاةُ طلبًا لرعايَةِ الله تُذَكِّرنا بنفس الالتماس الذي بدأ به المُرَنِّمُ في </w:t>
      </w:r>
      <w:r>
        <w:rPr>
          <w:rtl/>
          <w:cs/>
          <w:lang w:val="ar_AE" w:bidi="ar_AE"/>
        </w:rPr>
        <w:t xml:space="preserve">17:1–2 </w:t>
      </w:r>
      <w:r>
        <w:rPr>
          <w:rtl/>
          <w:cs/>
          <w:lang w:val="ar_AE" w:bidi="ar_AE"/>
        </w:rPr>
        <w:t>للعِتْقِ من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8:17</w:t>
      </w:r>
      <w:r>
        <w:rPr>
          <w:rtl/>
          <w:cs/>
          <w:lang w:val="ar_AE" w:bidi="ar_AE"/>
        </w:rPr>
      </w:r>
    </w:p>
    <w:p>
      <w:pPr>
        <w:bidi/>
      </w:pPr>
      <w:r>
        <w:rPr>
          <w:rtl/>
          <w:cs/>
          <w:lang w:val="ar_AE" w:bidi="ar_AE"/>
        </w:rPr>
      </w:r>
      <w:r>
        <w:rPr>
          <w:b/>
          <w:rtl/>
          <w:cs/>
          <w:lang w:val="ar_AE" w:bidi="ar_AE"/>
        </w:rPr>
        <w:t>احْفَظْنِي مِثْلَ حَدَقَةِ الْعَيْنِ</w:t>
      </w:r>
      <w:r>
        <w:rPr>
          <w:rtl/>
          <w:cs/>
          <w:lang w:val="ar_AE" w:bidi="ar_AE"/>
        </w:rPr>
        <w:t xml:space="preserve">: يُعَبِّرُ هذا التصويرُ الاسْتِعَارِيُّ عن اهتمامِ الله ومحبَّتِهِ للمُرَنِّم (انْظُرْ </w:t>
      </w:r>
      <w:r>
        <w:rPr>
          <w:rtl/>
          <w:cs/>
          <w:lang w:val="ar_AE" w:bidi="ar_AE"/>
        </w:rPr>
        <w:t>التَّثْنِية 32:10</w:t>
      </w:r>
      <w:r>
        <w:rPr>
          <w:rtl/>
          <w:cs/>
          <w:lang w:val="ar_AE" w:bidi="ar_AE"/>
        </w:rPr>
        <w:t xml:space="preserve">). • </w:t>
      </w:r>
      <w:r>
        <w:rPr>
          <w:b/>
          <w:rtl/>
          <w:cs/>
          <w:lang w:val="ar_AE" w:bidi="ar_AE"/>
        </w:rPr>
        <w:t>بِظِلِّ جَنَاحَيْكَ</w:t>
      </w:r>
      <w:r>
        <w:rPr>
          <w:rtl/>
          <w:cs/>
          <w:lang w:val="ar_AE" w:bidi="ar_AE"/>
        </w:rPr>
        <w:t>: ظلُّ جَنَاحِ اللهِ مكانٌ يٌتِيحٌ للمُرَنِّم الحمايةَ من الأعداءِ والبلايا (</w:t>
      </w:r>
      <w:r>
        <w:rPr>
          <w:rtl/>
          <w:cs/>
          <w:lang w:val="ar_AE" w:bidi="ar_AE"/>
        </w:rPr>
        <w:t>المزمور 36:7</w:t>
      </w:r>
      <w:r>
        <w:rPr>
          <w:rtl/>
          <w:cs/>
          <w:lang w:val="ar_AE" w:bidi="ar_AE"/>
        </w:rPr>
        <w:t xml:space="preserve">؛ </w:t>
      </w:r>
      <w:r>
        <w:rPr>
          <w:rtl/>
          <w:cs/>
          <w:lang w:val="ar_AE" w:bidi="ar_AE"/>
        </w:rPr>
        <w:t>57:1</w:t>
      </w:r>
      <w:r>
        <w:rPr>
          <w:rtl/>
          <w:cs/>
          <w:lang w:val="ar_AE" w:bidi="ar_AE"/>
        </w:rPr>
        <w:t xml:space="preserve">؛ </w:t>
      </w:r>
      <w:r>
        <w:rPr>
          <w:rtl/>
          <w:cs/>
          <w:lang w:val="ar_AE" w:bidi="ar_AE"/>
        </w:rPr>
        <w:t>61:4</w:t>
      </w:r>
      <w:r>
        <w:rPr>
          <w:rtl/>
          <w:cs/>
          <w:lang w:val="ar_AE" w:bidi="ar_AE"/>
        </w:rPr>
        <w:t xml:space="preserve">؛ </w:t>
      </w:r>
      <w:r>
        <w:rPr>
          <w:rtl/>
          <w:cs/>
          <w:lang w:val="ar_AE" w:bidi="ar_AE"/>
        </w:rPr>
        <w:t>63:7</w:t>
      </w:r>
      <w:r>
        <w:rPr>
          <w:rtl/>
          <w:cs/>
          <w:lang w:val="ar_AE" w:bidi="ar_AE"/>
        </w:rPr>
        <w:t xml:space="preserve">؛ </w:t>
      </w:r>
      <w:r>
        <w:rPr>
          <w:rtl/>
          <w:cs/>
          <w:lang w:val="ar_AE" w:bidi="ar_AE"/>
        </w:rPr>
        <w:t>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13:17–14</w:t>
      </w:r>
      <w:r>
        <w:rPr>
          <w:rtl/>
          <w:cs/>
          <w:lang w:val="ar_AE" w:bidi="ar_AE"/>
        </w:rPr>
      </w:r>
    </w:p>
    <w:p>
      <w:pPr>
        <w:bidi/>
      </w:pPr>
      <w:r>
        <w:rPr>
          <w:rtl/>
          <w:cs/>
          <w:lang w:val="ar_AE" w:bidi="ar_AE"/>
        </w:rPr>
      </w:r>
      <w:r>
        <w:rPr>
          <w:rtl/>
          <w:cs/>
          <w:lang w:val="ar_AE" w:bidi="ar_AE"/>
        </w:rPr>
        <w:t>يُصَلِّي المُرَنِّمُ بِثِقَةٍ من أجلِ نُصْرَةِ الرَّبِّ، وهو يَعْلَمُ أن الله يمتَلِكُ قدرةً تفوقُ فَعَلَةَ الشَّرِّ. يَجِدُ المُرَنِّمُ فَرَحَهُ في مِيرَاثِ الرَّبِّ (</w:t>
      </w:r>
      <w:r>
        <w:rPr>
          <w:rtl/>
          <w:cs/>
          <w:lang w:val="ar_AE" w:bidi="ar_AE"/>
        </w:rPr>
        <w:t>16:5</w:t>
      </w:r>
      <w:r>
        <w:rPr>
          <w:rtl/>
          <w:cs/>
          <w:lang w:val="ar_AE" w:bidi="ar_AE"/>
        </w:rPr>
        <w:t>)، بينما يَبْحَثُ الأشرارُ عن الفَرَحِ في هذا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15:17</w:t>
      </w:r>
      <w:r>
        <w:rPr>
          <w:rtl/>
          <w:cs/>
          <w:lang w:val="ar_AE" w:bidi="ar_AE"/>
        </w:rPr>
      </w:r>
    </w:p>
    <w:p>
      <w:pPr>
        <w:bidi/>
      </w:pPr>
      <w:r>
        <w:rPr>
          <w:rtl/>
          <w:cs/>
          <w:lang w:val="ar_AE" w:bidi="ar_AE"/>
        </w:rPr>
      </w:r>
      <w:r>
        <w:rPr>
          <w:b/>
          <w:rtl/>
          <w:cs/>
          <w:lang w:val="ar_AE" w:bidi="ar_AE"/>
        </w:rPr>
        <w:t>أَنْظُرُ وَجْهَكَ</w:t>
      </w:r>
      <w:r>
        <w:rPr>
          <w:rtl/>
          <w:cs/>
          <w:lang w:val="ar_AE" w:bidi="ar_AE"/>
        </w:rPr>
        <w:t>: لا يسمَحُ المُرَنِّم للمَخَاوِفِ المُؤَقَّتَة التي يثيرها الخُصُومُ أن تَحُولَ دون اخْتِبَارِهِ لِعَلَاقَةٍ حقيقِيَّةٍ ودَائِمَةٍ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1:18</w:t>
      </w:r>
      <w:r>
        <w:rPr>
          <w:rtl/>
          <w:cs/>
          <w:lang w:val="ar_AE" w:bidi="ar_AE"/>
        </w:rPr>
      </w:r>
    </w:p>
    <w:p>
      <w:pPr>
        <w:bidi/>
      </w:pPr>
      <w:r>
        <w:rPr>
          <w:rtl/>
          <w:cs/>
          <w:lang w:val="ar_AE" w:bidi="ar_AE"/>
        </w:rPr>
      </w:r>
      <w:r>
        <w:rPr>
          <w:b/>
          <w:rtl/>
          <w:cs/>
          <w:lang w:val="ar_AE" w:bidi="ar_AE"/>
        </w:rPr>
        <w:t>الرَّبُّ:</w:t>
      </w:r>
      <w:r>
        <w:rPr>
          <w:rtl/>
          <w:cs/>
          <w:lang w:val="ar_AE" w:bidi="ar_AE"/>
        </w:rPr>
        <w:t xml:space="preserve"> يهتمُّ بإقامة مملكة إلهية على الأرْضِ (انْظُرْ </w:t>
      </w:r>
      <w:r>
        <w:rPr>
          <w:rtl/>
          <w:cs/>
          <w:lang w:val="ar_AE" w:bidi="ar_AE"/>
        </w:rPr>
        <w:t>78:70</w:t>
      </w:r>
      <w:r>
        <w:rPr>
          <w:rtl/>
          <w:cs/>
          <w:lang w:val="ar_AE" w:bidi="ar_AE"/>
        </w:rPr>
        <w:t xml:space="preserve">؛ </w:t>
      </w:r>
      <w:r>
        <w:rPr>
          <w:rtl/>
          <w:cs/>
          <w:lang w:val="ar_AE" w:bidi="ar_AE"/>
        </w:rPr>
        <w:t>132:10</w:t>
      </w:r>
      <w:r>
        <w:rPr>
          <w:rtl/>
          <w:cs/>
          <w:lang w:val="ar_AE" w:bidi="ar_AE"/>
        </w:rPr>
        <w:t xml:space="preserve">؛ </w:t>
      </w:r>
      <w:r>
        <w:rPr>
          <w:rtl/>
          <w:cs/>
          <w:lang w:val="ar_AE" w:bidi="ar_AE"/>
        </w:rPr>
        <w:t>144:10</w:t>
      </w:r>
      <w:r>
        <w:rPr>
          <w:rtl/>
          <w:cs/>
          <w:lang w:val="ar_AE" w:bidi="ar_AE"/>
        </w:rPr>
        <w:t xml:space="preserve">). • أنقذ الرَّبُّ المَلِك داود من جميع أعدائِهِ عندما مَكَّنه من الانتصار عليهم (انْظُرْ </w:t>
      </w:r>
      <w:r>
        <w:rPr>
          <w:rtl/>
          <w:cs/>
          <w:lang w:val="ar_AE" w:bidi="ar_AE"/>
        </w:rPr>
        <w:t>2 صَمُوئِيل 8:1–14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1:18–50</w:t>
      </w:r>
      <w:r>
        <w:rPr>
          <w:rtl/>
          <w:cs/>
          <w:lang w:val="ar_AE" w:bidi="ar_AE"/>
        </w:rPr>
      </w:r>
    </w:p>
    <w:p>
      <w:pPr>
        <w:bidi/>
      </w:pPr>
      <w:r>
        <w:rPr>
          <w:rtl/>
          <w:cs/>
          <w:lang w:val="ar_AE" w:bidi="ar_AE"/>
        </w:rPr>
      </w:r>
      <w:r>
        <w:rPr>
          <w:rtl/>
          <w:cs/>
          <w:lang w:val="ar_AE" w:bidi="ar_AE"/>
        </w:rPr>
        <w:t xml:space="preserve">هذه الدراما المَلَكِيَّة للإنْقَاذِ الإلهي (الموجودة أيضًا مع اختلافات طفيفة في </w:t>
      </w:r>
      <w:r>
        <w:rPr>
          <w:rtl/>
          <w:cs/>
          <w:lang w:val="ar_AE" w:bidi="ar_AE"/>
        </w:rPr>
        <w:t>2 صَمُوئِيل 22:1–51</w:t>
      </w:r>
      <w:r>
        <w:rPr>
          <w:rtl/>
          <w:cs/>
          <w:lang w:val="ar_AE" w:bidi="ar_AE"/>
        </w:rPr>
        <w:t xml:space="preserve">) تُشَجِّعُ القُرَّاء الذين يتابِعُون قَصَائِدَ الرِّثَاءِ والطِّلبات من أجل الإنقاذ في </w:t>
      </w:r>
      <w:r>
        <w:rPr>
          <w:rtl/>
          <w:cs/>
          <w:lang w:val="ar_AE" w:bidi="ar_AE"/>
        </w:rPr>
        <w:t>المزمورَيْن 16</w:t>
      </w:r>
      <w:r>
        <w:rPr>
          <w:rtl/>
          <w:cs/>
          <w:lang w:val="ar_AE" w:bidi="ar_AE"/>
        </w:rPr>
        <w:t xml:space="preserve"> و</w:t>
      </w:r>
      <w:r>
        <w:rPr>
          <w:rtl/>
          <w:cs/>
          <w:lang w:val="ar_AE" w:bidi="ar_AE"/>
        </w:rPr>
        <w:t>17</w:t>
      </w:r>
      <w:r>
        <w:rPr>
          <w:rtl/>
          <w:cs/>
          <w:lang w:val="ar_AE" w:bidi="ar_AE"/>
        </w:rPr>
        <w:t>. يَصِفُ المرَنِّمُ الطبيعة الدِّرامِيَّة للإنقاذ الإلهي بثلاثِ طُرُقٍ متنوعة (</w:t>
      </w:r>
      <w:r>
        <w:rPr>
          <w:rtl/>
          <w:cs/>
          <w:lang w:val="ar_AE" w:bidi="ar_AE"/>
        </w:rPr>
        <w:t>18:7–15</w:t>
      </w:r>
      <w:r>
        <w:rPr>
          <w:rtl/>
          <w:cs/>
          <w:lang w:val="ar_AE" w:bidi="ar_AE"/>
        </w:rPr>
        <w:t xml:space="preserve">، </w:t>
      </w:r>
      <w:r>
        <w:rPr>
          <w:rtl/>
          <w:cs/>
          <w:lang w:val="ar_AE" w:bidi="ar_AE"/>
        </w:rPr>
        <w:t>16–19</w:t>
      </w:r>
      <w:r>
        <w:rPr>
          <w:rtl/>
          <w:cs/>
          <w:lang w:val="ar_AE" w:bidi="ar_AE"/>
        </w:rPr>
        <w:t xml:space="preserve">، </w:t>
      </w:r>
      <w:r>
        <w:rPr>
          <w:rtl/>
          <w:cs/>
          <w:lang w:val="ar_AE" w:bidi="ar_AE"/>
        </w:rPr>
        <w:t>30–36</w:t>
      </w:r>
      <w:r>
        <w:rPr>
          <w:rtl/>
          <w:cs/>
          <w:lang w:val="ar_AE" w:bidi="ar_AE"/>
        </w:rPr>
        <w:t>). كما يُقدِّم المزمور رجاءً بأن الابن المستقبَلِيَّ للمَلِكِ داود سوف ينتصر بالتمام على الشَّرِّ (</w:t>
      </w:r>
      <w:r>
        <w:rPr>
          <w:rtl/>
          <w:cs/>
          <w:lang w:val="ar_AE" w:bidi="ar_AE"/>
        </w:rPr>
        <w:t>18:43–50</w:t>
      </w:r>
      <w:r>
        <w:rPr>
          <w:rtl/>
          <w:cs/>
          <w:lang w:val="ar_AE" w:bidi="ar_AE"/>
        </w:rPr>
        <w:t xml:space="preserve">؛ قارن </w:t>
      </w:r>
      <w:r>
        <w:rPr>
          <w:rtl/>
          <w:cs/>
          <w:lang w:val="ar_AE" w:bidi="ar_AE"/>
        </w:rPr>
        <w:t>المزمور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2:18</w:t>
      </w:r>
      <w:r>
        <w:rPr>
          <w:rtl/>
          <w:cs/>
          <w:lang w:val="ar_AE" w:bidi="ar_AE"/>
        </w:rPr>
      </w:r>
    </w:p>
    <w:p>
      <w:pPr>
        <w:bidi/>
      </w:pPr>
      <w:r>
        <w:rPr>
          <w:rtl/>
          <w:cs/>
          <w:lang w:val="ar_AE" w:bidi="ar_AE"/>
        </w:rPr>
      </w:r>
      <w:r>
        <w:rPr>
          <w:rtl/>
          <w:cs/>
          <w:lang w:val="ar_AE" w:bidi="ar_AE"/>
        </w:rPr>
        <w:t>التُّرْسِ صورة استعارية عن الحماية، الخلاص، والنُّصْرَةِ (</w:t>
      </w:r>
      <w:r>
        <w:rPr>
          <w:rtl/>
          <w:cs/>
          <w:lang w:val="ar_AE" w:bidi="ar_AE"/>
        </w:rPr>
        <w:t>7:10</w:t>
      </w:r>
      <w:r>
        <w:rPr>
          <w:rtl/>
          <w:cs/>
          <w:lang w:val="ar_AE" w:bidi="ar_AE"/>
        </w:rPr>
        <w:t xml:space="preserve">؛ </w:t>
      </w:r>
      <w:r>
        <w:rPr>
          <w:rtl/>
          <w:cs/>
          <w:lang w:val="ar_AE" w:bidi="ar_AE"/>
        </w:rPr>
        <w:t>18:2</w:t>
      </w:r>
      <w:r>
        <w:rPr>
          <w:rtl/>
          <w:cs/>
          <w:lang w:val="ar_AE" w:bidi="ar_AE"/>
        </w:rPr>
        <w:t xml:space="preserve">، </w:t>
      </w:r>
      <w:r>
        <w:rPr>
          <w:rtl/>
          <w:cs/>
          <w:lang w:val="ar_AE" w:bidi="ar_AE"/>
        </w:rPr>
        <w:t>30</w:t>
      </w:r>
      <w:r>
        <w:rPr>
          <w:rtl/>
          <w:cs/>
          <w:lang w:val="ar_AE" w:bidi="ar_AE"/>
        </w:rPr>
        <w:t xml:space="preserve">، </w:t>
      </w:r>
      <w:r>
        <w:rPr>
          <w:rtl/>
          <w:cs/>
          <w:lang w:val="ar_AE" w:bidi="ar_AE"/>
        </w:rPr>
        <w:t>35</w:t>
      </w:r>
      <w:r>
        <w:rPr>
          <w:rtl/>
          <w:cs/>
          <w:lang w:val="ar_AE" w:bidi="ar_AE"/>
        </w:rPr>
        <w:t xml:space="preserve">؛ </w:t>
      </w:r>
      <w:r>
        <w:rPr>
          <w:rtl/>
          <w:cs/>
          <w:lang w:val="ar_AE" w:bidi="ar_AE"/>
        </w:rPr>
        <w:t>84:11</w:t>
      </w:r>
      <w:r>
        <w:rPr>
          <w:rtl/>
          <w:cs/>
          <w:lang w:val="ar_AE" w:bidi="ar_AE"/>
        </w:rPr>
        <w:t xml:space="preserve">؛ </w:t>
      </w:r>
      <w:r>
        <w:rPr>
          <w:rtl/>
          <w:cs/>
          <w:lang w:val="ar_AE" w:bidi="ar_AE"/>
        </w:rPr>
        <w:t>91:4</w:t>
      </w:r>
      <w:r>
        <w:rPr>
          <w:rtl/>
          <w:cs/>
          <w:lang w:val="ar_AE" w:bidi="ar_AE"/>
        </w:rPr>
        <w:t xml:space="preserve">؛ </w:t>
      </w:r>
      <w:r>
        <w:rPr>
          <w:rtl/>
          <w:cs/>
          <w:lang w:val="ar_AE" w:bidi="ar_AE"/>
        </w:rPr>
        <w:t>115:9</w:t>
      </w:r>
      <w:r>
        <w:rPr>
          <w:rtl/>
          <w:cs/>
          <w:lang w:val="ar_AE" w:bidi="ar_AE"/>
        </w:rPr>
        <w:t xml:space="preserve">، </w:t>
      </w:r>
      <w:r>
        <w:rPr>
          <w:rtl/>
          <w:cs/>
          <w:lang w:val="ar_AE" w:bidi="ar_AE"/>
        </w:rPr>
        <w:t>10</w:t>
      </w:r>
      <w:r>
        <w:rPr>
          <w:rtl/>
          <w:cs/>
          <w:lang w:val="ar_AE" w:bidi="ar_AE"/>
        </w:rPr>
        <w:t xml:space="preserve">، </w:t>
      </w:r>
      <w:r>
        <w:rPr>
          <w:rtl/>
          <w:cs/>
          <w:lang w:val="ar_AE" w:bidi="ar_AE"/>
        </w:rPr>
        <w:t>11</w:t>
      </w:r>
      <w:r>
        <w:rPr>
          <w:rtl/>
          <w:cs/>
          <w:lang w:val="ar_AE" w:bidi="ar_AE"/>
        </w:rPr>
        <w:t xml:space="preserve">؛ </w:t>
      </w:r>
      <w:r>
        <w:rPr>
          <w:rtl/>
          <w:cs/>
          <w:lang w:val="ar_AE" w:bidi="ar_AE"/>
        </w:rPr>
        <w:t>119:114</w:t>
      </w:r>
      <w:r>
        <w:rPr>
          <w:rtl/>
          <w:cs/>
          <w:lang w:val="ar_AE" w:bidi="ar_AE"/>
        </w:rPr>
        <w:t xml:space="preserve">؛ </w:t>
      </w:r>
      <w:r>
        <w:rPr>
          <w:rtl/>
          <w:cs/>
          <w:lang w:val="ar_AE" w:bidi="ar_AE"/>
        </w:rPr>
        <w:t>144:2</w:t>
      </w:r>
      <w:r>
        <w:rPr>
          <w:rtl/>
          <w:cs/>
          <w:lang w:val="ar_AE" w:bidi="ar_AE"/>
        </w:rPr>
        <w:t>). إنه يُثِيرُ استِجَابَةً تتَّسم بالثِّقَةِ، والانتظار واليقين الزاخر بالتقوى.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3:18</w:t>
      </w:r>
      <w:r>
        <w:rPr>
          <w:rtl/>
          <w:cs/>
          <w:lang w:val="ar_AE" w:bidi="ar_AE"/>
        </w:rPr>
      </w:r>
    </w:p>
    <w:p>
      <w:pPr>
        <w:bidi/>
      </w:pPr>
      <w:r>
        <w:rPr>
          <w:rtl/>
          <w:cs/>
          <w:lang w:val="ar_AE" w:bidi="ar_AE"/>
        </w:rPr>
      </w:r>
      <w:r>
        <w:rPr>
          <w:rtl/>
          <w:cs/>
          <w:lang w:val="ar_AE" w:bidi="ar_AE"/>
        </w:rPr>
        <w:t>الله جَدِيرٌ بالتَّسْبِيحِ بسَبَبِ عَظَمَتِهِ وأمانَتِهِ (</w:t>
      </w:r>
      <w:r>
        <w:rPr>
          <w:rtl/>
          <w:cs/>
          <w:lang w:val="ar_AE" w:bidi="ar_AE"/>
        </w:rPr>
        <w:t>48:1</w:t>
      </w:r>
      <w:r>
        <w:rPr>
          <w:rtl/>
          <w:cs/>
          <w:lang w:val="ar_AE" w:bidi="ar_AE"/>
        </w:rPr>
        <w:t xml:space="preserve">؛ </w:t>
      </w:r>
      <w:r>
        <w:rPr>
          <w:rtl/>
          <w:cs/>
          <w:lang w:val="ar_AE" w:bidi="ar_AE"/>
        </w:rPr>
        <w:t>96:4</w:t>
      </w:r>
      <w:r>
        <w:rPr>
          <w:rtl/>
          <w:cs/>
          <w:lang w:val="ar_AE" w:bidi="ar_AE"/>
        </w:rPr>
        <w:t xml:space="preserve">؛ </w:t>
      </w:r>
      <w:r>
        <w:rPr>
          <w:rtl/>
          <w:cs/>
          <w:lang w:val="ar_AE" w:bidi="ar_AE"/>
        </w:rPr>
        <w:t>145:3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6:18</w:t>
      </w:r>
      <w:r>
        <w:rPr>
          <w:rtl/>
          <w:cs/>
          <w:lang w:val="ar_AE" w:bidi="ar_AE"/>
        </w:rPr>
      </w:r>
    </w:p>
    <w:p>
      <w:pPr>
        <w:bidi/>
      </w:pPr>
      <w:r>
        <w:rPr>
          <w:rtl/>
          <w:cs/>
          <w:lang w:val="ar_AE" w:bidi="ar_AE"/>
        </w:rPr>
      </w:r>
      <w:r>
        <w:rPr>
          <w:rtl/>
          <w:cs/>
          <w:lang w:val="ar_AE" w:bidi="ar_AE"/>
        </w:rPr>
        <w:t>الله في مَسْكَنِ قُدْسِهِ</w:t>
      </w:r>
      <w:r>
        <w:rPr>
          <w:i/>
          <w:rtl/>
          <w:cs/>
          <w:lang w:val="ar_AE" w:bidi="ar_AE"/>
        </w:rPr>
        <w:t>،</w:t>
      </w:r>
      <w:r>
        <w:rPr>
          <w:rtl/>
          <w:cs/>
          <w:lang w:val="ar_AE" w:bidi="ar_AE"/>
        </w:rPr>
        <w:t xml:space="preserve"> الهيكل السماوي (</w:t>
      </w:r>
      <w:r>
        <w:rPr>
          <w:rtl/>
          <w:cs/>
          <w:lang w:val="ar_AE" w:bidi="ar_AE"/>
        </w:rPr>
        <w:t>102:19</w:t>
      </w:r>
      <w:r>
        <w:rPr>
          <w:rtl/>
          <w:cs/>
          <w:lang w:val="ar_AE" w:bidi="ar_AE"/>
        </w:rPr>
        <w:t xml:space="preserve">؛ انْظُرْ </w:t>
      </w:r>
      <w:r>
        <w:rPr>
          <w:rtl/>
          <w:cs/>
          <w:lang w:val="ar_AE" w:bidi="ar_AE"/>
        </w:rPr>
        <w:t>14:2–3</w:t>
      </w:r>
      <w:r>
        <w:rPr>
          <w:rtl/>
          <w:cs/>
          <w:lang w:val="ar_AE" w:bidi="ar_AE"/>
        </w:rPr>
        <w:t xml:space="preserve">). يَعْلَمُ كلَّ شيءٍ، يرى الكلَّ، كما أنه يُبَرِّرُ الأتقياءَ (انْظُرْ </w:t>
      </w:r>
      <w:r>
        <w:rPr>
          <w:rtl/>
          <w:cs/>
          <w:lang w:val="ar_AE" w:bidi="ar_AE"/>
        </w:rPr>
        <w:t>11:3–7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7:18</w:t>
      </w:r>
      <w:r>
        <w:rPr>
          <w:rtl/>
          <w:cs/>
          <w:lang w:val="ar_AE" w:bidi="ar_AE"/>
        </w:rPr>
      </w:r>
    </w:p>
    <w:p>
      <w:pPr>
        <w:bidi/>
      </w:pPr>
      <w:r>
        <w:rPr>
          <w:rtl/>
          <w:cs/>
          <w:lang w:val="ar_AE" w:bidi="ar_AE"/>
        </w:rPr>
      </w:r>
      <w:r>
        <w:rPr>
          <w:rtl/>
          <w:cs/>
          <w:lang w:val="ar_AE" w:bidi="ar_AE"/>
        </w:rPr>
        <w:t>عدم استقرارِ الأرْضِ كلِّها علامةٌ على دينونة الله وقضائه (</w:t>
      </w:r>
      <w:r>
        <w:rPr>
          <w:rtl/>
          <w:cs/>
          <w:lang w:val="ar_AE" w:bidi="ar_AE"/>
        </w:rPr>
        <w:t>77:17–18</w:t>
      </w:r>
      <w:r>
        <w:rPr>
          <w:rtl/>
          <w:cs/>
          <w:lang w:val="ar_AE" w:bidi="ar_AE"/>
        </w:rPr>
        <w:t xml:space="preserve">؛ </w:t>
      </w:r>
      <w:r>
        <w:rPr>
          <w:rtl/>
          <w:cs/>
          <w:lang w:val="ar_AE" w:bidi="ar_AE"/>
        </w:rPr>
        <w:t>96:9</w:t>
      </w:r>
      <w:r>
        <w:rPr>
          <w:rtl/>
          <w:cs/>
          <w:lang w:val="ar_AE" w:bidi="ar_AE"/>
        </w:rPr>
        <w:t xml:space="preserve">؛ </w:t>
      </w:r>
      <w:r>
        <w:rPr>
          <w:rtl/>
          <w:cs/>
          <w:lang w:val="ar_AE" w:bidi="ar_AE"/>
        </w:rPr>
        <w:t>97:4</w:t>
      </w:r>
      <w:r>
        <w:rPr>
          <w:rtl/>
          <w:cs/>
          <w:lang w:val="ar_AE" w:bidi="ar_AE"/>
        </w:rPr>
        <w:t xml:space="preserve">؛ </w:t>
      </w:r>
      <w:r>
        <w:rPr>
          <w:rtl/>
          <w:cs/>
          <w:lang w:val="ar_AE" w:bidi="ar_AE"/>
        </w:rPr>
        <w:t>99:1</w:t>
      </w:r>
      <w:r>
        <w:rPr>
          <w:rtl/>
          <w:cs/>
          <w:lang w:val="ar_AE" w:bidi="ar_AE"/>
        </w:rPr>
        <w:t xml:space="preserve">؛ </w:t>
      </w:r>
      <w:r>
        <w:rPr>
          <w:rtl/>
          <w:cs/>
          <w:lang w:val="ar_AE" w:bidi="ar_AE"/>
        </w:rPr>
        <w:t>104:32</w:t>
      </w:r>
      <w:r>
        <w:rPr>
          <w:rtl/>
          <w:cs/>
          <w:lang w:val="ar_AE" w:bidi="ar_AE"/>
        </w:rPr>
        <w:t xml:space="preserve">؛ </w:t>
      </w:r>
      <w:r>
        <w:rPr>
          <w:rtl/>
          <w:cs/>
          <w:lang w:val="ar_AE" w:bidi="ar_AE"/>
        </w:rPr>
        <w:t>إشعياء 29:6</w:t>
      </w:r>
      <w:r>
        <w:rPr>
          <w:rtl/>
          <w:cs/>
          <w:lang w:val="ar_AE" w:bidi="ar_AE"/>
        </w:rPr>
        <w:t xml:space="preserve">؛ </w:t>
      </w:r>
      <w:r>
        <w:rPr>
          <w:rtl/>
          <w:cs/>
          <w:lang w:val="ar_AE" w:bidi="ar_AE"/>
        </w:rPr>
        <w:t>ميخا 1:3–4</w:t>
      </w:r>
      <w:r>
        <w:rPr>
          <w:rtl/>
          <w:cs/>
          <w:lang w:val="ar_AE" w:bidi="ar_AE"/>
        </w:rPr>
        <w:t xml:space="preserve">؛ </w:t>
      </w:r>
      <w:r>
        <w:rPr>
          <w:rtl/>
          <w:cs/>
          <w:lang w:val="ar_AE" w:bidi="ar_AE"/>
        </w:rPr>
        <w:t>نَاحُوم 1:2–6</w:t>
      </w:r>
      <w:r>
        <w:rPr>
          <w:rtl/>
          <w:cs/>
          <w:lang w:val="ar_AE" w:bidi="ar_AE"/>
        </w:rPr>
        <w:t xml:space="preserve">؛ </w:t>
      </w:r>
      <w:r>
        <w:rPr>
          <w:rtl/>
          <w:cs/>
          <w:lang w:val="ar_AE" w:bidi="ar_AE"/>
        </w:rPr>
        <w:t>حَجَّي 2:7</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7:18–15</w:t>
      </w:r>
      <w:r>
        <w:rPr>
          <w:rtl/>
          <w:cs/>
          <w:lang w:val="ar_AE" w:bidi="ar_AE"/>
        </w:rPr>
      </w:r>
    </w:p>
    <w:p>
      <w:pPr>
        <w:bidi/>
      </w:pPr>
      <w:r>
        <w:rPr>
          <w:rtl/>
          <w:cs/>
          <w:lang w:val="ar_AE" w:bidi="ar_AE"/>
        </w:rPr>
      </w:r>
      <w:r>
        <w:rPr>
          <w:rtl/>
          <w:cs/>
          <w:lang w:val="ar_AE" w:bidi="ar_AE"/>
        </w:rPr>
        <w:t xml:space="preserve">يُصَوِّرُ المُرَنِّمُ نزولَ الرَّبِّ من السَّماءِ إلى الأرض بظواهر طبيعية كالزلزلة، اندلاع النيران، الدخان، الظلام، والمطر. ترتعد الخليقة عند مجيء الله الصاعق كمحارِبٍ وَدَيَّانٍ إلهيٍّ (انْظُرْ </w:t>
      </w:r>
      <w:r>
        <w:rPr>
          <w:rtl/>
          <w:cs/>
          <w:lang w:val="ar_AE" w:bidi="ar_AE"/>
        </w:rPr>
        <w:t>97:2–5؛</w:t>
      </w:r>
      <w:r>
        <w:rPr>
          <w:rtl/>
          <w:cs/>
          <w:lang w:val="ar_AE" w:bidi="ar_AE"/>
        </w:rPr>
        <w:t xml:space="preserve"> </w:t>
      </w:r>
      <w:r>
        <w:rPr>
          <w:rtl/>
          <w:cs/>
          <w:lang w:val="ar_AE" w:bidi="ar_AE"/>
        </w:rPr>
        <w:t>50:1–6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8:18</w:t>
      </w:r>
      <w:r>
        <w:rPr>
          <w:rtl/>
          <w:cs/>
          <w:lang w:val="ar_AE" w:bidi="ar_AE"/>
        </w:rPr>
      </w:r>
    </w:p>
    <w:p>
      <w:pPr>
        <w:bidi/>
      </w:pPr>
      <w:r>
        <w:rPr>
          <w:rtl/>
          <w:cs/>
          <w:lang w:val="ar_AE" w:bidi="ar_AE"/>
        </w:rPr>
      </w:r>
      <w:r>
        <w:rPr>
          <w:b/>
          <w:rtl/>
          <w:cs/>
          <w:lang w:val="ar_AE" w:bidi="ar_AE"/>
        </w:rPr>
        <w:t>صَعِدَ دُخَانٌ مِنْ أَنْفِهِ</w:t>
      </w:r>
      <w:r>
        <w:rPr>
          <w:rtl/>
          <w:cs/>
          <w:lang w:val="ar_AE" w:bidi="ar_AE"/>
        </w:rPr>
        <w:t xml:space="preserve">: .يُصَوِّرُ المُرَنِّمُ الله كإنسانٍ غاضبٍ أو مخلوقٍ شَرِسٍ (انْظُرْ </w:t>
      </w:r>
      <w:r>
        <w:rPr>
          <w:rtl/>
          <w:cs/>
          <w:lang w:val="ar_AE" w:bidi="ar_AE"/>
        </w:rPr>
        <w:t>أيوب 41:12–22</w:t>
      </w:r>
      <w:r>
        <w:rPr>
          <w:rtl/>
          <w:cs/>
          <w:lang w:val="ar_AE" w:bidi="ar_AE"/>
        </w:rPr>
        <w:t>). • الصُّوَرُ المُرْعِبَةُ للدخان، ألسنة اللهب، وجمرات النار المتوَهِّجَة تُعَبِّرُ كلُّها عن غَضَبِ الله ضد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9:18–11</w:t>
      </w:r>
      <w:r>
        <w:rPr>
          <w:rtl/>
          <w:cs/>
          <w:lang w:val="ar_AE" w:bidi="ar_AE"/>
        </w:rPr>
      </w:r>
    </w:p>
    <w:p>
      <w:pPr>
        <w:bidi/>
      </w:pPr>
      <w:r>
        <w:rPr>
          <w:rtl/>
          <w:cs/>
          <w:lang w:val="ar_AE" w:bidi="ar_AE"/>
        </w:rPr>
      </w:r>
      <w:r>
        <w:rPr>
          <w:rtl/>
          <w:cs/>
          <w:lang w:val="ar_AE" w:bidi="ar_AE"/>
        </w:rPr>
        <w:t xml:space="preserve">تمتدُّ سيادَةُ الرَّبُّ المُطْلَقَة على كلِّ الطَّبِيعَةِ (انْظُرْ </w:t>
      </w:r>
      <w:r>
        <w:rPr>
          <w:rtl/>
          <w:cs/>
          <w:lang w:val="ar_AE" w:bidi="ar_AE"/>
        </w:rPr>
        <w:t>104:2–4</w:t>
      </w:r>
      <w:r>
        <w:rPr>
          <w:rtl/>
          <w:cs/>
          <w:lang w:val="ar_AE" w:bidi="ar_AE"/>
        </w:rPr>
        <w:t xml:space="preserve">؛ </w:t>
      </w:r>
      <w:r>
        <w:rPr>
          <w:rtl/>
          <w:cs/>
          <w:lang w:val="ar_AE" w:bidi="ar_AE"/>
        </w:rPr>
        <w:t>148:5–6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10:18</w:t>
      </w:r>
      <w:r>
        <w:rPr>
          <w:rtl/>
          <w:cs/>
          <w:lang w:val="ar_AE" w:bidi="ar_AE"/>
        </w:rPr>
      </w:r>
    </w:p>
    <w:p>
      <w:pPr>
        <w:bidi/>
      </w:pPr>
      <w:r>
        <w:rPr>
          <w:rtl/>
          <w:cs/>
          <w:lang w:val="ar_AE" w:bidi="ar_AE"/>
        </w:rPr>
      </w:r>
      <w:r>
        <w:rPr>
          <w:b/>
          <w:rtl/>
          <w:cs/>
          <w:lang w:val="ar_AE" w:bidi="ar_AE"/>
        </w:rPr>
        <w:t>كَرُوب:</w:t>
      </w:r>
      <w:r>
        <w:rPr>
          <w:rtl/>
          <w:cs/>
          <w:lang w:val="ar_AE" w:bidi="ar_AE"/>
        </w:rPr>
        <w:t xml:space="preserve"> كائِنٌ ملائِكِيٍّ قَوِيٍّ (بالعبرية كِروو</w:t>
      </w:r>
      <w:r>
        <w:rPr>
          <w:rtl/>
          <w:cs/>
          <w:lang w:val="ar_AE" w:bidi="ar_AE"/>
        </w:rPr>
        <w:t>ڤ</w:t>
      </w:r>
      <w:r>
        <w:rPr>
          <w:rtl/>
          <w:cs/>
          <w:lang w:val="ar_AE" w:bidi="ar_AE"/>
        </w:rPr>
        <w:t xml:space="preserve">): راجع التعليقات الدراسية على </w:t>
      </w:r>
      <w:r>
        <w:rPr>
          <w:rtl/>
          <w:cs/>
          <w:lang w:val="ar_AE" w:bidi="ar_AE"/>
        </w:rPr>
        <w:t>1 أخبار الأيام 28:18</w:t>
      </w:r>
      <w:r>
        <w:rPr>
          <w:rtl/>
          <w:cs/>
          <w:lang w:val="ar_AE" w:bidi="ar_AE"/>
        </w:rPr>
        <w:t xml:space="preserve">؛ </w:t>
      </w:r>
      <w:r>
        <w:rPr>
          <w:rtl/>
          <w:cs/>
          <w:lang w:val="ar_AE" w:bidi="ar_AE"/>
        </w:rPr>
        <w:t>2 أخبار الأيام 3:10–13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19:18</w:t>
      </w:r>
      <w:r>
        <w:rPr>
          <w:rtl/>
          <w:cs/>
          <w:lang w:val="ar_AE" w:bidi="ar_AE"/>
        </w:rPr>
      </w:r>
    </w:p>
    <w:p>
      <w:pPr>
        <w:bidi/>
      </w:pPr>
      <w:r>
        <w:rPr>
          <w:rtl/>
          <w:cs/>
          <w:lang w:val="ar_AE" w:bidi="ar_AE"/>
        </w:rPr>
      </w:r>
      <w:r>
        <w:rPr>
          <w:rtl/>
          <w:cs/>
          <w:lang w:val="ar_AE" w:bidi="ar_AE"/>
        </w:rPr>
        <w:t xml:space="preserve">لأنَّ الله يُحِبُّ المُرَنِّم ويُسَرُّ به (انْظُرْ </w:t>
      </w:r>
      <w:r>
        <w:rPr>
          <w:rtl/>
          <w:cs/>
          <w:lang w:val="ar_AE" w:bidi="ar_AE"/>
        </w:rPr>
        <w:t>18:1</w:t>
      </w:r>
      <w:r>
        <w:rPr>
          <w:rtl/>
          <w:cs/>
          <w:lang w:val="ar_AE" w:bidi="ar_AE"/>
        </w:rPr>
        <w:t>)، سوف ينقِذُهث (</w:t>
      </w:r>
      <w:r>
        <w:rPr>
          <w:rtl/>
          <w:cs/>
          <w:lang w:val="ar_AE" w:bidi="ar_AE"/>
        </w:rPr>
        <w:t>37:23</w:t>
      </w:r>
      <w:r>
        <w:rPr>
          <w:rtl/>
          <w:cs/>
          <w:lang w:val="ar_AE" w:bidi="ar_AE"/>
        </w:rPr>
        <w:t xml:space="preserve">؛ </w:t>
      </w:r>
      <w:r>
        <w:rPr>
          <w:rtl/>
          <w:cs/>
          <w:lang w:val="ar_AE" w:bidi="ar_AE"/>
        </w:rPr>
        <w:t>41:11</w:t>
      </w:r>
      <w:r>
        <w:rPr>
          <w:rtl/>
          <w:cs/>
          <w:lang w:val="ar_AE" w:bidi="ar_AE"/>
        </w:rPr>
        <w:t xml:space="preserve">؛ </w:t>
      </w:r>
      <w:r>
        <w:rPr>
          <w:rtl/>
          <w:cs/>
          <w:lang w:val="ar_AE" w:bidi="ar_AE"/>
        </w:rPr>
        <w:t>91:14–16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20:18–24</w:t>
      </w:r>
      <w:r>
        <w:rPr>
          <w:rtl/>
          <w:cs/>
          <w:lang w:val="ar_AE" w:bidi="ar_AE"/>
        </w:rPr>
      </w:r>
    </w:p>
    <w:p>
      <w:pPr>
        <w:bidi/>
      </w:pPr>
      <w:r>
        <w:rPr>
          <w:rtl/>
          <w:cs/>
          <w:lang w:val="ar_AE" w:bidi="ar_AE"/>
        </w:rPr>
      </w:r>
      <w:r>
        <w:rPr>
          <w:rtl/>
          <w:cs/>
          <w:lang w:val="ar_AE" w:bidi="ar_AE"/>
        </w:rPr>
        <w:t xml:space="preserve">يؤكِّدُ المُرَنِّم أن الولاء له مجازاته. يَضَعُ ثِقَتَهُ في الرَّبِّ (انْظُرْ </w:t>
      </w:r>
      <w:r>
        <w:rPr>
          <w:rtl/>
          <w:cs/>
          <w:lang w:val="ar_AE" w:bidi="ar_AE"/>
        </w:rPr>
        <w:t>16:1</w:t>
      </w:r>
      <w:r>
        <w:rPr>
          <w:rtl/>
          <w:cs/>
          <w:lang w:val="ar_AE" w:bidi="ar_AE"/>
        </w:rPr>
        <w:t xml:space="preserve">) ويلتزم بحياة الاستقامة (انْظُرْ </w:t>
      </w:r>
      <w:r>
        <w:rPr>
          <w:rtl/>
          <w:cs/>
          <w:lang w:val="ar_AE" w:bidi="ar_AE"/>
        </w:rPr>
        <w:t>المزمور 1</w:t>
      </w:r>
      <w:r>
        <w:rPr>
          <w:rtl/>
          <w:cs/>
          <w:lang w:val="ar_AE" w:bidi="ar_AE"/>
        </w:rPr>
        <w:t xml:space="preserve">، </w:t>
      </w:r>
      <w:r>
        <w:rPr>
          <w:rtl/>
          <w:cs/>
          <w:lang w:val="ar_AE" w:bidi="ar_AE"/>
        </w:rPr>
        <w:t>15</w:t>
      </w:r>
      <w:r>
        <w:rPr>
          <w:rtl/>
          <w:cs/>
          <w:lang w:val="ar_AE" w:bidi="ar_AE"/>
        </w:rPr>
        <w:t xml:space="preserve">، </w:t>
      </w:r>
      <w:r>
        <w:rPr>
          <w:rtl/>
          <w:cs/>
          <w:lang w:val="ar_AE" w:bidi="ar_AE"/>
        </w:rPr>
        <w:t>24</w:t>
      </w:r>
      <w:r>
        <w:rPr>
          <w:rtl/>
          <w:cs/>
          <w:lang w:val="ar_AE" w:bidi="ar_AE"/>
        </w:rPr>
        <w:t xml:space="preserve">؛ انْظُرْ أيضًا </w:t>
      </w:r>
      <w:r>
        <w:rPr>
          <w:rtl/>
          <w:cs/>
          <w:lang w:val="ar_AE" w:bidi="ar_AE"/>
        </w:rPr>
        <w:t>19:12–14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21:18</w:t>
      </w:r>
      <w:r>
        <w:rPr>
          <w:rtl/>
          <w:cs/>
          <w:lang w:val="ar_AE" w:bidi="ar_AE"/>
        </w:rPr>
      </w:r>
    </w:p>
    <w:p>
      <w:pPr>
        <w:bidi/>
      </w:pPr>
      <w:r>
        <w:rPr>
          <w:rtl/>
          <w:cs/>
          <w:lang w:val="ar_AE" w:bidi="ar_AE"/>
        </w:rPr>
      </w:r>
      <w:r>
        <w:rPr>
          <w:b/>
          <w:rtl/>
          <w:cs/>
          <w:lang w:val="ar_AE" w:bidi="ar_AE"/>
        </w:rPr>
        <w:t>حِفْظُ طُرُقِ الرَّبِّ</w:t>
      </w:r>
      <w:r>
        <w:rPr>
          <w:rtl/>
          <w:cs/>
          <w:lang w:val="ar_AE" w:bidi="ar_AE"/>
        </w:rPr>
        <w:t xml:space="preserve">: يطيعُ المُرَنِّمُ بكلِّ أمانَةٍ وصايا الله (انْظُرْ </w:t>
      </w:r>
      <w:r>
        <w:rPr>
          <w:rtl/>
          <w:cs/>
          <w:lang w:val="ar_AE" w:bidi="ar_AE"/>
        </w:rPr>
        <w:t>25:8–10</w:t>
      </w:r>
      <w:r>
        <w:rPr>
          <w:rtl/>
          <w:cs/>
          <w:lang w:val="ar_AE" w:bidi="ar_AE"/>
        </w:rPr>
        <w:t xml:space="preserve">). • لم ينجرف لِيَتْبَعَ الشَّرَّ، يرفُضُ طريقَ الحَمَاقَةِ (انْظُرْ </w:t>
      </w:r>
      <w:r>
        <w:rPr>
          <w:rtl/>
          <w:cs/>
          <w:lang w:val="ar_AE" w:bidi="ar_AE"/>
        </w:rPr>
        <w:t>المزمور 1</w:t>
      </w:r>
      <w:r>
        <w:rPr>
          <w:rtl/>
          <w:cs/>
          <w:lang w:val="ar_AE" w:bidi="ar_AE"/>
        </w:rPr>
        <w:t xml:space="preserve"> و</w:t>
      </w:r>
      <w:r>
        <w:rPr>
          <w:rtl/>
          <w:cs/>
          <w:lang w:val="ar_AE" w:bidi="ar_AE"/>
        </w:rPr>
        <w:t>14</w:t>
      </w:r>
      <w:r>
        <w:rPr>
          <w:rtl/>
          <w:cs/>
          <w:lang w:val="ar_AE" w:bidi="ar_AE"/>
        </w:rPr>
        <w:t xml:space="preserve">) ويختارُ طريقَ الحِكْمَةِ (انْظُرْ </w:t>
      </w:r>
      <w:r>
        <w:rPr>
          <w:rtl/>
          <w:cs/>
          <w:lang w:val="ar_AE" w:bidi="ar_AE"/>
        </w:rPr>
        <w:t>المزمور 1</w:t>
      </w:r>
      <w:r>
        <w:rPr>
          <w:rtl/>
          <w:cs/>
          <w:lang w:val="ar_AE" w:bidi="ar_AE"/>
        </w:rPr>
        <w:t xml:space="preserve"> و</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25:18–29</w:t>
      </w:r>
      <w:r>
        <w:rPr>
          <w:rtl/>
          <w:cs/>
          <w:lang w:val="ar_AE" w:bidi="ar_AE"/>
        </w:rPr>
      </w:r>
    </w:p>
    <w:p>
      <w:pPr>
        <w:bidi/>
      </w:pPr>
      <w:r>
        <w:rPr>
          <w:rtl/>
          <w:cs/>
          <w:lang w:val="ar_AE" w:bidi="ar_AE"/>
        </w:rPr>
      </w:r>
      <w:r>
        <w:rPr>
          <w:rtl/>
          <w:cs/>
          <w:lang w:val="ar_AE" w:bidi="ar_AE"/>
        </w:rPr>
        <w:t xml:space="preserve">الإلَهُ الأَمِين يَبْقَى صَادِقًا مع طبيعَتِهِ الشخصيَّةِ. يُحَبُّ الأمانةَ، والكمال، والنقاوة، ويُبْغِضُ الفاسِدِين (انْظُرْ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26:18</w:t>
      </w:r>
      <w:r>
        <w:rPr>
          <w:rtl/>
          <w:cs/>
          <w:lang w:val="ar_AE" w:bidi="ar_AE"/>
        </w:rPr>
      </w:r>
    </w:p>
    <w:p>
      <w:pPr>
        <w:bidi/>
      </w:pPr>
      <w:r>
        <w:rPr>
          <w:rtl/>
          <w:cs/>
          <w:lang w:val="ar_AE" w:bidi="ar_AE"/>
        </w:rPr>
      </w:r>
      <w:r>
        <w:rPr>
          <w:rtl/>
          <w:cs/>
          <w:lang w:val="ar_AE" w:bidi="ar_AE"/>
        </w:rPr>
        <w:t xml:space="preserve">الأنقياء لديهم أيادٍ طاهرةٌ (انْظُرْ </w:t>
      </w:r>
      <w:r>
        <w:rPr>
          <w:rtl/>
          <w:cs/>
          <w:lang w:val="ar_AE" w:bidi="ar_AE"/>
        </w:rPr>
        <w:t>18:20–24</w:t>
      </w:r>
      <w:r>
        <w:rPr>
          <w:rtl/>
          <w:cs/>
          <w:lang w:val="ar_AE" w:bidi="ar_AE"/>
        </w:rPr>
        <w:t xml:space="preserve">). • </w:t>
      </w:r>
      <w:r>
        <w:rPr>
          <w:b/>
          <w:rtl/>
          <w:cs/>
          <w:lang w:val="ar_AE" w:bidi="ar_AE"/>
        </w:rPr>
        <w:t>مَعَ الأَعْوَجِ تَكُونُ مُلْتَوِيًا</w:t>
      </w:r>
      <w:r>
        <w:rPr>
          <w:rtl/>
          <w:cs/>
          <w:lang w:val="ar_AE" w:bidi="ar_AE"/>
        </w:rPr>
        <w:t>: أي فَطِنًا أَرْيَبًا. الرَّبُّ يدرِكُ طبيعَةَ كلِّ شخصٍ على حِدَةٍ، وبكلِّ عدْلٍ يتجاوَبُ معه حَسَبَ عَمَلِهِ.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27:18</w:t>
      </w:r>
      <w:r>
        <w:rPr>
          <w:rtl/>
          <w:cs/>
          <w:lang w:val="ar_AE" w:bidi="ar_AE"/>
        </w:rPr>
      </w:r>
    </w:p>
    <w:p>
      <w:pPr>
        <w:bidi/>
      </w:pPr>
      <w:r>
        <w:rPr>
          <w:rtl/>
          <w:cs/>
          <w:lang w:val="ar_AE" w:bidi="ar_AE"/>
        </w:rPr>
      </w:r>
      <w:r>
        <w:rPr>
          <w:b/>
          <w:rtl/>
          <w:cs/>
          <w:lang w:val="ar_AE" w:bidi="ar_AE"/>
        </w:rPr>
        <w:t>الكبرياء</w:t>
      </w:r>
      <w:r>
        <w:rPr>
          <w:rtl/>
          <w:cs/>
          <w:lang w:val="ar_AE" w:bidi="ar_AE"/>
        </w:rPr>
        <w:t>: يُبْغِضُ الرَّبَّ المتكَبِّرين (</w:t>
      </w:r>
      <w:r>
        <w:rPr>
          <w:rtl/>
          <w:cs/>
          <w:lang w:val="ar_AE" w:bidi="ar_AE"/>
        </w:rPr>
        <w:t>101:5</w:t>
      </w:r>
      <w:r>
        <w:rPr>
          <w:rtl/>
          <w:cs/>
          <w:lang w:val="ar_AE" w:bidi="ar_AE"/>
        </w:rPr>
        <w:t xml:space="preserve">؛ </w:t>
      </w:r>
      <w:r>
        <w:rPr>
          <w:rtl/>
          <w:cs/>
          <w:lang w:val="ar_AE" w:bidi="ar_AE"/>
        </w:rPr>
        <w:t>131:1</w:t>
      </w:r>
      <w:r>
        <w:rPr>
          <w:rtl/>
          <w:cs/>
          <w:lang w:val="ar_AE" w:bidi="ar_AE"/>
        </w:rPr>
        <w:t xml:space="preserve">؛ انْظُر </w:t>
      </w:r>
      <w:r>
        <w:rPr>
          <w:rtl/>
          <w:cs/>
          <w:lang w:val="ar_AE" w:bidi="ar_AE"/>
        </w:rPr>
        <w:t>أمثال 6:16–17</w:t>
      </w:r>
      <w:r>
        <w:rPr>
          <w:rtl/>
          <w:cs/>
          <w:lang w:val="ar_AE" w:bidi="ar_AE"/>
        </w:rPr>
        <w:t xml:space="preserve">؛ </w:t>
      </w:r>
      <w:r>
        <w:rPr>
          <w:rtl/>
          <w:cs/>
          <w:lang w:val="ar_AE" w:bidi="ar_AE"/>
        </w:rPr>
        <w:t>21:4</w:t>
      </w:r>
      <w:r>
        <w:rPr>
          <w:rtl/>
          <w:cs/>
          <w:lang w:val="ar_AE" w:bidi="ar_AE"/>
        </w:rPr>
        <w:t xml:space="preserve">؛ </w:t>
      </w:r>
      <w:r>
        <w:rPr>
          <w:rtl/>
          <w:cs/>
          <w:lang w:val="ar_AE" w:bidi="ar_AE"/>
        </w:rPr>
        <w:t>30:13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28:18</w:t>
      </w:r>
      <w:r>
        <w:rPr>
          <w:rtl/>
          <w:cs/>
          <w:lang w:val="ar_AE" w:bidi="ar_AE"/>
        </w:rPr>
      </w:r>
    </w:p>
    <w:p>
      <w:pPr>
        <w:bidi/>
      </w:pPr>
      <w:r>
        <w:rPr>
          <w:rtl/>
          <w:cs/>
          <w:lang w:val="ar_AE" w:bidi="ar_AE"/>
        </w:rPr>
      </w:r>
      <w:r>
        <w:rPr>
          <w:b/>
          <w:rtl/>
          <w:cs/>
          <w:lang w:val="ar_AE" w:bidi="ar_AE"/>
        </w:rPr>
        <w:t>تُضِيءُ سِرَاجِي:</w:t>
      </w:r>
      <w:r>
        <w:rPr>
          <w:rtl/>
          <w:cs/>
          <w:lang w:val="ar_AE" w:bidi="ar_AE"/>
        </w:rPr>
        <w:t xml:space="preserve"> يُجَدِّدُ الرَّبُّ حياةَ المُرَنِّمِ، مقينًا إياه للتغَلُّب على ظلام المِحَنِ الشَّدَائِدِ (انْظُرْ </w:t>
      </w:r>
      <w:r>
        <w:rPr>
          <w:rtl/>
          <w:cs/>
          <w:lang w:val="ar_AE" w:bidi="ar_AE"/>
        </w:rPr>
        <w:t>المزمور 112:4</w:t>
      </w:r>
      <w:r>
        <w:rPr>
          <w:rtl/>
          <w:cs/>
          <w:lang w:val="ar_AE" w:bidi="ar_AE"/>
        </w:rPr>
        <w:t xml:space="preserve">؛ </w:t>
      </w:r>
      <w:r>
        <w:rPr>
          <w:rtl/>
          <w:cs/>
          <w:lang w:val="ar_AE" w:bidi="ar_AE"/>
        </w:rPr>
        <w:t>119:105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29:18</w:t>
      </w:r>
      <w:r>
        <w:rPr>
          <w:rtl/>
          <w:cs/>
          <w:lang w:val="ar_AE" w:bidi="ar_AE"/>
        </w:rPr>
      </w:r>
    </w:p>
    <w:p>
      <w:pPr>
        <w:bidi/>
      </w:pPr>
      <w:r>
        <w:rPr>
          <w:rtl/>
          <w:cs/>
          <w:lang w:val="ar_AE" w:bidi="ar_AE"/>
        </w:rPr>
      </w:r>
      <w:r>
        <w:rPr>
          <w:b/>
          <w:rtl/>
          <w:cs/>
          <w:lang w:val="ar_AE" w:bidi="ar_AE"/>
        </w:rPr>
        <w:t>اقتحامُ أيِّ سُورٍ</w:t>
      </w:r>
      <w:r>
        <w:rPr>
          <w:rtl/>
          <w:cs/>
          <w:lang w:val="ar_AE" w:bidi="ar_AE"/>
        </w:rPr>
        <w:t>: يُعِينُ اللهُ عبيدَهُ عندما يخوضُون معارَكَهِمِ.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30:18</w:t>
      </w:r>
      <w:r>
        <w:rPr>
          <w:rtl/>
          <w:cs/>
          <w:lang w:val="ar_AE" w:bidi="ar_AE"/>
        </w:rPr>
      </w:r>
    </w:p>
    <w:p>
      <w:pPr>
        <w:bidi/>
      </w:pPr>
      <w:r>
        <w:rPr>
          <w:rtl/>
          <w:cs/>
          <w:lang w:val="ar_AE" w:bidi="ar_AE"/>
        </w:rPr>
      </w:r>
      <w:r>
        <w:rPr>
          <w:b/>
          <w:rtl/>
          <w:cs/>
          <w:lang w:val="ar_AE" w:bidi="ar_AE"/>
        </w:rPr>
        <w:t>اَللهُ طَرِيقُهُ كَامِلٌ</w:t>
      </w:r>
      <w:r>
        <w:rPr>
          <w:rtl/>
          <w:cs/>
          <w:lang w:val="ar_AE" w:bidi="ar_AE"/>
        </w:rPr>
        <w:t xml:space="preserve">: تتَّسمُ شخصِيَّة الله بالنزاهة والاستقامة (انْظُرْ </w:t>
      </w:r>
      <w:r>
        <w:rPr>
          <w:rtl/>
          <w:cs/>
          <w:lang w:val="ar_AE" w:bidi="ar_AE"/>
        </w:rPr>
        <w:t>18:26</w:t>
      </w:r>
      <w:r>
        <w:rPr>
          <w:rtl/>
          <w:cs/>
          <w:lang w:val="ar_AE" w:bidi="ar_AE"/>
        </w:rPr>
        <w:t>). • يَعِدُ الله بحمايَةِ شعْبِهِ، وَيَفِي بِوَعْدِهِ. • طلبُ حمايَةِ الله يستلزمُ ثِقَةً وإيمانٍ. بغض النَّظَرِ عن مشاعِرِهِ أو الظُّرُوف الخارجية، يُظْهِرُ المُرَنِّم التزامًا عميقًا نحو الرب. يختبر الشعور بالفَرَحِ (</w:t>
      </w:r>
      <w:r>
        <w:rPr>
          <w:rtl/>
          <w:cs/>
          <w:lang w:val="ar_AE" w:bidi="ar_AE"/>
        </w:rPr>
        <w:t>5:11</w:t>
      </w:r>
      <w:r>
        <w:rPr>
          <w:rtl/>
          <w:cs/>
          <w:lang w:val="ar_AE" w:bidi="ar_AE"/>
        </w:rPr>
        <w:t xml:space="preserve">؛ </w:t>
      </w:r>
      <w:r>
        <w:rPr>
          <w:rtl/>
          <w:cs/>
          <w:lang w:val="ar_AE" w:bidi="ar_AE"/>
        </w:rPr>
        <w:t>64:10</w:t>
      </w:r>
      <w:r>
        <w:rPr>
          <w:rtl/>
          <w:cs/>
          <w:lang w:val="ar_AE" w:bidi="ar_AE"/>
        </w:rPr>
        <w:t>) أثناء انتظاره لإنقاذِ الرَّبِّ (</w:t>
      </w:r>
      <w:r>
        <w:rPr>
          <w:rtl/>
          <w:cs/>
          <w:lang w:val="ar_AE" w:bidi="ar_AE"/>
        </w:rPr>
        <w:t>57:1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30:18–36</w:t>
      </w:r>
      <w:r>
        <w:rPr>
          <w:rtl/>
          <w:cs/>
          <w:lang w:val="ar_AE" w:bidi="ar_AE"/>
        </w:rPr>
      </w:r>
    </w:p>
    <w:p>
      <w:pPr>
        <w:bidi/>
      </w:pPr>
      <w:r>
        <w:rPr>
          <w:rtl/>
          <w:cs/>
          <w:lang w:val="ar_AE" w:bidi="ar_AE"/>
        </w:rPr>
      </w:r>
      <w:r>
        <w:rPr>
          <w:rtl/>
          <w:cs/>
          <w:lang w:val="ar_AE" w:bidi="ar_AE"/>
        </w:rPr>
        <w:t>يختبر المُرَنِّمُ إنقاذ الله وتدبير نصرته.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32:18–34</w:t>
      </w:r>
      <w:r>
        <w:rPr>
          <w:rtl/>
          <w:cs/>
          <w:lang w:val="ar_AE" w:bidi="ar_AE"/>
        </w:rPr>
      </w:r>
    </w:p>
    <w:p>
      <w:pPr>
        <w:bidi/>
      </w:pPr>
      <w:r>
        <w:rPr>
          <w:rtl/>
          <w:cs/>
          <w:lang w:val="ar_AE" w:bidi="ar_AE"/>
        </w:rPr>
      </w:r>
      <w:r>
        <w:rPr>
          <w:rtl/>
          <w:cs/>
          <w:lang w:val="ar_AE" w:bidi="ar_AE"/>
        </w:rPr>
        <w:t>تنبعُ انتصاراتُ المُرَنِّمِ من الرَّبِّ، ويَتَّكِلُ اتِّكالاً كامِلاً على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36:18</w:t>
      </w:r>
      <w:r>
        <w:rPr>
          <w:rtl/>
          <w:cs/>
          <w:lang w:val="ar_AE" w:bidi="ar_AE"/>
        </w:rPr>
      </w:r>
    </w:p>
    <w:p>
      <w:pPr>
        <w:bidi/>
      </w:pPr>
      <w:r>
        <w:rPr>
          <w:rtl/>
          <w:cs/>
          <w:lang w:val="ar_AE" w:bidi="ar_AE"/>
        </w:rPr>
      </w:r>
      <w:r>
        <w:rPr>
          <w:rtl/>
          <w:cs/>
          <w:lang w:val="ar_AE" w:bidi="ar_AE"/>
        </w:rPr>
        <w:t xml:space="preserve">يُمَثِّلُ الطريقُ الواسع الحريَّةَ والأمان (انْظُرْ </w:t>
      </w:r>
      <w:r>
        <w:rPr>
          <w:rtl/>
          <w:cs/>
          <w:lang w:val="ar_AE" w:bidi="ar_AE"/>
        </w:rPr>
        <w:t>4:8</w:t>
      </w:r>
      <w:r>
        <w:rPr>
          <w:rtl/>
          <w:cs/>
          <w:lang w:val="ar_AE" w:bidi="ar_AE"/>
        </w:rPr>
        <w:t xml:space="preserve">؛ </w:t>
      </w:r>
      <w:r>
        <w:rPr>
          <w:rtl/>
          <w:cs/>
          <w:lang w:val="ar_AE" w:bidi="ar_AE"/>
        </w:rPr>
        <w:t>119:35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37:18–42</w:t>
      </w:r>
      <w:r>
        <w:rPr>
          <w:rtl/>
          <w:cs/>
          <w:lang w:val="ar_AE" w:bidi="ar_AE"/>
        </w:rPr>
      </w:r>
    </w:p>
    <w:p>
      <w:pPr>
        <w:bidi/>
      </w:pPr>
      <w:r>
        <w:rPr>
          <w:rtl/>
          <w:cs/>
          <w:lang w:val="ar_AE" w:bidi="ar_AE"/>
        </w:rPr>
      </w:r>
      <w:r>
        <w:rPr>
          <w:rtl/>
          <w:cs/>
          <w:lang w:val="ar_AE" w:bidi="ar_AE"/>
        </w:rPr>
        <w:t>بمعونة من المحارِبِ الإلهي، يَخْتَبِرُ المُرَنِّمُ النُّصْرَةَ على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40:18</w:t>
      </w:r>
      <w:r>
        <w:rPr>
          <w:rtl/>
          <w:cs/>
          <w:lang w:val="ar_AE" w:bidi="ar_AE"/>
        </w:rPr>
      </w:r>
    </w:p>
    <w:p>
      <w:pPr>
        <w:bidi/>
      </w:pPr>
      <w:r>
        <w:rPr>
          <w:rtl/>
          <w:cs/>
          <w:lang w:val="ar_AE" w:bidi="ar_AE"/>
        </w:rPr>
      </w:r>
      <w:r>
        <w:rPr>
          <w:rtl/>
          <w:cs/>
          <w:lang w:val="ar_AE" w:bidi="ar_AE"/>
        </w:rPr>
        <w:t xml:space="preserve">يُشيرُ وَضْعُ رِقَابِ الأعداءِ تحت موطئِ القَدَمِ إلى النُّصْرَة التَّامَّة (انْظُرْ </w:t>
      </w:r>
      <w:r>
        <w:rPr>
          <w:rtl/>
          <w:cs/>
          <w:lang w:val="ar_AE" w:bidi="ar_AE"/>
        </w:rPr>
        <w:t>يشوع 10:23–26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43:18–45</w:t>
      </w:r>
      <w:r>
        <w:rPr>
          <w:rtl/>
          <w:cs/>
          <w:lang w:val="ar_AE" w:bidi="ar_AE"/>
        </w:rPr>
      </w:r>
    </w:p>
    <w:p>
      <w:pPr>
        <w:bidi/>
      </w:pPr>
      <w:r>
        <w:rPr>
          <w:rtl/>
          <w:cs/>
          <w:lang w:val="ar_AE" w:bidi="ar_AE"/>
        </w:rPr>
      </w:r>
      <w:r>
        <w:rPr>
          <w:rtl/>
          <w:cs/>
          <w:lang w:val="ar_AE" w:bidi="ar_AE"/>
        </w:rPr>
        <w:t>بفضلِ المَعُونَةِ الظَّافِرَةِ لله، يُحَقِّقُ المُرَنِّمُ نجاحًا عسكرِيًّا وسياسيًّا، وبهذا يتعَزَّزُ تاريخُ الحُكْمَ المَلَكي لنسل المَلِكِ داود (</w:t>
      </w:r>
      <w:r>
        <w:rPr>
          <w:rtl/>
          <w:cs/>
          <w:lang w:val="ar_AE" w:bidi="ar_AE"/>
        </w:rPr>
        <w:t>المزمور 2</w:t>
      </w:r>
      <w:r>
        <w:rPr>
          <w:rtl/>
          <w:cs/>
          <w:lang w:val="ar_AE" w:bidi="ar_AE"/>
        </w:rPr>
        <w:t>). وهكذا تجد مرثيات المزامير السابقة حلاً في هذا المزمورِ.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46:18–50</w:t>
      </w:r>
      <w:r>
        <w:rPr>
          <w:rtl/>
          <w:cs/>
          <w:lang w:val="ar_AE" w:bidi="ar_AE"/>
        </w:rPr>
      </w:r>
    </w:p>
    <w:p>
      <w:pPr>
        <w:bidi/>
      </w:pPr>
      <w:r>
        <w:rPr>
          <w:rtl/>
          <w:cs/>
          <w:lang w:val="ar_AE" w:bidi="ar_AE"/>
        </w:rPr>
      </w:r>
      <w:r>
        <w:rPr>
          <w:rtl/>
          <w:cs/>
          <w:lang w:val="ar_AE" w:bidi="ar_AE"/>
        </w:rPr>
        <w:t>يُعاوِدُ المُرَنِّمُ التأمل العميق مَرَّةً أخرى في انتصارات الرَّبِّ. إن إنقاذَ الله العجيبَ بنصرة الملك مبَرِّرٌ للفرح والتسبيح.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47:18</w:t>
      </w:r>
      <w:r>
        <w:rPr>
          <w:rtl/>
          <w:cs/>
          <w:lang w:val="ar_AE" w:bidi="ar_AE"/>
        </w:rPr>
      </w:r>
    </w:p>
    <w:p>
      <w:pPr>
        <w:bidi/>
      </w:pPr>
      <w:r>
        <w:rPr>
          <w:rtl/>
          <w:cs/>
          <w:lang w:val="ar_AE" w:bidi="ar_AE"/>
        </w:rPr>
      </w:r>
      <w:r>
        <w:rPr>
          <w:rtl/>
          <w:cs/>
          <w:lang w:val="ar_AE" w:bidi="ar_AE"/>
        </w:rPr>
        <w:t>يُبَرِّر الله عبدَهُ، وبهذا يتَمِّمُ مَهَمَّتَهُ (</w:t>
      </w:r>
      <w:r>
        <w:rPr>
          <w:rtl/>
          <w:cs/>
          <w:lang w:val="ar_AE" w:bidi="ar_AE"/>
        </w:rPr>
        <w:t>المزمور 2</w:t>
      </w:r>
      <w:r>
        <w:rPr>
          <w:rtl/>
          <w:cs/>
          <w:lang w:val="ar_AE" w:bidi="ar_AE"/>
        </w:rPr>
        <w:t xml:space="preserve">؛ انْظُرْ </w:t>
      </w:r>
      <w:r>
        <w:rPr>
          <w:rtl/>
          <w:cs/>
          <w:lang w:val="ar_AE" w:bidi="ar_AE"/>
        </w:rPr>
        <w:t>47:3</w:t>
      </w:r>
      <w:r>
        <w:rPr>
          <w:rtl/>
          <w:cs/>
          <w:lang w:val="ar_AE" w:bidi="ar_AE"/>
        </w:rPr>
        <w:t xml:space="preserve">؛ </w:t>
      </w:r>
      <w:r>
        <w:rPr>
          <w:rtl/>
          <w:cs/>
          <w:lang w:val="ar_AE" w:bidi="ar_AE"/>
        </w:rPr>
        <w:t>144:2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49:18</w:t>
      </w:r>
      <w:r>
        <w:rPr>
          <w:rtl/>
          <w:cs/>
          <w:lang w:val="ar_AE" w:bidi="ar_AE"/>
        </w:rPr>
      </w:r>
    </w:p>
    <w:p>
      <w:pPr>
        <w:bidi/>
      </w:pPr>
      <w:r>
        <w:rPr>
          <w:rtl/>
          <w:cs/>
          <w:lang w:val="ar_AE" w:bidi="ar_AE"/>
        </w:rPr>
      </w:r>
      <w:r>
        <w:rPr>
          <w:rtl/>
          <w:cs/>
          <w:lang w:val="ar_AE" w:bidi="ar_AE"/>
        </w:rPr>
        <w:t>إن رؤيَةَ المُرَنِّمِ عن التسبيح .... بين الأمم مديح شَجَّعَتْ الرَّسُولَ بُولُس في إِرْسَالِيَّتِهِ إلى الأمَمِ (</w:t>
      </w:r>
      <w:r>
        <w:rPr>
          <w:rtl/>
          <w:cs/>
          <w:lang w:val="ar_AE" w:bidi="ar_AE"/>
        </w:rPr>
        <w:t>رُومِيَة 15:9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50:18</w:t>
      </w:r>
      <w:r>
        <w:rPr>
          <w:rtl/>
          <w:cs/>
          <w:lang w:val="ar_AE" w:bidi="ar_AE"/>
        </w:rPr>
      </w:r>
    </w:p>
    <w:p>
      <w:pPr>
        <w:bidi/>
      </w:pPr>
      <w:r>
        <w:rPr>
          <w:rtl/>
          <w:cs/>
          <w:lang w:val="ar_AE" w:bidi="ar_AE"/>
        </w:rPr>
      </w:r>
      <w:r>
        <w:rPr>
          <w:rtl/>
          <w:cs/>
          <w:lang w:val="ar_AE" w:bidi="ar_AE"/>
        </w:rPr>
        <w:t xml:space="preserve">لقد عَيَّن الله داود، مَلِكَهُ المَمْسُوح، لإستعادة النظام والترتيب إلى العالم (انْظُرْ </w:t>
      </w:r>
      <w:r>
        <w:rPr>
          <w:rtl/>
          <w:cs/>
          <w:lang w:val="ar_AE" w:bidi="ar_AE"/>
        </w:rPr>
        <w:t>المزمور 2</w:t>
      </w:r>
      <w:r>
        <w:rPr>
          <w:rtl/>
          <w:cs/>
          <w:lang w:val="ar_AE" w:bidi="ar_AE"/>
        </w:rPr>
        <w:t>). وقد وَقَعَتْ هذه المسؤولية على عاتِقِ المَلِكِ داود وعلى كلِّ نسلِهِ من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w:t>
      </w:r>
      <w:r>
        <w:rPr>
          <w:rtl/>
          <w:cs/>
          <w:lang w:val="ar_AE" w:bidi="ar_AE"/>
        </w:rPr>
      </w:r>
    </w:p>
    <w:p>
      <w:pPr>
        <w:bidi/>
      </w:pPr>
      <w:r>
        <w:rPr>
          <w:rtl/>
          <w:cs/>
          <w:lang w:val="ar_AE" w:bidi="ar_AE"/>
        </w:rPr>
      </w:r>
      <w:r>
        <w:rPr>
          <w:rtl/>
          <w:cs/>
          <w:lang w:val="ar_AE" w:bidi="ar_AE"/>
        </w:rPr>
        <w:t>يُشيرُ مجْدُ الله إلى البَهَاءِ أو الحُضُورِ المَلْمُوس للخَالِقِ (</w:t>
      </w:r>
      <w:r>
        <w:rPr>
          <w:rtl/>
          <w:cs/>
          <w:lang w:val="ar_AE" w:bidi="ar_AE"/>
        </w:rPr>
        <w:t>113:4</w:t>
      </w:r>
      <w:r>
        <w:rPr>
          <w:rtl/>
          <w:cs/>
          <w:lang w:val="ar_AE" w:bidi="ar_AE"/>
        </w:rPr>
        <w:t>). • الله (بالعبرية إيل): لقبٌ قديمٌ للذَّاتِ الإلَهِيَّة يَصِفُ قدرةَ اللة الخالِقَةَ.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1:19–4</w:t>
      </w:r>
      <w:r>
        <w:rPr>
          <w:rtl/>
          <w:cs/>
          <w:lang w:val="ar_AE" w:bidi="ar_AE"/>
        </w:rPr>
      </w:r>
    </w:p>
    <w:p>
      <w:pPr>
        <w:bidi/>
      </w:pPr>
      <w:r>
        <w:rPr>
          <w:rtl/>
          <w:cs/>
          <w:lang w:val="ar_AE" w:bidi="ar_AE"/>
        </w:rPr>
      </w:r>
      <w:r>
        <w:rPr>
          <w:rtl/>
          <w:cs/>
          <w:lang w:val="ar_AE" w:bidi="ar_AE"/>
        </w:rPr>
        <w:t>الخليقةُ هي ساحةُ استعلانِ حكمَةِ اللهِ، والسَّمَاواتُ هي موضِعُ سُكْنَاهُ (</w:t>
      </w:r>
      <w:r>
        <w:rPr>
          <w:rtl/>
          <w:cs/>
          <w:lang w:val="ar_AE" w:bidi="ar_AE"/>
        </w:rPr>
        <w:t>2:4</w:t>
      </w:r>
      <w:r>
        <w:rPr>
          <w:rtl/>
          <w:cs/>
          <w:lang w:val="ar_AE" w:bidi="ar_AE"/>
        </w:rPr>
        <w:t xml:space="preserve">؛ انْظُرْ </w:t>
      </w:r>
      <w:r>
        <w:rPr>
          <w:rtl/>
          <w:cs/>
          <w:lang w:val="ar_AE" w:bidi="ar_AE"/>
        </w:rPr>
        <w:t>8:1</w:t>
      </w:r>
      <w:r>
        <w:rPr>
          <w:rtl/>
          <w:cs/>
          <w:lang w:val="ar_AE" w:bidi="ar_AE"/>
        </w:rPr>
        <w:t xml:space="preserve">؛ </w:t>
      </w:r>
      <w:r>
        <w:rPr>
          <w:rtl/>
          <w:cs/>
          <w:lang w:val="ar_AE" w:bidi="ar_AE"/>
        </w:rPr>
        <w:t>57:5</w:t>
      </w:r>
      <w:r>
        <w:rPr>
          <w:rtl/>
          <w:cs/>
          <w:lang w:val="ar_AE" w:bidi="ar_AE"/>
        </w:rPr>
        <w:t xml:space="preserve">؛ </w:t>
      </w:r>
      <w:r>
        <w:rPr>
          <w:rtl/>
          <w:cs/>
          <w:lang w:val="ar_AE" w:bidi="ar_AE"/>
        </w:rPr>
        <w:t>89:6</w:t>
      </w:r>
      <w:r>
        <w:rPr>
          <w:rtl/>
          <w:cs/>
          <w:lang w:val="ar_AE" w:bidi="ar_AE"/>
        </w:rPr>
        <w:t xml:space="preserve">؛ </w:t>
      </w:r>
      <w:r>
        <w:rPr>
          <w:rtl/>
          <w:cs/>
          <w:lang w:val="ar_AE" w:bidi="ar_AE"/>
        </w:rPr>
        <w:t>115:3</w:t>
      </w:r>
      <w:r>
        <w:rPr>
          <w:rtl/>
          <w:cs/>
          <w:lang w:val="ar_AE" w:bidi="ar_AE"/>
        </w:rPr>
        <w:t>). من السَّمَاءِ، يُراقِبُ الله بني البَشَرِ (</w:t>
      </w:r>
      <w:r>
        <w:rPr>
          <w:rtl/>
          <w:cs/>
          <w:lang w:val="ar_AE" w:bidi="ar_AE"/>
        </w:rPr>
        <w:t>11:4</w:t>
      </w:r>
      <w:r>
        <w:rPr>
          <w:rtl/>
          <w:cs/>
          <w:lang w:val="ar_AE" w:bidi="ar_AE"/>
        </w:rPr>
        <w:t xml:space="preserve">؛ </w:t>
      </w:r>
      <w:r>
        <w:rPr>
          <w:rtl/>
          <w:cs/>
          <w:lang w:val="ar_AE" w:bidi="ar_AE"/>
        </w:rPr>
        <w:t>14:2</w:t>
      </w:r>
      <w:r>
        <w:rPr>
          <w:rtl/>
          <w:cs/>
          <w:lang w:val="ar_AE" w:bidi="ar_AE"/>
        </w:rPr>
        <w:t xml:space="preserve">؛ </w:t>
      </w:r>
      <w:r>
        <w:rPr>
          <w:rtl/>
          <w:cs/>
          <w:lang w:val="ar_AE" w:bidi="ar_AE"/>
        </w:rPr>
        <w:t>33:13</w:t>
      </w:r>
      <w:r>
        <w:rPr>
          <w:rtl/>
          <w:cs/>
          <w:lang w:val="ar_AE" w:bidi="ar_AE"/>
        </w:rPr>
        <w:t xml:space="preserve">؛ </w:t>
      </w:r>
      <w:r>
        <w:rPr>
          <w:rtl/>
          <w:cs/>
          <w:lang w:val="ar_AE" w:bidi="ar_AE"/>
        </w:rPr>
        <w:t>53:2</w:t>
      </w:r>
      <w:r>
        <w:rPr>
          <w:rtl/>
          <w:cs/>
          <w:lang w:val="ar_AE" w:bidi="ar_AE"/>
        </w:rPr>
        <w:t xml:space="preserve">؛ </w:t>
      </w:r>
      <w:r>
        <w:rPr>
          <w:rtl/>
          <w:cs/>
          <w:lang w:val="ar_AE" w:bidi="ar_AE"/>
        </w:rPr>
        <w:t>80:14</w:t>
      </w:r>
      <w:r>
        <w:rPr>
          <w:rtl/>
          <w:cs/>
          <w:lang w:val="ar_AE" w:bidi="ar_AE"/>
        </w:rPr>
        <w:t xml:space="preserve">؛ </w:t>
      </w:r>
      <w:r>
        <w:rPr>
          <w:rtl/>
          <w:cs/>
          <w:lang w:val="ar_AE" w:bidi="ar_AE"/>
        </w:rPr>
        <w:t>102:19</w:t>
      </w:r>
      <w:r>
        <w:rPr>
          <w:rtl/>
          <w:cs/>
          <w:lang w:val="ar_AE" w:bidi="ar_AE"/>
        </w:rPr>
        <w:t>) منها يأتِي الله أيضًا لِإغاثةِ عبيدَهُ (</w:t>
      </w:r>
      <w:r>
        <w:rPr>
          <w:rtl/>
          <w:cs/>
          <w:lang w:val="ar_AE" w:bidi="ar_AE"/>
        </w:rPr>
        <w:t>18:6–8</w:t>
      </w:r>
      <w:r>
        <w:rPr>
          <w:rtl/>
          <w:cs/>
          <w:lang w:val="ar_AE" w:bidi="ar_AE"/>
        </w:rPr>
        <w:t xml:space="preserve">، </w:t>
      </w:r>
      <w:r>
        <w:rPr>
          <w:rtl/>
          <w:cs/>
          <w:lang w:val="ar_AE" w:bidi="ar_AE"/>
        </w:rPr>
        <w:t>13</w:t>
      </w:r>
      <w:r>
        <w:rPr>
          <w:rtl/>
          <w:cs/>
          <w:lang w:val="ar_AE" w:bidi="ar_AE"/>
        </w:rPr>
        <w:t xml:space="preserve">؛ </w:t>
      </w:r>
      <w:r>
        <w:rPr>
          <w:rtl/>
          <w:cs/>
          <w:lang w:val="ar_AE" w:bidi="ar_AE"/>
        </w:rPr>
        <w:t>20:6</w:t>
      </w:r>
      <w:r>
        <w:rPr>
          <w:rtl/>
          <w:cs/>
          <w:lang w:val="ar_AE" w:bidi="ar_AE"/>
        </w:rPr>
        <w:t xml:space="preserve">؛ </w:t>
      </w:r>
      <w:r>
        <w:rPr>
          <w:rtl/>
          <w:cs/>
          <w:lang w:val="ar_AE" w:bidi="ar_AE"/>
        </w:rPr>
        <w:t>57:3</w:t>
      </w:r>
      <w:r>
        <w:rPr>
          <w:rtl/>
          <w:cs/>
          <w:lang w:val="ar_AE" w:bidi="ar_AE"/>
        </w:rPr>
        <w:t xml:space="preserve">؛ </w:t>
      </w:r>
      <w:r>
        <w:rPr>
          <w:rtl/>
          <w:cs/>
          <w:lang w:val="ar_AE" w:bidi="ar_AE"/>
        </w:rPr>
        <w:t>76:8</w:t>
      </w:r>
      <w:r>
        <w:rPr>
          <w:rtl/>
          <w:cs/>
          <w:lang w:val="ar_AE" w:bidi="ar_AE"/>
        </w:rPr>
        <w:t xml:space="preserve">؛ </w:t>
      </w:r>
      <w:r>
        <w:rPr>
          <w:rtl/>
          <w:cs/>
          <w:lang w:val="ar_AE" w:bidi="ar_AE"/>
        </w:rPr>
        <w:t>144:5</w:t>
      </w:r>
      <w:r>
        <w:rPr>
          <w:rtl/>
          <w:cs/>
          <w:lang w:val="ar_AE" w:bidi="ar_AE"/>
        </w:rPr>
        <w:t xml:space="preserve">). لا تتأثَّرُ السَّماوات بإخفاقِ البشر أو تَمَرُّدِهم (انْظُر </w:t>
      </w:r>
      <w:r>
        <w:rPr>
          <w:rtl/>
          <w:cs/>
          <w:lang w:val="ar_AE" w:bidi="ar_AE"/>
        </w:rPr>
        <w:t>2:1–4</w:t>
      </w:r>
      <w:r>
        <w:rPr>
          <w:rtl/>
          <w:cs/>
          <w:lang w:val="ar_AE" w:bidi="ar_AE"/>
        </w:rPr>
        <w:t>). تُظْهِر السماوت صفات الله كالإحسان الإلهي والبِرِّ (</w:t>
      </w:r>
      <w:r>
        <w:rPr>
          <w:rtl/>
          <w:cs/>
          <w:lang w:val="ar_AE" w:bidi="ar_AE"/>
        </w:rPr>
        <w:t>36:5</w:t>
      </w:r>
      <w:r>
        <w:rPr>
          <w:rtl/>
          <w:cs/>
          <w:lang w:val="ar_AE" w:bidi="ar_AE"/>
        </w:rPr>
        <w:t xml:space="preserve">؛ </w:t>
      </w:r>
      <w:r>
        <w:rPr>
          <w:rtl/>
          <w:cs/>
          <w:lang w:val="ar_AE" w:bidi="ar_AE"/>
        </w:rPr>
        <w:t>50:6</w:t>
      </w:r>
      <w:r>
        <w:rPr>
          <w:rtl/>
          <w:cs/>
          <w:lang w:val="ar_AE" w:bidi="ar_AE"/>
        </w:rPr>
        <w:t xml:space="preserve">؛ </w:t>
      </w:r>
      <w:r>
        <w:rPr>
          <w:rtl/>
          <w:cs/>
          <w:lang w:val="ar_AE" w:bidi="ar_AE"/>
        </w:rPr>
        <w:t>57:10</w:t>
      </w:r>
      <w:r>
        <w:rPr>
          <w:rtl/>
          <w:cs/>
          <w:lang w:val="ar_AE" w:bidi="ar_AE"/>
        </w:rPr>
        <w:t xml:space="preserve">؛ </w:t>
      </w:r>
      <w:r>
        <w:rPr>
          <w:rtl/>
          <w:cs/>
          <w:lang w:val="ar_AE" w:bidi="ar_AE"/>
        </w:rPr>
        <w:t>85:11</w:t>
      </w:r>
      <w:r>
        <w:rPr>
          <w:rtl/>
          <w:cs/>
          <w:lang w:val="ar_AE" w:bidi="ar_AE"/>
        </w:rPr>
        <w:t xml:space="preserve">؛ </w:t>
      </w:r>
      <w:r>
        <w:rPr>
          <w:rtl/>
          <w:cs/>
          <w:lang w:val="ar_AE" w:bidi="ar_AE"/>
        </w:rPr>
        <w:t>89:2</w:t>
      </w:r>
      <w:r>
        <w:rPr>
          <w:rtl/>
          <w:cs/>
          <w:lang w:val="ar_AE" w:bidi="ar_AE"/>
        </w:rPr>
        <w:t xml:space="preserve">، </w:t>
      </w:r>
      <w:r>
        <w:rPr>
          <w:rtl/>
          <w:cs/>
          <w:lang w:val="ar_AE" w:bidi="ar_AE"/>
        </w:rPr>
        <w:t>5</w:t>
      </w:r>
      <w:r>
        <w:rPr>
          <w:rtl/>
          <w:cs/>
          <w:lang w:val="ar_AE" w:bidi="ar_AE"/>
        </w:rPr>
        <w:t xml:space="preserve">؛ </w:t>
      </w:r>
      <w:r>
        <w:rPr>
          <w:rtl/>
          <w:cs/>
          <w:lang w:val="ar_AE" w:bidi="ar_AE"/>
        </w:rPr>
        <w:t>97:6</w:t>
      </w:r>
      <w:r>
        <w:rPr>
          <w:rtl/>
          <w:cs/>
          <w:lang w:val="ar_AE" w:bidi="ar_AE"/>
        </w:rPr>
        <w:t xml:space="preserve">؛ </w:t>
      </w:r>
      <w:r>
        <w:rPr>
          <w:rtl/>
          <w:cs/>
          <w:lang w:val="ar_AE" w:bidi="ar_AE"/>
        </w:rPr>
        <w:t>108:4</w:t>
      </w:r>
      <w:r>
        <w:rPr>
          <w:rtl/>
          <w:cs/>
          <w:lang w:val="ar_AE" w:bidi="ar_AE"/>
        </w:rPr>
        <w:t>)، والحِكْمَةِ (</w:t>
      </w:r>
      <w:r>
        <w:rPr>
          <w:rtl/>
          <w:cs/>
          <w:lang w:val="ar_AE" w:bidi="ar_AE"/>
        </w:rPr>
        <w:t>136:5</w:t>
      </w:r>
      <w:r>
        <w:rPr>
          <w:rtl/>
          <w:cs/>
          <w:lang w:val="ar_AE" w:bidi="ar_AE"/>
        </w:rPr>
        <w:t xml:space="preserve">؛ انْظُرْ </w:t>
      </w:r>
      <w:r>
        <w:rPr>
          <w:rtl/>
          <w:cs/>
          <w:lang w:val="ar_AE" w:bidi="ar_AE"/>
        </w:rPr>
        <w:t>119:89–90</w:t>
      </w:r>
      <w:r>
        <w:rPr>
          <w:rtl/>
          <w:cs/>
          <w:lang w:val="ar_AE" w:bidi="ar_AE"/>
        </w:rPr>
        <w:t xml:space="preserve">). تُعْلِنُ السَّماواتِ مَجْدَ الرَّبِّ (انْظُر </w:t>
      </w:r>
      <w:r>
        <w:rPr>
          <w:rtl/>
          <w:cs/>
          <w:lang w:val="ar_AE" w:bidi="ar_AE"/>
        </w:rPr>
        <w:t>19:1</w:t>
      </w:r>
      <w:r>
        <w:rPr>
          <w:rtl/>
          <w:cs/>
          <w:lang w:val="ar_AE" w:bidi="ar_AE"/>
        </w:rPr>
        <w:t>) وتقدم دليلاً على حضورِهِ وعَمَلِهِ كخالقٍ.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1:19–14</w:t>
      </w:r>
      <w:r>
        <w:rPr>
          <w:rtl/>
          <w:cs/>
          <w:lang w:val="ar_AE" w:bidi="ar_AE"/>
        </w:rPr>
      </w:r>
    </w:p>
    <w:p>
      <w:pPr>
        <w:bidi/>
      </w:pPr>
      <w:r>
        <w:rPr>
          <w:rtl/>
          <w:cs/>
          <w:lang w:val="ar_AE" w:bidi="ar_AE"/>
        </w:rPr>
      </w:r>
      <w:r>
        <w:rPr>
          <w:rtl/>
          <w:cs/>
          <w:lang w:val="ar_AE" w:bidi="ar_AE"/>
        </w:rPr>
        <w:t>إنَّ حكمَةَ الله متجلِّيَةٌ في السَّماوات (</w:t>
      </w:r>
      <w:r>
        <w:rPr>
          <w:rtl/>
          <w:cs/>
          <w:lang w:val="ar_AE" w:bidi="ar_AE"/>
        </w:rPr>
        <w:t>19:1–4</w:t>
      </w:r>
      <w:r>
        <w:rPr>
          <w:rtl/>
          <w:cs/>
          <w:lang w:val="ar_AE" w:bidi="ar_AE"/>
        </w:rPr>
        <w:t>)، في الطَّبِيعَةِ (</w:t>
      </w:r>
      <w:r>
        <w:rPr>
          <w:rtl/>
          <w:cs/>
          <w:lang w:val="ar_AE" w:bidi="ar_AE"/>
        </w:rPr>
        <w:t>19:4–6</w:t>
      </w:r>
      <w:r>
        <w:rPr>
          <w:rtl/>
          <w:cs/>
          <w:lang w:val="ar_AE" w:bidi="ar_AE"/>
        </w:rPr>
        <w:t>)، في وصاياه (</w:t>
      </w:r>
      <w:r>
        <w:rPr>
          <w:rtl/>
          <w:cs/>
          <w:lang w:val="ar_AE" w:bidi="ar_AE"/>
        </w:rPr>
        <w:t>19:7–11</w:t>
      </w:r>
      <w:r>
        <w:rPr>
          <w:rtl/>
          <w:cs/>
          <w:lang w:val="ar_AE" w:bidi="ar_AE"/>
        </w:rPr>
        <w:t>)، وفي حياة المُرَنِّمِ (</w:t>
      </w:r>
      <w:r>
        <w:rPr>
          <w:rtl/>
          <w:cs/>
          <w:lang w:val="ar_AE" w:bidi="ar_AE"/>
        </w:rPr>
        <w:t>19:12–14</w:t>
      </w:r>
      <w:r>
        <w:rPr>
          <w:rtl/>
          <w:cs/>
          <w:lang w:val="ar_AE" w:bidi="ar_AE"/>
        </w:rPr>
        <w:t xml:space="preserve">). على غرار </w:t>
      </w:r>
      <w:r>
        <w:rPr>
          <w:rtl/>
          <w:cs/>
          <w:lang w:val="ar_AE" w:bidi="ar_AE"/>
        </w:rPr>
        <w:t>المزمور 8</w:t>
      </w:r>
      <w:r>
        <w:rPr>
          <w:rtl/>
          <w:cs/>
          <w:lang w:val="ar_AE" w:bidi="ar_AE"/>
        </w:rPr>
        <w:t>، تستخْدِمُ ترنيمةُ هذا المزمور الخليقة كعاملٍ يحفِّزُ التَّأَمُّل - هذه الترنيمة واحةٌ هادِئَةٌ بعد دراما مزامير الرثاء الحزينة، ومزمور الانتصار. يبدأُ المزمورُ بالخَلِيقَةِ كَمْصْدَرٍ للحِكْمَةِ، ثم ينتقلِ إلى كَلِمَةِ الله كمَصْدَرٍ كامِلٍ للحِكْمَةِ، لينتهِيَ بالاحتياج البَشَرِي للفداءِ.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3:19–4</w:t>
      </w:r>
      <w:r>
        <w:rPr>
          <w:rtl/>
          <w:cs/>
          <w:lang w:val="ar_AE" w:bidi="ar_AE"/>
        </w:rPr>
      </w:r>
    </w:p>
    <w:p>
      <w:pPr>
        <w:bidi/>
      </w:pPr>
      <w:r>
        <w:rPr>
          <w:rtl/>
          <w:cs/>
          <w:lang w:val="ar_AE" w:bidi="ar_AE"/>
        </w:rPr>
      </w:r>
      <w:r>
        <w:rPr>
          <w:rtl/>
          <w:cs/>
          <w:lang w:val="ar_AE" w:bidi="ar_AE"/>
        </w:rPr>
        <w:t>لا تحتاجُ حكمَةُ الله إلى الكلامِ عنها. إننا نراها، ونشعر بها ونتلامس معها عن طريق الخليقة. طَبَّقَ الرَّسُول بُولُس هذا النَّص لإدانَةِ إسرائيل لعدم قبولها لِيَسُوع المسيح (</w:t>
      </w:r>
      <w:r>
        <w:rPr>
          <w:rtl/>
          <w:cs/>
          <w:lang w:val="ar_AE" w:bidi="ar_AE"/>
        </w:rPr>
        <w:t>رُومِيَة 10:18</w:t>
      </w:r>
      <w:r>
        <w:rPr>
          <w:rtl/>
          <w:cs/>
          <w:lang w:val="ar_AE" w:bidi="ar_AE"/>
        </w:rPr>
        <w:t>). • الشَّمْسُ جُزْءٌ من خليقَةِ الله، لكنها لَيْسَتْ إلهًا، كما اعْتَقَدَت شُعوبٌ الأممُ الأخرى في الشَّرْق الأَدْنَى القديم 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 7–11</w:t>
      </w:r>
      <w:r>
        <w:rPr>
          <w:rtl/>
          <w:cs/>
          <w:lang w:val="ar_AE" w:bidi="ar_AE"/>
        </w:rPr>
      </w:r>
    </w:p>
    <w:p>
      <w:pPr>
        <w:bidi/>
      </w:pPr>
      <w:r>
        <w:rPr>
          <w:rtl/>
          <w:cs/>
          <w:lang w:val="ar_AE" w:bidi="ar_AE"/>
        </w:rPr>
      </w:r>
      <w:r>
        <w:rPr>
          <w:rtl/>
          <w:cs/>
          <w:lang w:val="ar_AE" w:bidi="ar_AE"/>
        </w:rPr>
        <w:t>تكْشِفُ وَصايا الله للبَشَرِ عن طَبيعَتِهِ وحكمَتِهِ. وصايا الله ثمينَةٌ وطَيِّبَةٌ (</w:t>
      </w:r>
      <w:r>
        <w:rPr>
          <w:rtl/>
          <w:cs/>
          <w:lang w:val="ar_AE" w:bidi="ar_AE"/>
        </w:rPr>
        <w:t>119:103</w:t>
      </w:r>
      <w:r>
        <w:rPr>
          <w:rtl/>
          <w:cs/>
          <w:lang w:val="ar_AE" w:bidi="ar_AE"/>
        </w:rPr>
        <w:t>). مُشْبِعَةٌ للإنْسانِ (</w:t>
      </w:r>
      <w:r>
        <w:rPr>
          <w:rtl/>
          <w:cs/>
          <w:lang w:val="ar_AE" w:bidi="ar_AE"/>
        </w:rPr>
        <w:t>الأمثال 16:24</w:t>
      </w:r>
      <w:r>
        <w:rPr>
          <w:rtl/>
          <w:cs/>
          <w:lang w:val="ar_AE" w:bidi="ar_AE"/>
        </w:rPr>
        <w:t xml:space="preserve">؛ </w:t>
      </w:r>
      <w:r>
        <w:rPr>
          <w:rtl/>
          <w:cs/>
          <w:lang w:val="ar_AE" w:bidi="ar_AE"/>
        </w:rPr>
        <w:t>24:14</w:t>
      </w:r>
      <w:r>
        <w:rPr>
          <w:rtl/>
          <w:cs/>
          <w:lang w:val="ar_AE" w:bidi="ar_AE"/>
        </w:rPr>
        <w:t>) وَتفُوقُ كُلَّ الأشياءِ التي يقدِّرها البَشَر (</w:t>
      </w:r>
      <w:r>
        <w:rPr>
          <w:rtl/>
          <w:cs/>
          <w:lang w:val="ar_AE" w:bidi="ar_AE"/>
        </w:rPr>
        <w:t>المزمور 81:13–16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12:19–14</w:t>
      </w:r>
      <w:r>
        <w:rPr>
          <w:rtl/>
          <w:cs/>
          <w:lang w:val="ar_AE" w:bidi="ar_AE"/>
        </w:rPr>
      </w:r>
    </w:p>
    <w:p>
      <w:pPr>
        <w:bidi/>
      </w:pPr>
      <w:r>
        <w:rPr>
          <w:rtl/>
          <w:cs/>
          <w:lang w:val="ar_AE" w:bidi="ar_AE"/>
        </w:rPr>
      </w:r>
      <w:r>
        <w:rPr>
          <w:rtl/>
          <w:cs/>
          <w:lang w:val="ar_AE" w:bidi="ar_AE"/>
        </w:rPr>
        <w:t xml:space="preserve">يُدرِكُ المُرِنِّم عيوبَه، ولذلك يصلي لِيَظَلَّ أمينًا وملتزمًا نحو الرَّبِّ.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13:19</w:t>
      </w:r>
      <w:r>
        <w:rPr>
          <w:rtl/>
          <w:cs/>
          <w:lang w:val="ar_AE" w:bidi="ar_AE"/>
        </w:rPr>
      </w:r>
    </w:p>
    <w:p>
      <w:pPr>
        <w:bidi/>
      </w:pPr>
      <w:r>
        <w:rPr>
          <w:rtl/>
          <w:cs/>
          <w:lang w:val="ar_AE" w:bidi="ar_AE"/>
        </w:rPr>
      </w:r>
      <w:r>
        <w:rPr>
          <w:rtl/>
          <w:cs/>
          <w:lang w:val="ar_AE" w:bidi="ar_AE"/>
        </w:rPr>
        <w:t>الشخص الذي يرتكِبُ الخطايا عن عَمْدٍ يفعلُ ذلك بدوافِع وتوجُّهات تَتَّسِمُ بالتَّحَدِّي (</w:t>
      </w:r>
      <w:r>
        <w:rPr>
          <w:rtl/>
          <w:cs/>
          <w:lang w:val="ar_AE" w:bidi="ar_AE"/>
        </w:rPr>
        <w:t>86:14</w:t>
      </w:r>
      <w:r>
        <w:rPr>
          <w:rtl/>
          <w:cs/>
          <w:lang w:val="ar_AE" w:bidi="ar_AE"/>
        </w:rPr>
        <w:t>) أو الكبرياءِ (</w:t>
      </w:r>
      <w:r>
        <w:rPr>
          <w:rtl/>
          <w:cs/>
          <w:lang w:val="ar_AE" w:bidi="ar_AE"/>
        </w:rPr>
        <w:t>119:21</w:t>
      </w:r>
      <w:r>
        <w:rPr>
          <w:rtl/>
          <w:cs/>
          <w:lang w:val="ar_AE" w:bidi="ar_AE"/>
        </w:rPr>
        <w:t xml:space="preserve">، </w:t>
      </w:r>
      <w:r>
        <w:rPr>
          <w:rtl/>
          <w:cs/>
          <w:lang w:val="ar_AE" w:bidi="ar_AE"/>
        </w:rPr>
        <w:t>69</w:t>
      </w:r>
      <w:r>
        <w:rPr>
          <w:rtl/>
          <w:cs/>
          <w:lang w:val="ar_AE" w:bidi="ar_AE"/>
        </w:rPr>
        <w:t xml:space="preserve">). • الخطيَّة الكبرى هي التَّمَرُّد (انْظُر </w:t>
      </w:r>
      <w:r>
        <w:rPr>
          <w:rtl/>
          <w:cs/>
          <w:lang w:val="ar_AE" w:bidi="ar_AE"/>
        </w:rPr>
        <w:t>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14:19</w:t>
      </w:r>
      <w:r>
        <w:rPr>
          <w:rtl/>
          <w:cs/>
          <w:lang w:val="ar_AE" w:bidi="ar_AE"/>
        </w:rPr>
      </w:r>
    </w:p>
    <w:p>
      <w:pPr>
        <w:bidi/>
      </w:pPr>
      <w:r>
        <w:rPr>
          <w:rtl/>
          <w:cs/>
          <w:lang w:val="ar_AE" w:bidi="ar_AE"/>
        </w:rPr>
      </w:r>
      <w:r>
        <w:rPr>
          <w:b/>
          <w:rtl/>
          <w:cs/>
          <w:lang w:val="ar_AE" w:bidi="ar_AE"/>
        </w:rPr>
        <w:t>أَقْوَالُ فَمِي وَفِكْرُ قَلْبِي:</w:t>
      </w:r>
      <w:r>
        <w:rPr>
          <w:rtl/>
          <w:cs/>
          <w:lang w:val="ar_AE" w:bidi="ar_AE"/>
        </w:rPr>
        <w:t xml:space="preserve"> يشتهي المُرَنِّم إرضاءَ الله في كلِّ ما يقولُهُ أو يُفَكِّرُ فيه (انْظُرْ </w:t>
      </w:r>
      <w:r>
        <w:rPr>
          <w:rtl/>
          <w:cs/>
          <w:lang w:val="ar_AE" w:bidi="ar_AE"/>
        </w:rPr>
        <w:t>لوقا 6:45</w:t>
      </w:r>
      <w:r>
        <w:rPr>
          <w:rtl/>
          <w:cs/>
          <w:lang w:val="ar_AE" w:bidi="ar_AE"/>
        </w:rPr>
        <w:t xml:space="preserve">؛ </w:t>
      </w:r>
      <w:r>
        <w:rPr>
          <w:rtl/>
          <w:cs/>
          <w:lang w:val="ar_AE" w:bidi="ar_AE"/>
        </w:rPr>
        <w:t>رُومِيَة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1:20</w:t>
      </w:r>
      <w:r>
        <w:rPr>
          <w:rtl/>
          <w:cs/>
          <w:lang w:val="ar_AE" w:bidi="ar_AE"/>
        </w:rPr>
      </w:r>
    </w:p>
    <w:p>
      <w:pPr>
        <w:bidi/>
      </w:pPr>
      <w:r>
        <w:rPr>
          <w:rtl/>
          <w:cs/>
          <w:lang w:val="ar_AE" w:bidi="ar_AE"/>
        </w:rPr>
      </w:r>
      <w:r>
        <w:rPr>
          <w:rtl/>
          <w:cs/>
          <w:lang w:val="ar_AE" w:bidi="ar_AE"/>
        </w:rPr>
        <w:t>اللقب "</w:t>
      </w:r>
      <w:r>
        <w:rPr>
          <w:b/>
          <w:rtl/>
          <w:cs/>
          <w:lang w:val="ar_AE" w:bidi="ar_AE"/>
        </w:rPr>
        <w:t>إِلَهِ يَعْقُوبَ</w:t>
      </w:r>
      <w:r>
        <w:rPr>
          <w:rtl/>
          <w:cs/>
          <w:lang w:val="ar_AE" w:bidi="ar_AE"/>
        </w:rPr>
        <w:t xml:space="preserve">" يُعَبِّر بشكلٍ مفعَمْ بالمَحَبَّة عن عَلاقَةِ الله القَدِيمَةِ مع شَعْبِهِ (انْظُر </w:t>
      </w:r>
      <w:r>
        <w:rPr>
          <w:rtl/>
          <w:cs/>
          <w:lang w:val="ar_AE" w:bidi="ar_AE"/>
        </w:rPr>
        <w:t>46:7</w:t>
      </w:r>
      <w:r>
        <w:rPr>
          <w:rtl/>
          <w:cs/>
          <w:lang w:val="ar_AE" w:bidi="ar_AE"/>
        </w:rPr>
        <w:t xml:space="preserve">، </w:t>
      </w:r>
      <w:r>
        <w:rPr>
          <w:rtl/>
          <w:cs/>
          <w:lang w:val="ar_AE" w:bidi="ar_AE"/>
        </w:rPr>
        <w:t>11</w:t>
      </w:r>
      <w:r>
        <w:rPr>
          <w:rtl/>
          <w:cs/>
          <w:lang w:val="ar_AE" w:bidi="ar_AE"/>
        </w:rPr>
        <w:t xml:space="preserve">؛ </w:t>
      </w:r>
      <w:r>
        <w:rPr>
          <w:rtl/>
          <w:cs/>
          <w:lang w:val="ar_AE" w:bidi="ar_AE"/>
        </w:rPr>
        <w:t>75:9</w:t>
      </w:r>
      <w:r>
        <w:rPr>
          <w:rtl/>
          <w:cs/>
          <w:lang w:val="ar_AE" w:bidi="ar_AE"/>
        </w:rPr>
        <w:t xml:space="preserve">؛ </w:t>
      </w:r>
      <w:r>
        <w:rPr>
          <w:rtl/>
          <w:cs/>
          <w:lang w:val="ar_AE" w:bidi="ar_AE"/>
        </w:rPr>
        <w:t>76:6</w:t>
      </w:r>
      <w:r>
        <w:rPr>
          <w:rtl/>
          <w:cs/>
          <w:lang w:val="ar_AE" w:bidi="ar_AE"/>
        </w:rPr>
        <w:t xml:space="preserve">؛ </w:t>
      </w:r>
      <w:r>
        <w:rPr>
          <w:rtl/>
          <w:cs/>
          <w:lang w:val="ar_AE" w:bidi="ar_AE"/>
        </w:rPr>
        <w:t>81:1</w:t>
      </w:r>
      <w:r>
        <w:rPr>
          <w:rtl/>
          <w:cs/>
          <w:lang w:val="ar_AE" w:bidi="ar_AE"/>
        </w:rPr>
        <w:t xml:space="preserve">، </w:t>
      </w:r>
      <w:r>
        <w:rPr>
          <w:rtl/>
          <w:cs/>
          <w:lang w:val="ar_AE" w:bidi="ar_AE"/>
        </w:rPr>
        <w:t>4</w:t>
      </w:r>
      <w:r>
        <w:rPr>
          <w:rtl/>
          <w:cs/>
          <w:lang w:val="ar_AE" w:bidi="ar_AE"/>
        </w:rPr>
        <w:t xml:space="preserve">؛ </w:t>
      </w:r>
      <w:r>
        <w:rPr>
          <w:rtl/>
          <w:cs/>
          <w:lang w:val="ar_AE" w:bidi="ar_AE"/>
        </w:rPr>
        <w:t>84:8</w:t>
      </w:r>
      <w:r>
        <w:rPr>
          <w:rtl/>
          <w:cs/>
          <w:lang w:val="ar_AE" w:bidi="ar_AE"/>
        </w:rPr>
        <w:t xml:space="preserve">؛ </w:t>
      </w:r>
      <w:r>
        <w:rPr>
          <w:rtl/>
          <w:cs/>
          <w:lang w:val="ar_AE" w:bidi="ar_AE"/>
        </w:rPr>
        <w:t>94:7</w:t>
      </w:r>
      <w:r>
        <w:rPr>
          <w:rtl/>
          <w:cs/>
          <w:lang w:val="ar_AE" w:bidi="ar_AE"/>
        </w:rPr>
        <w:t xml:space="preserve">؛ </w:t>
      </w:r>
      <w:r>
        <w:rPr>
          <w:rtl/>
          <w:cs/>
          <w:lang w:val="ar_AE" w:bidi="ar_AE"/>
        </w:rPr>
        <w:t>114:7</w:t>
      </w:r>
      <w:r>
        <w:rPr>
          <w:rtl/>
          <w:cs/>
          <w:lang w:val="ar_AE" w:bidi="ar_AE"/>
        </w:rPr>
        <w:t xml:space="preserve">؛ </w:t>
      </w:r>
      <w:r>
        <w:rPr>
          <w:rtl/>
          <w:cs/>
          <w:lang w:val="ar_AE" w:bidi="ar_AE"/>
        </w:rPr>
        <w:t>146:5</w:t>
      </w:r>
      <w:r>
        <w:rPr>
          <w:rtl/>
          <w:cs/>
          <w:lang w:val="ar_AE" w:bidi="ar_AE"/>
        </w:rPr>
        <w:t xml:space="preserve">). • يحفظك من كلِّ سوءٍ: انْظُرْ </w:t>
      </w:r>
      <w:r>
        <w:rPr>
          <w:rtl/>
          <w:cs/>
          <w:lang w:val="ar_AE" w:bidi="ar_AE"/>
        </w:rPr>
        <w:t>59:1–2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1:20–5</w:t>
      </w:r>
      <w:r>
        <w:rPr>
          <w:rtl/>
          <w:cs/>
          <w:lang w:val="ar_AE" w:bidi="ar_AE"/>
        </w:rPr>
      </w:r>
    </w:p>
    <w:p>
      <w:pPr>
        <w:bidi/>
      </w:pPr>
      <w:r>
        <w:rPr>
          <w:rtl/>
          <w:cs/>
          <w:lang w:val="ar_AE" w:bidi="ar_AE"/>
        </w:rPr>
      </w:r>
      <w:r>
        <w:rPr>
          <w:rtl/>
          <w:cs/>
          <w:lang w:val="ar_AE" w:bidi="ar_AE"/>
        </w:rPr>
        <w:t>تَطْلُبُ جماعَةُ الإيمان إلى الله من أجل حمايَةِ المَلِكِ ونُصْرَتِهِ.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1:20–9</w:t>
      </w:r>
      <w:r>
        <w:rPr>
          <w:rtl/>
          <w:cs/>
          <w:lang w:val="ar_AE" w:bidi="ar_AE"/>
        </w:rPr>
      </w:r>
    </w:p>
    <w:p>
      <w:pPr>
        <w:bidi/>
      </w:pPr>
      <w:r>
        <w:rPr>
          <w:rtl/>
          <w:cs/>
          <w:lang w:val="ar_AE" w:bidi="ar_AE"/>
        </w:rPr>
      </w:r>
      <w:r>
        <w:rPr>
          <w:rtl/>
          <w:cs/>
          <w:lang w:val="ar_AE" w:bidi="ar_AE"/>
        </w:rPr>
        <w:t>هذه الطلبة المَلَكِيَّة من أجل النُّصْرَة الإلهية (</w:t>
      </w:r>
      <w:r>
        <w:rPr>
          <w:rtl/>
          <w:cs/>
          <w:lang w:val="ar_AE" w:bidi="ar_AE"/>
        </w:rPr>
        <w:t>20:1–5</w:t>
      </w:r>
      <w:r>
        <w:rPr>
          <w:rtl/>
          <w:cs/>
          <w:lang w:val="ar_AE" w:bidi="ar_AE"/>
        </w:rPr>
        <w:t>)، تؤدي إلى الثِّقَة في الإنقاذ الإلهي (</w:t>
      </w:r>
      <w:r>
        <w:rPr>
          <w:rtl/>
          <w:cs/>
          <w:lang w:val="ar_AE" w:bidi="ar_AE"/>
        </w:rPr>
        <w:t>20:6–8</w:t>
      </w:r>
      <w:r>
        <w:rPr>
          <w:rtl/>
          <w:cs/>
          <w:lang w:val="ar_AE" w:bidi="ar_AE"/>
        </w:rPr>
        <w:t>)، والطلب الجماعي من أجل أن يسجيبَ الله وَيُخَلِّص (</w:t>
      </w:r>
      <w:r>
        <w:rPr>
          <w:rtl/>
          <w:cs/>
          <w:lang w:val="ar_AE" w:bidi="ar_AE"/>
        </w:rPr>
        <w:t>20:9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1:20–10:24</w:t>
      </w:r>
      <w:r>
        <w:rPr>
          <w:rtl/>
          <w:cs/>
          <w:lang w:val="ar_AE" w:bidi="ar_AE"/>
        </w:rPr>
      </w:r>
    </w:p>
    <w:p>
      <w:pPr>
        <w:bidi/>
      </w:pPr>
      <w:r>
        <w:rPr>
          <w:rtl/>
          <w:cs/>
          <w:lang w:val="ar_AE" w:bidi="ar_AE"/>
        </w:rPr>
      </w:r>
      <w:r>
        <w:rPr>
          <w:rtl/>
          <w:cs/>
          <w:lang w:val="ar_AE" w:bidi="ar_AE"/>
        </w:rPr>
        <w:t>تُعَبِّرُ هذه المجموعة من المزامير عن خبرة الانتقال من الثقة والالتزام (</w:t>
      </w:r>
      <w:r>
        <w:rPr>
          <w:rtl/>
          <w:cs/>
          <w:lang w:val="ar_AE" w:bidi="ar_AE"/>
        </w:rPr>
        <w:t>المزمورَين 20–21</w:t>
      </w:r>
      <w:r>
        <w:rPr>
          <w:rtl/>
          <w:cs/>
          <w:lang w:val="ar_AE" w:bidi="ar_AE"/>
        </w:rPr>
        <w:t>)، عَبْرَ الألم والتَّرْكِ (</w:t>
      </w:r>
      <w:r>
        <w:rPr>
          <w:rtl/>
          <w:cs/>
          <w:lang w:val="ar_AE" w:bidi="ar_AE"/>
        </w:rPr>
        <w:t>المزمور 22</w:t>
      </w:r>
      <w:r>
        <w:rPr>
          <w:rtl/>
          <w:cs/>
          <w:lang w:val="ar_AE" w:bidi="ar_AE"/>
        </w:rPr>
        <w:t>)، وصولاً إلى الراحةِ، والبصيرة، والرَّجاء (</w:t>
      </w:r>
      <w:r>
        <w:rPr>
          <w:rtl/>
          <w:cs/>
          <w:lang w:val="ar_AE" w:bidi="ar_AE"/>
        </w:rPr>
        <w:t>المزمورَيْن 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3:20</w:t>
      </w:r>
      <w:r>
        <w:rPr>
          <w:rtl/>
          <w:cs/>
          <w:lang w:val="ar_AE" w:bidi="ar_AE"/>
        </w:rPr>
      </w:r>
    </w:p>
    <w:p>
      <w:pPr>
        <w:bidi/>
      </w:pPr>
      <w:r>
        <w:rPr>
          <w:rtl/>
          <w:cs/>
          <w:lang w:val="ar_AE" w:bidi="ar_AE"/>
        </w:rPr>
      </w:r>
      <w:r>
        <w:rPr>
          <w:rtl/>
          <w:cs/>
          <w:lang w:val="ar_AE" w:bidi="ar_AE"/>
        </w:rPr>
        <w:t xml:space="preserve">التَّقْدِمَاتِ وَالمُحْرَقاتِ تُعَبِّرُ عن الخضوعِ للرَّبِّ (قارن </w:t>
      </w:r>
      <w:r>
        <w:rPr>
          <w:rtl/>
          <w:cs/>
          <w:lang w:val="ar_AE" w:bidi="ar_AE"/>
        </w:rPr>
        <w:t>40:6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4:20–5</w:t>
      </w:r>
      <w:r>
        <w:rPr>
          <w:rtl/>
          <w:cs/>
          <w:lang w:val="ar_AE" w:bidi="ar_AE"/>
        </w:rPr>
      </w:r>
    </w:p>
    <w:p>
      <w:pPr>
        <w:bidi/>
      </w:pPr>
      <w:r>
        <w:rPr>
          <w:rtl/>
          <w:cs/>
          <w:lang w:val="ar_AE" w:bidi="ar_AE"/>
        </w:rPr>
      </w:r>
      <w:r>
        <w:rPr>
          <w:b/>
          <w:rtl/>
          <w:cs/>
          <w:lang w:val="ar_AE" w:bidi="ar_AE"/>
        </w:rPr>
        <w:t xml:space="preserve">يُتَمِّمْ كُلَّ رَأْيِكَ </w:t>
      </w:r>
      <w:r>
        <w:rPr>
          <w:rtl/>
          <w:cs/>
          <w:lang w:val="ar_AE" w:bidi="ar_AE"/>
        </w:rPr>
        <w:t xml:space="preserve">.... </w:t>
      </w:r>
      <w:r>
        <w:rPr>
          <w:b/>
          <w:rtl/>
          <w:cs/>
          <w:lang w:val="ar_AE" w:bidi="ar_AE"/>
        </w:rPr>
        <w:t xml:space="preserve">لِيُكَمِّلِ الرَّبُّ كُلَّ سُؤْلِكَ: </w:t>
      </w:r>
      <w:r>
        <w:rPr>
          <w:rtl/>
          <w:cs/>
          <w:lang w:val="ar_AE" w:bidi="ar_AE"/>
        </w:rPr>
        <w:t xml:space="preserve">ربما يكون سؤْل المُرَنِّم هو الطلبات المذكورة في </w:t>
      </w:r>
      <w:r>
        <w:rPr>
          <w:rtl/>
          <w:cs/>
          <w:lang w:val="ar_AE" w:bidi="ar_AE"/>
        </w:rPr>
        <w:t>21:3–6</w:t>
      </w:r>
      <w:r>
        <w:rPr>
          <w:rtl/>
          <w:cs/>
          <w:lang w:val="ar_AE" w:bidi="ar_AE"/>
        </w:rPr>
        <w:t xml:space="preserve"> (قارن </w:t>
      </w:r>
      <w:r>
        <w:rPr>
          <w:rtl/>
          <w:cs/>
          <w:lang w:val="ar_AE" w:bidi="ar_AE"/>
        </w:rPr>
        <w:t>27:4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5:20</w:t>
      </w:r>
      <w:r>
        <w:rPr>
          <w:rtl/>
          <w:cs/>
          <w:lang w:val="ar_AE" w:bidi="ar_AE"/>
        </w:rPr>
      </w:r>
    </w:p>
    <w:p>
      <w:pPr>
        <w:bidi/>
      </w:pPr>
      <w:r>
        <w:rPr>
          <w:rtl/>
          <w:cs/>
          <w:lang w:val="ar_AE" w:bidi="ar_AE"/>
        </w:rPr>
      </w:r>
      <w:r>
        <w:rPr>
          <w:rtl/>
          <w:cs/>
          <w:lang w:val="ar_AE" w:bidi="ar_AE"/>
        </w:rPr>
        <w:t xml:space="preserve">تحْمِلُ القواتُ العَسْكِرِيَّة راية النُّصْرة إلى المعركة، وتحتها يجتمعون ويحفزون بعضهم البعض للقيام بالعَمَلِ (انْظُرْ </w:t>
      </w:r>
      <w:r>
        <w:rPr>
          <w:rtl/>
          <w:cs/>
          <w:lang w:val="ar_AE" w:bidi="ar_AE"/>
        </w:rPr>
        <w:t>إِشَعْيَاء 11:10</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6:20</w:t>
      </w:r>
      <w:r>
        <w:rPr>
          <w:rtl/>
          <w:cs/>
          <w:lang w:val="ar_AE" w:bidi="ar_AE"/>
        </w:rPr>
      </w:r>
    </w:p>
    <w:p>
      <w:pPr>
        <w:bidi/>
      </w:pPr>
      <w:r>
        <w:rPr>
          <w:rtl/>
          <w:cs/>
          <w:lang w:val="ar_AE" w:bidi="ar_AE"/>
        </w:rPr>
      </w:r>
      <w:r>
        <w:rPr>
          <w:rtl/>
          <w:cs/>
          <w:lang w:val="ar_AE" w:bidi="ar_AE"/>
        </w:rPr>
        <w:t xml:space="preserve">اخْتَارَ اللهُ مَلِكَهُ المَمْسُوح ليكون رئيسًا حاكمًا (انْظُرْ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6:20–8</w:t>
      </w:r>
      <w:r>
        <w:rPr>
          <w:rtl/>
          <w:cs/>
          <w:lang w:val="ar_AE" w:bidi="ar_AE"/>
        </w:rPr>
      </w:r>
    </w:p>
    <w:p>
      <w:pPr>
        <w:bidi/>
      </w:pPr>
      <w:r>
        <w:rPr>
          <w:rtl/>
          <w:cs/>
          <w:lang w:val="ar_AE" w:bidi="ar_AE"/>
        </w:rPr>
      </w:r>
      <w:r>
        <w:rPr>
          <w:rtl/>
          <w:cs/>
          <w:lang w:val="ar_AE" w:bidi="ar_AE"/>
        </w:rPr>
        <w:t>يَرُدُّ أَحَدُ أَعضاءِ جماعَةُ الإيمانِ (</w:t>
      </w:r>
      <w:r>
        <w:rPr>
          <w:rtl/>
          <w:cs/>
          <w:lang w:val="ar_AE" w:bidi="ar_AE"/>
        </w:rPr>
        <w:t>20:1–5</w:t>
      </w:r>
      <w:r>
        <w:rPr>
          <w:rtl/>
          <w:cs/>
          <w:lang w:val="ar_AE" w:bidi="ar_AE"/>
        </w:rPr>
        <w:t>) بِكَلِمَةِ يقينٍ وثِقَةٍ في مَعُونَةِ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7:20</w:t>
      </w:r>
      <w:r>
        <w:rPr>
          <w:rtl/>
          <w:cs/>
          <w:lang w:val="ar_AE" w:bidi="ar_AE"/>
        </w:rPr>
      </w:r>
    </w:p>
    <w:p>
      <w:pPr>
        <w:bidi/>
      </w:pPr>
      <w:r>
        <w:rPr>
          <w:rtl/>
          <w:cs/>
          <w:lang w:val="ar_AE" w:bidi="ar_AE"/>
        </w:rPr>
      </w:r>
      <w:r>
        <w:rPr>
          <w:b/>
          <w:rtl/>
          <w:cs/>
          <w:lang w:val="ar_AE" w:bidi="ar_AE"/>
        </w:rPr>
        <w:t>المَرْكَبَاتِ والخَيْلِ</w:t>
      </w:r>
      <w:r>
        <w:rPr>
          <w:rtl/>
          <w:cs/>
          <w:lang w:val="ar_AE" w:bidi="ar_AE"/>
        </w:rPr>
        <w:t xml:space="preserve">: هي أدواتُ الحرْبِ قديمًا (انْظُرْ </w:t>
      </w:r>
      <w:r>
        <w:rPr>
          <w:rtl/>
          <w:cs/>
          <w:lang w:val="ar_AE" w:bidi="ar_AE"/>
        </w:rPr>
        <w:t>33:16–17</w:t>
      </w:r>
      <w:r>
        <w:rPr>
          <w:rtl/>
          <w:cs/>
          <w:lang w:val="ar_AE" w:bidi="ar_AE"/>
        </w:rPr>
        <w:t xml:space="preserve">؛ </w:t>
      </w:r>
      <w:r>
        <w:rPr>
          <w:rtl/>
          <w:cs/>
          <w:lang w:val="ar_AE" w:bidi="ar_AE"/>
        </w:rPr>
        <w:t>76:6</w:t>
      </w:r>
      <w:r>
        <w:rPr>
          <w:rtl/>
          <w:cs/>
          <w:lang w:val="ar_AE" w:bidi="ar_AE"/>
        </w:rPr>
        <w:t xml:space="preserve">؛ </w:t>
      </w:r>
      <w:r>
        <w:rPr>
          <w:rtl/>
          <w:cs/>
          <w:lang w:val="ar_AE" w:bidi="ar_AE"/>
        </w:rPr>
        <w:t>147:10</w:t>
      </w:r>
      <w:r>
        <w:rPr>
          <w:rtl/>
          <w:cs/>
          <w:lang w:val="ar_AE" w:bidi="ar_AE"/>
        </w:rPr>
        <w:t xml:space="preserve">؛ </w:t>
      </w:r>
      <w:r>
        <w:rPr>
          <w:rtl/>
          <w:cs/>
          <w:lang w:val="ar_AE" w:bidi="ar_AE"/>
        </w:rPr>
        <w:t>إشعياء 30:16</w:t>
      </w:r>
      <w:r>
        <w:rPr>
          <w:rtl/>
          <w:cs/>
          <w:lang w:val="ar_AE" w:bidi="ar_AE"/>
        </w:rPr>
        <w:t xml:space="preserve">؛ </w:t>
      </w:r>
      <w:r>
        <w:rPr>
          <w:rtl/>
          <w:cs/>
          <w:lang w:val="ar_AE" w:bidi="ar_AE"/>
        </w:rPr>
        <w:t>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1:21–13</w:t>
      </w:r>
      <w:r>
        <w:rPr>
          <w:rtl/>
          <w:cs/>
          <w:lang w:val="ar_AE" w:bidi="ar_AE"/>
        </w:rPr>
      </w:r>
    </w:p>
    <w:p>
      <w:pPr>
        <w:bidi/>
      </w:pPr>
      <w:r>
        <w:rPr>
          <w:rtl/>
          <w:cs/>
          <w:lang w:val="ar_AE" w:bidi="ar_AE"/>
        </w:rPr>
      </w:r>
      <w:r>
        <w:rPr>
          <w:rtl/>
          <w:cs/>
          <w:lang w:val="ar_AE" w:bidi="ar_AE"/>
        </w:rPr>
        <w:t>يقدِّم شعبُ الرَّبِّ الشُّكْرَ لله لأنه مَنَحَ النُّصْرَة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 2</w:t>
      </w:r>
      <w:r>
        <w:rPr>
          <w:rtl/>
          <w:cs/>
          <w:lang w:val="ar_AE" w:bidi="ar_AE"/>
        </w:rPr>
      </w:r>
    </w:p>
    <w:p>
      <w:pPr>
        <w:bidi/>
      </w:pPr>
      <w:r>
        <w:rPr>
          <w:rtl/>
          <w:cs/>
          <w:lang w:val="ar_AE" w:bidi="ar_AE"/>
        </w:rPr>
      </w:r>
      <w:r>
        <w:rPr>
          <w:rtl/>
          <w:cs/>
          <w:lang w:val="ar_AE" w:bidi="ar_AE"/>
        </w:rPr>
        <w:t xml:space="preserve">لقد اخْتَبَرَ المَلِكُ شهوة قلبه أي حماية الله وبركته (انْظُرْ </w:t>
      </w:r>
      <w:r>
        <w:rPr>
          <w:rtl/>
          <w:cs/>
          <w:lang w:val="ar_AE" w:bidi="ar_AE"/>
        </w:rPr>
        <w:t>20:5</w:t>
      </w:r>
      <w:r>
        <w:rPr>
          <w:rtl/>
          <w:cs/>
          <w:lang w:val="ar_AE" w:bidi="ar_AE"/>
        </w:rPr>
        <w:t xml:space="preserve">؛ انْظُرْ أيضًا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3:21</w:t>
      </w:r>
      <w:r>
        <w:rPr>
          <w:rtl/>
          <w:cs/>
          <w:lang w:val="ar_AE" w:bidi="ar_AE"/>
        </w:rPr>
      </w:r>
    </w:p>
    <w:p>
      <w:pPr>
        <w:bidi/>
      </w:pPr>
      <w:r>
        <w:rPr>
          <w:rtl/>
          <w:cs/>
          <w:lang w:val="ar_AE" w:bidi="ar_AE"/>
        </w:rPr>
      </w:r>
      <w:r>
        <w:rPr>
          <w:rtl/>
          <w:cs/>
          <w:lang w:val="ar_AE" w:bidi="ar_AE"/>
        </w:rPr>
        <w:t xml:space="preserve">النجاح والرخاء: انْظُرْ </w:t>
      </w:r>
      <w:r>
        <w:rPr>
          <w:rtl/>
          <w:cs/>
          <w:lang w:val="ar_AE" w:bidi="ar_AE"/>
        </w:rPr>
        <w:t>الأمْثال 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3:21–6</w:t>
      </w:r>
      <w:r>
        <w:rPr>
          <w:rtl/>
          <w:cs/>
          <w:lang w:val="ar_AE" w:bidi="ar_AE"/>
        </w:rPr>
      </w:r>
    </w:p>
    <w:p>
      <w:pPr>
        <w:bidi/>
      </w:pPr>
      <w:r>
        <w:rPr>
          <w:rtl/>
          <w:cs/>
          <w:lang w:val="ar_AE" w:bidi="ar_AE"/>
        </w:rPr>
      </w:r>
      <w:r>
        <w:rPr>
          <w:rtl/>
          <w:cs/>
          <w:lang w:val="ar_AE" w:bidi="ar_AE"/>
        </w:rPr>
        <w:t>يعود المَلِكُ منتصِرًا من أحد المعارك، ويحْظَى بتكْرِيمِ الشَّعْبِ. وأعظمُ تكريمٍ له يأتِيَهُ من الله، الذي مَنَّ عليه بالبركاتِ، والحياةِ، ومعية الحضورِ.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 4</w:t>
      </w:r>
      <w:r>
        <w:rPr>
          <w:rtl/>
          <w:cs/>
          <w:lang w:val="ar_AE" w:bidi="ar_AE"/>
        </w:rPr>
      </w:r>
    </w:p>
    <w:p>
      <w:pPr>
        <w:bidi/>
      </w:pPr>
      <w:r>
        <w:rPr>
          <w:rtl/>
          <w:cs/>
          <w:lang w:val="ar_AE" w:bidi="ar_AE"/>
        </w:rPr>
      </w:r>
      <w:r>
        <w:rPr>
          <w:rtl/>
          <w:cs/>
          <w:lang w:val="ar_AE" w:bidi="ar_AE"/>
        </w:rPr>
        <w:t>يَجُودُ الله بنوعِيَّة من الحياةِ غايَةً في الشِّبَعِ (</w:t>
      </w:r>
      <w:r>
        <w:rPr>
          <w:rtl/>
          <w:cs/>
          <w:lang w:val="ar_AE" w:bidi="ar_AE"/>
        </w:rPr>
        <w:t>61:6–7</w:t>
      </w:r>
      <w:r>
        <w:rPr>
          <w:rtl/>
          <w:cs/>
          <w:lang w:val="ar_AE" w:bidi="ar_AE"/>
        </w:rPr>
        <w:t xml:space="preserve">؛ </w:t>
      </w:r>
      <w:r>
        <w:rPr>
          <w:rtl/>
          <w:cs/>
          <w:lang w:val="ar_AE" w:bidi="ar_AE"/>
        </w:rPr>
        <w:t>91:14–16</w:t>
      </w:r>
      <w:r>
        <w:rPr>
          <w:rtl/>
          <w:cs/>
          <w:lang w:val="ar_AE" w:bidi="ar_AE"/>
        </w:rPr>
        <w:t xml:space="preserve">؛ </w:t>
      </w:r>
      <w:r>
        <w:rPr>
          <w:rtl/>
          <w:cs/>
          <w:lang w:val="ar_AE" w:bidi="ar_AE"/>
        </w:rPr>
        <w:t>128:4–6</w:t>
      </w:r>
      <w:r>
        <w:rPr>
          <w:rtl/>
          <w:cs/>
          <w:lang w:val="ar_AE" w:bidi="ar_AE"/>
        </w:rPr>
        <w:t>) حياة تتميَّز بحضورِ الله (</w:t>
      </w:r>
      <w:r>
        <w:rPr>
          <w:rtl/>
          <w:cs/>
          <w:lang w:val="ar_AE" w:bidi="ar_AE"/>
        </w:rPr>
        <w:t>6:11</w:t>
      </w:r>
      <w:r>
        <w:rPr>
          <w:rtl/>
          <w:cs/>
          <w:lang w:val="ar_AE" w:bidi="ar_AE"/>
        </w:rPr>
        <w:t xml:space="preserve">؛ </w:t>
      </w:r>
      <w:r>
        <w:rPr>
          <w:rtl/>
          <w:cs/>
          <w:lang w:val="ar_AE" w:bidi="ar_AE"/>
        </w:rPr>
        <w:t>23:6</w:t>
      </w:r>
      <w:r>
        <w:rPr>
          <w:rtl/>
          <w:cs/>
          <w:lang w:val="ar_AE" w:bidi="ar_AE"/>
        </w:rPr>
        <w:t xml:space="preserve">؛ </w:t>
      </w:r>
      <w:r>
        <w:rPr>
          <w:rtl/>
          <w:cs/>
          <w:lang w:val="ar_AE" w:bidi="ar_AE"/>
        </w:rPr>
        <w:t>27:4</w:t>
      </w:r>
      <w:r>
        <w:rPr>
          <w:rtl/>
          <w:cs/>
          <w:lang w:val="ar_AE" w:bidi="ar_AE"/>
        </w:rPr>
        <w:t xml:space="preserve">؛ </w:t>
      </w:r>
      <w:r>
        <w:rPr>
          <w:rtl/>
          <w:cs/>
          <w:lang w:val="ar_AE" w:bidi="ar_AE"/>
        </w:rPr>
        <w:t>36:9</w:t>
      </w:r>
      <w:r>
        <w:rPr>
          <w:rtl/>
          <w:cs/>
          <w:lang w:val="ar_AE" w:bidi="ar_AE"/>
        </w:rPr>
        <w:t>)، والفَرَح (</w:t>
      </w:r>
      <w:r>
        <w:rPr>
          <w:rtl/>
          <w:cs/>
          <w:lang w:val="ar_AE" w:bidi="ar_AE"/>
        </w:rPr>
        <w:t>16:11</w:t>
      </w:r>
      <w:r>
        <w:rPr>
          <w:rtl/>
          <w:cs/>
          <w:lang w:val="ar_AE" w:bidi="ar_AE"/>
        </w:rPr>
        <w:t>)، والصَّلاحِ (</w:t>
      </w:r>
      <w:r>
        <w:rPr>
          <w:rtl/>
          <w:cs/>
          <w:lang w:val="ar_AE" w:bidi="ar_AE"/>
        </w:rPr>
        <w:t>23:6</w:t>
      </w:r>
      <w:r>
        <w:rPr>
          <w:rtl/>
          <w:cs/>
          <w:lang w:val="ar_AE" w:bidi="ar_AE"/>
        </w:rPr>
        <w:t xml:space="preserve">؛ </w:t>
      </w:r>
      <w:r>
        <w:rPr>
          <w:rtl/>
          <w:cs/>
          <w:lang w:val="ar_AE" w:bidi="ar_AE"/>
        </w:rPr>
        <w:t>34:14–15</w:t>
      </w:r>
      <w:r>
        <w:rPr>
          <w:rtl/>
          <w:cs/>
          <w:lang w:val="ar_AE" w:bidi="ar_AE"/>
        </w:rPr>
        <w:t>)، والحمَايَةِ (</w:t>
      </w:r>
      <w:r>
        <w:rPr>
          <w:rtl/>
          <w:cs/>
          <w:lang w:val="ar_AE" w:bidi="ar_AE"/>
        </w:rPr>
        <w:t>41:2</w:t>
      </w:r>
      <w:r>
        <w:rPr>
          <w:rtl/>
          <w:cs/>
          <w:lang w:val="ar_AE" w:bidi="ar_AE"/>
        </w:rPr>
        <w:t xml:space="preserve">؛ </w:t>
      </w:r>
      <w:r>
        <w:rPr>
          <w:rtl/>
          <w:cs/>
          <w:lang w:val="ar_AE" w:bidi="ar_AE"/>
        </w:rPr>
        <w:t>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6:21</w:t>
      </w:r>
      <w:r>
        <w:rPr>
          <w:rtl/>
          <w:cs/>
          <w:lang w:val="ar_AE" w:bidi="ar_AE"/>
        </w:rPr>
      </w:r>
    </w:p>
    <w:p>
      <w:pPr>
        <w:bidi/>
      </w:pPr>
      <w:r>
        <w:rPr>
          <w:rtl/>
          <w:cs/>
          <w:lang w:val="ar_AE" w:bidi="ar_AE"/>
        </w:rPr>
      </w:r>
      <w:r>
        <w:rPr>
          <w:rtl/>
          <w:cs/>
          <w:lang w:val="ar_AE" w:bidi="ar_AE"/>
        </w:rPr>
        <w:t xml:space="preserve">بركاتُ الله الأبدية تَجْلِبُ أيضًا حياةً بكل ملئها في الوقت الحاضِرِ (انْظُرْ </w:t>
      </w:r>
      <w:r>
        <w:rPr>
          <w:rtl/>
          <w:cs/>
          <w:lang w:val="ar_AE" w:bidi="ar_AE"/>
        </w:rPr>
        <w:t>المزمور 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7:21</w:t>
      </w:r>
      <w:r>
        <w:rPr>
          <w:rtl/>
          <w:cs/>
          <w:lang w:val="ar_AE" w:bidi="ar_AE"/>
        </w:rPr>
      </w:r>
    </w:p>
    <w:p>
      <w:pPr>
        <w:bidi/>
      </w:pPr>
      <w:r>
        <w:rPr>
          <w:rtl/>
          <w:cs/>
          <w:lang w:val="ar_AE" w:bidi="ar_AE"/>
        </w:rPr>
      </w:r>
      <w:r>
        <w:rPr>
          <w:rtl/>
          <w:cs/>
          <w:lang w:val="ar_AE" w:bidi="ar_AE"/>
        </w:rPr>
        <w:t>يَنْعَمُ المَلِكُ بالنُّصْرَة ليس بسبب قوَّتِهِ أو صَلاحِهِ الشَّخْصِيِّ، بل لأنَّ الله يُكرِمُ إيمانَه.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8:21–12</w:t>
      </w:r>
      <w:r>
        <w:rPr>
          <w:rtl/>
          <w:cs/>
          <w:lang w:val="ar_AE" w:bidi="ar_AE"/>
        </w:rPr>
      </w:r>
    </w:p>
    <w:p>
      <w:pPr>
        <w:bidi/>
      </w:pPr>
      <w:r>
        <w:rPr>
          <w:rtl/>
          <w:cs/>
          <w:lang w:val="ar_AE" w:bidi="ar_AE"/>
        </w:rPr>
      </w:r>
      <w:r>
        <w:rPr>
          <w:rtl/>
          <w:cs/>
          <w:lang w:val="ar_AE" w:bidi="ar_AE"/>
        </w:rPr>
        <w:t>ما دام هناك من يقاوم سلطان المَلِكِ، ولو عدوٌّ واحِدٌ، لا يكون لملكوتِ الله الحضورُ الكامِلُ. هذه الصلاة تطلُبُ النُّصْرَةَ على كلِّ شَرٍّ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9:21</w:t>
      </w:r>
      <w:r>
        <w:rPr>
          <w:rtl/>
          <w:cs/>
          <w:lang w:val="ar_AE" w:bidi="ar_AE"/>
        </w:rPr>
      </w:r>
    </w:p>
    <w:p>
      <w:pPr>
        <w:bidi/>
      </w:pPr>
      <w:r>
        <w:rPr>
          <w:rtl/>
          <w:cs/>
          <w:lang w:val="ar_AE" w:bidi="ar_AE"/>
        </w:rPr>
      </w:r>
      <w:r>
        <w:rPr>
          <w:rtl/>
          <w:cs/>
          <w:lang w:val="ar_AE" w:bidi="ar_AE"/>
        </w:rPr>
        <w:t>يُصوِّر الأتون المُشتَعِل بالنار مدى قوَّةِ دينونَةِ الله على الأشرارِ. وفي العَهْدِ القَدِيمِ، غالبًا ما تُمثِّل النار غضب الله ودينونته ضد الخطيّة (</w:t>
      </w:r>
      <w:r>
        <w:rPr>
          <w:rtl/>
          <w:cs/>
          <w:lang w:val="ar_AE" w:bidi="ar_AE"/>
        </w:rPr>
        <w:t>11:6</w:t>
      </w:r>
      <w:r>
        <w:rPr>
          <w:rtl/>
          <w:cs/>
          <w:lang w:val="ar_AE" w:bidi="ar_AE"/>
        </w:rPr>
        <w:t xml:space="preserve">؛ </w:t>
      </w:r>
      <w:r>
        <w:rPr>
          <w:rtl/>
          <w:cs/>
          <w:lang w:val="ar_AE" w:bidi="ar_AE"/>
        </w:rPr>
        <w:t>18:8</w:t>
      </w:r>
      <w:r>
        <w:rPr>
          <w:rtl/>
          <w:cs/>
          <w:lang w:val="ar_AE" w:bidi="ar_AE"/>
        </w:rPr>
        <w:t xml:space="preserve">؛ </w:t>
      </w:r>
      <w:r>
        <w:rPr>
          <w:rtl/>
          <w:cs/>
          <w:lang w:val="ar_AE" w:bidi="ar_AE"/>
        </w:rPr>
        <w:t>50:3</w:t>
      </w:r>
      <w:r>
        <w:rPr>
          <w:rtl/>
          <w:cs/>
          <w:lang w:val="ar_AE" w:bidi="ar_AE"/>
        </w:rPr>
        <w:t xml:space="preserve">؛ </w:t>
      </w:r>
      <w:r>
        <w:rPr>
          <w:rtl/>
          <w:cs/>
          <w:lang w:val="ar_AE" w:bidi="ar_AE"/>
        </w:rPr>
        <w:t>68:2</w:t>
      </w:r>
      <w:r>
        <w:rPr>
          <w:rtl/>
          <w:cs/>
          <w:lang w:val="ar_AE" w:bidi="ar_AE"/>
        </w:rPr>
        <w:t xml:space="preserve">؛ </w:t>
      </w:r>
      <w:r>
        <w:rPr>
          <w:rtl/>
          <w:cs/>
          <w:lang w:val="ar_AE" w:bidi="ar_AE"/>
        </w:rPr>
        <w:t>78:21</w:t>
      </w:r>
      <w:r>
        <w:rPr>
          <w:rtl/>
          <w:cs/>
          <w:lang w:val="ar_AE" w:bidi="ar_AE"/>
        </w:rPr>
        <w:t xml:space="preserve">؛ </w:t>
      </w:r>
      <w:r>
        <w:rPr>
          <w:rtl/>
          <w:cs/>
          <w:lang w:val="ar_AE" w:bidi="ar_AE"/>
        </w:rPr>
        <w:t>79:5</w:t>
      </w:r>
      <w:r>
        <w:rPr>
          <w:rtl/>
          <w:cs/>
          <w:lang w:val="ar_AE" w:bidi="ar_AE"/>
        </w:rPr>
        <w:t xml:space="preserve">؛ </w:t>
      </w:r>
      <w:r>
        <w:rPr>
          <w:rtl/>
          <w:cs/>
          <w:lang w:val="ar_AE" w:bidi="ar_AE"/>
        </w:rPr>
        <w:t>80:16</w:t>
      </w:r>
      <w:r>
        <w:rPr>
          <w:rtl/>
          <w:cs/>
          <w:lang w:val="ar_AE" w:bidi="ar_AE"/>
        </w:rPr>
        <w:t xml:space="preserve">؛ </w:t>
      </w:r>
      <w:r>
        <w:rPr>
          <w:rtl/>
          <w:cs/>
          <w:lang w:val="ar_AE" w:bidi="ar_AE"/>
        </w:rPr>
        <w:t>89:46</w:t>
      </w:r>
      <w:r>
        <w:rPr>
          <w:rtl/>
          <w:cs/>
          <w:lang w:val="ar_AE" w:bidi="ar_AE"/>
        </w:rPr>
        <w:t xml:space="preserve">؛ </w:t>
      </w:r>
      <w:r>
        <w:rPr>
          <w:rtl/>
          <w:cs/>
          <w:lang w:val="ar_AE" w:bidi="ar_AE"/>
        </w:rPr>
        <w:t>97:3</w:t>
      </w:r>
      <w:r>
        <w:rPr>
          <w:rtl/>
          <w:cs/>
          <w:lang w:val="ar_AE" w:bidi="ar_AE"/>
        </w:rPr>
        <w:t xml:space="preserve">؛ </w:t>
      </w:r>
      <w:r>
        <w:rPr>
          <w:rtl/>
          <w:cs/>
          <w:lang w:val="ar_AE" w:bidi="ar_AE"/>
        </w:rPr>
        <w:t>104:4</w:t>
      </w:r>
      <w:r>
        <w:rPr>
          <w:rtl/>
          <w:cs/>
          <w:lang w:val="ar_AE" w:bidi="ar_AE"/>
        </w:rPr>
        <w:t xml:space="preserve">؛ </w:t>
      </w:r>
      <w:r>
        <w:rPr>
          <w:rtl/>
          <w:cs/>
          <w:lang w:val="ar_AE" w:bidi="ar_AE"/>
        </w:rPr>
        <w:t>140:10</w:t>
      </w:r>
      <w:r>
        <w:rPr>
          <w:rtl/>
          <w:cs/>
          <w:lang w:val="ar_AE" w:bidi="ar_AE"/>
        </w:rPr>
        <w:t xml:space="preserve">؛ انْظُر </w:t>
      </w:r>
      <w:r>
        <w:rPr>
          <w:rtl/>
          <w:cs/>
          <w:lang w:val="ar_AE" w:bidi="ar_AE"/>
        </w:rPr>
        <w:t>إِشَعْيَاء 66:24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10:21</w:t>
      </w:r>
      <w:r>
        <w:rPr>
          <w:rtl/>
          <w:cs/>
          <w:lang w:val="ar_AE" w:bidi="ar_AE"/>
        </w:rPr>
      </w:r>
    </w:p>
    <w:p>
      <w:pPr>
        <w:bidi/>
      </w:pPr>
      <w:r>
        <w:rPr>
          <w:rtl/>
          <w:cs/>
          <w:lang w:val="ar_AE" w:bidi="ar_AE"/>
        </w:rPr>
      </w:r>
      <w:r>
        <w:rPr>
          <w:rtl/>
          <w:cs/>
          <w:lang w:val="ar_AE" w:bidi="ar_AE"/>
        </w:rPr>
        <w:t xml:space="preserve"> </w:t>
      </w:r>
      <w:r>
        <w:rPr>
          <w:b/>
          <w:rtl/>
          <w:cs/>
          <w:lang w:val="ar_AE" w:bidi="ar_AE"/>
        </w:rPr>
        <w:t>ثَمَرَهُمْ .... وَذُرِّيَّتَهُمْ</w:t>
      </w:r>
      <w:r>
        <w:rPr>
          <w:rtl/>
          <w:cs/>
          <w:lang w:val="ar_AE" w:bidi="ar_AE"/>
        </w:rPr>
        <w:t>: سوف يَنْتَهِي الشَّرَّ عندما يُدَمِّرُ الله كلَّ ما يقاومِه (</w:t>
      </w:r>
      <w:r>
        <w:rPr>
          <w:rtl/>
          <w:cs/>
          <w:lang w:val="ar_AE" w:bidi="ar_AE"/>
        </w:rPr>
        <w:t>109:13</w:t>
      </w:r>
      <w:r>
        <w:rPr>
          <w:rtl/>
          <w:cs/>
          <w:lang w:val="ar_AE" w:bidi="ar_AE"/>
        </w:rPr>
        <w:t xml:space="preserve">؛ قارن </w:t>
      </w:r>
      <w:r>
        <w:rPr>
          <w:rtl/>
          <w:cs/>
          <w:lang w:val="ar_AE" w:bidi="ar_AE"/>
        </w:rPr>
        <w:t>18:50</w:t>
      </w:r>
      <w:r>
        <w:rPr>
          <w:rtl/>
          <w:cs/>
          <w:lang w:val="ar_AE" w:bidi="ar_AE"/>
        </w:rPr>
        <w:t xml:space="preserve">؛ </w:t>
      </w:r>
      <w:r>
        <w:rPr>
          <w:rtl/>
          <w:cs/>
          <w:lang w:val="ar_AE" w:bidi="ar_AE"/>
        </w:rPr>
        <w:t>22:30–31</w:t>
      </w:r>
      <w:r>
        <w:rPr>
          <w:rtl/>
          <w:cs/>
          <w:lang w:val="ar_AE" w:bidi="ar_AE"/>
        </w:rPr>
        <w:t xml:space="preserve">؛ </w:t>
      </w:r>
      <w:r>
        <w:rPr>
          <w:rtl/>
          <w:cs/>
          <w:lang w:val="ar_AE" w:bidi="ar_AE"/>
        </w:rPr>
        <w:t>25:13</w:t>
      </w:r>
      <w:r>
        <w:rPr>
          <w:rtl/>
          <w:cs/>
          <w:lang w:val="ar_AE" w:bidi="ar_AE"/>
        </w:rPr>
        <w:t xml:space="preserve">؛ </w:t>
      </w:r>
      <w:r>
        <w:rPr>
          <w:rtl/>
          <w:cs/>
          <w:lang w:val="ar_AE" w:bidi="ar_AE"/>
        </w:rPr>
        <w:t>102:28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13:21</w:t>
      </w:r>
      <w:r>
        <w:rPr>
          <w:rtl/>
          <w:cs/>
          <w:lang w:val="ar_AE" w:bidi="ar_AE"/>
        </w:rPr>
      </w:r>
    </w:p>
    <w:p>
      <w:pPr>
        <w:bidi/>
      </w:pPr>
      <w:r>
        <w:rPr>
          <w:rtl/>
          <w:cs/>
          <w:lang w:val="ar_AE" w:bidi="ar_AE"/>
        </w:rPr>
      </w:r>
      <w:r>
        <w:rPr>
          <w:b/>
          <w:rtl/>
          <w:cs/>
          <w:lang w:val="ar_AE" w:bidi="ar_AE"/>
        </w:rPr>
        <w:t>ارْتَفِعْ يَا رَبُّ</w:t>
      </w:r>
      <w:r>
        <w:rPr>
          <w:rtl/>
          <w:cs/>
          <w:lang w:val="ar_AE" w:bidi="ar_AE"/>
        </w:rPr>
        <w:t xml:space="preserve"> (أو </w:t>
      </w:r>
      <w:r>
        <w:rPr>
          <w:b/>
          <w:rtl/>
          <w:cs/>
          <w:lang w:val="ar_AE" w:bidi="ar_AE"/>
        </w:rPr>
        <w:t>تعالى</w:t>
      </w:r>
      <w:r>
        <w:rPr>
          <w:i/>
          <w:rtl/>
          <w:cs/>
          <w:lang w:val="ar_AE" w:bidi="ar_AE"/>
        </w:rPr>
        <w:t>،</w:t>
      </w:r>
      <w:r>
        <w:rPr>
          <w:rtl/>
          <w:cs/>
          <w:lang w:val="ar_AE" w:bidi="ar_AE"/>
        </w:rPr>
        <w:t xml:space="preserve"> كما في </w:t>
      </w:r>
      <w:r>
        <w:rPr>
          <w:rtl/>
          <w:cs/>
          <w:lang w:val="ar_AE" w:bidi="ar_AE"/>
        </w:rPr>
        <w:t>57:5</w:t>
      </w:r>
      <w:r>
        <w:rPr>
          <w:rtl/>
          <w:cs/>
          <w:lang w:val="ar_AE" w:bidi="ar_AE"/>
        </w:rPr>
        <w:t xml:space="preserve">، </w:t>
      </w:r>
      <w:r>
        <w:rPr>
          <w:rtl/>
          <w:cs/>
          <w:lang w:val="ar_AE" w:bidi="ar_AE"/>
        </w:rPr>
        <w:t>11</w:t>
      </w:r>
      <w:r>
        <w:rPr>
          <w:rtl/>
          <w:cs/>
          <w:lang w:val="ar_AE" w:bidi="ar_AE"/>
        </w:rPr>
        <w:t xml:space="preserve">؛ </w:t>
      </w:r>
      <w:r>
        <w:rPr>
          <w:rtl/>
          <w:cs/>
          <w:lang w:val="ar_AE" w:bidi="ar_AE"/>
        </w:rPr>
        <w:t>108:5</w:t>
      </w:r>
      <w:r>
        <w:rPr>
          <w:rtl/>
          <w:cs/>
          <w:lang w:val="ar_AE" w:bidi="ar_AE"/>
        </w:rPr>
        <w:t>) فعلٌ يُعَبِّرُ عن التسبيحِ الجَمَاعِيِّ والفَرَحِ بِعَظَمَةِ الله وقدْرَتِهِ.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1:22–2</w:t>
      </w:r>
      <w:r>
        <w:rPr>
          <w:rtl/>
          <w:cs/>
          <w:lang w:val="ar_AE" w:bidi="ar_AE"/>
        </w:rPr>
      </w:r>
    </w:p>
    <w:p>
      <w:pPr>
        <w:bidi/>
      </w:pPr>
      <w:r>
        <w:rPr>
          <w:rtl/>
          <w:cs/>
          <w:lang w:val="ar_AE" w:bidi="ar_AE"/>
        </w:rPr>
      </w:r>
      <w:r>
        <w:rPr>
          <w:rtl/>
          <w:cs/>
          <w:lang w:val="ar_AE" w:bidi="ar_AE"/>
        </w:rPr>
        <w:t xml:space="preserve">ثَمَّة شعورٌ عميقٍ بالاغترابِ عن الله يَغْمُرُ المُرَنِّمَ (انْظُرْ </w:t>
      </w:r>
      <w:r>
        <w:rPr>
          <w:rtl/>
          <w:cs/>
          <w:lang w:val="ar_AE" w:bidi="ar_AE"/>
        </w:rPr>
        <w:t>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1:22–21</w:t>
      </w:r>
      <w:r>
        <w:rPr>
          <w:rtl/>
          <w:cs/>
          <w:lang w:val="ar_AE" w:bidi="ar_AE"/>
        </w:rPr>
      </w:r>
    </w:p>
    <w:p>
      <w:pPr>
        <w:bidi/>
      </w:pPr>
      <w:r>
        <w:rPr>
          <w:rtl/>
          <w:cs/>
          <w:lang w:val="ar_AE" w:bidi="ar_AE"/>
        </w:rPr>
      </w:r>
      <w:r>
        <w:rPr>
          <w:rtl/>
          <w:cs/>
          <w:lang w:val="ar_AE" w:bidi="ar_AE"/>
        </w:rPr>
        <w:t>يَتَنَقَّلُ مُرَنِّمُ المزمورِ بين انشغالاته الفكرية بظروفِهِ الحالية الكئيبة وذكرياته عن أمانة الرَّبِّ في الماضي، لينتهي بصلاةٍ للنجاة.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1:22–31</w:t>
      </w:r>
      <w:r>
        <w:rPr>
          <w:rtl/>
          <w:cs/>
          <w:lang w:val="ar_AE" w:bidi="ar_AE"/>
        </w:rPr>
      </w:r>
    </w:p>
    <w:p>
      <w:pPr>
        <w:bidi/>
      </w:pPr>
      <w:r>
        <w:rPr>
          <w:rtl/>
          <w:cs/>
          <w:lang w:val="ar_AE" w:bidi="ar_AE"/>
        </w:rPr>
      </w:r>
      <w:r>
        <w:rPr>
          <w:rtl/>
          <w:cs/>
          <w:lang w:val="ar_AE" w:bidi="ar_AE"/>
        </w:rPr>
        <w:t>كلُّ مَرْثِيَّاتِ المزامير السَّابِقَة شاحبةٌ مقارَنَةً بهذه الصرخة ضد العدو والشعور بالهَجْرِ الإلهيِّ. يحتوي المزمورُ 22 على قسمَيْن رئيسَيْن: الرثاء (</w:t>
      </w:r>
      <w:r>
        <w:rPr>
          <w:rtl/>
          <w:cs/>
          <w:lang w:val="ar_AE" w:bidi="ar_AE"/>
        </w:rPr>
        <w:t>22:1–21</w:t>
      </w:r>
      <w:r>
        <w:rPr>
          <w:rtl/>
          <w:cs/>
          <w:lang w:val="ar_AE" w:bidi="ar_AE"/>
        </w:rPr>
        <w:t>) والتسبيح بفداء الله (</w:t>
      </w:r>
      <w:r>
        <w:rPr>
          <w:rtl/>
          <w:cs/>
          <w:lang w:val="ar_AE" w:bidi="ar_AE"/>
        </w:rPr>
        <w:t>22:22–31</w:t>
      </w:r>
      <w:r>
        <w:rPr>
          <w:rtl/>
          <w:cs/>
          <w:lang w:val="ar_AE" w:bidi="ar_AE"/>
        </w:rPr>
        <w:t xml:space="preserve">)، الأمر الذي يؤدِّي بشكلٍ طبيعِيٍّ إلى </w:t>
      </w:r>
      <w:r>
        <w:rPr>
          <w:rtl/>
          <w:cs/>
          <w:lang w:val="ar_AE" w:bidi="ar_AE"/>
        </w:rPr>
        <w:t>المزمور 23</w:t>
      </w:r>
      <w:r>
        <w:rPr>
          <w:rtl/>
          <w:cs/>
          <w:lang w:val="ar_AE" w:bidi="ar_AE"/>
        </w:rPr>
        <w:t>. رأى رُسُل العهْدِ الجديد في هذا المَزْمُور تعبيرًا قويًّا عن آلام يسوع المسيح، الذي أَكْمَلَ في النهاية القصدَ من وراءِ مذلَّةِ الملِك داود، وَرَفْضِ الناس له، وشعوره بِتَخَلِّي الله عنه (</w:t>
      </w:r>
      <w:r>
        <w:rPr>
          <w:rtl/>
          <w:cs/>
          <w:lang w:val="ar_AE" w:bidi="ar_AE"/>
        </w:rPr>
        <w:t>مَتَّى 27:35</w:t>
      </w:r>
      <w:r>
        <w:rPr>
          <w:rtl/>
          <w:cs/>
          <w:lang w:val="ar_AE" w:bidi="ar_AE"/>
        </w:rPr>
        <w:t xml:space="preserve">، </w:t>
      </w:r>
      <w:r>
        <w:rPr>
          <w:rtl/>
          <w:cs/>
          <w:lang w:val="ar_AE" w:bidi="ar_AE"/>
        </w:rPr>
        <w:t>39</w:t>
      </w:r>
      <w:r>
        <w:rPr>
          <w:rtl/>
          <w:cs/>
          <w:lang w:val="ar_AE" w:bidi="ar_AE"/>
        </w:rPr>
        <w:t xml:space="preserve">، </w:t>
      </w:r>
      <w:r>
        <w:rPr>
          <w:rtl/>
          <w:cs/>
          <w:lang w:val="ar_AE" w:bidi="ar_AE"/>
        </w:rPr>
        <w:t>43</w:t>
      </w:r>
      <w:r>
        <w:rPr>
          <w:rtl/>
          <w:cs/>
          <w:lang w:val="ar_AE" w:bidi="ar_AE"/>
        </w:rPr>
        <w:t xml:space="preserve">، </w:t>
      </w:r>
      <w:r>
        <w:rPr>
          <w:rtl/>
          <w:cs/>
          <w:lang w:val="ar_AE" w:bidi="ar_AE"/>
        </w:rPr>
        <w:t>46</w:t>
      </w:r>
      <w:r>
        <w:rPr>
          <w:rtl/>
          <w:cs/>
          <w:lang w:val="ar_AE" w:bidi="ar_AE"/>
        </w:rPr>
        <w:t xml:space="preserve">؛ </w:t>
      </w:r>
      <w:r>
        <w:rPr>
          <w:rtl/>
          <w:cs/>
          <w:lang w:val="ar_AE" w:bidi="ar_AE"/>
        </w:rPr>
        <w:t>مَرْقُس 15:34</w:t>
      </w:r>
      <w:r>
        <w:rPr>
          <w:rtl/>
          <w:cs/>
          <w:lang w:val="ar_AE" w:bidi="ar_AE"/>
        </w:rPr>
        <w:t xml:space="preserve">؛ </w:t>
      </w:r>
      <w:r>
        <w:rPr>
          <w:rtl/>
          <w:cs/>
          <w:lang w:val="ar_AE" w:bidi="ar_AE"/>
        </w:rPr>
        <w:t>يُوحَنَّا 19:23–24</w:t>
      </w:r>
      <w:r>
        <w:rPr>
          <w:rtl/>
          <w:cs/>
          <w:lang w:val="ar_AE" w:bidi="ar_AE"/>
        </w:rPr>
        <w:t xml:space="preserve">، </w:t>
      </w:r>
      <w:r>
        <w:rPr>
          <w:rtl/>
          <w:cs/>
          <w:lang w:val="ar_AE" w:bidi="ar_AE"/>
        </w:rPr>
        <w:t>28</w:t>
      </w:r>
      <w:r>
        <w:rPr>
          <w:rtl/>
          <w:cs/>
          <w:lang w:val="ar_AE" w:bidi="ar_AE"/>
        </w:rPr>
        <w:t xml:space="preserve">؛ </w:t>
      </w:r>
      <w:r>
        <w:rPr>
          <w:rtl/>
          <w:cs/>
          <w:lang w:val="ar_AE" w:bidi="ar_AE"/>
        </w:rPr>
        <w:t>العِبْرانِيِّين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3:22</w:t>
      </w:r>
      <w:r>
        <w:rPr>
          <w:rtl/>
          <w:cs/>
          <w:lang w:val="ar_AE" w:bidi="ar_AE"/>
        </w:rPr>
      </w:r>
    </w:p>
    <w:p>
      <w:pPr>
        <w:bidi/>
      </w:pPr>
      <w:r>
        <w:rPr>
          <w:rtl/>
          <w:cs/>
          <w:lang w:val="ar_AE" w:bidi="ar_AE"/>
        </w:rPr>
      </w:r>
      <w:r>
        <w:rPr>
          <w:rtl/>
          <w:cs/>
          <w:lang w:val="ar_AE" w:bidi="ar_AE"/>
        </w:rPr>
        <w:t>اللهُ، المَلِكُ القُدُّوس، المنزَّه عن جميع خلائقِهِ، اختارَ أن يُعْلِنَ نَفْسَه لإسرائيل. • يَرْغَبُ الله بِشِدَّةٍ في أن يقدِّمَ شعبه التسبيح لشخصِهِ.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6:22–8</w:t>
      </w:r>
      <w:r>
        <w:rPr>
          <w:rtl/>
          <w:cs/>
          <w:lang w:val="ar_AE" w:bidi="ar_AE"/>
        </w:rPr>
      </w:r>
    </w:p>
    <w:p>
      <w:pPr>
        <w:bidi/>
      </w:pPr>
      <w:r>
        <w:rPr>
          <w:rtl/>
          <w:cs/>
          <w:lang w:val="ar_AE" w:bidi="ar_AE"/>
        </w:rPr>
      </w:r>
      <w:r>
        <w:rPr>
          <w:rtl/>
          <w:cs/>
          <w:lang w:val="ar_AE" w:bidi="ar_AE"/>
        </w:rPr>
        <w:t>لقد شعر المُرَنِّمَ برَفَض كلٌّ من الرَّبِّ والنَّاسِ. يَصِفُ المُرِنِّم بوضُوحٍ آلامَهُ (</w:t>
      </w:r>
      <w:r>
        <w:rPr>
          <w:rtl/>
          <w:cs/>
          <w:lang w:val="ar_AE" w:bidi="ar_AE"/>
        </w:rPr>
        <w:t>22:1–2</w:t>
      </w:r>
      <w:r>
        <w:rPr>
          <w:rtl/>
          <w:cs/>
          <w:lang w:val="ar_AE" w:bidi="ar_AE"/>
        </w:rPr>
        <w:t>)؛ يحيا مُرَنِّم المزمور كحيوانٍ وَضِيعٍ.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7:22</w:t>
      </w:r>
      <w:r>
        <w:rPr>
          <w:rtl/>
          <w:cs/>
          <w:lang w:val="ar_AE" w:bidi="ar_AE"/>
        </w:rPr>
      </w:r>
    </w:p>
    <w:p>
      <w:pPr>
        <w:bidi/>
      </w:pPr>
      <w:r>
        <w:rPr>
          <w:rtl/>
          <w:cs/>
          <w:lang w:val="ar_AE" w:bidi="ar_AE"/>
        </w:rPr>
      </w:r>
      <w:r>
        <w:rPr>
          <w:rtl/>
          <w:cs/>
          <w:lang w:val="ar_AE" w:bidi="ar_AE"/>
        </w:rPr>
        <w:t xml:space="preserve">يسخَرُ الجميعُ من ثِقَةِ المُرَنِّمِ في الرَّبِّ (انْظُرْ </w:t>
      </w:r>
      <w:r>
        <w:rPr>
          <w:rtl/>
          <w:cs/>
          <w:lang w:val="ar_AE" w:bidi="ar_AE"/>
        </w:rPr>
        <w:t>3:2</w:t>
      </w:r>
      <w:r>
        <w:rPr>
          <w:rtl/>
          <w:cs/>
          <w:lang w:val="ar_AE" w:bidi="ar_AE"/>
        </w:rPr>
        <w:t xml:space="preserve">؛ </w:t>
      </w:r>
      <w:r>
        <w:rPr>
          <w:rtl/>
          <w:cs/>
          <w:lang w:val="ar_AE" w:bidi="ar_AE"/>
        </w:rPr>
        <w:t>مَتَّى 27:43</w:t>
      </w:r>
      <w:r>
        <w:rPr>
          <w:rtl/>
          <w:cs/>
          <w:lang w:val="ar_AE" w:bidi="ar_AE"/>
        </w:rPr>
        <w:t>)، الأمْرُ الذي يَجْعَلُهُ يَشْعُرُ بالخِزي (</w:t>
      </w:r>
      <w:r>
        <w:rPr>
          <w:rtl/>
          <w:cs/>
          <w:lang w:val="ar_AE" w:bidi="ar_AE"/>
        </w:rPr>
        <w:t>المزمور 44:13–14</w:t>
      </w:r>
      <w:r>
        <w:rPr>
          <w:rtl/>
          <w:cs/>
          <w:lang w:val="ar_AE" w:bidi="ar_AE"/>
        </w:rPr>
        <w:t xml:space="preserve">؛ </w:t>
      </w:r>
      <w:r>
        <w:rPr>
          <w:rtl/>
          <w:cs/>
          <w:lang w:val="ar_AE" w:bidi="ar_AE"/>
        </w:rPr>
        <w:t>74:10</w:t>
      </w:r>
      <w:r>
        <w:rPr>
          <w:rtl/>
          <w:cs/>
          <w:lang w:val="ar_AE" w:bidi="ar_AE"/>
        </w:rPr>
        <w:t xml:space="preserve">؛ </w:t>
      </w:r>
      <w:r>
        <w:rPr>
          <w:rtl/>
          <w:cs/>
          <w:lang w:val="ar_AE" w:bidi="ar_AE"/>
        </w:rPr>
        <w:t>89:50</w:t>
      </w:r>
      <w:r>
        <w:rPr>
          <w:rtl/>
          <w:cs/>
          <w:lang w:val="ar_AE" w:bidi="ar_AE"/>
        </w:rPr>
        <w:t xml:space="preserve">؛ </w:t>
      </w:r>
      <w:r>
        <w:rPr>
          <w:rtl/>
          <w:cs/>
          <w:lang w:val="ar_AE" w:bidi="ar_AE"/>
        </w:rPr>
        <w:t>109:25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9:22</w:t>
      </w:r>
      <w:r>
        <w:rPr>
          <w:rtl/>
          <w:cs/>
          <w:lang w:val="ar_AE" w:bidi="ar_AE"/>
        </w:rPr>
      </w:r>
    </w:p>
    <w:p>
      <w:pPr>
        <w:bidi/>
      </w:pPr>
      <w:r>
        <w:rPr>
          <w:rtl/>
          <w:cs/>
          <w:lang w:val="ar_AE" w:bidi="ar_AE"/>
        </w:rPr>
      </w:r>
      <w:r>
        <w:rPr>
          <w:rtl/>
          <w:cs/>
          <w:lang w:val="ar_AE" w:bidi="ar_AE"/>
        </w:rPr>
        <w:t xml:space="preserve">يَعْتَنِي الرَّبُّ بالمُرَنِّم قبل أن يَتَمَكَّنَ من القيام بأيِّ شيءٍ من أجل نَفْسِهِ (انْظُر </w:t>
      </w:r>
      <w:r>
        <w:rPr>
          <w:rtl/>
          <w:cs/>
          <w:lang w:val="ar_AE" w:bidi="ar_AE"/>
        </w:rPr>
        <w:t>71:6</w:t>
      </w:r>
      <w:r>
        <w:rPr>
          <w:rtl/>
          <w:cs/>
          <w:lang w:val="ar_AE" w:bidi="ar_AE"/>
        </w:rPr>
        <w:t xml:space="preserve">؛ </w:t>
      </w:r>
      <w:r>
        <w:rPr>
          <w:rtl/>
          <w:cs/>
          <w:lang w:val="ar_AE" w:bidi="ar_AE"/>
        </w:rPr>
        <w:t>139:13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9:22–11</w:t>
      </w:r>
      <w:r>
        <w:rPr>
          <w:rtl/>
          <w:cs/>
          <w:lang w:val="ar_AE" w:bidi="ar_AE"/>
        </w:rPr>
      </w:r>
    </w:p>
    <w:p>
      <w:pPr>
        <w:bidi/>
      </w:pPr>
      <w:r>
        <w:rPr>
          <w:rtl/>
          <w:cs/>
          <w:lang w:val="ar_AE" w:bidi="ar_AE"/>
        </w:rPr>
      </w:r>
      <w:r>
        <w:rPr>
          <w:rtl/>
          <w:cs/>
          <w:lang w:val="ar_AE" w:bidi="ar_AE"/>
        </w:rPr>
        <w:t xml:space="preserve">يُفَكِّرُ المُرَنِّم بعمقٍ في عَلاقَتِهِ السابقة مع اللهِ (انْظُرْ </w:t>
      </w:r>
      <w:r>
        <w:rPr>
          <w:rtl/>
          <w:cs/>
          <w:lang w:val="ar_AE" w:bidi="ar_AE"/>
        </w:rPr>
        <w:t>22:3–5</w:t>
      </w:r>
      <w:r>
        <w:rPr>
          <w:rtl/>
          <w:cs/>
          <w:lang w:val="ar_AE" w:bidi="ar_AE"/>
        </w:rPr>
        <w:t>). لقد كان الرَّبُّ حياتُهُ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12:22</w:t>
      </w:r>
      <w:r>
        <w:rPr>
          <w:rtl/>
          <w:cs/>
          <w:lang w:val="ar_AE" w:bidi="ar_AE"/>
        </w:rPr>
      </w:r>
    </w:p>
    <w:p>
      <w:pPr>
        <w:bidi/>
      </w:pPr>
      <w:r>
        <w:rPr>
          <w:rtl/>
          <w:cs/>
          <w:lang w:val="ar_AE" w:bidi="ar_AE"/>
        </w:rPr>
      </w:r>
      <w:r>
        <w:rPr>
          <w:b/>
          <w:rtl/>
          <w:cs/>
          <w:lang w:val="ar_AE" w:bidi="ar_AE"/>
        </w:rPr>
        <w:t>بَاشَان</w:t>
      </w:r>
      <w:r>
        <w:rPr>
          <w:b/>
          <w:i/>
          <w:rtl/>
          <w:cs/>
          <w:lang w:val="ar_AE" w:bidi="ar_AE"/>
        </w:rPr>
        <w:t>:</w:t>
      </w:r>
      <w:r>
        <w:rPr>
          <w:rtl/>
          <w:cs/>
          <w:lang w:val="ar_AE" w:bidi="ar_AE"/>
        </w:rPr>
        <w:t xml:space="preserve"> مِنْطَقَةٌ مشهورة بقطعانها من المواشي ومراعيها الخضراء، ولهذا كانت مناسبة لتربية الثيران القويَّة (</w:t>
      </w:r>
      <w:r>
        <w:rPr>
          <w:rtl/>
          <w:cs/>
          <w:lang w:val="ar_AE" w:bidi="ar_AE"/>
        </w:rPr>
        <w:t>68:30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12:22–18</w:t>
      </w:r>
      <w:r>
        <w:rPr>
          <w:rtl/>
          <w:cs/>
          <w:lang w:val="ar_AE" w:bidi="ar_AE"/>
        </w:rPr>
      </w:r>
    </w:p>
    <w:p>
      <w:pPr>
        <w:bidi/>
      </w:pPr>
      <w:r>
        <w:rPr>
          <w:rtl/>
          <w:cs/>
          <w:lang w:val="ar_AE" w:bidi="ar_AE"/>
        </w:rPr>
      </w:r>
      <w:r>
        <w:rPr>
          <w:rtl/>
          <w:cs/>
          <w:lang w:val="ar_AE" w:bidi="ar_AE"/>
        </w:rPr>
        <w:t xml:space="preserve">يعودُ المُرَنِّمُ للتعبيرِ عن معاناتِهِ وآلامِهِ (انْظُرْ </w:t>
      </w:r>
      <w:r>
        <w:rPr>
          <w:rtl/>
          <w:cs/>
          <w:lang w:val="ar_AE" w:bidi="ar_AE"/>
        </w:rPr>
        <w:t>22:1–2</w:t>
      </w:r>
      <w:r>
        <w:rPr>
          <w:rtl/>
          <w:cs/>
          <w:lang w:val="ar_AE" w:bidi="ar_AE"/>
        </w:rPr>
        <w:t xml:space="preserve">، </w:t>
      </w:r>
      <w:r>
        <w:rPr>
          <w:rtl/>
          <w:cs/>
          <w:lang w:val="ar_AE" w:bidi="ar_AE"/>
        </w:rPr>
        <w:t>6–8</w:t>
      </w:r>
      <w:r>
        <w:rPr>
          <w:rtl/>
          <w:cs/>
          <w:lang w:val="ar_AE" w:bidi="ar_AE"/>
        </w:rPr>
        <w:t>). تنْبُعُ ضيقتُه من البَشَرِ الذين يُعَامِلُونَه كالوُحُوشِ.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14:22</w:t>
      </w:r>
      <w:r>
        <w:rPr>
          <w:rtl/>
          <w:cs/>
          <w:lang w:val="ar_AE" w:bidi="ar_AE"/>
        </w:rPr>
      </w:r>
    </w:p>
    <w:p>
      <w:pPr>
        <w:bidi/>
      </w:pPr>
      <w:r>
        <w:rPr>
          <w:rtl/>
          <w:cs/>
          <w:lang w:val="ar_AE" w:bidi="ar_AE"/>
        </w:rPr>
      </w:r>
      <w:r>
        <w:rPr>
          <w:rtl/>
          <w:cs/>
          <w:lang w:val="ar_AE" w:bidi="ar_AE"/>
        </w:rPr>
        <w:t>شُعُورُ المُرَنِّمِ بأنَّه يَنْسَكِبُ كالماءِ يُعَبِّرُ عن وجودٍ عابرٍ، بلا معنًى، وجودٍ يتركُهُ مُنْهَكًا بلا 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15:22</w:t>
      </w:r>
      <w:r>
        <w:rPr>
          <w:rtl/>
          <w:cs/>
          <w:lang w:val="ar_AE" w:bidi="ar_AE"/>
        </w:rPr>
      </w:r>
    </w:p>
    <w:p>
      <w:pPr>
        <w:bidi/>
      </w:pPr>
      <w:r>
        <w:rPr>
          <w:rtl/>
          <w:cs/>
          <w:lang w:val="ar_AE" w:bidi="ar_AE"/>
        </w:rPr>
      </w:r>
      <w:r>
        <w:rPr>
          <w:rtl/>
          <w:cs/>
          <w:lang w:val="ar_AE" w:bidi="ar_AE"/>
        </w:rPr>
        <w:t xml:space="preserve">مواجهَةُ الشَّدَائِدِ مُرَوِّعَةٌ كالمَوتِ عَطَشًا (انْظُرْ </w:t>
      </w:r>
      <w:r>
        <w:rPr>
          <w:rtl/>
          <w:cs/>
          <w:lang w:val="ar_AE" w:bidi="ar_AE"/>
        </w:rPr>
        <w:t>137:6</w:t>
      </w:r>
      <w:r>
        <w:rPr>
          <w:rtl/>
          <w:cs/>
          <w:lang w:val="ar_AE" w:bidi="ar_AE"/>
        </w:rPr>
        <w:t>). • ربما كان هذا النَّصُّ في فِكْرِ المَسِيحِ عندَمَا قال: "أنا عَطْشانٌ" (</w:t>
      </w:r>
      <w:r>
        <w:rPr>
          <w:rtl/>
          <w:cs/>
          <w:lang w:val="ar_AE" w:bidi="ar_AE"/>
        </w:rPr>
        <w:t>يُوحَنَّا 19:28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16:22</w:t>
      </w:r>
      <w:r>
        <w:rPr>
          <w:rtl/>
          <w:cs/>
          <w:lang w:val="ar_AE" w:bidi="ar_AE"/>
        </w:rPr>
      </w:r>
    </w:p>
    <w:p>
      <w:pPr>
        <w:bidi/>
      </w:pPr>
      <w:r>
        <w:rPr>
          <w:rtl/>
          <w:cs/>
          <w:lang w:val="ar_AE" w:bidi="ar_AE"/>
        </w:rPr>
      </w:r>
      <w:r>
        <w:rPr>
          <w:rtl/>
          <w:cs/>
          <w:lang w:val="ar_AE" w:bidi="ar_AE"/>
        </w:rPr>
        <w:t>تُمَثِّلُ مجموعةُ الكلابِ الوحشِيَّةِ أناسًا شرين عديمي الضمير.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17:22–18</w:t>
      </w:r>
      <w:r>
        <w:rPr>
          <w:rtl/>
          <w:cs/>
          <w:lang w:val="ar_AE" w:bidi="ar_AE"/>
        </w:rPr>
      </w:r>
    </w:p>
    <w:p>
      <w:pPr>
        <w:bidi/>
      </w:pPr>
      <w:r>
        <w:rPr>
          <w:rtl/>
          <w:cs/>
          <w:lang w:val="ar_AE" w:bidi="ar_AE"/>
        </w:rPr>
      </w:r>
      <w:r>
        <w:rPr>
          <w:rtl/>
          <w:cs/>
          <w:lang w:val="ar_AE" w:bidi="ar_AE"/>
        </w:rPr>
        <w:t xml:space="preserve"> </w:t>
      </w:r>
      <w:r>
        <w:rPr>
          <w:b/>
          <w:rtl/>
          <w:cs/>
          <w:lang w:val="ar_AE" w:bidi="ar_AE"/>
        </w:rPr>
        <w:t>أُحْصِي كُلَّ عِظَامِي</w:t>
      </w:r>
      <w:r>
        <w:rPr>
          <w:rtl/>
          <w:cs/>
          <w:lang w:val="ar_AE" w:bidi="ar_AE"/>
        </w:rPr>
        <w:t xml:space="preserve">: أعداءُ المُرَنِّمِ أذَلُّوه تمامًا بتجريدِهِ من ملابِسِهِ. قاسَى المسيحُ هذا الخِزْي أيضًا (انْظُرْ </w:t>
      </w:r>
      <w:r>
        <w:rPr>
          <w:rtl/>
          <w:cs/>
          <w:lang w:val="ar_AE" w:bidi="ar_AE"/>
        </w:rPr>
        <w:t>مَتَّى 27:35</w:t>
      </w:r>
      <w:r>
        <w:rPr>
          <w:rtl/>
          <w:cs/>
          <w:lang w:val="ar_AE" w:bidi="ar_AE"/>
        </w:rPr>
        <w:t xml:space="preserve">). • </w:t>
      </w:r>
      <w:r>
        <w:rPr>
          <w:b/>
          <w:rtl/>
          <w:cs/>
          <w:lang w:val="ar_AE" w:bidi="ar_AE"/>
        </w:rPr>
        <w:t>وَهُمْ يَنْظُرُونَ وَيَتَفَرَّسُونَ</w:t>
      </w:r>
      <w:r>
        <w:rPr>
          <w:rtl/>
          <w:cs/>
          <w:lang w:val="ar_AE" w:bidi="ar_AE"/>
        </w:rPr>
        <w:t xml:space="preserve">: لقد جَعَلَ الأعداءُ من المُرَنِّمَ موضوعَ استهزائِهِم (انْظُرْ </w:t>
      </w:r>
      <w:r>
        <w:rPr>
          <w:rtl/>
          <w:cs/>
          <w:lang w:val="ar_AE" w:bidi="ar_AE"/>
        </w:rPr>
        <w:t>المزمور 35:24</w:t>
      </w:r>
      <w:r>
        <w:rPr>
          <w:rtl/>
          <w:cs/>
          <w:lang w:val="ar_AE" w:bidi="ar_AE"/>
        </w:rPr>
        <w:t xml:space="preserve">، </w:t>
      </w:r>
      <w:r>
        <w:rPr>
          <w:rtl/>
          <w:cs/>
          <w:lang w:val="ar_AE" w:bidi="ar_AE"/>
        </w:rPr>
        <w:t>26</w:t>
      </w:r>
      <w:r>
        <w:rPr>
          <w:rtl/>
          <w:cs/>
          <w:lang w:val="ar_AE" w:bidi="ar_AE"/>
        </w:rPr>
        <w:t xml:space="preserve">؛ </w:t>
      </w:r>
      <w:r>
        <w:rPr>
          <w:rtl/>
          <w:cs/>
          <w:lang w:val="ar_AE" w:bidi="ar_AE"/>
        </w:rPr>
        <w:t>38:16</w:t>
      </w:r>
      <w:r>
        <w:rPr>
          <w:rtl/>
          <w:cs/>
          <w:lang w:val="ar_AE" w:bidi="ar_AE"/>
        </w:rPr>
        <w:t xml:space="preserve">؛ </w:t>
      </w:r>
      <w:r>
        <w:rPr>
          <w:rtl/>
          <w:cs/>
          <w:lang w:val="ar_AE" w:bidi="ar_AE"/>
        </w:rPr>
        <w:t>55:3</w:t>
      </w:r>
      <w:r>
        <w:rPr>
          <w:rtl/>
          <w:cs/>
          <w:lang w:val="ar_AE" w:bidi="ar_AE"/>
        </w:rPr>
        <w:t xml:space="preserve">؛ قارن </w:t>
      </w:r>
      <w:r>
        <w:rPr>
          <w:rtl/>
          <w:cs/>
          <w:lang w:val="ar_AE" w:bidi="ar_AE"/>
        </w:rPr>
        <w:t>59:10</w:t>
      </w:r>
      <w:r>
        <w:rPr>
          <w:rtl/>
          <w:cs/>
          <w:lang w:val="ar_AE" w:bidi="ar_AE"/>
        </w:rPr>
        <w:t xml:space="preserve">). • </w:t>
      </w:r>
      <w:r>
        <w:rPr>
          <w:b/>
          <w:rtl/>
          <w:cs/>
          <w:lang w:val="ar_AE" w:bidi="ar_AE"/>
        </w:rPr>
        <w:t>وَعَلَى لِبَاسِي يَقْتَرِعُونَ</w:t>
      </w:r>
      <w:r>
        <w:rPr>
          <w:rtl/>
          <w:cs/>
          <w:lang w:val="ar_AE" w:bidi="ar_AE"/>
        </w:rPr>
        <w:t>: أحيانًا يكون إلقاءُ القُرْعَةِ وسيلةَ الأتقياءِ لمعرِفَةِ الإرشادِ الإلهيِّ (</w:t>
      </w:r>
      <w:r>
        <w:rPr>
          <w:rtl/>
          <w:cs/>
          <w:lang w:val="ar_AE" w:bidi="ar_AE"/>
        </w:rPr>
        <w:t>اللَّاوِيِّين 16:8</w:t>
      </w:r>
      <w:r>
        <w:rPr>
          <w:rtl/>
          <w:cs/>
          <w:lang w:val="ar_AE" w:bidi="ar_AE"/>
        </w:rPr>
        <w:t xml:space="preserve">؛ </w:t>
      </w:r>
      <w:r>
        <w:rPr>
          <w:rtl/>
          <w:cs/>
          <w:lang w:val="ar_AE" w:bidi="ar_AE"/>
        </w:rPr>
        <w:t>العَدَد 27:21</w:t>
      </w:r>
      <w:r>
        <w:rPr>
          <w:rtl/>
          <w:cs/>
          <w:lang w:val="ar_AE" w:bidi="ar_AE"/>
        </w:rPr>
        <w:t xml:space="preserve">؛ </w:t>
      </w:r>
      <w:r>
        <w:rPr>
          <w:rtl/>
          <w:cs/>
          <w:lang w:val="ar_AE" w:bidi="ar_AE"/>
        </w:rPr>
        <w:t>أَعْمَال الرُّسُل1:24–26</w:t>
      </w:r>
      <w:r>
        <w:rPr>
          <w:rtl/>
          <w:cs/>
          <w:lang w:val="ar_AE" w:bidi="ar_AE"/>
        </w:rPr>
        <w:t>). هنا، تُلقَى القُرْعَة فقط كلعْبَةِ حَظ. لقد أَلْقَى الجنودُ قُرْعَةً على ثياب المسيح وقتَ صَلْبِه (</w:t>
      </w:r>
      <w:r>
        <w:rPr>
          <w:rtl/>
          <w:cs/>
          <w:lang w:val="ar_AE" w:bidi="ar_AE"/>
        </w:rPr>
        <w:t>مَتَّى 27:35</w:t>
      </w:r>
      <w:r>
        <w:rPr>
          <w:rtl/>
          <w:cs/>
          <w:lang w:val="ar_AE" w:bidi="ar_AE"/>
        </w:rPr>
        <w:t xml:space="preserve">؛ </w:t>
      </w:r>
      <w:r>
        <w:rPr>
          <w:rtl/>
          <w:cs/>
          <w:lang w:val="ar_AE" w:bidi="ar_AE"/>
        </w:rPr>
        <w:t>مَرْقُس 15:24</w:t>
      </w:r>
      <w:r>
        <w:rPr>
          <w:rtl/>
          <w:cs/>
          <w:lang w:val="ar_AE" w:bidi="ar_AE"/>
        </w:rPr>
        <w:t xml:space="preserve">؛ </w:t>
      </w:r>
      <w:r>
        <w:rPr>
          <w:rtl/>
          <w:cs/>
          <w:lang w:val="ar_AE" w:bidi="ar_AE"/>
        </w:rPr>
        <w:t>لُوقَا 23:34</w:t>
      </w:r>
      <w:r>
        <w:rPr>
          <w:rtl/>
          <w:cs/>
          <w:lang w:val="ar_AE" w:bidi="ar_AE"/>
        </w:rPr>
        <w:t xml:space="preserve">؛ </w:t>
      </w:r>
      <w:r>
        <w:rPr>
          <w:rtl/>
          <w:cs/>
          <w:lang w:val="ar_AE" w:bidi="ar_AE"/>
        </w:rPr>
        <w:t>يُوحَنَّا 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19:22–21</w:t>
      </w:r>
      <w:r>
        <w:rPr>
          <w:rtl/>
          <w:cs/>
          <w:lang w:val="ar_AE" w:bidi="ar_AE"/>
        </w:rPr>
      </w:r>
    </w:p>
    <w:p>
      <w:pPr>
        <w:bidi/>
      </w:pPr>
      <w:r>
        <w:rPr>
          <w:rtl/>
          <w:cs/>
          <w:lang w:val="ar_AE" w:bidi="ar_AE"/>
        </w:rPr>
      </w:r>
      <w:r>
        <w:rPr>
          <w:rtl/>
          <w:cs/>
          <w:lang w:val="ar_AE" w:bidi="ar_AE"/>
        </w:rPr>
        <w:t>يُواجِهُ المُرَنِّمُ ضيقاتِهِ بِالصَّلاةِ لِطَلَبِ الإنقاذ الإلهي. الرَّبُّ وحدهُ يَمْتَلِكُ القوةَ لِصَدِّ الكلابِ، والأسودِ، والثِّيرانِ.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20:22</w:t>
      </w:r>
      <w:r>
        <w:rPr>
          <w:rtl/>
          <w:cs/>
          <w:lang w:val="ar_AE" w:bidi="ar_AE"/>
        </w:rPr>
      </w:r>
    </w:p>
    <w:p>
      <w:pPr>
        <w:bidi/>
      </w:pPr>
      <w:r>
        <w:rPr>
          <w:rtl/>
          <w:cs/>
          <w:lang w:val="ar_AE" w:bidi="ar_AE"/>
        </w:rPr>
      </w:r>
      <w:r>
        <w:rPr>
          <w:rtl/>
          <w:cs/>
          <w:lang w:val="ar_AE" w:bidi="ar_AE"/>
        </w:rPr>
        <w:t>يَكْشِفُ السَّيْفُ عن نِيَّةِ العَدُوِّ القاتِلَةِ.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22:22</w:t>
      </w:r>
      <w:r>
        <w:rPr>
          <w:rtl/>
          <w:cs/>
          <w:lang w:val="ar_AE" w:bidi="ar_AE"/>
        </w:rPr>
      </w:r>
    </w:p>
    <w:p>
      <w:pPr>
        <w:bidi/>
      </w:pPr>
      <w:r>
        <w:rPr>
          <w:rtl/>
          <w:cs/>
          <w:lang w:val="ar_AE" w:bidi="ar_AE"/>
        </w:rPr>
      </w:r>
      <w:r>
        <w:rPr>
          <w:b/>
          <w:rtl/>
          <w:cs/>
          <w:lang w:val="ar_AE" w:bidi="ar_AE"/>
        </w:rPr>
        <w:t>أُخْبِرْ بِاسْمِكَ</w:t>
      </w:r>
      <w:r>
        <w:rPr>
          <w:rtl/>
          <w:cs/>
          <w:lang w:val="ar_AE" w:bidi="ar_AE"/>
        </w:rPr>
        <w:t>: يَنْسُبْ كاتِبُ الرِّسَالَةِ إلى العِبْرانِيِّين هذه الكلماتِ إلى المَسِيح (</w:t>
      </w:r>
      <w:r>
        <w:rPr>
          <w:rtl/>
          <w:cs/>
          <w:lang w:val="ar_AE" w:bidi="ar_AE"/>
        </w:rPr>
        <w:t>العِبْرانِيِّين 2:12</w:t>
      </w:r>
      <w:r>
        <w:rPr>
          <w:rtl/>
          <w:cs/>
          <w:lang w:val="ar_AE" w:bidi="ar_AE"/>
        </w:rPr>
        <w:t xml:space="preserve">). • </w:t>
      </w:r>
      <w:r>
        <w:rPr>
          <w:b/>
          <w:rtl/>
          <w:cs/>
          <w:lang w:val="ar_AE" w:bidi="ar_AE"/>
        </w:rPr>
        <w:t>إخْوَتِي</w:t>
      </w:r>
      <w:r>
        <w:rPr>
          <w:rtl/>
          <w:cs/>
          <w:lang w:val="ar_AE" w:bidi="ar_AE"/>
        </w:rPr>
        <w:t>: في اقتباسِ العَهْدِ الجَدِيدِ، تَعْكِسُ الترجَمَةُ اليونانية المعنى الأوسع على النحو "إخوتِي وأَخَواتِي".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22:22–24</w:t>
      </w:r>
      <w:r>
        <w:rPr>
          <w:rtl/>
          <w:cs/>
          <w:lang w:val="ar_AE" w:bidi="ar_AE"/>
        </w:rPr>
      </w:r>
    </w:p>
    <w:p>
      <w:pPr>
        <w:bidi/>
      </w:pPr>
      <w:r>
        <w:rPr>
          <w:rtl/>
          <w:cs/>
          <w:lang w:val="ar_AE" w:bidi="ar_AE"/>
        </w:rPr>
      </w:r>
      <w:r>
        <w:rPr>
          <w:rtl/>
          <w:cs/>
          <w:lang w:val="ar_AE" w:bidi="ar_AE"/>
        </w:rPr>
        <w:t>يُسَبِّحُ المُرَنِّمُ الرَّبَّ ويدعو الأتقياءَ للانضمامِ إليه. يُعْلِنُ صَلاحِ اللهِ نحو المساكين، بما في ذلك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22:23</w:t>
      </w:r>
      <w:r>
        <w:rPr>
          <w:rtl/>
          <w:cs/>
          <w:lang w:val="ar_AE" w:bidi="ar_AE"/>
        </w:rPr>
      </w:r>
    </w:p>
    <w:p>
      <w:pPr>
        <w:bidi/>
      </w:pPr>
      <w:r>
        <w:rPr>
          <w:rtl/>
          <w:cs/>
          <w:lang w:val="ar_AE" w:bidi="ar_AE"/>
        </w:rPr>
      </w:r>
      <w:r>
        <w:rPr>
          <w:rtl/>
          <w:cs/>
          <w:lang w:val="ar_AE" w:bidi="ar_AE"/>
        </w:rPr>
        <w:t xml:space="preserve">يرَدُّ الأتقياءُ على هذا بكلِّ خُشُوعٍ (انْظُرْ </w:t>
      </w:r>
      <w:r>
        <w:rPr>
          <w:rtl/>
          <w:cs/>
          <w:lang w:val="ar_AE" w:bidi="ar_AE"/>
        </w:rPr>
        <w:t>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22:24</w:t>
      </w:r>
      <w:r>
        <w:rPr>
          <w:rtl/>
          <w:cs/>
          <w:lang w:val="ar_AE" w:bidi="ar_AE"/>
        </w:rPr>
      </w:r>
    </w:p>
    <w:p>
      <w:pPr>
        <w:bidi/>
      </w:pPr>
      <w:r>
        <w:rPr>
          <w:rtl/>
          <w:cs/>
          <w:lang w:val="ar_AE" w:bidi="ar_AE"/>
        </w:rPr>
      </w:r>
      <w:r>
        <w:rPr>
          <w:rtl/>
          <w:cs/>
          <w:lang w:val="ar_AE" w:bidi="ar_AE"/>
        </w:rPr>
        <w:t xml:space="preserve">بخلافِ رَدِّ فعْلِهِ نحو الأشرارِ (انْظُرْ </w:t>
      </w:r>
      <w:r>
        <w:rPr>
          <w:rtl/>
          <w:cs/>
          <w:lang w:val="ar_AE" w:bidi="ar_AE"/>
        </w:rPr>
        <w:t>21:8–12</w:t>
      </w:r>
      <w:r>
        <w:rPr>
          <w:rtl/>
          <w:cs/>
          <w:lang w:val="ar_AE" w:bidi="ar_AE"/>
        </w:rPr>
        <w:t>)، يَعْتَنِي الله بالمَسَاكِين وَيَسْتَجِيبُ صلواتِهِم (</w:t>
      </w:r>
      <w:r>
        <w:rPr>
          <w:rtl/>
          <w:cs/>
          <w:lang w:val="ar_AE" w:bidi="ar_AE"/>
        </w:rPr>
        <w:t>51:17</w:t>
      </w:r>
      <w:r>
        <w:rPr>
          <w:rtl/>
          <w:cs/>
          <w:lang w:val="ar_AE" w:bidi="ar_AE"/>
        </w:rPr>
        <w:t xml:space="preserve">؛ </w:t>
      </w:r>
      <w:r>
        <w:rPr>
          <w:rtl/>
          <w:cs/>
          <w:lang w:val="ar_AE" w:bidi="ar_AE"/>
        </w:rPr>
        <w:t>69:33</w:t>
      </w:r>
      <w:r>
        <w:rPr>
          <w:rtl/>
          <w:cs/>
          <w:lang w:val="ar_AE" w:bidi="ar_AE"/>
        </w:rPr>
        <w:t xml:space="preserve">؛ </w:t>
      </w:r>
      <w:r>
        <w:rPr>
          <w:rtl/>
          <w:cs/>
          <w:lang w:val="ar_AE" w:bidi="ar_AE"/>
        </w:rPr>
        <w:t>102:17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25:22</w:t>
      </w:r>
      <w:r>
        <w:rPr>
          <w:rtl/>
          <w:cs/>
          <w:lang w:val="ar_AE" w:bidi="ar_AE"/>
        </w:rPr>
      </w:r>
    </w:p>
    <w:p>
      <w:pPr>
        <w:bidi/>
      </w:pPr>
      <w:r>
        <w:rPr>
          <w:rtl/>
          <w:cs/>
          <w:lang w:val="ar_AE" w:bidi="ar_AE"/>
        </w:rPr>
      </w:r>
      <w:r>
        <w:rPr>
          <w:rtl/>
          <w:cs/>
          <w:lang w:val="ar_AE" w:bidi="ar_AE"/>
        </w:rPr>
        <w:t>تَضُمُّ الْجَمَاعَةِ الْعَظِيمَةِ جميعَ الأُمَمِ (</w:t>
      </w:r>
      <w:r>
        <w:rPr>
          <w:rtl/>
          <w:cs/>
          <w:lang w:val="ar_AE" w:bidi="ar_AE"/>
        </w:rPr>
        <w:t>22:27</w:t>
      </w:r>
      <w:r>
        <w:rPr>
          <w:rtl/>
          <w:cs/>
          <w:lang w:val="ar_AE" w:bidi="ar_AE"/>
        </w:rPr>
        <w:t xml:space="preserve">؛ </w:t>
      </w:r>
      <w:r>
        <w:rPr>
          <w:rtl/>
          <w:cs/>
          <w:lang w:val="ar_AE" w:bidi="ar_AE"/>
        </w:rPr>
        <w:t>26:12</w:t>
      </w:r>
      <w:r>
        <w:rPr>
          <w:rtl/>
          <w:cs/>
          <w:lang w:val="ar_AE" w:bidi="ar_AE"/>
        </w:rPr>
        <w:t xml:space="preserve">؛ </w:t>
      </w:r>
      <w:r>
        <w:rPr>
          <w:rtl/>
          <w:cs/>
          <w:lang w:val="ar_AE" w:bidi="ar_AE"/>
        </w:rPr>
        <w:t>35:18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25:22–31</w:t>
      </w:r>
      <w:r>
        <w:rPr>
          <w:rtl/>
          <w:cs/>
          <w:lang w:val="ar_AE" w:bidi="ar_AE"/>
        </w:rPr>
      </w:r>
    </w:p>
    <w:p>
      <w:pPr>
        <w:bidi/>
      </w:pPr>
      <w:r>
        <w:rPr>
          <w:rtl/>
          <w:cs/>
          <w:lang w:val="ar_AE" w:bidi="ar_AE"/>
        </w:rPr>
      </w:r>
      <w:r>
        <w:rPr>
          <w:rtl/>
          <w:cs/>
          <w:lang w:val="ar_AE" w:bidi="ar_AE"/>
        </w:rPr>
        <w:t>يَتَعَهَّد المُرَنِّمُ بتسبيحِ الرَّبِّ، مَلِكُ الأرضِ العظيمُ (</w:t>
      </w:r>
      <w:r>
        <w:rPr>
          <w:rtl/>
          <w:cs/>
          <w:lang w:val="ar_AE" w:bidi="ar_AE"/>
        </w:rPr>
        <w:t>22:27–28</w:t>
      </w:r>
      <w:r>
        <w:rPr>
          <w:rtl/>
          <w:cs/>
          <w:lang w:val="ar_AE" w:bidi="ar_AE"/>
        </w:rPr>
        <w:t>) الذي يعتني بالمساكين. الله وَحْدَهُ مسْتَحِقٌّ 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26:22</w:t>
      </w:r>
      <w:r>
        <w:rPr>
          <w:rtl/>
          <w:cs/>
          <w:lang w:val="ar_AE" w:bidi="ar_AE"/>
        </w:rPr>
      </w:r>
    </w:p>
    <w:p>
      <w:pPr>
        <w:bidi/>
      </w:pPr>
      <w:r>
        <w:rPr>
          <w:rtl/>
          <w:cs/>
          <w:lang w:val="ar_AE" w:bidi="ar_AE"/>
        </w:rPr>
      </w:r>
      <w:r>
        <w:rPr>
          <w:rtl/>
          <w:cs/>
          <w:lang w:val="ar_AE" w:bidi="ar_AE"/>
        </w:rPr>
        <w:t>يَعْلَمُ الله احتياجاتِ شعْبِهِ وَيُسَدِّدُها بطريقَتِهِ (</w:t>
      </w:r>
      <w:r>
        <w:rPr>
          <w:rtl/>
          <w:cs/>
          <w:lang w:val="ar_AE" w:bidi="ar_AE"/>
        </w:rPr>
        <w:t>63:5</w:t>
      </w:r>
      <w:r>
        <w:rPr>
          <w:rtl/>
          <w:cs/>
          <w:lang w:val="ar_AE" w:bidi="ar_AE"/>
        </w:rPr>
        <w:t xml:space="preserve">؛ </w:t>
      </w:r>
      <w:r>
        <w:rPr>
          <w:rtl/>
          <w:cs/>
          <w:lang w:val="ar_AE" w:bidi="ar_AE"/>
        </w:rPr>
        <w:t>81:16</w:t>
      </w:r>
      <w:r>
        <w:rPr>
          <w:rtl/>
          <w:cs/>
          <w:lang w:val="ar_AE" w:bidi="ar_AE"/>
        </w:rPr>
        <w:t xml:space="preserve">؛ </w:t>
      </w:r>
      <w:r>
        <w:rPr>
          <w:rtl/>
          <w:cs/>
          <w:lang w:val="ar_AE" w:bidi="ar_AE"/>
        </w:rPr>
        <w:t>103:5</w:t>
      </w:r>
      <w:r>
        <w:rPr>
          <w:rtl/>
          <w:cs/>
          <w:lang w:val="ar_AE" w:bidi="ar_AE"/>
        </w:rPr>
        <w:t xml:space="preserve">؛ </w:t>
      </w:r>
      <w:r>
        <w:rPr>
          <w:rtl/>
          <w:cs/>
          <w:lang w:val="ar_AE" w:bidi="ar_AE"/>
        </w:rPr>
        <w:t>107:9</w:t>
      </w:r>
      <w:r>
        <w:rPr>
          <w:rtl/>
          <w:cs/>
          <w:lang w:val="ar_AE" w:bidi="ar_AE"/>
        </w:rPr>
        <w:t xml:space="preserve">؛ </w:t>
      </w:r>
      <w:r>
        <w:rPr>
          <w:rtl/>
          <w:cs/>
          <w:lang w:val="ar_AE" w:bidi="ar_AE"/>
        </w:rPr>
        <w:t>132:15</w:t>
      </w:r>
      <w:r>
        <w:rPr>
          <w:rtl/>
          <w:cs/>
          <w:lang w:val="ar_AE" w:bidi="ar_AE"/>
        </w:rPr>
        <w:t xml:space="preserve">؛ </w:t>
      </w:r>
      <w:r>
        <w:rPr>
          <w:rtl/>
          <w:cs/>
          <w:lang w:val="ar_AE" w:bidi="ar_AE"/>
        </w:rPr>
        <w:t>145:16</w:t>
      </w:r>
      <w:r>
        <w:rPr>
          <w:rtl/>
          <w:cs/>
          <w:lang w:val="ar_AE" w:bidi="ar_AE"/>
        </w:rPr>
        <w:t xml:space="preserve">؛ </w:t>
      </w:r>
      <w:r>
        <w:rPr>
          <w:rtl/>
          <w:cs/>
          <w:lang w:val="ar_AE" w:bidi="ar_AE"/>
        </w:rPr>
        <w:t>147:14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27:22</w:t>
      </w:r>
      <w:r>
        <w:rPr>
          <w:rtl/>
          <w:cs/>
          <w:lang w:val="ar_AE" w:bidi="ar_AE"/>
        </w:rPr>
      </w:r>
    </w:p>
    <w:p>
      <w:pPr>
        <w:bidi/>
      </w:pPr>
      <w:r>
        <w:rPr>
          <w:rtl/>
          <w:cs/>
          <w:lang w:val="ar_AE" w:bidi="ar_AE"/>
        </w:rPr>
      </w:r>
      <w:r>
        <w:rPr>
          <w:b/>
          <w:rtl/>
          <w:cs/>
          <w:lang w:val="ar_AE" w:bidi="ar_AE"/>
        </w:rPr>
        <w:t>كُلُّ قَبَائِلِ الأُمَمِ</w:t>
      </w:r>
      <w:r>
        <w:rPr>
          <w:rtl/>
          <w:cs/>
          <w:lang w:val="ar_AE" w:bidi="ar_AE"/>
        </w:rPr>
        <w:t xml:space="preserve">: كلُّ عَشَائِرِ وقبائِلِ البَشَرِ (انْظُرْ </w:t>
      </w:r>
      <w:r>
        <w:rPr>
          <w:rtl/>
          <w:cs/>
          <w:lang w:val="ar_AE" w:bidi="ar_AE"/>
        </w:rPr>
        <w:t>التَّكْوِين 12:3</w:t>
      </w:r>
      <w:r>
        <w:rPr>
          <w:rtl/>
          <w:cs/>
          <w:lang w:val="ar_AE" w:bidi="ar_AE"/>
        </w:rPr>
        <w:t xml:space="preserve">؛ </w:t>
      </w:r>
      <w:r>
        <w:rPr>
          <w:rtl/>
          <w:cs/>
          <w:lang w:val="ar_AE" w:bidi="ar_AE"/>
        </w:rPr>
        <w:t>الرُّؤيَا 5:9–10</w:t>
      </w:r>
      <w:r>
        <w:rPr>
          <w:rtl/>
          <w:cs/>
          <w:lang w:val="ar_AE" w:bidi="ar_AE"/>
        </w:rPr>
        <w:t>) ستحيا في طَاعَةٍ وخُضُوعٍ للرَّبِّ (</w:t>
      </w:r>
      <w:r>
        <w:rPr>
          <w:rtl/>
          <w:cs/>
          <w:lang w:val="ar_AE" w:bidi="ar_AE"/>
        </w:rPr>
        <w:t>المزمور 96:1–3</w:t>
      </w:r>
      <w:r>
        <w:rPr>
          <w:rtl/>
          <w:cs/>
          <w:lang w:val="ar_AE" w:bidi="ar_AE"/>
        </w:rPr>
        <w:t xml:space="preserve">؛ انْظُرْ </w:t>
      </w:r>
      <w:r>
        <w:rPr>
          <w:rtl/>
          <w:cs/>
          <w:lang w:val="ar_AE" w:bidi="ar_AE"/>
        </w:rPr>
        <w:t>المزمور 2</w:t>
      </w:r>
      <w:r>
        <w:rPr>
          <w:rtl/>
          <w:cs/>
          <w:lang w:val="ar_AE" w:bidi="ar_AE"/>
        </w:rPr>
        <w:t xml:space="preserve">؛ </w:t>
      </w:r>
      <w:r>
        <w:rPr>
          <w:rtl/>
          <w:cs/>
          <w:lang w:val="ar_AE" w:bidi="ar_AE"/>
        </w:rPr>
        <w:t>72</w:t>
      </w:r>
      <w:r>
        <w:rPr>
          <w:rtl/>
          <w:cs/>
          <w:lang w:val="ar_AE" w:bidi="ar_AE"/>
        </w:rPr>
        <w:t xml:space="preserve">؛ </w:t>
      </w:r>
      <w:r>
        <w:rPr>
          <w:rtl/>
          <w:cs/>
          <w:lang w:val="ar_AE" w:bidi="ar_AE"/>
        </w:rPr>
        <w:t>إِشَعْيَاء 2:2–4</w:t>
      </w:r>
      <w:r>
        <w:rPr>
          <w:rtl/>
          <w:cs/>
          <w:lang w:val="ar_AE" w:bidi="ar_AE"/>
        </w:rPr>
        <w:t xml:space="preserve">؛ </w:t>
      </w:r>
      <w:r>
        <w:rPr>
          <w:rtl/>
          <w:cs/>
          <w:lang w:val="ar_AE" w:bidi="ar_AE"/>
        </w:rPr>
        <w:t>1 كُورِنْثُوس 15:25–27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28:22</w:t>
      </w:r>
      <w:r>
        <w:rPr>
          <w:rtl/>
          <w:cs/>
          <w:lang w:val="ar_AE" w:bidi="ar_AE"/>
        </w:rPr>
      </w:r>
    </w:p>
    <w:p>
      <w:pPr>
        <w:bidi/>
      </w:pPr>
      <w:r>
        <w:rPr>
          <w:rtl/>
          <w:cs/>
          <w:lang w:val="ar_AE" w:bidi="ar_AE"/>
        </w:rPr>
      </w:r>
      <w:r>
        <w:rPr>
          <w:rtl/>
          <w:cs/>
          <w:lang w:val="ar_AE" w:bidi="ar_AE"/>
        </w:rPr>
        <w:t>المَلَكُوتُ الكَونِيُّ لله وَحْدَهُ (</w:t>
      </w:r>
      <w:r>
        <w:rPr>
          <w:rtl/>
          <w:cs/>
          <w:lang w:val="ar_AE" w:bidi="ar_AE"/>
        </w:rPr>
        <w:t>عُوبَدْيَا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29:22</w:t>
      </w:r>
      <w:r>
        <w:rPr>
          <w:rtl/>
          <w:cs/>
          <w:lang w:val="ar_AE" w:bidi="ar_AE"/>
        </w:rPr>
      </w:r>
    </w:p>
    <w:p>
      <w:pPr>
        <w:bidi/>
      </w:pPr>
      <w:r>
        <w:rPr>
          <w:rtl/>
          <w:cs/>
          <w:lang w:val="ar_AE" w:bidi="ar_AE"/>
        </w:rPr>
      </w:r>
      <w:r>
        <w:rPr>
          <w:rtl/>
          <w:cs/>
          <w:lang w:val="ar_AE" w:bidi="ar_AE"/>
        </w:rPr>
        <w:t>يَدْعُو الرَّبُّ جميعَ الناسِ، أغنياءً وفقراءً (</w:t>
      </w:r>
      <w:r>
        <w:rPr>
          <w:rtl/>
          <w:cs/>
          <w:lang w:val="ar_AE" w:bidi="ar_AE"/>
        </w:rPr>
        <w:t>22:26</w:t>
      </w:r>
      <w:r>
        <w:rPr>
          <w:rtl/>
          <w:cs/>
          <w:lang w:val="ar_AE" w:bidi="ar_AE"/>
        </w:rPr>
        <w:t>)، إلى وليمةٍ دسمةٍ شريطة أن يَعْبُدُوه.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30:22</w:t>
      </w:r>
      <w:r>
        <w:rPr>
          <w:rtl/>
          <w:cs/>
          <w:lang w:val="ar_AE" w:bidi="ar_AE"/>
        </w:rPr>
      </w:r>
    </w:p>
    <w:p>
      <w:pPr>
        <w:bidi/>
      </w:pPr>
      <w:r>
        <w:rPr>
          <w:rtl/>
          <w:cs/>
          <w:lang w:val="ar_AE" w:bidi="ar_AE"/>
        </w:rPr>
      </w:r>
      <w:r>
        <w:rPr>
          <w:rtl/>
          <w:cs/>
          <w:lang w:val="ar_AE" w:bidi="ar_AE"/>
        </w:rPr>
        <w:t>الأجيال المستقبلية ستنضَمُّ إلى الأجيال الماضية ممن يسبِّحُون الرَّبَّ (</w:t>
      </w:r>
      <w:r>
        <w:rPr>
          <w:rtl/>
          <w:cs/>
          <w:lang w:val="ar_AE" w:bidi="ar_AE"/>
        </w:rPr>
        <w:t>22:3–5</w:t>
      </w:r>
      <w:r>
        <w:rPr>
          <w:rtl/>
          <w:cs/>
          <w:lang w:val="ar_AE" w:bidi="ar_AE"/>
        </w:rPr>
        <w:t>). سيَنْعَمُ نسلُ الأتقياء بالبركاتِ (</w:t>
      </w:r>
      <w:r>
        <w:rPr>
          <w:rtl/>
          <w:cs/>
          <w:lang w:val="ar_AE" w:bidi="ar_AE"/>
        </w:rPr>
        <w:t>22:30–31</w:t>
      </w:r>
      <w:r>
        <w:rPr>
          <w:rtl/>
          <w:cs/>
          <w:lang w:val="ar_AE" w:bidi="ar_AE"/>
        </w:rPr>
        <w:t>)، بخلاف نَسْلِ الأشرارِ (</w:t>
      </w:r>
      <w:r>
        <w:rPr>
          <w:rtl/>
          <w:cs/>
          <w:lang w:val="ar_AE" w:bidi="ar_AE"/>
        </w:rPr>
        <w:t>21:10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31:22</w:t>
      </w:r>
      <w:r>
        <w:rPr>
          <w:rtl/>
          <w:cs/>
          <w:lang w:val="ar_AE" w:bidi="ar_AE"/>
        </w:rPr>
      </w:r>
    </w:p>
    <w:p>
      <w:pPr>
        <w:bidi/>
      </w:pPr>
      <w:r>
        <w:rPr>
          <w:rtl/>
          <w:cs/>
          <w:lang w:val="ar_AE" w:bidi="ar_AE"/>
        </w:rPr>
      </w:r>
      <w:r>
        <w:rPr>
          <w:rtl/>
          <w:cs/>
          <w:lang w:val="ar_AE" w:bidi="ar_AE"/>
        </w:rPr>
        <w:t>أَعْمَال الرَّبِّ المرتبطةِ بالفِدَاءِ (</w:t>
      </w:r>
      <w:r>
        <w:rPr>
          <w:rtl/>
          <w:cs/>
          <w:lang w:val="ar_AE" w:bidi="ar_AE"/>
        </w:rPr>
        <w:t>40:9</w:t>
      </w:r>
      <w:r>
        <w:rPr>
          <w:rtl/>
          <w:cs/>
          <w:lang w:val="ar_AE" w:bidi="ar_AE"/>
        </w:rPr>
        <w:t xml:space="preserve">؛ </w:t>
      </w:r>
      <w:r>
        <w:rPr>
          <w:rtl/>
          <w:cs/>
          <w:lang w:val="ar_AE" w:bidi="ar_AE"/>
        </w:rPr>
        <w:t>50:6</w:t>
      </w:r>
      <w:r>
        <w:rPr>
          <w:rtl/>
          <w:cs/>
          <w:lang w:val="ar_AE" w:bidi="ar_AE"/>
        </w:rPr>
        <w:t xml:space="preserve">؛ </w:t>
      </w:r>
      <w:r>
        <w:rPr>
          <w:rtl/>
          <w:cs/>
          <w:lang w:val="ar_AE" w:bidi="ar_AE"/>
        </w:rPr>
        <w:t>71:15</w:t>
      </w:r>
      <w:r>
        <w:rPr>
          <w:rtl/>
          <w:cs/>
          <w:lang w:val="ar_AE" w:bidi="ar_AE"/>
        </w:rPr>
        <w:t xml:space="preserve">، </w:t>
      </w:r>
      <w:r>
        <w:rPr>
          <w:rtl/>
          <w:cs/>
          <w:lang w:val="ar_AE" w:bidi="ar_AE"/>
        </w:rPr>
        <w:t>16</w:t>
      </w:r>
      <w:r>
        <w:rPr>
          <w:rtl/>
          <w:cs/>
          <w:lang w:val="ar_AE" w:bidi="ar_AE"/>
        </w:rPr>
        <w:t xml:space="preserve">، </w:t>
      </w:r>
      <w:r>
        <w:rPr>
          <w:rtl/>
          <w:cs/>
          <w:lang w:val="ar_AE" w:bidi="ar_AE"/>
        </w:rPr>
        <w:t>24</w:t>
      </w:r>
      <w:r>
        <w:rPr>
          <w:rtl/>
          <w:cs/>
          <w:lang w:val="ar_AE" w:bidi="ar_AE"/>
        </w:rPr>
        <w:t xml:space="preserve">؛ </w:t>
      </w:r>
      <w:r>
        <w:rPr>
          <w:rtl/>
          <w:cs/>
          <w:lang w:val="ar_AE" w:bidi="ar_AE"/>
        </w:rPr>
        <w:t>97:6</w:t>
      </w:r>
      <w:r>
        <w:rPr>
          <w:rtl/>
          <w:cs/>
          <w:lang w:val="ar_AE" w:bidi="ar_AE"/>
        </w:rPr>
        <w:t xml:space="preserve">) تُظْهِرُ أنَّه بَارٌّ (انْظُرْ </w:t>
      </w:r>
      <w:r>
        <w:rPr>
          <w:rtl/>
          <w:cs/>
          <w:lang w:val="ar_AE" w:bidi="ar_AE"/>
        </w:rPr>
        <w:t>4:1</w:t>
      </w:r>
      <w:r>
        <w:rPr>
          <w:rtl/>
          <w:cs/>
          <w:lang w:val="ar_AE" w:bidi="ar_AE"/>
        </w:rPr>
        <w:t xml:space="preserve">). يُقَدِّمُ لنا بِرَّهُ الطَّبِيعَةَ المطلوبة للحُكْمِ، والقراراتِ القَضَائِيَّةِ، والعلاقاتِ. هذه الفضيلة تؤدِّي إلى التَّنَاغُم والنِّظَامِ (انْظُرْ </w:t>
      </w:r>
      <w:r>
        <w:rPr>
          <w:rtl/>
          <w:cs/>
          <w:lang w:val="ar_AE" w:bidi="ar_AE"/>
        </w:rPr>
        <w:t>50:6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23:1</w:t>
      </w:r>
      <w:r>
        <w:rPr>
          <w:rtl/>
          <w:cs/>
          <w:lang w:val="ar_AE" w:bidi="ar_AE"/>
        </w:rPr>
      </w:r>
    </w:p>
    <w:p>
      <w:pPr>
        <w:bidi/>
      </w:pPr>
      <w:r>
        <w:rPr>
          <w:rtl/>
          <w:cs/>
          <w:lang w:val="ar_AE" w:bidi="ar_AE"/>
        </w:rPr>
      </w:r>
      <w:r>
        <w:rPr>
          <w:rtl/>
          <w:cs/>
          <w:lang w:val="ar_AE" w:bidi="ar_AE"/>
        </w:rPr>
        <w:t>يقَدِّمُ الرَّبُّ وَعْدًا برعايَةِ أبنائِهِ (</w:t>
      </w:r>
      <w:r>
        <w:rPr>
          <w:rtl/>
          <w:cs/>
          <w:lang w:val="ar_AE" w:bidi="ar_AE"/>
        </w:rPr>
        <w:t>34:9–10</w:t>
      </w:r>
      <w:r>
        <w:rPr>
          <w:rtl/>
          <w:cs/>
          <w:lang w:val="ar_AE" w:bidi="ar_AE"/>
        </w:rPr>
        <w:t xml:space="preserve">؛ </w:t>
      </w:r>
      <w:r>
        <w:rPr>
          <w:rtl/>
          <w:cs/>
          <w:lang w:val="ar_AE" w:bidi="ar_AE"/>
        </w:rPr>
        <w:t>إِشَعْيَاء 51:14</w:t>
      </w:r>
      <w:r>
        <w:rPr>
          <w:rtl/>
          <w:cs/>
          <w:lang w:val="ar_AE" w:bidi="ar_AE"/>
        </w:rPr>
        <w:t>). أَظْهَرَ الرَّبُّ هذه الرعايَةَ لإسْرَائِيل في البَرِّيَّةِ (</w:t>
      </w:r>
      <w:r>
        <w:rPr>
          <w:rtl/>
          <w:cs/>
          <w:lang w:val="ar_AE" w:bidi="ar_AE"/>
        </w:rPr>
        <w:t>التَّثْنِيَة 2:7</w:t>
      </w:r>
      <w:r>
        <w:rPr>
          <w:rtl/>
          <w:cs/>
          <w:lang w:val="ar_AE" w:bidi="ar_AE"/>
        </w:rPr>
        <w:t>) وفي أرضِ المَوعِدِ (</w:t>
      </w:r>
      <w:r>
        <w:rPr>
          <w:rtl/>
          <w:cs/>
          <w:lang w:val="ar_AE" w:bidi="ar_AE"/>
        </w:rPr>
        <w:t>التَّثْنِيَة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1:23–3</w:t>
      </w:r>
      <w:r>
        <w:rPr>
          <w:rtl/>
          <w:cs/>
          <w:lang w:val="ar_AE" w:bidi="ar_AE"/>
        </w:rPr>
      </w:r>
    </w:p>
    <w:p>
      <w:pPr>
        <w:bidi/>
      </w:pPr>
      <w:r>
        <w:rPr>
          <w:rtl/>
          <w:cs/>
          <w:lang w:val="ar_AE" w:bidi="ar_AE"/>
        </w:rPr>
      </w:r>
      <w:r>
        <w:rPr>
          <w:rtl/>
          <w:cs/>
          <w:lang w:val="ar_AE" w:bidi="ar_AE"/>
        </w:rPr>
        <w:t>نَظَرَ النَّاسُ في الشَّرْقِ الأَدْنَى القَدِيمِ إلى حكامِهِم كرعاةٍ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1:23–6</w:t>
      </w:r>
      <w:r>
        <w:rPr>
          <w:rtl/>
          <w:cs/>
          <w:lang w:val="ar_AE" w:bidi="ar_AE"/>
        </w:rPr>
      </w:r>
    </w:p>
    <w:p>
      <w:pPr>
        <w:bidi/>
      </w:pPr>
      <w:r>
        <w:rPr>
          <w:rtl/>
          <w:cs/>
          <w:lang w:val="ar_AE" w:bidi="ar_AE"/>
        </w:rPr>
      </w:r>
      <w:r>
        <w:rPr>
          <w:rtl/>
          <w:cs/>
          <w:lang w:val="ar_AE" w:bidi="ar_AE"/>
        </w:rPr>
        <w:t>هذا المزمور عن الثِّقَةِ واليَقِينِ في الرَّبِّ كان ولا يزال المزمورُ المفَضَّلُ لشعْبِ الله عَبْرَ الأجيالِ. يعبِّرُ المزمور عن يَقِينِ حُضُورِ الله وَسْطَ الشَّدَائِدِ. كما يَسْتَحْضِرُ إلى الذهن صُوَرَ الرَّاعِي الصَّالِحِ (</w:t>
      </w:r>
      <w:r>
        <w:rPr>
          <w:rtl/>
          <w:cs/>
          <w:lang w:val="ar_AE" w:bidi="ar_AE"/>
        </w:rPr>
        <w:t>23:1–3</w:t>
      </w:r>
      <w:r>
        <w:rPr>
          <w:rtl/>
          <w:cs/>
          <w:lang w:val="ar_AE" w:bidi="ar_AE"/>
        </w:rPr>
        <w:t xml:space="preserve">؛ انْظُرْ </w:t>
      </w:r>
      <w:r>
        <w:rPr>
          <w:rtl/>
          <w:cs/>
          <w:lang w:val="ar_AE" w:bidi="ar_AE"/>
        </w:rPr>
        <w:t>حِزْقِيَال 34:12</w:t>
      </w:r>
      <w:r>
        <w:rPr>
          <w:rtl/>
          <w:cs/>
          <w:lang w:val="ar_AE" w:bidi="ar_AE"/>
        </w:rPr>
        <w:t xml:space="preserve">؛ </w:t>
      </w:r>
      <w:r>
        <w:rPr>
          <w:rtl/>
          <w:cs/>
          <w:lang w:val="ar_AE" w:bidi="ar_AE"/>
        </w:rPr>
        <w:t>يُوحَنَّا 10:11</w:t>
      </w:r>
      <w:r>
        <w:rPr>
          <w:rtl/>
          <w:cs/>
          <w:lang w:val="ar_AE" w:bidi="ar_AE"/>
        </w:rPr>
        <w:t>) بالوليمَةِ المَسِيَّاوِيَّةِ (</w:t>
      </w:r>
      <w:r>
        <w:rPr>
          <w:rtl/>
          <w:cs/>
          <w:lang w:val="ar_AE" w:bidi="ar_AE"/>
        </w:rPr>
        <w:t>المزمور 23:5–6</w:t>
      </w:r>
      <w:r>
        <w:rPr>
          <w:rtl/>
          <w:cs/>
          <w:lang w:val="ar_AE" w:bidi="ar_AE"/>
        </w:rPr>
        <w:t xml:space="preserve">؛ انْظُرْ </w:t>
      </w:r>
      <w:r>
        <w:rPr>
          <w:rtl/>
          <w:cs/>
          <w:lang w:val="ar_AE" w:bidi="ar_AE"/>
        </w:rPr>
        <w:t>إِشَعْيَاء 25:6</w:t>
      </w:r>
      <w:r>
        <w:rPr>
          <w:rtl/>
          <w:cs/>
          <w:lang w:val="ar_AE" w:bidi="ar_AE"/>
        </w:rPr>
        <w:t xml:space="preserve">؛ </w:t>
      </w:r>
      <w:r>
        <w:rPr>
          <w:rtl/>
          <w:cs/>
          <w:lang w:val="ar_AE" w:bidi="ar_AE"/>
        </w:rPr>
        <w:t>الرُّؤْيَا 19:9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1:23–9:28</w:t>
      </w:r>
      <w:r>
        <w:rPr>
          <w:rtl/>
          <w:cs/>
          <w:lang w:val="ar_AE" w:bidi="ar_AE"/>
        </w:rPr>
      </w:r>
    </w:p>
    <w:p>
      <w:pPr>
        <w:bidi/>
      </w:pPr>
      <w:r>
        <w:rPr>
          <w:rtl/>
          <w:cs/>
          <w:lang w:val="ar_AE" w:bidi="ar_AE"/>
        </w:rPr>
      </w:r>
      <w:r>
        <w:rPr>
          <w:rtl/>
          <w:cs/>
          <w:lang w:val="ar_AE" w:bidi="ar_AE"/>
        </w:rPr>
        <w:t>تُؤكِّد هذه المزامير على أهميةِ حياةِ الاستقامَةِ (</w:t>
      </w:r>
      <w:r>
        <w:rPr>
          <w:rtl/>
          <w:cs/>
          <w:lang w:val="ar_AE" w:bidi="ar_AE"/>
        </w:rPr>
        <w:t>25:4–7</w:t>
      </w:r>
      <w:r>
        <w:rPr>
          <w:rtl/>
          <w:cs/>
          <w:lang w:val="ar_AE" w:bidi="ar_AE"/>
        </w:rPr>
        <w:t xml:space="preserve">، </w:t>
      </w:r>
      <w:r>
        <w:rPr>
          <w:rtl/>
          <w:cs/>
          <w:lang w:val="ar_AE" w:bidi="ar_AE"/>
        </w:rPr>
        <w:t>12–14</w:t>
      </w:r>
      <w:r>
        <w:rPr>
          <w:rtl/>
          <w:cs/>
          <w:lang w:val="ar_AE" w:bidi="ar_AE"/>
        </w:rPr>
        <w:t xml:space="preserve">، </w:t>
      </w:r>
      <w:r>
        <w:rPr>
          <w:rtl/>
          <w:cs/>
          <w:lang w:val="ar_AE" w:bidi="ar_AE"/>
        </w:rPr>
        <w:t>21</w:t>
      </w:r>
      <w:r>
        <w:rPr>
          <w:rtl/>
          <w:cs/>
          <w:lang w:val="ar_AE" w:bidi="ar_AE"/>
        </w:rPr>
        <w:t xml:space="preserve">؛ </w:t>
      </w:r>
      <w:r>
        <w:rPr>
          <w:rtl/>
          <w:cs/>
          <w:lang w:val="ar_AE" w:bidi="ar_AE"/>
        </w:rPr>
        <w:t>26:6</w:t>
      </w:r>
      <w:r>
        <w:rPr>
          <w:rtl/>
          <w:cs/>
          <w:lang w:val="ar_AE" w:bidi="ar_AE"/>
        </w:rPr>
        <w:t xml:space="preserve">، </w:t>
      </w:r>
      <w:r>
        <w:rPr>
          <w:rtl/>
          <w:cs/>
          <w:lang w:val="ar_AE" w:bidi="ar_AE"/>
        </w:rPr>
        <w:t>11</w:t>
      </w:r>
      <w:r>
        <w:rPr>
          <w:rtl/>
          <w:cs/>
          <w:lang w:val="ar_AE" w:bidi="ar_AE"/>
        </w:rPr>
        <w:t xml:space="preserve">؛ </w:t>
      </w:r>
      <w:r>
        <w:rPr>
          <w:rtl/>
          <w:cs/>
          <w:lang w:val="ar_AE" w:bidi="ar_AE"/>
        </w:rPr>
        <w:t>27:7–12</w:t>
      </w:r>
      <w:r>
        <w:rPr>
          <w:rtl/>
          <w:cs/>
          <w:lang w:val="ar_AE" w:bidi="ar_AE"/>
        </w:rPr>
        <w:t>)، ورعايَةِ الله كراعٍ (</w:t>
      </w:r>
      <w:r>
        <w:rPr>
          <w:rtl/>
          <w:cs/>
          <w:lang w:val="ar_AE" w:bidi="ar_AE"/>
        </w:rPr>
        <w:t>23:1</w:t>
      </w:r>
      <w:r>
        <w:rPr>
          <w:rtl/>
          <w:cs/>
          <w:lang w:val="ar_AE" w:bidi="ar_AE"/>
        </w:rPr>
        <w:t xml:space="preserve">؛ </w:t>
      </w:r>
      <w:r>
        <w:rPr>
          <w:rtl/>
          <w:cs/>
          <w:lang w:val="ar_AE" w:bidi="ar_AE"/>
        </w:rPr>
        <w:t>28:9</w:t>
      </w:r>
      <w:r>
        <w:rPr>
          <w:rtl/>
          <w:cs/>
          <w:lang w:val="ar_AE" w:bidi="ar_AE"/>
        </w:rPr>
        <w:t>)، وإرْشَادِ الله (</w:t>
      </w:r>
      <w:r>
        <w:rPr>
          <w:rtl/>
          <w:cs/>
          <w:lang w:val="ar_AE" w:bidi="ar_AE"/>
        </w:rPr>
        <w:t>23:2–3</w:t>
      </w:r>
      <w:r>
        <w:rPr>
          <w:rtl/>
          <w:cs/>
          <w:lang w:val="ar_AE" w:bidi="ar_AE"/>
        </w:rPr>
        <w:t xml:space="preserve">؛ </w:t>
      </w:r>
      <w:r>
        <w:rPr>
          <w:rtl/>
          <w:cs/>
          <w:lang w:val="ar_AE" w:bidi="ar_AE"/>
        </w:rPr>
        <w:t>25:5</w:t>
      </w:r>
      <w:r>
        <w:rPr>
          <w:rtl/>
          <w:cs/>
          <w:lang w:val="ar_AE" w:bidi="ar_AE"/>
        </w:rPr>
        <w:t xml:space="preserve">؛ </w:t>
      </w:r>
      <w:r>
        <w:rPr>
          <w:rtl/>
          <w:cs/>
          <w:lang w:val="ar_AE" w:bidi="ar_AE"/>
        </w:rPr>
        <w:t>27:11</w:t>
      </w:r>
      <w:r>
        <w:rPr>
          <w:rtl/>
          <w:cs/>
          <w:lang w:val="ar_AE" w:bidi="ar_AE"/>
        </w:rPr>
        <w:t>)، وصلاحِ الله (</w:t>
      </w:r>
      <w:r>
        <w:rPr>
          <w:rtl/>
          <w:cs/>
          <w:lang w:val="ar_AE" w:bidi="ar_AE"/>
        </w:rPr>
        <w:t>23:6</w:t>
      </w:r>
      <w:r>
        <w:rPr>
          <w:rtl/>
          <w:cs/>
          <w:lang w:val="ar_AE" w:bidi="ar_AE"/>
        </w:rPr>
        <w:t xml:space="preserve">؛ </w:t>
      </w:r>
      <w:r>
        <w:rPr>
          <w:rtl/>
          <w:cs/>
          <w:lang w:val="ar_AE" w:bidi="ar_AE"/>
        </w:rPr>
        <w:t>25:7–8</w:t>
      </w:r>
      <w:r>
        <w:rPr>
          <w:rtl/>
          <w:cs/>
          <w:lang w:val="ar_AE" w:bidi="ar_AE"/>
        </w:rPr>
        <w:t xml:space="preserve">؛ </w:t>
      </w:r>
      <w:r>
        <w:rPr>
          <w:rtl/>
          <w:cs/>
          <w:lang w:val="ar_AE" w:bidi="ar_AE"/>
        </w:rPr>
        <w:t>27:13</w:t>
      </w:r>
      <w:r>
        <w:rPr>
          <w:rtl/>
          <w:cs/>
          <w:lang w:val="ar_AE" w:bidi="ar_AE"/>
        </w:rPr>
        <w:t>)، والسُّكنى في بيتِهِ (</w:t>
      </w:r>
      <w:r>
        <w:rPr>
          <w:rtl/>
          <w:cs/>
          <w:lang w:val="ar_AE" w:bidi="ar_AE"/>
        </w:rPr>
        <w:t>23:6</w:t>
      </w:r>
      <w:r>
        <w:rPr>
          <w:rtl/>
          <w:cs/>
          <w:lang w:val="ar_AE" w:bidi="ar_AE"/>
        </w:rPr>
        <w:t xml:space="preserve">؛ </w:t>
      </w:r>
      <w:r>
        <w:rPr>
          <w:rtl/>
          <w:cs/>
          <w:lang w:val="ar_AE" w:bidi="ar_AE"/>
        </w:rPr>
        <w:t>26:8</w:t>
      </w:r>
      <w:r>
        <w:rPr>
          <w:rtl/>
          <w:cs/>
          <w:lang w:val="ar_AE" w:bidi="ar_AE"/>
        </w:rPr>
        <w:t xml:space="preserve">؛ </w:t>
      </w:r>
      <w:r>
        <w:rPr>
          <w:rtl/>
          <w:cs/>
          <w:lang w:val="ar_AE" w:bidi="ar_AE"/>
        </w:rPr>
        <w:t>27:4</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2:23</w:t>
      </w:r>
      <w:r>
        <w:rPr>
          <w:rtl/>
          <w:cs/>
          <w:lang w:val="ar_AE" w:bidi="ar_AE"/>
        </w:rPr>
      </w:r>
    </w:p>
    <w:p>
      <w:pPr>
        <w:bidi/>
      </w:pPr>
      <w:r>
        <w:rPr>
          <w:rtl/>
          <w:cs/>
          <w:lang w:val="ar_AE" w:bidi="ar_AE"/>
        </w:rPr>
      </w:r>
      <w:r>
        <w:rPr>
          <w:rtl/>
          <w:cs/>
          <w:lang w:val="ar_AE" w:bidi="ar_AE"/>
        </w:rPr>
        <w:t>تَسترِيحُ قطعان الأغنام بعد أن تأكُلَ حتَّى الشِّبَعِ (</w:t>
      </w:r>
      <w:r>
        <w:rPr>
          <w:rtl/>
          <w:cs/>
          <w:lang w:val="ar_AE" w:bidi="ar_AE"/>
        </w:rPr>
        <w:t>صَفَنْيَا 3:13</w:t>
      </w:r>
      <w:r>
        <w:rPr>
          <w:rtl/>
          <w:cs/>
          <w:lang w:val="ar_AE" w:bidi="ar_AE"/>
        </w:rPr>
        <w:t xml:space="preserve">؛ انْظُرْ </w:t>
      </w:r>
      <w:r>
        <w:rPr>
          <w:rtl/>
          <w:cs/>
          <w:lang w:val="ar_AE" w:bidi="ar_AE"/>
        </w:rPr>
        <w:t>إِشَعْيَاء 11:7</w:t>
      </w:r>
      <w:r>
        <w:rPr>
          <w:rtl/>
          <w:cs/>
          <w:lang w:val="ar_AE" w:bidi="ar_AE"/>
        </w:rPr>
        <w:t xml:space="preserve">؛ قارن </w:t>
      </w:r>
      <w:r>
        <w:rPr>
          <w:rtl/>
          <w:cs/>
          <w:lang w:val="ar_AE" w:bidi="ar_AE"/>
        </w:rPr>
        <w:t>إِشَعْيَاء 13:20</w:t>
      </w:r>
      <w:r>
        <w:rPr>
          <w:rtl/>
          <w:cs/>
          <w:lang w:val="ar_AE" w:bidi="ar_AE"/>
        </w:rPr>
        <w:t xml:space="preserve">؛ </w:t>
      </w:r>
      <w:r>
        <w:rPr>
          <w:rtl/>
          <w:cs/>
          <w:lang w:val="ar_AE" w:bidi="ar_AE"/>
        </w:rPr>
        <w:t>27:10</w:t>
      </w:r>
      <w:r>
        <w:rPr>
          <w:rtl/>
          <w:cs/>
          <w:lang w:val="ar_AE" w:bidi="ar_AE"/>
        </w:rPr>
        <w:t xml:space="preserve">). • يَقُودُ الرَّبُّ الأغنام إلى ما هو لخيرها (انْظُرْ </w:t>
      </w:r>
      <w:r>
        <w:rPr>
          <w:rtl/>
          <w:cs/>
          <w:lang w:val="ar_AE" w:bidi="ar_AE"/>
        </w:rPr>
        <w:t>المزمور 5:8</w:t>
      </w:r>
      <w:r>
        <w:rPr>
          <w:rtl/>
          <w:cs/>
          <w:lang w:val="ar_AE" w:bidi="ar_AE"/>
        </w:rPr>
        <w:t>). • تَشْرَبُ الأغنام فقط من مياه الرَّاحةِ السَّاكِنَةِ، لذلك يبحَثُ الرَّاعِي لقطيعِهِ عن جداولِ مياهٍ هادِئَةٍ.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3:23</w:t>
      </w:r>
      <w:r>
        <w:rPr>
          <w:rtl/>
          <w:cs/>
          <w:lang w:val="ar_AE" w:bidi="ar_AE"/>
        </w:rPr>
      </w:r>
    </w:p>
    <w:p>
      <w:pPr>
        <w:bidi/>
      </w:pPr>
      <w:r>
        <w:rPr>
          <w:rtl/>
          <w:cs/>
          <w:lang w:val="ar_AE" w:bidi="ar_AE"/>
        </w:rPr>
      </w:r>
      <w:r>
        <w:rPr>
          <w:b/>
          <w:rtl/>
          <w:cs/>
          <w:lang w:val="ar_AE" w:bidi="ar_AE"/>
        </w:rPr>
        <w:t>نَامُوسُ ٱلرَّبِّ كَامِلٌ يَرُدُّ ٱلنَّفْسَ</w:t>
      </w:r>
      <w:r>
        <w:rPr>
          <w:rtl/>
          <w:cs/>
          <w:lang w:val="ar_AE" w:bidi="ar_AE"/>
        </w:rPr>
        <w:t xml:space="preserve"> (انْظُرْ </w:t>
      </w:r>
      <w:r>
        <w:rPr>
          <w:rtl/>
          <w:cs/>
          <w:lang w:val="ar_AE" w:bidi="ar_AE"/>
        </w:rPr>
        <w:t>19:7)</w:t>
      </w:r>
      <w:r>
        <w:rPr>
          <w:rtl/>
          <w:cs/>
          <w:lang w:val="ar_AE" w:bidi="ar_AE"/>
        </w:rPr>
        <w:t>. • يُرْشِدُ الرَّبُّ شعبَهُ بإنقاذِهِ من الشَّرِّ (</w:t>
      </w:r>
      <w:r>
        <w:rPr>
          <w:rtl/>
          <w:cs/>
          <w:lang w:val="ar_AE" w:bidi="ar_AE"/>
        </w:rPr>
        <w:t>23:4–5</w:t>
      </w:r>
      <w:r>
        <w:rPr>
          <w:rtl/>
          <w:cs/>
          <w:lang w:val="ar_AE" w:bidi="ar_AE"/>
        </w:rPr>
        <w:t xml:space="preserve">؛ انْظُرْ </w:t>
      </w:r>
      <w:r>
        <w:rPr>
          <w:rtl/>
          <w:cs/>
          <w:lang w:val="ar_AE" w:bidi="ar_AE"/>
        </w:rPr>
        <w:t>31:3</w:t>
      </w:r>
      <w:r>
        <w:rPr>
          <w:rtl/>
          <w:cs/>
          <w:lang w:val="ar_AE" w:bidi="ar_AE"/>
        </w:rPr>
        <w:t>)، باستردَادِهِ (</w:t>
      </w:r>
      <w:r>
        <w:rPr>
          <w:rtl/>
          <w:cs/>
          <w:lang w:val="ar_AE" w:bidi="ar_AE"/>
        </w:rPr>
        <w:t>5:8</w:t>
      </w:r>
      <w:r>
        <w:rPr>
          <w:rtl/>
          <w:cs/>
          <w:lang w:val="ar_AE" w:bidi="ar_AE"/>
        </w:rPr>
        <w:t xml:space="preserve">؛ </w:t>
      </w:r>
      <w:r>
        <w:rPr>
          <w:rtl/>
          <w:cs/>
          <w:lang w:val="ar_AE" w:bidi="ar_AE"/>
        </w:rPr>
        <w:t>61:2</w:t>
      </w:r>
      <w:r>
        <w:rPr>
          <w:rtl/>
          <w:cs/>
          <w:lang w:val="ar_AE" w:bidi="ar_AE"/>
        </w:rPr>
        <w:t>)، برعايَتِهِ (</w:t>
      </w:r>
      <w:r>
        <w:rPr>
          <w:rtl/>
          <w:cs/>
          <w:lang w:val="ar_AE" w:bidi="ar_AE"/>
        </w:rPr>
        <w:t>48:14</w:t>
      </w:r>
      <w:r>
        <w:rPr>
          <w:rtl/>
          <w:cs/>
          <w:lang w:val="ar_AE" w:bidi="ar_AE"/>
        </w:rPr>
        <w:t xml:space="preserve">؛ </w:t>
      </w:r>
      <w:r>
        <w:rPr>
          <w:rtl/>
          <w:cs/>
          <w:lang w:val="ar_AE" w:bidi="ar_AE"/>
        </w:rPr>
        <w:t>139:10</w:t>
      </w:r>
      <w:r>
        <w:rPr>
          <w:rtl/>
          <w:cs/>
          <w:lang w:val="ar_AE" w:bidi="ar_AE"/>
        </w:rPr>
        <w:t>)، بالقَضَاءِ العَادِلِ عليه (</w:t>
      </w:r>
      <w:r>
        <w:rPr>
          <w:rtl/>
          <w:cs/>
          <w:lang w:val="ar_AE" w:bidi="ar_AE"/>
        </w:rPr>
        <w:t>67:4</w:t>
      </w:r>
      <w:r>
        <w:rPr>
          <w:rtl/>
          <w:cs/>
          <w:lang w:val="ar_AE" w:bidi="ar_AE"/>
        </w:rPr>
        <w:t>)، بِتَقْدِيم المشورَةِ له (</w:t>
      </w:r>
      <w:r>
        <w:rPr>
          <w:rtl/>
          <w:cs/>
          <w:lang w:val="ar_AE" w:bidi="ar_AE"/>
        </w:rPr>
        <w:t>73:24</w:t>
      </w:r>
      <w:r>
        <w:rPr>
          <w:rtl/>
          <w:cs/>
          <w:lang w:val="ar_AE" w:bidi="ar_AE"/>
        </w:rPr>
        <w:t>)، بحمايَتِه (</w:t>
      </w:r>
      <w:r>
        <w:rPr>
          <w:rtl/>
          <w:cs/>
          <w:lang w:val="ar_AE" w:bidi="ar_AE"/>
        </w:rPr>
        <w:t>78:53</w:t>
      </w:r>
      <w:r>
        <w:rPr>
          <w:rtl/>
          <w:cs/>
          <w:lang w:val="ar_AE" w:bidi="ar_AE"/>
        </w:rPr>
        <w:t xml:space="preserve">؛ </w:t>
      </w:r>
      <w:r>
        <w:rPr>
          <w:rtl/>
          <w:cs/>
          <w:lang w:val="ar_AE" w:bidi="ar_AE"/>
        </w:rPr>
        <w:t>107:30</w:t>
      </w:r>
      <w:r>
        <w:rPr>
          <w:rtl/>
          <w:cs/>
          <w:lang w:val="ar_AE" w:bidi="ar_AE"/>
        </w:rPr>
        <w:t xml:space="preserve">؛ </w:t>
      </w:r>
      <w:r>
        <w:rPr>
          <w:rtl/>
          <w:cs/>
          <w:lang w:val="ar_AE" w:bidi="ar_AE"/>
        </w:rPr>
        <w:t>143:11</w:t>
      </w:r>
      <w:r>
        <w:rPr>
          <w:rtl/>
          <w:cs/>
          <w:lang w:val="ar_AE" w:bidi="ar_AE"/>
        </w:rPr>
        <w:t>)، بتعليمِهِ الحِكْمَة (</w:t>
      </w:r>
      <w:r>
        <w:rPr>
          <w:rtl/>
          <w:cs/>
          <w:lang w:val="ar_AE" w:bidi="ar_AE"/>
        </w:rPr>
        <w:t>27:11</w:t>
      </w:r>
      <w:r>
        <w:rPr>
          <w:rtl/>
          <w:cs/>
          <w:lang w:val="ar_AE" w:bidi="ar_AE"/>
        </w:rPr>
        <w:t xml:space="preserve">؛ انظر </w:t>
      </w:r>
      <w:r>
        <w:rPr>
          <w:rtl/>
          <w:cs/>
          <w:lang w:val="ar_AE" w:bidi="ar_AE"/>
        </w:rPr>
        <w:t>الأَمْثَال 4:11</w:t>
      </w:r>
      <w:r>
        <w:rPr>
          <w:rtl/>
          <w:cs/>
          <w:lang w:val="ar_AE" w:bidi="ar_AE"/>
        </w:rPr>
        <w:t xml:space="preserve">). • اسْم الرَّبِّ ضامنٌ لاستمرار العَلاقَةِ مع شعبِهِ؛ يحمِي الرَّبُّ سُمْعَتَهُ من أيِّ اتِّهَامٍ له بالتَّخَلِّي عن شعبِهِ أو السَّمَاح له بالوقوعِ في الخَطَإ (انْظُرْ </w:t>
      </w:r>
      <w:r>
        <w:rPr>
          <w:rtl/>
          <w:cs/>
          <w:lang w:val="ar_AE" w:bidi="ar_AE"/>
        </w:rPr>
        <w:t>المزمور 25:11</w:t>
      </w:r>
      <w:r>
        <w:rPr>
          <w:rtl/>
          <w:cs/>
          <w:lang w:val="ar_AE" w:bidi="ar_AE"/>
        </w:rPr>
        <w:t xml:space="preserve">؛ </w:t>
      </w:r>
      <w:r>
        <w:rPr>
          <w:rtl/>
          <w:cs/>
          <w:lang w:val="ar_AE" w:bidi="ar_AE"/>
        </w:rPr>
        <w:t>31:3</w:t>
      </w:r>
      <w:r>
        <w:rPr>
          <w:rtl/>
          <w:cs/>
          <w:lang w:val="ar_AE" w:bidi="ar_AE"/>
        </w:rPr>
        <w:t xml:space="preserve">؛ </w:t>
      </w:r>
      <w:r>
        <w:rPr>
          <w:rtl/>
          <w:cs/>
          <w:lang w:val="ar_AE" w:bidi="ar_AE"/>
        </w:rPr>
        <w:t>106:8</w:t>
      </w:r>
      <w:r>
        <w:rPr>
          <w:rtl/>
          <w:cs/>
          <w:lang w:val="ar_AE" w:bidi="ar_AE"/>
        </w:rPr>
        <w:t xml:space="preserve">؛ </w:t>
      </w:r>
      <w:r>
        <w:rPr>
          <w:rtl/>
          <w:cs/>
          <w:lang w:val="ar_AE" w:bidi="ar_AE"/>
        </w:rPr>
        <w:t>143:11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4:23</w:t>
      </w:r>
      <w:r>
        <w:rPr>
          <w:rtl/>
          <w:cs/>
          <w:lang w:val="ar_AE" w:bidi="ar_AE"/>
        </w:rPr>
      </w:r>
    </w:p>
    <w:p>
      <w:pPr>
        <w:bidi/>
      </w:pPr>
      <w:r>
        <w:rPr>
          <w:rtl/>
          <w:cs/>
          <w:lang w:val="ar_AE" w:bidi="ar_AE"/>
        </w:rPr>
      </w:r>
      <w:r>
        <w:rPr>
          <w:rtl/>
          <w:cs/>
          <w:lang w:val="ar_AE" w:bidi="ar_AE"/>
        </w:rPr>
        <w:t>يستخدِمُ الرَّاعي عَصَاه وعكازه لدَرْءِ المخاطرِ.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5:23</w:t>
      </w:r>
      <w:r>
        <w:rPr>
          <w:rtl/>
          <w:cs/>
          <w:lang w:val="ar_AE" w:bidi="ar_AE"/>
        </w:rPr>
      </w:r>
    </w:p>
    <w:p>
      <w:pPr>
        <w:bidi/>
      </w:pPr>
      <w:r>
        <w:rPr>
          <w:rtl/>
          <w:cs/>
          <w:lang w:val="ar_AE" w:bidi="ar_AE"/>
        </w:rPr>
      </w:r>
      <w:r>
        <w:rPr>
          <w:rtl/>
          <w:cs/>
          <w:lang w:val="ar_AE" w:bidi="ar_AE"/>
        </w:rPr>
        <w:t xml:space="preserve">تُظهر المائدة رعاية الرَّبِّ ورحمتَهُ تجاه شَعْبِهِ (انْظُرْ </w:t>
      </w:r>
      <w:r>
        <w:rPr>
          <w:rtl/>
          <w:cs/>
          <w:lang w:val="ar_AE" w:bidi="ar_AE"/>
        </w:rPr>
        <w:t>22:26</w:t>
      </w:r>
      <w:r>
        <w:rPr>
          <w:rtl/>
          <w:cs/>
          <w:lang w:val="ar_AE" w:bidi="ar_AE"/>
        </w:rPr>
        <w:t xml:space="preserve">، </w:t>
      </w:r>
      <w:r>
        <w:rPr>
          <w:rtl/>
          <w:cs/>
          <w:lang w:val="ar_AE" w:bidi="ar_AE"/>
        </w:rPr>
        <w:t>29</w:t>
      </w:r>
      <w:r>
        <w:rPr>
          <w:rtl/>
          <w:cs/>
          <w:lang w:val="ar_AE" w:bidi="ar_AE"/>
        </w:rPr>
        <w:t>). مع أن الأعداء يمكنهم المشاهدة، لكن لا يمكنهم إزعاجُ الضُّيوفِ. • يُظْهِرُ طقسُ مَسْحَة الرَّأس بطِيبِ الدُّهن كرامة الضيوف (</w:t>
      </w:r>
      <w:r>
        <w:rPr>
          <w:rtl/>
          <w:cs/>
          <w:lang w:val="ar_AE" w:bidi="ar_AE"/>
        </w:rPr>
        <w:t>92:9–11</w:t>
      </w:r>
      <w:r>
        <w:rPr>
          <w:rtl/>
          <w:cs/>
          <w:lang w:val="ar_AE" w:bidi="ar_AE"/>
        </w:rPr>
        <w:t>)، وَكَرَمَ الضِّيافَةِ، وَبَهْجَةَ الرَّاحة (</w:t>
      </w:r>
      <w:r>
        <w:rPr>
          <w:rtl/>
          <w:cs/>
          <w:lang w:val="ar_AE" w:bidi="ar_AE"/>
        </w:rPr>
        <w:t>104:15</w:t>
      </w:r>
      <w:r>
        <w:rPr>
          <w:rtl/>
          <w:cs/>
          <w:lang w:val="ar_AE" w:bidi="ar_AE"/>
        </w:rPr>
        <w:t xml:space="preserve">؛ </w:t>
      </w:r>
      <w:r>
        <w:rPr>
          <w:rtl/>
          <w:cs/>
          <w:lang w:val="ar_AE" w:bidi="ar_AE"/>
        </w:rPr>
        <w:t>133:2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6:23</w:t>
      </w:r>
      <w:r>
        <w:rPr>
          <w:rtl/>
          <w:cs/>
          <w:lang w:val="ar_AE" w:bidi="ar_AE"/>
        </w:rPr>
      </w:r>
    </w:p>
    <w:p>
      <w:pPr>
        <w:bidi/>
      </w:pPr>
      <w:r>
        <w:rPr>
          <w:rtl/>
          <w:cs/>
          <w:lang w:val="ar_AE" w:bidi="ar_AE"/>
        </w:rPr>
      </w:r>
      <w:r>
        <w:rPr>
          <w:rtl/>
          <w:cs/>
          <w:lang w:val="ar_AE" w:bidi="ar_AE"/>
        </w:rPr>
        <w:t>يُعَبِّر الرَّبُّ عن محبَّتِهِ الثابتَةِ بصلاحٍ مَعِيَّتِه مع فوائد أخرى لا يقدِّمُها إلا الرَّبُّ وَحْدَه (</w:t>
      </w:r>
      <w:r>
        <w:rPr>
          <w:rtl/>
          <w:cs/>
          <w:lang w:val="ar_AE" w:bidi="ar_AE"/>
        </w:rPr>
        <w:t>69:16</w:t>
      </w:r>
      <w:r>
        <w:rPr>
          <w:rtl/>
          <w:cs/>
          <w:lang w:val="ar_AE" w:bidi="ar_AE"/>
        </w:rPr>
        <w:t xml:space="preserve">؛ </w:t>
      </w:r>
      <w:r>
        <w:rPr>
          <w:rtl/>
          <w:cs/>
          <w:lang w:val="ar_AE" w:bidi="ar_AE"/>
        </w:rPr>
        <w:t>86:17</w:t>
      </w:r>
      <w:r>
        <w:rPr>
          <w:rtl/>
          <w:cs/>
          <w:lang w:val="ar_AE" w:bidi="ar_AE"/>
        </w:rPr>
        <w:t xml:space="preserve">؛ </w:t>
      </w:r>
      <w:r>
        <w:rPr>
          <w:rtl/>
          <w:cs/>
          <w:lang w:val="ar_AE" w:bidi="ar_AE"/>
        </w:rPr>
        <w:t>109:21</w:t>
      </w:r>
      <w:r>
        <w:rPr>
          <w:rtl/>
          <w:cs/>
          <w:lang w:val="ar_AE" w:bidi="ar_AE"/>
        </w:rPr>
        <w:t xml:space="preserve">؛ انْظُرْ </w:t>
      </w:r>
      <w:r>
        <w:rPr>
          <w:rtl/>
          <w:cs/>
          <w:lang w:val="ar_AE" w:bidi="ar_AE"/>
        </w:rPr>
        <w:t>18:6</w:t>
      </w:r>
      <w:r>
        <w:rPr>
          <w:rtl/>
          <w:cs/>
          <w:lang w:val="ar_AE" w:bidi="ar_AE"/>
        </w:rPr>
        <w:t xml:space="preserve">؛ </w:t>
      </w:r>
      <w:r>
        <w:rPr>
          <w:rtl/>
          <w:cs/>
          <w:lang w:val="ar_AE" w:bidi="ar_AE"/>
        </w:rPr>
        <w:t>61:4</w:t>
      </w:r>
      <w:r>
        <w:rPr>
          <w:rtl/>
          <w:cs/>
          <w:lang w:val="ar_AE" w:bidi="ar_AE"/>
        </w:rPr>
        <w:t>). يجودُ الرَّبُّ برعايَةٍ تفوقُ المِحَنَ المُؤَقَّتَة التي يَفْرِضُها الأعداءُ (</w:t>
      </w:r>
      <w:r>
        <w:rPr>
          <w:rtl/>
          <w:cs/>
          <w:lang w:val="ar_AE" w:bidi="ar_AE"/>
        </w:rPr>
        <w:t>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1:24</w:t>
      </w:r>
      <w:r>
        <w:rPr>
          <w:rtl/>
          <w:cs/>
          <w:lang w:val="ar_AE" w:bidi="ar_AE"/>
        </w:rPr>
      </w:r>
    </w:p>
    <w:p>
      <w:pPr>
        <w:bidi/>
      </w:pPr>
      <w:r>
        <w:rPr>
          <w:rtl/>
          <w:cs/>
          <w:lang w:val="ar_AE" w:bidi="ar_AE"/>
        </w:rPr>
      </w:r>
      <w:r>
        <w:rPr>
          <w:rtl/>
          <w:cs/>
          <w:lang w:val="ar_AE" w:bidi="ar_AE"/>
        </w:rPr>
        <w:t xml:space="preserve">لقد خَلَقَ الرَّبُّ الأرضَ ويَسُود الآن عليها وعَلَى كلِّ شيءٍ فيها (انْظُرْ </w:t>
      </w:r>
      <w:r>
        <w:rPr>
          <w:rtl/>
          <w:cs/>
          <w:lang w:val="ar_AE" w:bidi="ar_AE"/>
        </w:rPr>
        <w:t>1 كُورِنْثُوس 10:25–26</w:t>
      </w:r>
      <w:r>
        <w:rPr>
          <w:rtl/>
          <w:cs/>
          <w:lang w:val="ar_AE" w:bidi="ar_AE"/>
        </w:rPr>
        <w:t>). يَرَى الرَّبُّ كلَّ شعوبِ الأرْضِ (</w:t>
      </w:r>
      <w:r>
        <w:rPr>
          <w:rtl/>
          <w:cs/>
          <w:lang w:val="ar_AE" w:bidi="ar_AE"/>
        </w:rPr>
        <w:t>المزمور 33:14</w:t>
      </w:r>
      <w:r>
        <w:rPr>
          <w:rtl/>
          <w:cs/>
          <w:lang w:val="ar_AE" w:bidi="ar_AE"/>
        </w:rPr>
        <w:t>)، بغض النَّظَرِ عن مَكَانَتِهِم (</w:t>
      </w:r>
      <w:r>
        <w:rPr>
          <w:rtl/>
          <w:cs/>
          <w:lang w:val="ar_AE" w:bidi="ar_AE"/>
        </w:rPr>
        <w:t>49:1–2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1:24–2</w:t>
      </w:r>
      <w:r>
        <w:rPr>
          <w:rtl/>
          <w:cs/>
          <w:lang w:val="ar_AE" w:bidi="ar_AE"/>
        </w:rPr>
      </w:r>
    </w:p>
    <w:p>
      <w:pPr>
        <w:bidi/>
      </w:pPr>
      <w:r>
        <w:rPr>
          <w:rtl/>
          <w:cs/>
          <w:lang w:val="ar_AE" w:bidi="ar_AE"/>
        </w:rPr>
      </w:r>
      <w:r>
        <w:rPr>
          <w:rtl/>
          <w:cs/>
          <w:lang w:val="ar_AE" w:bidi="ar_AE"/>
        </w:rPr>
        <w:t xml:space="preserve">المَمْلَكَةُ للرَّبِّ الخَالِقِ، المَلِكِ العَظِيمِ (انْظُر </w:t>
      </w:r>
      <w:r>
        <w:rPr>
          <w:rtl/>
          <w:cs/>
          <w:lang w:val="ar_AE" w:bidi="ar_AE"/>
        </w:rPr>
        <w:t>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1:24–10</w:t>
      </w:r>
      <w:r>
        <w:rPr>
          <w:rtl/>
          <w:cs/>
          <w:lang w:val="ar_AE" w:bidi="ar_AE"/>
        </w:rPr>
      </w:r>
    </w:p>
    <w:p>
      <w:pPr>
        <w:bidi/>
      </w:pPr>
      <w:r>
        <w:rPr>
          <w:rtl/>
          <w:cs/>
          <w:lang w:val="ar_AE" w:bidi="ar_AE"/>
        </w:rPr>
      </w:r>
      <w:r>
        <w:rPr>
          <w:rtl/>
          <w:cs/>
          <w:lang w:val="ar_AE" w:bidi="ar_AE"/>
        </w:rPr>
        <w:t xml:space="preserve">الرَّاعِي في </w:t>
      </w:r>
      <w:r>
        <w:rPr>
          <w:rtl/>
          <w:cs/>
          <w:lang w:val="ar_AE" w:bidi="ar_AE"/>
        </w:rPr>
        <w:t>المزمور 23</w:t>
      </w:r>
      <w:r>
        <w:rPr>
          <w:rtl/>
          <w:cs/>
          <w:lang w:val="ar_AE" w:bidi="ar_AE"/>
        </w:rPr>
        <w:t>، هو أيضًا مَلِك العَالَمِ كلِّه، محلَّ مُلْكِه في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2:24</w:t>
      </w:r>
      <w:r>
        <w:rPr>
          <w:rtl/>
          <w:cs/>
          <w:lang w:val="ar_AE" w:bidi="ar_AE"/>
        </w:rPr>
      </w:r>
    </w:p>
    <w:p>
      <w:pPr>
        <w:bidi/>
      </w:pPr>
      <w:r>
        <w:rPr>
          <w:rtl/>
          <w:cs/>
          <w:lang w:val="ar_AE" w:bidi="ar_AE"/>
        </w:rPr>
      </w:r>
      <w:r>
        <w:rPr>
          <w:rtl/>
          <w:cs/>
          <w:lang w:val="ar_AE" w:bidi="ar_AE"/>
        </w:rPr>
        <w:t xml:space="preserve">لقد خَلَقَ الله كلَّ شيءٍ بِطَريقَةٍ مُنَظَّمَةٍ وَمُسْتَقِرَّةٍ (انْظُرْ </w:t>
      </w:r>
      <w:r>
        <w:rPr>
          <w:rtl/>
          <w:cs/>
          <w:lang w:val="ar_AE" w:bidi="ar_AE"/>
        </w:rPr>
        <w:t>89:11</w:t>
      </w:r>
      <w:r>
        <w:rPr>
          <w:rtl/>
          <w:cs/>
          <w:lang w:val="ar_AE" w:bidi="ar_AE"/>
        </w:rPr>
        <w:t xml:space="preserve">؛ </w:t>
      </w:r>
      <w:r>
        <w:rPr>
          <w:rtl/>
          <w:cs/>
          <w:lang w:val="ar_AE" w:bidi="ar_AE"/>
        </w:rPr>
        <w:t>102:25</w:t>
      </w:r>
      <w:r>
        <w:rPr>
          <w:rtl/>
          <w:cs/>
          <w:lang w:val="ar_AE" w:bidi="ar_AE"/>
        </w:rPr>
        <w:t xml:space="preserve">؛ </w:t>
      </w:r>
      <w:r>
        <w:rPr>
          <w:rtl/>
          <w:cs/>
          <w:lang w:val="ar_AE" w:bidi="ar_AE"/>
        </w:rPr>
        <w:t>104:5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3:24</w:t>
      </w:r>
      <w:r>
        <w:rPr>
          <w:rtl/>
          <w:cs/>
          <w:lang w:val="ar_AE" w:bidi="ar_AE"/>
        </w:rPr>
      </w:r>
    </w:p>
    <w:p>
      <w:pPr>
        <w:bidi/>
      </w:pPr>
      <w:r>
        <w:rPr>
          <w:rtl/>
          <w:cs/>
          <w:lang w:val="ar_AE" w:bidi="ar_AE"/>
        </w:rPr>
      </w:r>
      <w:r>
        <w:rPr>
          <w:rtl/>
          <w:cs/>
          <w:lang w:val="ar_AE" w:bidi="ar_AE"/>
        </w:rPr>
        <w:t xml:space="preserve">تَدْعُو هذه الأسئلة القُرَّاءَ إلى الابتعاد عن المشاكِلِ التي يثيرُها الأشرارَ وإلى فَحْصِ أنفسهم (انْظُرْ </w:t>
      </w:r>
      <w:r>
        <w:rPr>
          <w:rtl/>
          <w:cs/>
          <w:lang w:val="ar_AE" w:bidi="ar_AE"/>
        </w:rPr>
        <w:t>15:1</w:t>
      </w:r>
      <w:r>
        <w:rPr>
          <w:rtl/>
          <w:cs/>
          <w:lang w:val="ar_AE" w:bidi="ar_AE"/>
        </w:rPr>
        <w:t>). • موضِعُ الرَّبِّ المُقَدَّس هو الجَبَلُ المُقَدَّس، الذي يشيرُ إلى كلٍّ من أُورُشَلِيم والسَّماءِ.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24: 3–6</w:t>
      </w:r>
      <w:r>
        <w:rPr>
          <w:rtl/>
          <w:cs/>
          <w:lang w:val="ar_AE" w:bidi="ar_AE"/>
        </w:rPr>
      </w:r>
    </w:p>
    <w:p>
      <w:pPr>
        <w:bidi/>
      </w:pPr>
      <w:r>
        <w:rPr>
          <w:rtl/>
          <w:cs/>
          <w:lang w:val="ar_AE" w:bidi="ar_AE"/>
        </w:rPr>
      </w:r>
      <w:r>
        <w:rPr>
          <w:rtl/>
          <w:cs/>
          <w:lang w:val="ar_AE" w:bidi="ar_AE"/>
        </w:rPr>
        <w:t>رعايا مَمْلكةِ المَلِكِ هم جميعُ طَالِبِيه. يَدْعُوهم الرَّبُّ للدخول إلى حَضْرَتِهِ.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4:24</w:t>
      </w:r>
      <w:r>
        <w:rPr>
          <w:rtl/>
          <w:cs/>
          <w:lang w:val="ar_AE" w:bidi="ar_AE"/>
        </w:rPr>
      </w:r>
    </w:p>
    <w:p>
      <w:pPr>
        <w:bidi/>
      </w:pPr>
      <w:r>
        <w:rPr>
          <w:rtl/>
          <w:cs/>
          <w:lang w:val="ar_AE" w:bidi="ar_AE"/>
        </w:rPr>
      </w:r>
      <w:r>
        <w:rPr>
          <w:rtl/>
          <w:cs/>
          <w:lang w:val="ar_AE" w:bidi="ar_AE"/>
        </w:rPr>
        <w:t xml:space="preserve">أَصْحَابُ الأيادِي النَّقِيَّة التي لم تَسْفكْ الدَّم، ولا سَعَتْ إلى تدميرِ العلاقاتِ بين النَّاسِ (انْظُرْ </w:t>
      </w:r>
      <w:r>
        <w:rPr>
          <w:rtl/>
          <w:cs/>
          <w:lang w:val="ar_AE" w:bidi="ar_AE"/>
        </w:rPr>
        <w:t>9:12</w:t>
      </w:r>
      <w:r>
        <w:rPr>
          <w:rtl/>
          <w:cs/>
          <w:lang w:val="ar_AE" w:bidi="ar_AE"/>
        </w:rPr>
        <w:t xml:space="preserve">؛ </w:t>
      </w:r>
      <w:r>
        <w:rPr>
          <w:rtl/>
          <w:cs/>
          <w:lang w:val="ar_AE" w:bidi="ar_AE"/>
        </w:rPr>
        <w:t>15:2–5</w:t>
      </w:r>
      <w:r>
        <w:rPr>
          <w:rtl/>
          <w:cs/>
          <w:lang w:val="ar_AE" w:bidi="ar_AE"/>
        </w:rPr>
        <w:t>). • أَصْحَابُ القُلُوبِ النَّقِيَّة يستودِعُون أنْفُسَهم بالكامِل لدى الرَّبِّ، إذ يَتَّضِح ذلك في قوة طبيعتهم الشخصية، ونفوسِهم الشَّفَّافَةِ، ونُكْرَانِ الذَّات (</w:t>
      </w:r>
      <w:r>
        <w:rPr>
          <w:rtl/>
          <w:cs/>
          <w:lang w:val="ar_AE" w:bidi="ar_AE"/>
        </w:rPr>
        <w:t>51:10</w:t>
      </w:r>
      <w:r>
        <w:rPr>
          <w:rtl/>
          <w:cs/>
          <w:lang w:val="ar_AE" w:bidi="ar_AE"/>
        </w:rPr>
        <w:t xml:space="preserve">؛ </w:t>
      </w:r>
      <w:r>
        <w:rPr>
          <w:rtl/>
          <w:cs/>
          <w:lang w:val="ar_AE" w:bidi="ar_AE"/>
        </w:rPr>
        <w:t>73:1</w:t>
      </w:r>
      <w:r>
        <w:rPr>
          <w:rtl/>
          <w:cs/>
          <w:lang w:val="ar_AE" w:bidi="ar_AE"/>
        </w:rPr>
        <w:t xml:space="preserve">؛ انْظُر </w:t>
      </w:r>
      <w:r>
        <w:rPr>
          <w:rtl/>
          <w:cs/>
          <w:lang w:val="ar_AE" w:bidi="ar_AE"/>
        </w:rPr>
        <w:t>مَتَّى 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10:24</w:t>
      </w:r>
      <w:r>
        <w:rPr>
          <w:rtl/>
          <w:cs/>
          <w:lang w:val="ar_AE" w:bidi="ar_AE"/>
        </w:rPr>
      </w:r>
    </w:p>
    <w:p>
      <w:pPr>
        <w:bidi/>
      </w:pPr>
      <w:r>
        <w:rPr>
          <w:rtl/>
          <w:cs/>
          <w:lang w:val="ar_AE" w:bidi="ar_AE"/>
        </w:rPr>
      </w:r>
      <w:r>
        <w:rPr>
          <w:rtl/>
          <w:cs/>
          <w:lang w:val="ar_AE" w:bidi="ar_AE"/>
        </w:rPr>
        <w:t>رَبُّ الجُنُودِ السَّمَائية يَمِلُكُ من بَيتِهِ، هَيْكَلِ أُورُشَلِيم (</w:t>
      </w:r>
      <w:r>
        <w:rPr>
          <w:rtl/>
          <w:cs/>
          <w:lang w:val="ar_AE" w:bidi="ar_AE"/>
        </w:rPr>
        <w:t>84:3–5</w:t>
      </w:r>
      <w:r>
        <w:rPr>
          <w:rtl/>
          <w:cs/>
          <w:lang w:val="ar_AE" w:bidi="ar_AE"/>
        </w:rPr>
        <w:t>). لا يسمح بوجود الخَطِيَّةِ أو الخُطاةِ في بَيْتِهِ (</w:t>
      </w:r>
      <w:r>
        <w:rPr>
          <w:rtl/>
          <w:cs/>
          <w:lang w:val="ar_AE" w:bidi="ar_AE"/>
        </w:rPr>
        <w:t>24:3–6</w:t>
      </w:r>
      <w:r>
        <w:rPr>
          <w:rtl/>
          <w:cs/>
          <w:lang w:val="ar_AE" w:bidi="ar_AE"/>
        </w:rPr>
        <w:t>) ولكنَّه يَحْمِي كلَّ من يَسْكُن في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1:25</w:t>
      </w:r>
      <w:r>
        <w:rPr>
          <w:rtl/>
          <w:cs/>
          <w:lang w:val="ar_AE" w:bidi="ar_AE"/>
        </w:rPr>
      </w:r>
    </w:p>
    <w:p>
      <w:pPr>
        <w:bidi/>
      </w:pPr>
      <w:r>
        <w:rPr>
          <w:rtl/>
          <w:cs/>
          <w:lang w:val="ar_AE" w:bidi="ar_AE"/>
        </w:rPr>
      </w:r>
      <w:r>
        <w:rPr>
          <w:rtl/>
          <w:cs/>
          <w:lang w:val="ar_AE" w:bidi="ar_AE"/>
        </w:rPr>
        <w:t xml:space="preserve">يَسْتَودِعُ المُرَنِّمُ نَفْسَهُ بين يدَيِّ الرَّبِّ ولا يُسَلِّم نفسَهُ إلى الأوثان (انْظُرْ </w:t>
      </w:r>
      <w:r>
        <w:rPr>
          <w:rtl/>
          <w:cs/>
          <w:lang w:val="ar_AE" w:bidi="ar_AE"/>
        </w:rPr>
        <w:t>24:3–4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1:25–3</w:t>
      </w:r>
      <w:r>
        <w:rPr>
          <w:rtl/>
          <w:cs/>
          <w:lang w:val="ar_AE" w:bidi="ar_AE"/>
        </w:rPr>
      </w:r>
    </w:p>
    <w:p>
      <w:pPr>
        <w:bidi/>
      </w:pPr>
      <w:r>
        <w:rPr>
          <w:rtl/>
          <w:cs/>
          <w:lang w:val="ar_AE" w:bidi="ar_AE"/>
        </w:rPr>
      </w:r>
      <w:r>
        <w:rPr>
          <w:rtl/>
          <w:cs/>
          <w:lang w:val="ar_AE" w:bidi="ar_AE"/>
        </w:rPr>
        <w:t xml:space="preserve">يُعَبِّر المُرَنِّمُ عن ثِقَتِهِ بأن الأتقياءَ سَيَنْعَمون بالبراءةِ أن أعداءَهم لن ينجحوا (انْظُرْ </w:t>
      </w:r>
      <w:r>
        <w:rPr>
          <w:rtl/>
          <w:cs/>
          <w:lang w:val="ar_AE" w:bidi="ar_AE"/>
        </w:rPr>
        <w:t>25:15–22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1:25–22</w:t>
      </w:r>
      <w:r>
        <w:rPr>
          <w:rtl/>
          <w:cs/>
          <w:lang w:val="ar_AE" w:bidi="ar_AE"/>
        </w:rPr>
      </w:r>
    </w:p>
    <w:p>
      <w:pPr>
        <w:bidi/>
      </w:pPr>
      <w:r>
        <w:rPr>
          <w:rtl/>
          <w:cs/>
          <w:lang w:val="ar_AE" w:bidi="ar_AE"/>
        </w:rPr>
      </w:r>
      <w:r>
        <w:rPr>
          <w:rtl/>
          <w:cs/>
          <w:lang w:val="ar_AE" w:bidi="ar_AE"/>
        </w:rPr>
        <w:t>تَنْطَوي مَرْثِيَّةُ هذا المزمورُ الفردِي على تعليمِ حِكْمَةٍ ورثاءٍ جماعِيٍّ؛ يبدأ المزمور وينتهي بتأكيدِ الثِّقَةِ في الرَّبِّ (</w:t>
      </w:r>
      <w:r>
        <w:rPr>
          <w:rtl/>
          <w:cs/>
          <w:lang w:val="ar_AE" w:bidi="ar_AE"/>
        </w:rPr>
        <w:t>25:1–3</w:t>
      </w:r>
      <w:r>
        <w:rPr>
          <w:rtl/>
          <w:cs/>
          <w:lang w:val="ar_AE" w:bidi="ar_AE"/>
        </w:rPr>
        <w:t xml:space="preserve">، </w:t>
      </w:r>
      <w:r>
        <w:rPr>
          <w:rtl/>
          <w:cs/>
          <w:lang w:val="ar_AE" w:bidi="ar_AE"/>
        </w:rPr>
        <w:t>15–22</w:t>
      </w:r>
      <w:r>
        <w:rPr>
          <w:rtl/>
          <w:cs/>
          <w:lang w:val="ar_AE" w:bidi="ar_AE"/>
        </w:rPr>
        <w:t>). يُصَلِّي المُرَنِّم من أجلِ الإرشادِ (</w:t>
      </w:r>
      <w:r>
        <w:rPr>
          <w:rtl/>
          <w:cs/>
          <w:lang w:val="ar_AE" w:bidi="ar_AE"/>
        </w:rPr>
        <w:t>25:4–7</w:t>
      </w:r>
      <w:r>
        <w:rPr>
          <w:rtl/>
          <w:cs/>
          <w:lang w:val="ar_AE" w:bidi="ar_AE"/>
        </w:rPr>
        <w:t>) ويحُثُّ الأتقياءَ على اتِّباعِ الحِكْمَةِ كأسلوبِ حياةٍ (</w:t>
      </w:r>
      <w:r>
        <w:rPr>
          <w:rtl/>
          <w:cs/>
          <w:lang w:val="ar_AE" w:bidi="ar_AE"/>
        </w:rPr>
        <w:t>25:12–14</w:t>
      </w:r>
      <w:r>
        <w:rPr>
          <w:rtl/>
          <w:cs/>
          <w:lang w:val="ar_AE" w:bidi="ar_AE"/>
        </w:rPr>
        <w:t>). إضافَةً إلى الأعداءِ الذين يضايقونه، يَعْتَرِفُ المُرَنِّم بخطاياه كجزء من أحزانه (</w:t>
      </w:r>
      <w:r>
        <w:rPr>
          <w:rtl/>
          <w:cs/>
          <w:lang w:val="ar_AE" w:bidi="ar_AE"/>
        </w:rPr>
        <w:t>25:7</w:t>
      </w:r>
      <w:r>
        <w:rPr>
          <w:rtl/>
          <w:cs/>
          <w:lang w:val="ar_AE" w:bidi="ar_AE"/>
        </w:rPr>
        <w:t xml:space="preserve">، </w:t>
      </w:r>
      <w:r>
        <w:rPr>
          <w:rtl/>
          <w:cs/>
          <w:lang w:val="ar_AE" w:bidi="ar_AE"/>
        </w:rPr>
        <w:t>11</w:t>
      </w:r>
      <w:r>
        <w:rPr>
          <w:rtl/>
          <w:cs/>
          <w:lang w:val="ar_AE" w:bidi="ar_AE"/>
        </w:rPr>
        <w:t xml:space="preserve">، </w:t>
      </w:r>
      <w:r>
        <w:rPr>
          <w:rtl/>
          <w:cs/>
          <w:lang w:val="ar_AE" w:bidi="ar_AE"/>
        </w:rPr>
        <w:t>18</w:t>
      </w:r>
      <w:r>
        <w:rPr>
          <w:rtl/>
          <w:cs/>
          <w:lang w:val="ar_AE" w:bidi="ar_AE"/>
        </w:rPr>
        <w:t>). تزدادُ الثِّقَةُ بِفَهْمِ طبيعَةِ شخص الله: فهو رَحِيمٌ، أَمِينٌ، وصَالِحٌ (</w:t>
      </w:r>
      <w:r>
        <w:rPr>
          <w:rtl/>
          <w:cs/>
          <w:lang w:val="ar_AE" w:bidi="ar_AE"/>
        </w:rPr>
        <w:t>25:8–10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2:25</w:t>
      </w:r>
      <w:r>
        <w:rPr>
          <w:rtl/>
          <w:cs/>
          <w:lang w:val="ar_AE" w:bidi="ar_AE"/>
        </w:rPr>
      </w:r>
    </w:p>
    <w:p>
      <w:pPr>
        <w:bidi/>
      </w:pPr>
      <w:r>
        <w:rPr>
          <w:rtl/>
          <w:cs/>
          <w:lang w:val="ar_AE" w:bidi="ar_AE"/>
        </w:rPr>
      </w:r>
      <w:r>
        <w:rPr>
          <w:rtl/>
          <w:cs/>
          <w:lang w:val="ar_AE" w:bidi="ar_AE"/>
        </w:rPr>
        <w:t>سَيَشمتّ الأعداءُ بغنائهم أغنية نُصَرَةٍ.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4:25–6</w:t>
      </w:r>
      <w:r>
        <w:rPr>
          <w:rtl/>
          <w:cs/>
          <w:lang w:val="ar_AE" w:bidi="ar_AE"/>
        </w:rPr>
      </w:r>
    </w:p>
    <w:p>
      <w:pPr>
        <w:bidi/>
      </w:pPr>
      <w:r>
        <w:rPr>
          <w:rtl/>
          <w:cs/>
          <w:lang w:val="ar_AE" w:bidi="ar_AE"/>
        </w:rPr>
      </w:r>
      <w:r>
        <w:rPr>
          <w:rtl/>
          <w:cs/>
          <w:lang w:val="ar_AE" w:bidi="ar_AE"/>
        </w:rPr>
        <w:t xml:space="preserve">الطَّرِيقُ الصَّحِيحُ، طريقُ الحِكْمَةِ (انْظُرْ </w:t>
      </w:r>
      <w:r>
        <w:rPr>
          <w:rtl/>
          <w:cs/>
          <w:lang w:val="ar_AE" w:bidi="ar_AE"/>
        </w:rPr>
        <w:t>5:8</w:t>
      </w:r>
      <w:r>
        <w:rPr>
          <w:rtl/>
          <w:cs/>
          <w:lang w:val="ar_AE" w:bidi="ar_AE"/>
        </w:rPr>
        <w:t>)، يعني الانْفِتَاحَ على التَّعْلِيم الذي يَقُودُ إلى الحَيَاةِ (</w:t>
      </w:r>
      <w:r>
        <w:rPr>
          <w:rtl/>
          <w:cs/>
          <w:lang w:val="ar_AE" w:bidi="ar_AE"/>
        </w:rPr>
        <w:t>27:11</w:t>
      </w:r>
      <w:r>
        <w:rPr>
          <w:rtl/>
          <w:cs/>
          <w:lang w:val="ar_AE" w:bidi="ar_AE"/>
        </w:rPr>
        <w:t xml:space="preserve">؛ </w:t>
      </w:r>
      <w:r>
        <w:rPr>
          <w:rtl/>
          <w:cs/>
          <w:lang w:val="ar_AE" w:bidi="ar_AE"/>
        </w:rPr>
        <w:t>43:3</w:t>
      </w:r>
      <w:r>
        <w:rPr>
          <w:rtl/>
          <w:cs/>
          <w:lang w:val="ar_AE" w:bidi="ar_AE"/>
        </w:rPr>
        <w:t xml:space="preserve">؛ </w:t>
      </w:r>
      <w:r>
        <w:rPr>
          <w:rtl/>
          <w:cs/>
          <w:lang w:val="ar_AE" w:bidi="ar_AE"/>
        </w:rPr>
        <w:t>73:24</w:t>
      </w:r>
      <w:r>
        <w:rPr>
          <w:rtl/>
          <w:cs/>
          <w:lang w:val="ar_AE" w:bidi="ar_AE"/>
        </w:rPr>
        <w:t xml:space="preserve">؛ </w:t>
      </w:r>
      <w:r>
        <w:rPr>
          <w:rtl/>
          <w:cs/>
          <w:lang w:val="ar_AE" w:bidi="ar_AE"/>
        </w:rPr>
        <w:t>119:12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4:25–7</w:t>
      </w:r>
      <w:r>
        <w:rPr>
          <w:rtl/>
          <w:cs/>
          <w:lang w:val="ar_AE" w:bidi="ar_AE"/>
        </w:rPr>
      </w:r>
    </w:p>
    <w:p>
      <w:pPr>
        <w:bidi/>
      </w:pPr>
      <w:r>
        <w:rPr>
          <w:rtl/>
          <w:cs/>
          <w:lang w:val="ar_AE" w:bidi="ar_AE"/>
        </w:rPr>
      </w:r>
      <w:r>
        <w:rPr>
          <w:rtl/>
          <w:cs/>
          <w:lang w:val="ar_AE" w:bidi="ar_AE"/>
        </w:rPr>
        <w:t>في هذه الصَّلاةِ من أجل الإرْشَادِ، والرَّأفَةِ، والغفران، يتَّجِهُ المُرَنِّم إلى الرَّبِّ طالبًا تَعَلُّم الحِكْمَةِ. يعتَرِفُ بإخفاقه السابق وَيؤكِّد على أنَّ رَجَاءَه يكمُن في مُخَلِّصِهِ الرَّحيم.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5:25</w:t>
      </w:r>
      <w:r>
        <w:rPr>
          <w:rtl/>
          <w:cs/>
          <w:lang w:val="ar_AE" w:bidi="ar_AE"/>
        </w:rPr>
      </w:r>
    </w:p>
    <w:p>
      <w:pPr>
        <w:bidi/>
      </w:pPr>
      <w:r>
        <w:rPr>
          <w:rtl/>
          <w:cs/>
          <w:lang w:val="ar_AE" w:bidi="ar_AE"/>
        </w:rPr>
      </w:r>
      <w:r>
        <w:rPr>
          <w:rtl/>
          <w:cs/>
          <w:lang w:val="ar_AE" w:bidi="ar_AE"/>
        </w:rPr>
        <w:t>لا يعني الرَّجاءُ الكِتَابِيُّ التَّمَنِّي بأن يؤولَ حدثٌ ما إلى ما هو أفضل. يثِقُ الرَّجَاءُ في مَشِيئَةِ الرَّبِّ وَيَمْنَحُ الشَّجَاعَةَ لمواجَهَةِ الإحباطاتِ (</w:t>
      </w:r>
      <w:r>
        <w:rPr>
          <w:rtl/>
          <w:cs/>
          <w:lang w:val="ar_AE" w:bidi="ar_AE"/>
        </w:rPr>
        <w:t>33:22</w:t>
      </w:r>
      <w:r>
        <w:rPr>
          <w:rtl/>
          <w:cs/>
          <w:lang w:val="ar_AE" w:bidi="ar_AE"/>
        </w:rPr>
        <w:t xml:space="preserve">؛ </w:t>
      </w:r>
      <w:r>
        <w:rPr>
          <w:rtl/>
          <w:cs/>
          <w:lang w:val="ar_AE" w:bidi="ar_AE"/>
        </w:rPr>
        <w:t>130:5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6:25</w:t>
      </w:r>
      <w:r>
        <w:rPr>
          <w:rtl/>
          <w:cs/>
          <w:lang w:val="ar_AE" w:bidi="ar_AE"/>
        </w:rPr>
      </w:r>
    </w:p>
    <w:p>
      <w:pPr>
        <w:bidi/>
      </w:pPr>
      <w:r>
        <w:rPr>
          <w:rtl/>
          <w:cs/>
          <w:lang w:val="ar_AE" w:bidi="ar_AE"/>
        </w:rPr>
      </w:r>
      <w:r>
        <w:rPr>
          <w:rtl/>
          <w:cs/>
          <w:lang w:val="ar_AE" w:bidi="ar_AE"/>
        </w:rPr>
        <w:t xml:space="preserve">الرَّأفَة: انْظُرْ أَيْضًا </w:t>
      </w:r>
      <w:r>
        <w:rPr>
          <w:rtl/>
          <w:cs/>
          <w:lang w:val="ar_AE" w:bidi="ar_AE"/>
        </w:rPr>
        <w:t>51:1</w:t>
      </w:r>
      <w:r>
        <w:rPr>
          <w:rtl/>
          <w:cs/>
          <w:lang w:val="ar_AE" w:bidi="ar_AE"/>
        </w:rPr>
        <w:t xml:space="preserve">، </w:t>
      </w:r>
      <w:r>
        <w:rPr>
          <w:rtl/>
          <w:cs/>
          <w:lang w:val="ar_AE" w:bidi="ar_AE"/>
        </w:rPr>
        <w:t>57:1</w:t>
      </w:r>
      <w:r>
        <w:rPr>
          <w:rtl/>
          <w:cs/>
          <w:lang w:val="ar_AE" w:bidi="ar_AE"/>
        </w:rPr>
        <w:t xml:space="preserve">، </w:t>
      </w:r>
      <w:r>
        <w:rPr>
          <w:rtl/>
          <w:cs/>
          <w:lang w:val="ar_AE" w:bidi="ar_AE"/>
        </w:rPr>
        <w:t>103:8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8:25–10</w:t>
      </w:r>
      <w:r>
        <w:rPr>
          <w:rtl/>
          <w:cs/>
          <w:lang w:val="ar_AE" w:bidi="ar_AE"/>
        </w:rPr>
      </w:r>
    </w:p>
    <w:p>
      <w:pPr>
        <w:bidi/>
      </w:pPr>
      <w:r>
        <w:rPr>
          <w:rtl/>
          <w:cs/>
          <w:lang w:val="ar_AE" w:bidi="ar_AE"/>
        </w:rPr>
      </w:r>
      <w:r>
        <w:rPr>
          <w:rtl/>
          <w:cs/>
          <w:lang w:val="ar_AE" w:bidi="ar_AE"/>
        </w:rPr>
        <w:t>يَحْفَظُ الرَّبُّ شَعْبَهُ قَرِيبًا مِنُه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11:25</w:t>
      </w:r>
      <w:r>
        <w:rPr>
          <w:rtl/>
          <w:cs/>
          <w:lang w:val="ar_AE" w:bidi="ar_AE"/>
        </w:rPr>
      </w:r>
    </w:p>
    <w:p>
      <w:pPr>
        <w:bidi/>
      </w:pPr>
      <w:r>
        <w:rPr>
          <w:rtl/>
          <w:cs/>
          <w:lang w:val="ar_AE" w:bidi="ar_AE"/>
        </w:rPr>
      </w:r>
      <w:r>
        <w:rPr>
          <w:rtl/>
          <w:cs/>
          <w:lang w:val="ar_AE" w:bidi="ar_AE"/>
        </w:rPr>
        <w:t>يَطْلُبُ المُرَنِّمُ مَرَّةً أخرى غفرانًا من أجلِ خَطَايَاه الكثيرة (</w:t>
      </w:r>
      <w:r>
        <w:rPr>
          <w:rtl/>
          <w:cs/>
          <w:lang w:val="ar_AE" w:bidi="ar_AE"/>
        </w:rPr>
        <w:t>25:7</w:t>
      </w:r>
      <w:r>
        <w:rPr>
          <w:rtl/>
          <w:cs/>
          <w:lang w:val="ar_AE" w:bidi="ar_AE"/>
        </w:rPr>
        <w:t xml:space="preserve">؛ </w:t>
      </w:r>
      <w:r>
        <w:rPr>
          <w:rtl/>
          <w:cs/>
          <w:lang w:val="ar_AE" w:bidi="ar_AE"/>
        </w:rPr>
        <w:t>32:1–5</w:t>
      </w:r>
      <w:r>
        <w:rPr>
          <w:rtl/>
          <w:cs/>
          <w:lang w:val="ar_AE" w:bidi="ar_AE"/>
        </w:rPr>
        <w:t xml:space="preserve">). أَظْهَرَتْ خطايا مُلوكِ إسرائيل نقاطَ الضَّعْفِ المُتَأَصِّلَةَ في السُّلالَةِ المَلَكِيَّة لداود والأَسْبَاب التي أَدَّتْ إلى إخفاقِهِم وَسْطَ إسْرَائِيل العَهْدِ القَدِيم (انْظُرْ </w:t>
      </w:r>
      <w:r>
        <w:rPr>
          <w:rtl/>
          <w:cs/>
          <w:lang w:val="ar_AE" w:bidi="ar_AE"/>
        </w:rPr>
        <w:t>المزمور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12:25–25</w:t>
      </w:r>
      <w:r>
        <w:rPr>
          <w:rtl/>
          <w:cs/>
          <w:lang w:val="ar_AE" w:bidi="ar_AE"/>
        </w:rPr>
      </w:r>
    </w:p>
    <w:p>
      <w:pPr>
        <w:bidi/>
      </w:pPr>
      <w:r>
        <w:rPr>
          <w:rtl/>
          <w:cs/>
          <w:lang w:val="ar_AE" w:bidi="ar_AE"/>
        </w:rPr>
      </w:r>
      <w:r>
        <w:rPr>
          <w:rtl/>
          <w:cs/>
          <w:lang w:val="ar_AE" w:bidi="ar_AE"/>
        </w:rPr>
        <w:t>الذين يَخْشُون الرَّبَّ سوف ينْعَمُون بِمَزِيدٍ من التَّعْلِيمِ كما أنهم سيختبرون حضورَ الله (</w:t>
      </w:r>
      <w:r>
        <w:rPr>
          <w:rtl/>
          <w:cs/>
          <w:lang w:val="ar_AE" w:bidi="ar_AE"/>
        </w:rPr>
        <w:t>25:14</w:t>
      </w:r>
      <w:r>
        <w:rPr>
          <w:rtl/>
          <w:cs/>
          <w:lang w:val="ar_AE" w:bidi="ar_AE"/>
        </w:rPr>
        <w:t>) وبركَتَه (</w:t>
      </w:r>
      <w:r>
        <w:rPr>
          <w:rtl/>
          <w:cs/>
          <w:lang w:val="ar_AE" w:bidi="ar_AE"/>
        </w:rPr>
        <w:t>25:13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13:25</w:t>
      </w:r>
      <w:r>
        <w:rPr>
          <w:rtl/>
          <w:cs/>
          <w:lang w:val="ar_AE" w:bidi="ar_AE"/>
        </w:rPr>
      </w:r>
    </w:p>
    <w:p>
      <w:pPr>
        <w:bidi/>
      </w:pPr>
      <w:r>
        <w:rPr>
          <w:rtl/>
          <w:cs/>
          <w:lang w:val="ar_AE" w:bidi="ar_AE"/>
        </w:rPr>
      </w:r>
      <w:r>
        <w:rPr>
          <w:rtl/>
          <w:cs/>
          <w:lang w:val="ar_AE" w:bidi="ar_AE"/>
        </w:rPr>
        <w:t xml:space="preserve">الازْدِهار: انْظُرْ </w:t>
      </w:r>
      <w:r>
        <w:rPr>
          <w:rtl/>
          <w:cs/>
          <w:lang w:val="ar_AE" w:bidi="ar_AE"/>
        </w:rPr>
        <w:t>23:6</w:t>
      </w:r>
      <w:r>
        <w:rPr>
          <w:rtl/>
          <w:cs/>
          <w:lang w:val="ar_AE" w:bidi="ar_AE"/>
        </w:rPr>
        <w:t xml:space="preserve">. • </w:t>
      </w:r>
      <w:r>
        <w:rPr>
          <w:b/>
          <w:rtl/>
          <w:cs/>
          <w:lang w:val="ar_AE" w:bidi="ar_AE"/>
        </w:rPr>
        <w:t>نَسْلُ (الأتقياء) يَرِثُ الأَرْضَ</w:t>
      </w:r>
      <w:r>
        <w:rPr>
          <w:rtl/>
          <w:cs/>
          <w:lang w:val="ar_AE" w:bidi="ar_AE"/>
        </w:rPr>
        <w:t>: بخلافِ الأشرارِ الذين سَيَهْلَكُون (</w:t>
      </w:r>
      <w:r>
        <w:rPr>
          <w:rtl/>
          <w:cs/>
          <w:lang w:val="ar_AE" w:bidi="ar_AE"/>
        </w:rPr>
        <w:t>1:6</w:t>
      </w:r>
      <w:r>
        <w:rPr>
          <w:rtl/>
          <w:cs/>
          <w:lang w:val="ar_AE" w:bidi="ar_AE"/>
        </w:rPr>
        <w:t xml:space="preserve">)، الأتقياء لَدَيهُم مستقبلٌ مضمونٌ. في النهاية، يبارِكَهُم الله، وَتَدُومُ بركاتُهم (انْظُرْ </w:t>
      </w:r>
      <w:r>
        <w:rPr>
          <w:rtl/>
          <w:cs/>
          <w:lang w:val="ar_AE" w:bidi="ar_AE"/>
        </w:rPr>
        <w:t>37:9</w:t>
      </w:r>
      <w:r>
        <w:rPr>
          <w:rtl/>
          <w:cs/>
          <w:lang w:val="ar_AE" w:bidi="ar_AE"/>
        </w:rPr>
        <w:t xml:space="preserve">، </w:t>
      </w:r>
      <w:r>
        <w:rPr>
          <w:rtl/>
          <w:cs/>
          <w:lang w:val="ar_AE" w:bidi="ar_AE"/>
        </w:rPr>
        <w:t>11</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34</w:t>
      </w:r>
      <w:r>
        <w:rPr>
          <w:rtl/>
          <w:cs/>
          <w:lang w:val="ar_AE" w:bidi="ar_AE"/>
        </w:rPr>
        <w:t xml:space="preserve">؛ </w:t>
      </w:r>
      <w:r>
        <w:rPr>
          <w:rtl/>
          <w:cs/>
          <w:lang w:val="ar_AE" w:bidi="ar_AE"/>
        </w:rPr>
        <w:t>إِشَعْيَاء 57:13</w:t>
      </w:r>
      <w:r>
        <w:rPr>
          <w:rtl/>
          <w:cs/>
          <w:lang w:val="ar_AE" w:bidi="ar_AE"/>
        </w:rPr>
        <w:t xml:space="preserve">؛ </w:t>
      </w:r>
      <w:r>
        <w:rPr>
          <w:rtl/>
          <w:cs/>
          <w:lang w:val="ar_AE" w:bidi="ar_AE"/>
        </w:rPr>
        <w:t>مَتَّى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15:25</w:t>
      </w:r>
      <w:r>
        <w:rPr>
          <w:rtl/>
          <w:cs/>
          <w:lang w:val="ar_AE" w:bidi="ar_AE"/>
        </w:rPr>
      </w:r>
    </w:p>
    <w:p>
      <w:pPr>
        <w:bidi/>
      </w:pPr>
      <w:r>
        <w:rPr>
          <w:rtl/>
          <w:cs/>
          <w:lang w:val="ar_AE" w:bidi="ar_AE"/>
        </w:rPr>
      </w:r>
      <w:r>
        <w:rPr>
          <w:b/>
          <w:rtl/>
          <w:cs/>
          <w:lang w:val="ar_AE" w:bidi="ar_AE"/>
        </w:rPr>
        <w:t>شِبَاكُ العَدُوِّ</w:t>
      </w:r>
      <w:r>
        <w:rPr>
          <w:rtl/>
          <w:cs/>
          <w:lang w:val="ar_AE" w:bidi="ar_AE"/>
        </w:rPr>
        <w:t xml:space="preserve">: انْظُر </w:t>
      </w:r>
      <w:r>
        <w:rPr>
          <w:rtl/>
          <w:cs/>
          <w:lang w:val="ar_AE" w:bidi="ar_AE"/>
        </w:rPr>
        <w:t>5:9–10</w:t>
      </w:r>
      <w:r>
        <w:rPr>
          <w:rtl/>
          <w:cs/>
          <w:lang w:val="ar_AE" w:bidi="ar_AE"/>
        </w:rPr>
        <w:t xml:space="preserve">؛ </w:t>
      </w:r>
      <w:r>
        <w:rPr>
          <w:rtl/>
          <w:cs/>
          <w:lang w:val="ar_AE" w:bidi="ar_AE"/>
        </w:rPr>
        <w:t>31:4</w:t>
      </w:r>
      <w:r>
        <w:rPr>
          <w:rtl/>
          <w:cs/>
          <w:lang w:val="ar_AE" w:bidi="ar_AE"/>
        </w:rPr>
        <w:t xml:space="preserve">؛ </w:t>
      </w:r>
      <w:r>
        <w:rPr>
          <w:rtl/>
          <w:cs/>
          <w:lang w:val="ar_AE" w:bidi="ar_AE"/>
        </w:rPr>
        <w:t>140:5</w:t>
      </w:r>
      <w:r>
        <w:rPr>
          <w:rtl/>
          <w:cs/>
          <w:lang w:val="ar_AE" w:bidi="ar_AE"/>
        </w:rPr>
        <w:t xml:space="preserve">؛ </w:t>
      </w:r>
      <w:r>
        <w:rPr>
          <w:rtl/>
          <w:cs/>
          <w:lang w:val="ar_AE" w:bidi="ar_AE"/>
        </w:rPr>
        <w:t>الأمثال 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15:25–22</w:t>
      </w:r>
      <w:r>
        <w:rPr>
          <w:rtl/>
          <w:cs/>
          <w:lang w:val="ar_AE" w:bidi="ar_AE"/>
        </w:rPr>
      </w:r>
    </w:p>
    <w:p>
      <w:pPr>
        <w:bidi/>
      </w:pPr>
      <w:r>
        <w:rPr>
          <w:rtl/>
          <w:cs/>
          <w:lang w:val="ar_AE" w:bidi="ar_AE"/>
        </w:rPr>
      </w:r>
      <w:r>
        <w:rPr>
          <w:rtl/>
          <w:cs/>
          <w:lang w:val="ar_AE" w:bidi="ar_AE"/>
        </w:rPr>
        <w:t>يُعَبِّر المُرَنِّم عن ثِقَتِهِ بالرَّبِّ، ويلتَزِمُ بحياةِ الاسْتقامَةِ، ويَتَضرَّعُ من أجلِ النجاةِ.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17:25–18</w:t>
      </w:r>
      <w:r>
        <w:rPr>
          <w:rtl/>
          <w:cs/>
          <w:lang w:val="ar_AE" w:bidi="ar_AE"/>
        </w:rPr>
      </w:r>
    </w:p>
    <w:p>
      <w:pPr>
        <w:bidi/>
      </w:pPr>
      <w:r>
        <w:rPr>
          <w:rtl/>
          <w:cs/>
          <w:lang w:val="ar_AE" w:bidi="ar_AE"/>
        </w:rPr>
      </w:r>
      <w:r>
        <w:rPr>
          <w:rtl/>
          <w:cs/>
          <w:lang w:val="ar_AE" w:bidi="ar_AE"/>
        </w:rPr>
        <w:t xml:space="preserve">لا يَجِدُ المُرَنِّمُ أيَّةَ رَاحةٍ (انْظُرْ </w:t>
      </w:r>
      <w:r>
        <w:rPr>
          <w:rtl/>
          <w:cs/>
          <w:lang w:val="ar_AE" w:bidi="ar_AE"/>
        </w:rPr>
        <w:t>4:1</w:t>
      </w:r>
      <w:r>
        <w:rPr>
          <w:rtl/>
          <w:cs/>
          <w:lang w:val="ar_AE" w:bidi="ar_AE"/>
        </w:rPr>
        <w:t xml:space="preserve">؛ </w:t>
      </w:r>
      <w:r>
        <w:rPr>
          <w:rtl/>
          <w:cs/>
          <w:lang w:val="ar_AE" w:bidi="ar_AE"/>
        </w:rPr>
        <w:t>13:1–2</w:t>
      </w:r>
      <w:r>
        <w:rPr>
          <w:rtl/>
          <w:cs/>
          <w:lang w:val="ar_AE" w:bidi="ar_AE"/>
        </w:rPr>
        <w:t xml:space="preserve">) لأنَّ ضِيقَاتِهِ تتزايدُ من سَيِّئٍ إلى أسوإٍ. يَرْبُط أوجاعَهُ بالخطيَّة، لكنه لا يوضِّح بالتفصيل طبيعَةَ هذه الخطيَّهِ (انْظُرْ </w:t>
      </w:r>
      <w:r>
        <w:rPr>
          <w:rtl/>
          <w:cs/>
          <w:lang w:val="ar_AE" w:bidi="ar_AE"/>
        </w:rPr>
        <w:t>25:7</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19:25–20</w:t>
      </w:r>
      <w:r>
        <w:rPr>
          <w:rtl/>
          <w:cs/>
          <w:lang w:val="ar_AE" w:bidi="ar_AE"/>
        </w:rPr>
      </w:r>
    </w:p>
    <w:p>
      <w:pPr>
        <w:bidi/>
      </w:pPr>
      <w:r>
        <w:rPr>
          <w:rtl/>
          <w:cs/>
          <w:lang w:val="ar_AE" w:bidi="ar_AE"/>
        </w:rPr>
      </w:r>
      <w:r>
        <w:rPr>
          <w:rtl/>
          <w:cs/>
          <w:lang w:val="ar_AE" w:bidi="ar_AE"/>
        </w:rPr>
        <w:t xml:space="preserve">مع عِلْمِه أن الرَّبَّ يُبْغِضُ من يَتَّسِمُون بالعُنْفِ (انْظُرْ </w:t>
      </w:r>
      <w:r>
        <w:rPr>
          <w:rtl/>
          <w:cs/>
          <w:lang w:val="ar_AE" w:bidi="ar_AE"/>
        </w:rPr>
        <w:t>11:5</w:t>
      </w:r>
      <w:r>
        <w:rPr>
          <w:rtl/>
          <w:cs/>
          <w:lang w:val="ar_AE" w:bidi="ar_AE"/>
        </w:rPr>
        <w:t>)، يتضرَّعُ المُرَنِّم إلى الله للتَّعَامُلِ مع هؤلاءِ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21:25</w:t>
      </w:r>
      <w:r>
        <w:rPr>
          <w:rtl/>
          <w:cs/>
          <w:lang w:val="ar_AE" w:bidi="ar_AE"/>
        </w:rPr>
      </w:r>
    </w:p>
    <w:p>
      <w:pPr>
        <w:bidi/>
      </w:pPr>
      <w:r>
        <w:rPr>
          <w:rtl/>
          <w:cs/>
          <w:lang w:val="ar_AE" w:bidi="ar_AE"/>
        </w:rPr>
      </w:r>
      <w:r>
        <w:rPr>
          <w:rtl/>
          <w:cs/>
          <w:lang w:val="ar_AE" w:bidi="ar_AE"/>
        </w:rPr>
        <w:t xml:space="preserve">مثلما بدأ المُرَنِّمُ المزمور، يَخْتِمُهُ بالتعبيرِ عن التِزَامِه بالثِّقَةِ والرَّجَاءِ (انْظُرْ </w:t>
      </w:r>
      <w:r>
        <w:rPr>
          <w:rtl/>
          <w:cs/>
          <w:lang w:val="ar_AE" w:bidi="ar_AE"/>
        </w:rPr>
        <w:t>9:18</w:t>
      </w:r>
      <w:r>
        <w:rPr>
          <w:rtl/>
          <w:cs/>
          <w:lang w:val="ar_AE" w:bidi="ar_AE"/>
        </w:rPr>
        <w:t xml:space="preserve">؛ </w:t>
      </w:r>
      <w:r>
        <w:rPr>
          <w:rtl/>
          <w:cs/>
          <w:lang w:val="ar_AE" w:bidi="ar_AE"/>
        </w:rPr>
        <w:t>25:5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1:26–3</w:t>
      </w:r>
      <w:r>
        <w:rPr>
          <w:rtl/>
          <w:cs/>
          <w:lang w:val="ar_AE" w:bidi="ar_AE"/>
        </w:rPr>
      </w:r>
    </w:p>
    <w:p>
      <w:pPr>
        <w:bidi/>
      </w:pPr>
      <w:r>
        <w:rPr>
          <w:rtl/>
          <w:cs/>
          <w:lang w:val="ar_AE" w:bidi="ar_AE"/>
        </w:rPr>
      </w:r>
      <w:r>
        <w:rPr>
          <w:rtl/>
          <w:cs/>
          <w:lang w:val="ar_AE" w:bidi="ar_AE"/>
        </w:rPr>
        <w:t>يكشفُ المُرَنِّمُ نفسَه أمام الله لِيَفْحَصَ حَيَاتَهُ، خاصَّةً جوانب حياتِهِ الشخصية ومدى تكريسِهِ.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1:26–12</w:t>
      </w:r>
      <w:r>
        <w:rPr>
          <w:rtl/>
          <w:cs/>
          <w:lang w:val="ar_AE" w:bidi="ar_AE"/>
        </w:rPr>
      </w:r>
    </w:p>
    <w:p>
      <w:pPr>
        <w:bidi/>
      </w:pPr>
      <w:r>
        <w:rPr>
          <w:rtl/>
          <w:cs/>
          <w:lang w:val="ar_AE" w:bidi="ar_AE"/>
        </w:rPr>
      </w:r>
      <w:r>
        <w:rPr>
          <w:rtl/>
          <w:cs/>
          <w:lang w:val="ar_AE" w:bidi="ar_AE"/>
        </w:rPr>
        <w:t>في رثاءِ هذا المزمورِ الفردِيِّ، يَتَضَرَّعُ المُرَنِّم من أجلِ الخلاصِ بناءً على براءتِهِ الشخصيَّةِ وَعَدْلِ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3:26</w:t>
      </w:r>
      <w:r>
        <w:rPr>
          <w:rtl/>
          <w:cs/>
          <w:lang w:val="ar_AE" w:bidi="ar_AE"/>
        </w:rPr>
      </w:r>
    </w:p>
    <w:p>
      <w:pPr>
        <w:bidi/>
      </w:pPr>
      <w:r>
        <w:rPr>
          <w:rtl/>
          <w:cs/>
          <w:lang w:val="ar_AE" w:bidi="ar_AE"/>
        </w:rPr>
      </w:r>
      <w:r>
        <w:rPr>
          <w:rtl/>
          <w:cs/>
          <w:lang w:val="ar_AE" w:bidi="ar_AE"/>
        </w:rPr>
        <w:t>لكي يُصْبِحَ الحَقُّ الإلهي جُزْءًا من طَبيعَةِ المَرْءِ، فهذا يحتِّمُ عليه التزامًا ثابتًا.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4:26–5</w:t>
      </w:r>
      <w:r>
        <w:rPr>
          <w:rtl/>
          <w:cs/>
          <w:lang w:val="ar_AE" w:bidi="ar_AE"/>
        </w:rPr>
      </w:r>
    </w:p>
    <w:p>
      <w:pPr>
        <w:bidi/>
      </w:pPr>
      <w:r>
        <w:rPr>
          <w:rtl/>
          <w:cs/>
          <w:lang w:val="ar_AE" w:bidi="ar_AE"/>
        </w:rPr>
      </w:r>
      <w:r>
        <w:rPr>
          <w:rtl/>
          <w:cs/>
          <w:lang w:val="ar_AE" w:bidi="ar_AE"/>
        </w:rPr>
        <w:t>بِسَبَبِ تَكْرِيسِهِ للرَّبِّ (</w:t>
      </w:r>
      <w:r>
        <w:rPr>
          <w:rtl/>
          <w:cs/>
          <w:lang w:val="ar_AE" w:bidi="ar_AE"/>
        </w:rPr>
        <w:t>26:1–3</w:t>
      </w:r>
      <w:r>
        <w:rPr>
          <w:rtl/>
          <w:cs/>
          <w:lang w:val="ar_AE" w:bidi="ar_AE"/>
        </w:rPr>
        <w:t xml:space="preserve">)، لا يدخُلُ المرَنِّمُ في أيَّة علاقاتٍ مع الأشرارِ (انْظُرْ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6:26</w:t>
      </w:r>
      <w:r>
        <w:rPr>
          <w:rtl/>
          <w:cs/>
          <w:lang w:val="ar_AE" w:bidi="ar_AE"/>
        </w:rPr>
      </w:r>
    </w:p>
    <w:p>
      <w:pPr>
        <w:bidi/>
      </w:pPr>
      <w:r>
        <w:rPr>
          <w:rtl/>
          <w:cs/>
          <w:lang w:val="ar_AE" w:bidi="ar_AE"/>
        </w:rPr>
      </w:r>
      <w:r>
        <w:rPr>
          <w:rtl/>
          <w:cs/>
          <w:lang w:val="ar_AE" w:bidi="ar_AE"/>
        </w:rPr>
        <w:t>تُحَتِّمُ الطَّهَارَةُ الطَّقْسِيَّةُ على العابِد غَسْلَ يَدَيْهِ</w:t>
      </w:r>
      <w:r>
        <w:rPr>
          <w:i/>
          <w:rtl/>
          <w:cs/>
          <w:lang w:val="ar_AE" w:bidi="ar_AE"/>
        </w:rPr>
        <w:t>،</w:t>
      </w:r>
      <w:r>
        <w:rPr>
          <w:rtl/>
          <w:cs/>
          <w:lang w:val="ar_AE" w:bidi="ar_AE"/>
        </w:rPr>
        <w:t xml:space="preserve"> كَرَمْزٍ للانْفِصَالِ عن الشَّرِّ وَفَعَلَةِ الشَّرِّ (انْظُرْ </w:t>
      </w:r>
      <w:r>
        <w:rPr>
          <w:rtl/>
          <w:cs/>
          <w:lang w:val="ar_AE" w:bidi="ar_AE"/>
        </w:rPr>
        <w:t>73:13</w:t>
      </w:r>
      <w:r>
        <w:rPr>
          <w:rtl/>
          <w:cs/>
          <w:lang w:val="ar_AE" w:bidi="ar_AE"/>
        </w:rPr>
        <w:t>). • يَرْمُزُ المَذْبَحُ إلى حُضُورِ الله (</w:t>
      </w:r>
      <w:r>
        <w:rPr>
          <w:rtl/>
          <w:cs/>
          <w:lang w:val="ar_AE" w:bidi="ar_AE"/>
        </w:rPr>
        <w:t>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6:26–8</w:t>
      </w:r>
      <w:r>
        <w:rPr>
          <w:rtl/>
          <w:cs/>
          <w:lang w:val="ar_AE" w:bidi="ar_AE"/>
        </w:rPr>
      </w:r>
    </w:p>
    <w:p>
      <w:pPr>
        <w:bidi/>
      </w:pPr>
      <w:r>
        <w:rPr>
          <w:rtl/>
          <w:cs/>
          <w:lang w:val="ar_AE" w:bidi="ar_AE"/>
        </w:rPr>
      </w:r>
      <w:r>
        <w:rPr>
          <w:rtl/>
          <w:cs/>
          <w:lang w:val="ar_AE" w:bidi="ar_AE"/>
        </w:rPr>
        <w:t>يُعَبِّر المُرَنِّم عن ولائِهِ للرَّبِّ عن طريق الطُّقُوسِ التَّعَبُّدِيَّةِ، والتسبيحِ، والاعترافِ بوجودِ الرَّبِّ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8:26</w:t>
      </w:r>
      <w:r>
        <w:rPr>
          <w:rtl/>
          <w:cs/>
          <w:lang w:val="ar_AE" w:bidi="ar_AE"/>
        </w:rPr>
      </w:r>
    </w:p>
    <w:p>
      <w:pPr>
        <w:bidi/>
      </w:pPr>
      <w:r>
        <w:rPr>
          <w:rtl/>
          <w:cs/>
          <w:lang w:val="ar_AE" w:bidi="ar_AE"/>
        </w:rPr>
      </w:r>
      <w:r>
        <w:rPr>
          <w:rtl/>
          <w:cs/>
          <w:lang w:val="ar_AE" w:bidi="ar_AE"/>
        </w:rPr>
        <w:t xml:space="preserve">كان المَسْكَنُ يَرْمُزُ إلى الحُضُورِ المُعْلَن للرَّبِّ (انْظُرْ </w:t>
      </w:r>
      <w:r>
        <w:rPr>
          <w:rtl/>
          <w:cs/>
          <w:lang w:val="ar_AE" w:bidi="ar_AE"/>
        </w:rPr>
        <w:t>18:6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9:26</w:t>
      </w:r>
      <w:r>
        <w:rPr>
          <w:rtl/>
          <w:cs/>
          <w:lang w:val="ar_AE" w:bidi="ar_AE"/>
        </w:rPr>
      </w:r>
    </w:p>
    <w:p>
      <w:pPr>
        <w:bidi/>
      </w:pPr>
      <w:r>
        <w:rPr>
          <w:rtl/>
          <w:cs/>
          <w:lang w:val="ar_AE" w:bidi="ar_AE"/>
        </w:rPr>
      </w:r>
      <w:r>
        <w:rPr>
          <w:rtl/>
          <w:cs/>
          <w:lang w:val="ar_AE" w:bidi="ar_AE"/>
        </w:rPr>
        <w:t xml:space="preserve"> </w:t>
      </w:r>
      <w:r>
        <w:rPr>
          <w:b/>
          <w:rtl/>
          <w:cs/>
          <w:lang w:val="ar_AE" w:bidi="ar_AE"/>
        </w:rPr>
        <w:t>لاَ تَجْمَعْ مَعَ الْخُطَاةِ نَفْسِي</w:t>
      </w:r>
      <w:r>
        <w:rPr>
          <w:rtl/>
          <w:cs/>
          <w:lang w:val="ar_AE" w:bidi="ar_AE"/>
        </w:rPr>
        <w:t>: لا يمكن أن تكونَ نهايةُ الأتقياءِ مشابِهَةً لنهايَةِ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12:26</w:t>
      </w:r>
      <w:r>
        <w:rPr>
          <w:rtl/>
          <w:cs/>
          <w:lang w:val="ar_AE" w:bidi="ar_AE"/>
        </w:rPr>
      </w:r>
    </w:p>
    <w:p>
      <w:pPr>
        <w:bidi/>
      </w:pPr>
      <w:r>
        <w:rPr>
          <w:rtl/>
          <w:cs/>
          <w:lang w:val="ar_AE" w:bidi="ar_AE"/>
        </w:rPr>
      </w:r>
      <w:r>
        <w:rPr>
          <w:rtl/>
          <w:cs/>
          <w:lang w:val="ar_AE" w:bidi="ar_AE"/>
        </w:rPr>
        <w:t xml:space="preserve">وُقُوفُ المُرَنِّمِ عَلَى أرضٍ رَاسِخَةٍ يُمَثِّلُ الخَلاصَ (قارن </w:t>
      </w:r>
      <w:r>
        <w:rPr>
          <w:rtl/>
          <w:cs/>
          <w:lang w:val="ar_AE" w:bidi="ar_AE"/>
        </w:rPr>
        <w:t>143:10</w:t>
      </w:r>
      <w:r>
        <w:rPr>
          <w:rtl/>
          <w:cs/>
          <w:lang w:val="ar_AE" w:bidi="ar_AE"/>
        </w:rPr>
        <w:t xml:space="preserve">). • عَلَنًا: أو فِي (وَسْطَ) </w:t>
      </w:r>
      <w:r>
        <w:rPr>
          <w:b/>
          <w:rtl/>
          <w:cs/>
          <w:lang w:val="ar_AE" w:bidi="ar_AE"/>
        </w:rPr>
        <w:t xml:space="preserve">الْجَمَاعَاتِ </w:t>
      </w:r>
      <w:r>
        <w:rPr>
          <w:rtl/>
          <w:cs/>
          <w:lang w:val="ar_AE" w:bidi="ar_AE"/>
        </w:rPr>
        <w:t>أي في الهيكَلِ (</w:t>
      </w:r>
      <w:r>
        <w:rPr>
          <w:rtl/>
          <w:cs/>
          <w:lang w:val="ar_AE" w:bidi="ar_AE"/>
        </w:rPr>
        <w:t>26:6–8</w:t>
      </w:r>
      <w:r>
        <w:rPr>
          <w:rtl/>
          <w:cs/>
          <w:lang w:val="ar_AE" w:bidi="ar_AE"/>
        </w:rPr>
        <w:t xml:space="preserve">؛ </w:t>
      </w:r>
      <w:r>
        <w:rPr>
          <w:rtl/>
          <w:cs/>
          <w:lang w:val="ar_AE" w:bidi="ar_AE"/>
        </w:rPr>
        <w:t>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w:t>
      </w:r>
      <w:r>
        <w:rPr>
          <w:rtl/>
          <w:cs/>
          <w:lang w:val="ar_AE" w:bidi="ar_AE"/>
        </w:rPr>
      </w:r>
    </w:p>
    <w:p>
      <w:pPr>
        <w:bidi/>
      </w:pPr>
      <w:r>
        <w:rPr>
          <w:rtl/>
          <w:cs/>
          <w:lang w:val="ar_AE" w:bidi="ar_AE"/>
        </w:rPr>
      </w:r>
      <w:r>
        <w:rPr>
          <w:rtl/>
          <w:cs/>
          <w:lang w:val="ar_AE" w:bidi="ar_AE"/>
        </w:rPr>
        <w:t>يُعَبِّر النُّورِ عن صَلاحِ الرَّبِّ (</w:t>
      </w:r>
      <w:r>
        <w:rPr>
          <w:rtl/>
          <w:cs/>
          <w:lang w:val="ar_AE" w:bidi="ar_AE"/>
        </w:rPr>
        <w:t>27:13</w:t>
      </w:r>
      <w:r>
        <w:rPr>
          <w:rtl/>
          <w:cs/>
          <w:lang w:val="ar_AE" w:bidi="ar_AE"/>
        </w:rPr>
        <w:t xml:space="preserve">؛ انْظُرْ </w:t>
      </w:r>
      <w:r>
        <w:rPr>
          <w:rtl/>
          <w:cs/>
          <w:lang w:val="ar_AE" w:bidi="ar_AE"/>
        </w:rPr>
        <w:t>4:6</w:t>
      </w:r>
      <w:r>
        <w:rPr>
          <w:rtl/>
          <w:cs/>
          <w:lang w:val="ar_AE" w:bidi="ar_AE"/>
        </w:rPr>
        <w:t xml:space="preserve">؛ </w:t>
      </w:r>
      <w:r>
        <w:rPr>
          <w:rtl/>
          <w:cs/>
          <w:lang w:val="ar_AE" w:bidi="ar_AE"/>
        </w:rPr>
        <w:t>23:6</w:t>
      </w:r>
      <w:r>
        <w:rPr>
          <w:rtl/>
          <w:cs/>
          <w:lang w:val="ar_AE" w:bidi="ar_AE"/>
        </w:rPr>
        <w:t xml:space="preserve">؛ </w:t>
      </w:r>
      <w:r>
        <w:rPr>
          <w:rtl/>
          <w:cs/>
          <w:lang w:val="ar_AE" w:bidi="ar_AE"/>
        </w:rPr>
        <w:t>31:19</w:t>
      </w:r>
      <w:r>
        <w:rPr>
          <w:rtl/>
          <w:cs/>
          <w:lang w:val="ar_AE" w:bidi="ar_AE"/>
        </w:rPr>
        <w:t xml:space="preserve">؛ </w:t>
      </w:r>
      <w:r>
        <w:rPr>
          <w:rtl/>
          <w:cs/>
          <w:lang w:val="ar_AE" w:bidi="ar_AE"/>
        </w:rPr>
        <w:t>38:10</w:t>
      </w:r>
      <w:r>
        <w:rPr>
          <w:rtl/>
          <w:cs/>
          <w:lang w:val="ar_AE" w:bidi="ar_AE"/>
        </w:rPr>
        <w:t xml:space="preserve">؛ </w:t>
      </w:r>
      <w:r>
        <w:rPr>
          <w:rtl/>
          <w:cs/>
          <w:lang w:val="ar_AE" w:bidi="ar_AE"/>
        </w:rPr>
        <w:t>43:3</w:t>
      </w:r>
      <w:r>
        <w:rPr>
          <w:rtl/>
          <w:cs/>
          <w:lang w:val="ar_AE" w:bidi="ar_AE"/>
        </w:rPr>
        <w:t xml:space="preserve">؛ </w:t>
      </w:r>
      <w:r>
        <w:rPr>
          <w:rtl/>
          <w:cs/>
          <w:lang w:val="ar_AE" w:bidi="ar_AE"/>
        </w:rPr>
        <w:t>56:13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1:27–3</w:t>
      </w:r>
      <w:r>
        <w:rPr>
          <w:rtl/>
          <w:cs/>
          <w:lang w:val="ar_AE" w:bidi="ar_AE"/>
        </w:rPr>
      </w:r>
    </w:p>
    <w:p>
      <w:pPr>
        <w:bidi/>
      </w:pPr>
      <w:r>
        <w:rPr>
          <w:rtl/>
          <w:cs/>
          <w:lang w:val="ar_AE" w:bidi="ar_AE"/>
        </w:rPr>
      </w:r>
      <w:r>
        <w:rPr>
          <w:rtl/>
          <w:cs/>
          <w:lang w:val="ar_AE" w:bidi="ar_AE"/>
        </w:rPr>
        <w:t>يَعْتَرِفُ المُرَنِّمُ بمركزيَّةِ الرَّبِّ في حياتِهِ (</w:t>
      </w:r>
      <w:r>
        <w:rPr>
          <w:rtl/>
          <w:cs/>
          <w:lang w:val="ar_AE" w:bidi="ar_AE"/>
        </w:rPr>
        <w:t>27:1</w:t>
      </w:r>
      <w:r>
        <w:rPr>
          <w:rtl/>
          <w:cs/>
          <w:lang w:val="ar_AE" w:bidi="ar_AE"/>
        </w:rPr>
        <w:t>). بِفَضْلِ حضورِ الله، يواجِهُ خصومَهُ بِثِقَةٍ. لا يقوى هؤلاء الخصوم على إخافَةِ المُرَنِّمُ أو حتى اختراقِ شعورِهِ بالأمانِ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1:17–14</w:t>
      </w:r>
      <w:r>
        <w:rPr>
          <w:rtl/>
          <w:cs/>
          <w:lang w:val="ar_AE" w:bidi="ar_AE"/>
        </w:rPr>
      </w:r>
    </w:p>
    <w:p>
      <w:pPr>
        <w:bidi/>
      </w:pPr>
      <w:r>
        <w:rPr>
          <w:rtl/>
          <w:cs/>
          <w:lang w:val="ar_AE" w:bidi="ar_AE"/>
        </w:rPr>
      </w:r>
      <w:r>
        <w:rPr>
          <w:rtl/>
          <w:cs/>
          <w:lang w:val="ar_AE" w:bidi="ar_AE"/>
        </w:rPr>
        <w:t>يَمْزِجُ هذا المَزْمُورُ بين اثْنَيَنِ من أنماطِ المزامير، هو مزمورُ ثِقَةٍ (</w:t>
      </w:r>
      <w:r>
        <w:rPr>
          <w:rtl/>
          <w:cs/>
          <w:lang w:val="ar_AE" w:bidi="ar_AE"/>
        </w:rPr>
        <w:t>27:1–6</w:t>
      </w:r>
      <w:r>
        <w:rPr>
          <w:rtl/>
          <w:cs/>
          <w:lang w:val="ar_AE" w:bidi="ar_AE"/>
        </w:rPr>
        <w:t>) ورِثَاءٍ فردِيٍّ (</w:t>
      </w:r>
      <w:r>
        <w:rPr>
          <w:rtl/>
          <w:cs/>
          <w:lang w:val="ar_AE" w:bidi="ar_AE"/>
        </w:rPr>
        <w:t>27:7–14</w:t>
      </w:r>
      <w:r>
        <w:rPr>
          <w:rtl/>
          <w:cs/>
          <w:lang w:val="ar_AE" w:bidi="ar_AE"/>
        </w:rPr>
        <w:t>)، بِجَمْعِهما معًا في موضوع واحد هو الاشتياقُ إلى حُضُورِ الرَّبِّ. يُرَكِّزُ المُرَنِّم على الرَّبِّ؛ أما ظُرُوفُهُ فهي ثانويَّة. إن قُوَّةَ إيمانِ المُرَنِّم مُعَبَّرٌ عنها في انْفَتَاحِهِ على تعليمِ الرَّبِّ، وتوقِيتِهِ، وأَوْلَوياتِهِ.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2:27</w:t>
      </w:r>
      <w:r>
        <w:rPr>
          <w:rtl/>
          <w:cs/>
          <w:lang w:val="ar_AE" w:bidi="ar_AE"/>
        </w:rPr>
      </w:r>
    </w:p>
    <w:p>
      <w:pPr>
        <w:bidi/>
      </w:pPr>
      <w:r>
        <w:rPr>
          <w:rtl/>
          <w:cs/>
          <w:lang w:val="ar_AE" w:bidi="ar_AE"/>
        </w:rPr>
      </w:r>
      <w:r>
        <w:rPr>
          <w:rtl/>
          <w:cs/>
          <w:lang w:val="ar_AE" w:bidi="ar_AE"/>
        </w:rPr>
        <w:t xml:space="preserve">يُحاوِل أعداءُ المُرِنِّمُ افتراسَهُ ربما بكونهم عالةً عليه (انْظُرْ </w:t>
      </w:r>
      <w:r>
        <w:rPr>
          <w:rtl/>
          <w:cs/>
          <w:lang w:val="ar_AE" w:bidi="ar_AE"/>
        </w:rPr>
        <w:t>التعليق الدِّرَاسي على 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3:27</w:t>
      </w:r>
      <w:r>
        <w:rPr>
          <w:rtl/>
          <w:cs/>
          <w:lang w:val="ar_AE" w:bidi="ar_AE"/>
        </w:rPr>
      </w:r>
    </w:p>
    <w:p>
      <w:pPr>
        <w:bidi/>
      </w:pPr>
      <w:r>
        <w:rPr>
          <w:rtl/>
          <w:cs/>
          <w:lang w:val="ar_AE" w:bidi="ar_AE"/>
        </w:rPr>
      </w:r>
      <w:r>
        <w:rPr>
          <w:rtl/>
          <w:cs/>
          <w:lang w:val="ar_AE" w:bidi="ar_AE"/>
        </w:rPr>
        <w:t xml:space="preserve">ابْقَ وَاثِقًا: انْظُرْ </w:t>
      </w:r>
      <w:r>
        <w:rPr>
          <w:rtl/>
          <w:cs/>
          <w:lang w:val="ar_AE" w:bidi="ar_AE"/>
        </w:rPr>
        <w:t>25:2</w:t>
      </w:r>
      <w:r>
        <w:rPr>
          <w:rtl/>
          <w:cs/>
          <w:lang w:val="ar_AE" w:bidi="ar_AE"/>
        </w:rPr>
        <w:t xml:space="preserve">؛ </w:t>
      </w:r>
      <w:r>
        <w:rPr>
          <w:rtl/>
          <w:cs/>
          <w:lang w:val="ar_AE" w:bidi="ar_AE"/>
        </w:rPr>
        <w:t>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4:27–6</w:t>
      </w:r>
      <w:r>
        <w:rPr>
          <w:rtl/>
          <w:cs/>
          <w:lang w:val="ar_AE" w:bidi="ar_AE"/>
        </w:rPr>
      </w:r>
    </w:p>
    <w:p>
      <w:pPr>
        <w:bidi/>
      </w:pPr>
      <w:r>
        <w:rPr>
          <w:rtl/>
          <w:cs/>
          <w:lang w:val="ar_AE" w:bidi="ar_AE"/>
        </w:rPr>
      </w:r>
      <w:r>
        <w:rPr>
          <w:rtl/>
          <w:cs/>
          <w:lang w:val="ar_AE" w:bidi="ar_AE"/>
        </w:rPr>
        <w:t xml:space="preserve">السَّعْيُ وراء حضورِ الرَّبِّ والتَّمَتُّعُ بِهِ يَمُدُّ المُرَنِّمَ بأساسٍ للثِّقَةِ والأمَانِ. يحيا المُرَنِّمُ بيَقِين حِمَايَةِ الله له، ويتوقُ إلى تَقْدِيمِ ذبائِحِ الشُّكْرِ والتَّسْبِيحِ للهِ (انْظُرْ </w:t>
      </w:r>
      <w:r>
        <w:rPr>
          <w:rtl/>
          <w:cs/>
          <w:lang w:val="ar_AE" w:bidi="ar_AE"/>
        </w:rPr>
        <w:t>18:6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5:27</w:t>
      </w:r>
      <w:r>
        <w:rPr>
          <w:rtl/>
          <w:cs/>
          <w:lang w:val="ar_AE" w:bidi="ar_AE"/>
        </w:rPr>
      </w:r>
    </w:p>
    <w:p>
      <w:pPr>
        <w:bidi/>
      </w:pPr>
      <w:r>
        <w:rPr>
          <w:rtl/>
          <w:cs/>
          <w:lang w:val="ar_AE" w:bidi="ar_AE"/>
        </w:rPr>
      </w:r>
      <w:r>
        <w:rPr>
          <w:rtl/>
          <w:cs/>
          <w:lang w:val="ar_AE" w:bidi="ar_AE"/>
        </w:rPr>
        <w:t xml:space="preserve">المَسْكَنُ (أو </w:t>
      </w:r>
      <w:r>
        <w:rPr>
          <w:b/>
          <w:rtl/>
          <w:cs/>
          <w:lang w:val="ar_AE" w:bidi="ar_AE"/>
        </w:rPr>
        <w:t>خَيْمَةُ الاجْتِمَاعِ</w:t>
      </w:r>
      <w:r>
        <w:rPr>
          <w:rtl/>
          <w:cs/>
          <w:lang w:val="ar_AE" w:bidi="ar_AE"/>
        </w:rPr>
        <w:t>): هذا المَوضِعُ المُقَدَّس كَانَ مكانَ العبادَةِ الأوَّل لِبَنِي إسْرَائِيلِ قبل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6:27</w:t>
      </w:r>
      <w:r>
        <w:rPr>
          <w:rtl/>
          <w:cs/>
          <w:lang w:val="ar_AE" w:bidi="ar_AE"/>
        </w:rPr>
      </w:r>
    </w:p>
    <w:p>
      <w:pPr>
        <w:bidi/>
      </w:pPr>
      <w:r>
        <w:rPr>
          <w:rtl/>
          <w:cs/>
          <w:lang w:val="ar_AE" w:bidi="ar_AE"/>
        </w:rPr>
      </w:r>
      <w:r>
        <w:rPr>
          <w:b/>
          <w:rtl/>
          <w:cs/>
          <w:lang w:val="ar_AE" w:bidi="ar_AE"/>
        </w:rPr>
        <w:t>يَرْتَفِعُ رَأْسِي</w:t>
      </w:r>
      <w:r>
        <w:rPr>
          <w:rtl/>
          <w:cs/>
          <w:lang w:val="ar_AE" w:bidi="ar_AE"/>
        </w:rPr>
        <w:t xml:space="preserve">: علامَةً على النُّصْرَةِ. • استجابَةُ سؤال نَصِّ المزمور </w:t>
      </w:r>
      <w:r>
        <w:rPr>
          <w:rtl/>
          <w:cs/>
          <w:lang w:val="ar_AE" w:bidi="ar_AE"/>
        </w:rPr>
        <w:t>27:4</w:t>
      </w:r>
      <w:r>
        <w:rPr>
          <w:rtl/>
          <w:cs/>
          <w:lang w:val="ar_AE" w:bidi="ar_AE"/>
        </w:rPr>
        <w:t xml:space="preserve"> دافِعَةٌ على تَقْديمِ الذَّبائِح بِفَرحٍ وهتافٍ.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7:27–8</w:t>
      </w:r>
      <w:r>
        <w:rPr>
          <w:rtl/>
          <w:cs/>
          <w:lang w:val="ar_AE" w:bidi="ar_AE"/>
        </w:rPr>
      </w:r>
    </w:p>
    <w:p>
      <w:pPr>
        <w:bidi/>
      </w:pPr>
      <w:r>
        <w:rPr>
          <w:rtl/>
          <w:cs/>
          <w:lang w:val="ar_AE" w:bidi="ar_AE"/>
        </w:rPr>
      </w:r>
      <w:r>
        <w:rPr>
          <w:rtl/>
          <w:cs/>
          <w:lang w:val="ar_AE" w:bidi="ar_AE"/>
        </w:rPr>
        <w:t>بخلافِ الأَشْرارِ (</w:t>
      </w:r>
      <w:r>
        <w:rPr>
          <w:rtl/>
          <w:cs/>
          <w:lang w:val="ar_AE" w:bidi="ar_AE"/>
        </w:rPr>
        <w:t>10:4</w:t>
      </w:r>
      <w:r>
        <w:rPr>
          <w:rtl/>
          <w:cs/>
          <w:lang w:val="ar_AE" w:bidi="ar_AE"/>
        </w:rPr>
        <w:t>)، الذين يسعون فقط وراء المكاسِبِ الوقتِيَّةِ (</w:t>
      </w:r>
      <w:r>
        <w:rPr>
          <w:rtl/>
          <w:cs/>
          <w:lang w:val="ar_AE" w:bidi="ar_AE"/>
        </w:rPr>
        <w:t>78:34–36</w:t>
      </w:r>
      <w:r>
        <w:rPr>
          <w:rtl/>
          <w:cs/>
          <w:lang w:val="ar_AE" w:bidi="ar_AE"/>
        </w:rPr>
        <w:t>)، يَطْلُبُ الأتقياءُ الرَّبَّ كما يَطْلُبُ العطشان ماءً في أرضٍ ناشفةٍ (</w:t>
      </w:r>
      <w:r>
        <w:rPr>
          <w:rtl/>
          <w:cs/>
          <w:lang w:val="ar_AE" w:bidi="ar_AE"/>
        </w:rPr>
        <w:t>63:1</w:t>
      </w:r>
      <w:r>
        <w:rPr>
          <w:rtl/>
          <w:cs/>
          <w:lang w:val="ar_AE" w:bidi="ar_AE"/>
        </w:rPr>
        <w:t xml:space="preserve">؛ </w:t>
      </w:r>
      <w:r>
        <w:rPr>
          <w:rtl/>
          <w:cs/>
          <w:lang w:val="ar_AE" w:bidi="ar_AE"/>
        </w:rPr>
        <w:t>105:4</w:t>
      </w:r>
      <w:r>
        <w:rPr>
          <w:rtl/>
          <w:cs/>
          <w:lang w:val="ar_AE" w:bidi="ar_AE"/>
        </w:rPr>
        <w:t xml:space="preserve">؛ </w:t>
      </w:r>
      <w:r>
        <w:rPr>
          <w:rtl/>
          <w:cs/>
          <w:lang w:val="ar_AE" w:bidi="ar_AE"/>
        </w:rPr>
        <w:t>119:2</w:t>
      </w:r>
      <w:r>
        <w:rPr>
          <w:rtl/>
          <w:cs/>
          <w:lang w:val="ar_AE" w:bidi="ar_AE"/>
        </w:rPr>
        <w:t xml:space="preserve">، </w:t>
      </w:r>
      <w:r>
        <w:rPr>
          <w:rtl/>
          <w:cs/>
          <w:lang w:val="ar_AE" w:bidi="ar_AE"/>
        </w:rPr>
        <w:t>10</w:t>
      </w:r>
      <w:r>
        <w:rPr>
          <w:rtl/>
          <w:cs/>
          <w:lang w:val="ar_AE" w:bidi="ar_AE"/>
        </w:rPr>
        <w:t xml:space="preserve">؛ </w:t>
      </w:r>
      <w:r>
        <w:rPr>
          <w:rtl/>
          <w:cs/>
          <w:lang w:val="ar_AE" w:bidi="ar_AE"/>
        </w:rPr>
        <w:t>مَتَّى 6:33</w:t>
      </w:r>
      <w:r>
        <w:rPr>
          <w:rtl/>
          <w:cs/>
          <w:lang w:val="ar_AE" w:bidi="ar_AE"/>
        </w:rPr>
        <w:t>). أثناء انتظارِهِم للرَّبِّ لكي يَحِلَّ أَزَمَاتِهم (</w:t>
      </w:r>
      <w:r>
        <w:rPr>
          <w:rtl/>
          <w:cs/>
          <w:lang w:val="ar_AE" w:bidi="ar_AE"/>
        </w:rPr>
        <w:t>34:4</w:t>
      </w:r>
      <w:r>
        <w:rPr>
          <w:rtl/>
          <w:cs/>
          <w:lang w:val="ar_AE" w:bidi="ar_AE"/>
        </w:rPr>
        <w:t xml:space="preserve">؛ </w:t>
      </w:r>
      <w:r>
        <w:rPr>
          <w:rtl/>
          <w:cs/>
          <w:lang w:val="ar_AE" w:bidi="ar_AE"/>
        </w:rPr>
        <w:t>69:6</w:t>
      </w:r>
      <w:r>
        <w:rPr>
          <w:rtl/>
          <w:cs/>
          <w:lang w:val="ar_AE" w:bidi="ar_AE"/>
        </w:rPr>
        <w:t xml:space="preserve">؛ </w:t>
      </w:r>
      <w:r>
        <w:rPr>
          <w:rtl/>
          <w:cs/>
          <w:lang w:val="ar_AE" w:bidi="ar_AE"/>
        </w:rPr>
        <w:t>77:2</w:t>
      </w:r>
      <w:r>
        <w:rPr>
          <w:rtl/>
          <w:cs/>
          <w:lang w:val="ar_AE" w:bidi="ar_AE"/>
        </w:rPr>
        <w:t xml:space="preserve">؛ </w:t>
      </w:r>
      <w:r>
        <w:rPr>
          <w:rtl/>
          <w:cs/>
          <w:lang w:val="ar_AE" w:bidi="ar_AE"/>
        </w:rPr>
        <w:t>119:58</w:t>
      </w:r>
      <w:r>
        <w:rPr>
          <w:rtl/>
          <w:cs/>
          <w:lang w:val="ar_AE" w:bidi="ar_AE"/>
        </w:rPr>
        <w:t>)، يسلكون بالحِكْمَةِ (</w:t>
      </w:r>
      <w:r>
        <w:rPr>
          <w:rtl/>
          <w:cs/>
          <w:lang w:val="ar_AE" w:bidi="ar_AE"/>
        </w:rPr>
        <w:t>المزمور 34:10</w:t>
      </w:r>
      <w:r>
        <w:rPr>
          <w:rtl/>
          <w:cs/>
          <w:lang w:val="ar_AE" w:bidi="ar_AE"/>
        </w:rPr>
        <w:t xml:space="preserve">، </w:t>
      </w:r>
      <w:r>
        <w:rPr>
          <w:rtl/>
          <w:cs/>
          <w:lang w:val="ar_AE" w:bidi="ar_AE"/>
        </w:rPr>
        <w:t>14</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7:27–12</w:t>
      </w:r>
      <w:r>
        <w:rPr>
          <w:rtl/>
          <w:cs/>
          <w:lang w:val="ar_AE" w:bidi="ar_AE"/>
        </w:rPr>
      </w:r>
    </w:p>
    <w:p>
      <w:pPr>
        <w:bidi/>
      </w:pPr>
      <w:r>
        <w:rPr>
          <w:rtl/>
          <w:cs/>
          <w:lang w:val="ar_AE" w:bidi="ar_AE"/>
        </w:rPr>
      </w:r>
      <w:r>
        <w:rPr>
          <w:rtl/>
          <w:cs/>
          <w:lang w:val="ar_AE" w:bidi="ar_AE"/>
        </w:rPr>
        <w:t>يطلُبُ المُرَنِّم رَحْمَةَ الرَّبِّ، وَحُضُورَهُ، وَتعلِيمَهُ. الله بالنسبة إلى المُرَنِّم هو الخَيْرُ الأَعْظَمُ؛ أما الأعداء والظُّرُوف الأخرى فهي أمورٌ ثانوِيَّةٌ.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13:27–14</w:t>
      </w:r>
      <w:r>
        <w:rPr>
          <w:rtl/>
          <w:cs/>
          <w:lang w:val="ar_AE" w:bidi="ar_AE"/>
        </w:rPr>
      </w:r>
    </w:p>
    <w:p>
      <w:pPr>
        <w:bidi/>
      </w:pPr>
      <w:r>
        <w:rPr>
          <w:rtl/>
          <w:cs/>
          <w:lang w:val="ar_AE" w:bidi="ar_AE"/>
        </w:rPr>
      </w:r>
      <w:r>
        <w:rPr>
          <w:rtl/>
          <w:cs/>
          <w:lang w:val="ar_AE" w:bidi="ar_AE"/>
        </w:rPr>
        <w:t>يُعَبِّرُ المُرَنِّم عن الثِّقَةِ والرَّجاءِ في حُضُورِ الرَّبِّ. تعني الحياة بالإيمانِ الانتظارَ بِصَبْرٍ وتقديرٍ لصلاحِ الرَّبِّ. إن حياةً كهذه لَيْسَتْ دائمًا مُمْتِعَةً للأتقياءِ (</w:t>
      </w:r>
      <w:r>
        <w:rPr>
          <w:rtl/>
          <w:cs/>
          <w:lang w:val="ar_AE" w:bidi="ar_AE"/>
        </w:rPr>
        <w:t>42:2–3</w:t>
      </w:r>
      <w:r>
        <w:rPr>
          <w:rtl/>
          <w:cs/>
          <w:lang w:val="ar_AE" w:bidi="ar_AE"/>
        </w:rPr>
        <w:t xml:space="preserve">؛ </w:t>
      </w:r>
      <w:r>
        <w:rPr>
          <w:rtl/>
          <w:cs/>
          <w:lang w:val="ar_AE" w:bidi="ar_AE"/>
        </w:rPr>
        <w:t>43:5</w:t>
      </w:r>
      <w:r>
        <w:rPr>
          <w:rtl/>
          <w:cs/>
          <w:lang w:val="ar_AE" w:bidi="ar_AE"/>
        </w:rPr>
        <w:t>)، إلا أن مستقبَلَهُم مَأمُونٌ (</w:t>
      </w:r>
      <w:r>
        <w:rPr>
          <w:rtl/>
          <w:cs/>
          <w:lang w:val="ar_AE" w:bidi="ar_AE"/>
        </w:rPr>
        <w:t>37:9</w:t>
      </w:r>
      <w:r>
        <w:rPr>
          <w:rtl/>
          <w:cs/>
          <w:lang w:val="ar_AE" w:bidi="ar_AE"/>
        </w:rPr>
        <w:t xml:space="preserve">؛ </w:t>
      </w:r>
      <w:r>
        <w:rPr>
          <w:rtl/>
          <w:cs/>
          <w:lang w:val="ar_AE" w:bidi="ar_AE"/>
        </w:rPr>
        <w:t>130:7</w:t>
      </w:r>
      <w:r>
        <w:rPr>
          <w:rtl/>
          <w:cs/>
          <w:lang w:val="ar_AE" w:bidi="ar_AE"/>
        </w:rPr>
        <w:t xml:space="preserve">؛ انْظُر </w:t>
      </w:r>
      <w:r>
        <w:rPr>
          <w:rtl/>
          <w:cs/>
          <w:lang w:val="ar_AE" w:bidi="ar_AE"/>
        </w:rPr>
        <w:t>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w:t>
      </w:r>
      <w:r>
        <w:rPr>
          <w:rtl/>
          <w:cs/>
          <w:lang w:val="ar_AE" w:bidi="ar_AE"/>
        </w:rPr>
      </w:r>
    </w:p>
    <w:p>
      <w:pPr>
        <w:bidi/>
      </w:pPr>
      <w:r>
        <w:rPr>
          <w:rtl/>
          <w:cs/>
          <w:lang w:val="ar_AE" w:bidi="ar_AE"/>
        </w:rPr>
      </w:r>
      <w:r>
        <w:rPr>
          <w:b/>
          <w:rtl/>
          <w:cs/>
          <w:lang w:val="ar_AE" w:bidi="ar_AE"/>
        </w:rPr>
        <w:t>لاَ تَتَصَامَمْ</w:t>
      </w:r>
      <w:r>
        <w:rPr>
          <w:rtl/>
          <w:cs/>
          <w:lang w:val="ar_AE" w:bidi="ar_AE"/>
        </w:rPr>
        <w:t>: يَتَضَرَّعُ المُرَنِّم إلى الرَّبِّ لِيُدَبِّرَ أَمْرَه (</w:t>
      </w:r>
      <w:r>
        <w:rPr>
          <w:rtl/>
          <w:cs/>
          <w:lang w:val="ar_AE" w:bidi="ar_AE"/>
        </w:rPr>
        <w:t>35:22</w:t>
      </w:r>
      <w:r>
        <w:rPr>
          <w:rtl/>
          <w:cs/>
          <w:lang w:val="ar_AE" w:bidi="ar_AE"/>
        </w:rPr>
        <w:t xml:space="preserve">؛ </w:t>
      </w:r>
      <w:r>
        <w:rPr>
          <w:rtl/>
          <w:cs/>
          <w:lang w:val="ar_AE" w:bidi="ar_AE"/>
        </w:rPr>
        <w:t>50:3</w:t>
      </w:r>
      <w:r>
        <w:rPr>
          <w:rtl/>
          <w:cs/>
          <w:lang w:val="ar_AE" w:bidi="ar_AE"/>
        </w:rPr>
        <w:t xml:space="preserve">؛ </w:t>
      </w:r>
      <w:r>
        <w:rPr>
          <w:rtl/>
          <w:cs/>
          <w:lang w:val="ar_AE" w:bidi="ar_AE"/>
        </w:rPr>
        <w:t>83:1</w:t>
      </w:r>
      <w:r>
        <w:rPr>
          <w:rtl/>
          <w:cs/>
          <w:lang w:val="ar_AE" w:bidi="ar_AE"/>
        </w:rPr>
        <w:t xml:space="preserve">؛ </w:t>
      </w:r>
      <w:r>
        <w:rPr>
          <w:rtl/>
          <w:cs/>
          <w:lang w:val="ar_AE" w:bidi="ar_AE"/>
        </w:rPr>
        <w:t>109:1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1:28–2</w:t>
      </w:r>
      <w:r>
        <w:rPr>
          <w:rtl/>
          <w:cs/>
          <w:lang w:val="ar_AE" w:bidi="ar_AE"/>
        </w:rPr>
      </w:r>
    </w:p>
    <w:p>
      <w:pPr>
        <w:bidi/>
      </w:pPr>
      <w:r>
        <w:rPr>
          <w:rtl/>
          <w:cs/>
          <w:lang w:val="ar_AE" w:bidi="ar_AE"/>
        </w:rPr>
      </w:r>
      <w:r>
        <w:rPr>
          <w:rtl/>
          <w:cs/>
          <w:lang w:val="ar_AE" w:bidi="ar_AE"/>
        </w:rPr>
        <w:t>يَلْتَمِسُ المُرَنِّمُ من الرَّبَّ أن يستَمِعَ له؛ تَنْبُعُ حاجَتُهُ المَاسَّة من التَّوَتُّرِ بين عَلاقَتِهِ العميقَة مع الرَّبِّ والشَّدَائِدِ التي يُواجِهِهَا.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1:28–9</w:t>
      </w:r>
      <w:r>
        <w:rPr>
          <w:rtl/>
          <w:cs/>
          <w:lang w:val="ar_AE" w:bidi="ar_AE"/>
        </w:rPr>
      </w:r>
    </w:p>
    <w:p>
      <w:pPr>
        <w:bidi/>
      </w:pPr>
      <w:r>
        <w:rPr>
          <w:rtl/>
          <w:cs/>
          <w:lang w:val="ar_AE" w:bidi="ar_AE"/>
        </w:rPr>
      </w:r>
      <w:r>
        <w:rPr>
          <w:rtl/>
          <w:cs/>
          <w:lang w:val="ar_AE" w:bidi="ar_AE"/>
        </w:rPr>
        <w:t>في هذا الرِّثَاءِ الفَرْدِي، يَتَضَرَّعُ المُرَنِّمُ من أجلِ العَدْلِ والرَّحْمَةِ. يُعَبِّرُ عن ثِقَتِهِ في قُوَّةِ الرَّبِّ وأمَانَتِهِ، كما أنه يَتَشَفَّعَ من أجلِ شَعْبِ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2:28</w:t>
      </w:r>
      <w:r>
        <w:rPr>
          <w:rtl/>
          <w:cs/>
          <w:lang w:val="ar_AE" w:bidi="ar_AE"/>
        </w:rPr>
      </w:r>
    </w:p>
    <w:p>
      <w:pPr>
        <w:bidi/>
      </w:pPr>
      <w:r>
        <w:rPr>
          <w:rtl/>
          <w:cs/>
          <w:lang w:val="ar_AE" w:bidi="ar_AE"/>
        </w:rPr>
      </w:r>
      <w:r>
        <w:rPr>
          <w:rtl/>
          <w:cs/>
          <w:lang w:val="ar_AE" w:bidi="ar_AE"/>
        </w:rPr>
        <w:t>كان من الشَّائِعِ رَفْعُ الأَيدي علامَةً على الصَّلاةِ الحَارَّةِ الصَّادِقَةِ (</w:t>
      </w:r>
      <w:r>
        <w:rPr>
          <w:rtl/>
          <w:cs/>
          <w:lang w:val="ar_AE" w:bidi="ar_AE"/>
        </w:rPr>
        <w:t>63:4</w:t>
      </w:r>
      <w:r>
        <w:rPr>
          <w:rtl/>
          <w:cs/>
          <w:lang w:val="ar_AE" w:bidi="ar_AE"/>
        </w:rPr>
        <w:t xml:space="preserve">؛ </w:t>
      </w:r>
      <w:r>
        <w:rPr>
          <w:rtl/>
          <w:cs/>
          <w:lang w:val="ar_AE" w:bidi="ar_AE"/>
        </w:rPr>
        <w:t>134:2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3:28–5</w:t>
      </w:r>
      <w:r>
        <w:rPr>
          <w:rtl/>
          <w:cs/>
          <w:lang w:val="ar_AE" w:bidi="ar_AE"/>
        </w:rPr>
      </w:r>
    </w:p>
    <w:p>
      <w:pPr>
        <w:bidi/>
      </w:pPr>
      <w:r>
        <w:rPr>
          <w:rtl/>
          <w:cs/>
          <w:lang w:val="ar_AE" w:bidi="ar_AE"/>
        </w:rPr>
      </w:r>
      <w:r>
        <w:rPr>
          <w:rtl/>
          <w:cs/>
          <w:lang w:val="ar_AE" w:bidi="ar_AE"/>
        </w:rPr>
        <w:t>يَدْعُو المُرَنِّمُ بأن تَحِلُّ على أعْدَائِهِ، يطلُبُ من اللهِ النَّقْمَةَ والإنصافَ.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5:28</w:t>
      </w:r>
      <w:r>
        <w:rPr>
          <w:rtl/>
          <w:cs/>
          <w:lang w:val="ar_AE" w:bidi="ar_AE"/>
        </w:rPr>
      </w:r>
    </w:p>
    <w:p>
      <w:pPr>
        <w:bidi/>
      </w:pPr>
      <w:r>
        <w:rPr>
          <w:rtl/>
          <w:cs/>
          <w:lang w:val="ar_AE" w:bidi="ar_AE"/>
        </w:rPr>
      </w:r>
      <w:r>
        <w:rPr>
          <w:rtl/>
          <w:cs/>
          <w:lang w:val="ar_AE" w:bidi="ar_AE"/>
        </w:rPr>
        <w:t>لا يُمَيِّزُ الأَشْرارُ بين المُحَلَّلِ والمُقَدَّسِ، ولذلك لا يُظْهِرُون أيَّ تقديرٍ لِخَلِيقَة الله، أو الفِدَاءِ، أو حتى الإعلانِ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6:28–8</w:t>
      </w:r>
      <w:r>
        <w:rPr>
          <w:rtl/>
          <w:cs/>
          <w:lang w:val="ar_AE" w:bidi="ar_AE"/>
        </w:rPr>
      </w:r>
    </w:p>
    <w:p>
      <w:pPr>
        <w:bidi/>
      </w:pPr>
      <w:r>
        <w:rPr>
          <w:rtl/>
          <w:cs/>
          <w:lang w:val="ar_AE" w:bidi="ar_AE"/>
        </w:rPr>
      </w:r>
      <w:r>
        <w:rPr>
          <w:rtl/>
          <w:cs/>
          <w:lang w:val="ar_AE" w:bidi="ar_AE"/>
        </w:rPr>
        <w:t>يَتَوَقَّعُ المُرَنِّمُ انقاذًا بسَبَبِ ثِقَتِهِ في عَدْلِ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7:28</w:t>
      </w:r>
      <w:r>
        <w:rPr>
          <w:rtl/>
          <w:cs/>
          <w:lang w:val="ar_AE" w:bidi="ar_AE"/>
        </w:rPr>
      </w:r>
    </w:p>
    <w:p>
      <w:pPr>
        <w:bidi/>
      </w:pPr>
      <w:r>
        <w:rPr>
          <w:rtl/>
          <w:cs/>
          <w:lang w:val="ar_AE" w:bidi="ar_AE"/>
        </w:rPr>
      </w:r>
      <w:r>
        <w:rPr>
          <w:b/>
          <w:rtl/>
          <w:cs/>
          <w:lang w:val="ar_AE" w:bidi="ar_AE"/>
        </w:rPr>
        <w:t>الرَّبُّ عِزِّي وَتُرْسِي</w:t>
      </w:r>
      <w:r>
        <w:rPr>
          <w:rtl/>
          <w:cs/>
          <w:lang w:val="ar_AE" w:bidi="ar_AE"/>
        </w:rPr>
        <w:t xml:space="preserve">: الرَّبُّ يَحْمِي المُرَنِّمُ (انْظُرْ </w:t>
      </w:r>
      <w:r>
        <w:rPr>
          <w:rtl/>
          <w:cs/>
          <w:lang w:val="ar_AE" w:bidi="ar_AE"/>
        </w:rPr>
        <w:t>59:9</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9:28</w:t>
      </w:r>
      <w:r>
        <w:rPr>
          <w:rtl/>
          <w:cs/>
          <w:lang w:val="ar_AE" w:bidi="ar_AE"/>
        </w:rPr>
      </w:r>
    </w:p>
    <w:p>
      <w:pPr>
        <w:bidi/>
      </w:pPr>
      <w:r>
        <w:rPr>
          <w:rtl/>
          <w:cs/>
          <w:lang w:val="ar_AE" w:bidi="ar_AE"/>
        </w:rPr>
      </w:r>
      <w:r>
        <w:rPr>
          <w:rtl/>
          <w:cs/>
          <w:lang w:val="ar_AE" w:bidi="ar_AE"/>
        </w:rPr>
        <w:t xml:space="preserve">تنتهي قَصِيدَةُ المزمور بالشَّفَاعَةِ من أجلِ شَعْبِ الرَّبِّ. • </w:t>
      </w:r>
      <w:r>
        <w:rPr>
          <w:b/>
          <w:rtl/>
          <w:cs/>
          <w:lang w:val="ar_AE" w:bidi="ar_AE"/>
        </w:rPr>
        <w:t xml:space="preserve">بَارِكْ </w:t>
      </w:r>
      <w:r>
        <w:rPr>
          <w:rtl/>
          <w:cs/>
          <w:lang w:val="ar_AE" w:bidi="ar_AE"/>
        </w:rPr>
        <w:t xml:space="preserve">إِسْرَائِيل، خاصَّتَكَ: انْظُرْ </w:t>
      </w:r>
      <w:r>
        <w:rPr>
          <w:rtl/>
          <w:cs/>
          <w:lang w:val="ar_AE" w:bidi="ar_AE"/>
        </w:rPr>
        <w:t>29:11</w:t>
      </w:r>
      <w:r>
        <w:rPr>
          <w:rtl/>
          <w:cs/>
          <w:lang w:val="ar_AE" w:bidi="ar_AE"/>
        </w:rPr>
        <w:t xml:space="preserve">؛ </w:t>
      </w:r>
      <w:r>
        <w:rPr>
          <w:rtl/>
          <w:cs/>
          <w:lang w:val="ar_AE" w:bidi="ar_AE"/>
        </w:rPr>
        <w:t>133:3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1:29–2</w:t>
      </w:r>
      <w:r>
        <w:rPr>
          <w:rtl/>
          <w:cs/>
          <w:lang w:val="ar_AE" w:bidi="ar_AE"/>
        </w:rPr>
      </w:r>
    </w:p>
    <w:p>
      <w:pPr>
        <w:bidi/>
      </w:pPr>
      <w:r>
        <w:rPr>
          <w:rtl/>
          <w:cs/>
          <w:lang w:val="ar_AE" w:bidi="ar_AE"/>
        </w:rPr>
      </w:r>
      <w:r>
        <w:rPr>
          <w:rtl/>
          <w:cs/>
          <w:lang w:val="ar_AE" w:bidi="ar_AE"/>
        </w:rPr>
        <w:t xml:space="preserve">يُقَدِّمُ المُرَنِّمُ دعوةً لتعظيمِ الرَّبِّ من أجلِ قُوَّتِهِ (انْظُرْ </w:t>
      </w:r>
      <w:r>
        <w:rPr>
          <w:rtl/>
          <w:cs/>
          <w:lang w:val="ar_AE" w:bidi="ar_AE"/>
        </w:rPr>
        <w:t>96:7–8</w:t>
      </w:r>
      <w:r>
        <w:rPr>
          <w:rtl/>
          <w:cs/>
          <w:lang w:val="ar_AE" w:bidi="ar_AE"/>
        </w:rPr>
        <w:t>). • أَبْنَاءَ اللهِ: الملائِكَةُ أو الآلهة، الذين، حَسَبَ اعتقاد البعض، لديهم قدرةٌ خَاصَّة. لم يَكُنْ المُرَنِّم مؤمنًا بآلِهَةٍ أخرى، ولكنه دعا الناس الذين يعتقدون بأنهم حقيقيون للنَّظَرِ إلى الرَّبِّ باعتباره الإلَهَ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1:29–11</w:t>
      </w:r>
      <w:r>
        <w:rPr>
          <w:rtl/>
          <w:cs/>
          <w:lang w:val="ar_AE" w:bidi="ar_AE"/>
        </w:rPr>
      </w:r>
    </w:p>
    <w:p>
      <w:pPr>
        <w:bidi/>
      </w:pPr>
      <w:r>
        <w:rPr>
          <w:rtl/>
          <w:cs/>
          <w:lang w:val="ar_AE" w:bidi="ar_AE"/>
        </w:rPr>
      </w:r>
      <w:r>
        <w:rPr>
          <w:rtl/>
          <w:cs/>
          <w:lang w:val="ar_AE" w:bidi="ar_AE"/>
        </w:rPr>
        <w:t>هذه الترنيمةُ المُقَدَّمَةُ تسبيحًا للخَالِقِ تُعْلِنُ أن الرَّبَّ يَمْتَلِكُ القُدْرَةَ الكُلِّيَّة على الطَّبِيعَةِ. يَسْتَخْدِمُ الله نَفْسَ القُدْرَةِ التي لا مَثِيلَ لها من أجلِ العنايةِ بِشَعْبِهِ.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3:29–9</w:t>
      </w:r>
      <w:r>
        <w:rPr>
          <w:rtl/>
          <w:cs/>
          <w:lang w:val="ar_AE" w:bidi="ar_AE"/>
        </w:rPr>
      </w:r>
    </w:p>
    <w:p>
      <w:pPr>
        <w:bidi/>
      </w:pPr>
      <w:r>
        <w:rPr>
          <w:rtl/>
          <w:cs/>
          <w:lang w:val="ar_AE" w:bidi="ar_AE"/>
        </w:rPr>
      </w:r>
      <w:r>
        <w:rPr>
          <w:rtl/>
          <w:cs/>
          <w:lang w:val="ar_AE" w:bidi="ar_AE"/>
        </w:rPr>
        <w:t>اللفظَةُ العبريَّةُ "قُولْ qol" المُتَرْجَمَةُ إلى "صَوتٍ" قد تأتي أيضًا بمعنى "ضجيجٍ" (</w:t>
      </w:r>
      <w:r>
        <w:rPr>
          <w:rtl/>
          <w:cs/>
          <w:lang w:val="ar_AE" w:bidi="ar_AE"/>
        </w:rPr>
        <w:t>1 الملوك 1:45</w:t>
      </w:r>
      <w:r>
        <w:rPr>
          <w:rtl/>
          <w:cs/>
          <w:lang w:val="ar_AE" w:bidi="ar_AE"/>
        </w:rPr>
        <w:t>) أو "رَعْدٍ" (</w:t>
      </w:r>
      <w:r>
        <w:rPr>
          <w:rtl/>
          <w:cs/>
          <w:lang w:val="ar_AE" w:bidi="ar_AE"/>
        </w:rPr>
        <w:t>يُوئيل 3:16</w:t>
      </w:r>
      <w:r>
        <w:rPr>
          <w:rtl/>
          <w:cs/>
          <w:lang w:val="ar_AE" w:bidi="ar_AE"/>
        </w:rPr>
        <w:t>). صَوتُ الرَّبِّ مَهِيبٌ، يتفَوَّقُ على أيِّ ضجيجٍ يمكن أن يَنْسُبَه الناسُ إلى أيَّة آلِهَةٍ وثنيةٍ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5:29</w:t>
      </w:r>
      <w:r>
        <w:rPr>
          <w:rtl/>
          <w:cs/>
          <w:lang w:val="ar_AE" w:bidi="ar_AE"/>
        </w:rPr>
      </w:r>
    </w:p>
    <w:p>
      <w:pPr>
        <w:bidi/>
      </w:pPr>
      <w:r>
        <w:rPr>
          <w:rtl/>
          <w:cs/>
          <w:lang w:val="ar_AE" w:bidi="ar_AE"/>
        </w:rPr>
      </w:r>
      <w:r>
        <w:rPr>
          <w:rtl/>
          <w:cs/>
          <w:lang w:val="ar_AE" w:bidi="ar_AE"/>
        </w:rPr>
        <w:t xml:space="preserve">أشْجَارُ الأَرْزِ في لُبْنان كانَتْ معروفَةً بِحَجْمِها وَجَودَتِها (انْظُرْ </w:t>
      </w:r>
      <w:r>
        <w:rPr>
          <w:rtl/>
          <w:cs/>
          <w:lang w:val="ar_AE" w:bidi="ar_AE"/>
        </w:rPr>
        <w:t>إِِشَعْيَاء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6:29</w:t>
      </w:r>
      <w:r>
        <w:rPr>
          <w:rtl/>
          <w:cs/>
          <w:lang w:val="ar_AE" w:bidi="ar_AE"/>
        </w:rPr>
      </w:r>
    </w:p>
    <w:p>
      <w:pPr>
        <w:bidi/>
      </w:pPr>
      <w:r>
        <w:rPr>
          <w:rtl/>
          <w:cs/>
          <w:lang w:val="ar_AE" w:bidi="ar_AE"/>
        </w:rPr>
      </w:r>
      <w:r>
        <w:rPr>
          <w:rtl/>
          <w:cs/>
          <w:lang w:val="ar_AE" w:bidi="ar_AE"/>
        </w:rPr>
        <w:t xml:space="preserve">جَبَالُ لُبنان وحرمون جِبَالٌ شاهِقَةٌ تقعُ شِمَالَ إسْرَائِيل. • في قُدْرَةِ الرَّبِّ أن يَجْعَلَ هذه الجبالَ الهائِلةَ أن تَهْتَزَ بِأَمْرِهِ (انْظُرْ </w:t>
      </w:r>
      <w:r>
        <w:rPr>
          <w:rtl/>
          <w:cs/>
          <w:lang w:val="ar_AE" w:bidi="ar_AE"/>
        </w:rPr>
        <w:t>114:4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8:29</w:t>
      </w:r>
      <w:r>
        <w:rPr>
          <w:rtl/>
          <w:cs/>
          <w:lang w:val="ar_AE" w:bidi="ar_AE"/>
        </w:rPr>
      </w:r>
    </w:p>
    <w:p>
      <w:pPr>
        <w:bidi/>
      </w:pPr>
      <w:r>
        <w:rPr>
          <w:rtl/>
          <w:cs/>
          <w:lang w:val="ar_AE" w:bidi="ar_AE"/>
        </w:rPr>
      </w:r>
      <w:r>
        <w:rPr>
          <w:rtl/>
          <w:cs/>
          <w:lang w:val="ar_AE" w:bidi="ar_AE"/>
        </w:rPr>
        <w:t>كانَتْ بَرِّيَّةُ قادِشِ تقعُ جنوبَ يهوذا. يمكِن سماعُ صوتِ الله عَبْرَ كلِّ الأرْضِ، من الشِّمَالِ (</w:t>
      </w:r>
      <w:r>
        <w:rPr>
          <w:rtl/>
          <w:cs/>
          <w:lang w:val="ar_AE" w:bidi="ar_AE"/>
        </w:rPr>
        <w:t>29:6</w:t>
      </w:r>
      <w:r>
        <w:rPr>
          <w:rtl/>
          <w:cs/>
          <w:lang w:val="ar_AE" w:bidi="ar_AE"/>
        </w:rPr>
        <w:t>) إلى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10:29</w:t>
      </w:r>
      <w:r>
        <w:rPr>
          <w:rtl/>
          <w:cs/>
          <w:lang w:val="ar_AE" w:bidi="ar_AE"/>
        </w:rPr>
      </w:r>
    </w:p>
    <w:p>
      <w:pPr>
        <w:bidi/>
      </w:pPr>
      <w:r>
        <w:rPr>
          <w:rtl/>
          <w:cs/>
          <w:lang w:val="ar_AE" w:bidi="ar_AE"/>
        </w:rPr>
      </w:r>
      <w:r>
        <w:rPr>
          <w:rtl/>
          <w:cs/>
          <w:lang w:val="ar_AE" w:bidi="ar_AE"/>
        </w:rPr>
        <w:t>تَرْتَبِطُ الصورَةُ الاستعارية عن مياه الغَمْرِ القَوِيَّةِ بفيضانِ أيام نُوح (</w:t>
      </w:r>
      <w:r>
        <w:rPr>
          <w:rtl/>
          <w:cs/>
          <w:lang w:val="ar_AE" w:bidi="ar_AE"/>
        </w:rPr>
        <w:t>التَّكْوِين 6:17</w:t>
      </w:r>
      <w:r>
        <w:rPr>
          <w:rtl/>
          <w:cs/>
          <w:lang w:val="ar_AE" w:bidi="ar_AE"/>
        </w:rPr>
        <w:t>). الرَّبُّ يَمْلِكُ كمَلِكٍ على كلِّ النِّظامِ المَخْلُوقِ؛ ما من أَحَدٍ ينازعه في ملكوتِهِ.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11:29</w:t>
      </w:r>
      <w:r>
        <w:rPr>
          <w:rtl/>
          <w:cs/>
          <w:lang w:val="ar_AE" w:bidi="ar_AE"/>
        </w:rPr>
      </w:r>
    </w:p>
    <w:p>
      <w:pPr>
        <w:bidi/>
      </w:pPr>
      <w:r>
        <w:rPr>
          <w:rtl/>
          <w:cs/>
          <w:lang w:val="ar_AE" w:bidi="ar_AE"/>
        </w:rPr>
      </w:r>
      <w:r>
        <w:rPr>
          <w:rtl/>
          <w:cs/>
          <w:lang w:val="ar_AE" w:bidi="ar_AE"/>
        </w:rPr>
        <w:t xml:space="preserve">سيِّدُ الطبيعة وحاكِمُها يبارِكُ شَعْبَهُ بالسَّلامِ (انْظُرْ </w:t>
      </w:r>
      <w:r>
        <w:rPr>
          <w:rtl/>
          <w:cs/>
          <w:lang w:val="ar_AE" w:bidi="ar_AE"/>
        </w:rPr>
        <w:t>28:8–9</w:t>
      </w:r>
      <w:r>
        <w:rPr>
          <w:rtl/>
          <w:cs/>
          <w:lang w:val="ar_AE" w:bidi="ar_AE"/>
        </w:rPr>
        <w:t xml:space="preserve">؛ </w:t>
      </w:r>
      <w:r>
        <w:rPr>
          <w:rtl/>
          <w:cs/>
          <w:lang w:val="ar_AE" w:bidi="ar_AE"/>
        </w:rPr>
        <w:t>37:11</w:t>
      </w:r>
      <w:r>
        <w:rPr>
          <w:rtl/>
          <w:cs/>
          <w:lang w:val="ar_AE" w:bidi="ar_AE"/>
        </w:rPr>
        <w:t xml:space="preserve">؛ </w:t>
      </w:r>
      <w:r>
        <w:rPr>
          <w:rtl/>
          <w:cs/>
          <w:lang w:val="ar_AE" w:bidi="ar_AE"/>
        </w:rPr>
        <w:t>133:3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1:30</w:t>
      </w:r>
      <w:r>
        <w:rPr>
          <w:rtl/>
          <w:cs/>
          <w:lang w:val="ar_AE" w:bidi="ar_AE"/>
        </w:rPr>
      </w:r>
    </w:p>
    <w:p>
      <w:pPr>
        <w:bidi/>
      </w:pPr>
      <w:r>
        <w:rPr>
          <w:rtl/>
          <w:cs/>
          <w:lang w:val="ar_AE" w:bidi="ar_AE"/>
        </w:rPr>
      </w:r>
      <w:r>
        <w:rPr>
          <w:b/>
          <w:rtl/>
          <w:cs/>
          <w:lang w:val="ar_AE" w:bidi="ar_AE"/>
        </w:rPr>
        <w:t xml:space="preserve">"أُعَظِّمُكَ" </w:t>
      </w:r>
      <w:r>
        <w:rPr>
          <w:rtl/>
          <w:cs/>
          <w:lang w:val="ar_AE" w:bidi="ar_AE"/>
        </w:rPr>
        <w:t>دعوةٌ لترفيع اسْمِ الرَّبِّ بالتَّسْبِيحِ والشُّكْرِ (</w:t>
      </w:r>
      <w:r>
        <w:rPr>
          <w:rtl/>
          <w:cs/>
          <w:lang w:val="ar_AE" w:bidi="ar_AE"/>
        </w:rPr>
        <w:t>34:3</w:t>
      </w:r>
      <w:r>
        <w:rPr>
          <w:rtl/>
          <w:cs/>
          <w:lang w:val="ar_AE" w:bidi="ar_AE"/>
        </w:rPr>
        <w:t xml:space="preserve">؛ </w:t>
      </w:r>
      <w:r>
        <w:rPr>
          <w:rtl/>
          <w:cs/>
          <w:lang w:val="ar_AE" w:bidi="ar_AE"/>
        </w:rPr>
        <w:t>81:1</w:t>
      </w:r>
      <w:r>
        <w:rPr>
          <w:rtl/>
          <w:cs/>
          <w:lang w:val="ar_AE" w:bidi="ar_AE"/>
        </w:rPr>
        <w:t xml:space="preserve">؛ </w:t>
      </w:r>
      <w:r>
        <w:rPr>
          <w:rtl/>
          <w:cs/>
          <w:lang w:val="ar_AE" w:bidi="ar_AE"/>
        </w:rPr>
        <w:t>99:5</w:t>
      </w:r>
      <w:r>
        <w:rPr>
          <w:rtl/>
          <w:cs/>
          <w:lang w:val="ar_AE" w:bidi="ar_AE"/>
        </w:rPr>
        <w:t xml:space="preserve">,، </w:t>
      </w:r>
      <w:r>
        <w:rPr>
          <w:rtl/>
          <w:cs/>
          <w:lang w:val="ar_AE" w:bidi="ar_AE"/>
        </w:rPr>
        <w:t>9</w:t>
      </w:r>
      <w:r>
        <w:rPr>
          <w:rtl/>
          <w:cs/>
          <w:lang w:val="ar_AE" w:bidi="ar_AE"/>
        </w:rPr>
        <w:t xml:space="preserve">;؛ </w:t>
      </w:r>
      <w:r>
        <w:rPr>
          <w:rtl/>
          <w:cs/>
          <w:lang w:val="ar_AE" w:bidi="ar_AE"/>
        </w:rPr>
        <w:t>107:32</w:t>
      </w:r>
      <w:r>
        <w:rPr>
          <w:rtl/>
          <w:cs/>
          <w:lang w:val="ar_AE" w:bidi="ar_AE"/>
        </w:rPr>
        <w:t xml:space="preserve">;؛ </w:t>
      </w:r>
      <w:r>
        <w:rPr>
          <w:rtl/>
          <w:cs/>
          <w:lang w:val="ar_AE" w:bidi="ar_AE"/>
        </w:rPr>
        <w:t>118:28</w:t>
      </w:r>
      <w:r>
        <w:rPr>
          <w:rtl/>
          <w:cs/>
          <w:lang w:val="ar_AE" w:bidi="ar_AE"/>
        </w:rPr>
        <w:t xml:space="preserve">;؛ </w:t>
      </w:r>
      <w:r>
        <w:rPr>
          <w:rtl/>
          <w:cs/>
          <w:lang w:val="ar_AE" w:bidi="ar_AE"/>
        </w:rPr>
        <w:t>145:1</w:t>
      </w:r>
      <w:r>
        <w:rPr>
          <w:rtl/>
          <w:cs/>
          <w:lang w:val="ar_AE" w:bidi="ar_AE"/>
        </w:rPr>
        <w:t xml:space="preserve">;؛ انْظُرْ </w:t>
      </w:r>
      <w:r>
        <w:rPr>
          <w:rtl/>
          <w:cs/>
          <w:lang w:val="ar_AE" w:bidi="ar_AE"/>
        </w:rPr>
        <w:t>الخروج</w:t>
      </w:r>
      <w:r>
        <w:rPr>
          <w:rtl/>
          <w:cs/>
          <w:lang w:val="ar_AE" w:bidi="ar_AE"/>
        </w:rPr>
        <w:t xml:space="preserve"> </w:t>
      </w:r>
      <w:r>
        <w:rPr>
          <w:rtl/>
          <w:cs/>
          <w:lang w:val="ar_AE" w:bidi="ar_AE"/>
        </w:rPr>
        <w:t>15:1</w:t>
      </w:r>
      <w:r>
        <w:rPr>
          <w:rtl/>
          <w:cs/>
          <w:lang w:val="ar_AE" w:bidi="ar_AE"/>
        </w:rPr>
        <w:t xml:space="preserve">؛ </w:t>
      </w:r>
      <w:r>
        <w:rPr>
          <w:rtl/>
          <w:cs/>
          <w:lang w:val="ar_AE" w:bidi="ar_AE"/>
        </w:rPr>
        <w:t>إِشَعْيَاء 25:1</w:t>
      </w:r>
      <w:r>
        <w:rPr>
          <w:rtl/>
          <w:cs/>
          <w:lang w:val="ar_AE" w:bidi="ar_AE"/>
        </w:rPr>
        <w:t xml:space="preserve">). • </w:t>
      </w:r>
      <w:r>
        <w:rPr>
          <w:b/>
          <w:rtl/>
          <w:cs/>
          <w:lang w:val="ar_AE" w:bidi="ar_AE"/>
        </w:rPr>
        <w:t>أنقذتني/نَشَلْتَنِي</w:t>
      </w:r>
      <w:r>
        <w:rPr>
          <w:rtl/>
          <w:cs/>
          <w:lang w:val="ar_AE" w:bidi="ar_AE"/>
        </w:rPr>
        <w:t>: لقد أَنْقَذَ الله المُرَنِّمَ من المَوتِ (</w:t>
      </w:r>
      <w:r>
        <w:rPr>
          <w:rtl/>
          <w:cs/>
          <w:lang w:val="ar_AE" w:bidi="ar_AE"/>
        </w:rPr>
        <w:t>المزمور 30:3</w:t>
      </w:r>
      <w:r>
        <w:rPr>
          <w:rtl/>
          <w:cs/>
          <w:lang w:val="ar_AE" w:bidi="ar_AE"/>
        </w:rPr>
        <w:t xml:space="preserve">). • في عَدْلِهِ ورعايَتِهِ، يرفضُ اللهُ السَّمَاحَ لأعداءِ المُرَنِّم بالانتصارِ (انْظُرْ </w:t>
      </w:r>
      <w:r>
        <w:rPr>
          <w:rtl/>
          <w:cs/>
          <w:lang w:val="ar_AE" w:bidi="ar_AE"/>
        </w:rPr>
        <w:t>26:9</w:t>
      </w:r>
      <w:r>
        <w:rPr>
          <w:rtl/>
          <w:cs/>
          <w:lang w:val="ar_AE" w:bidi="ar_AE"/>
        </w:rPr>
        <w:t xml:space="preserve">؛ </w:t>
      </w:r>
      <w:r>
        <w:rPr>
          <w:rtl/>
          <w:cs/>
          <w:lang w:val="ar_AE" w:bidi="ar_AE"/>
        </w:rPr>
        <w:t>27:12</w:t>
      </w:r>
      <w:r>
        <w:rPr>
          <w:rtl/>
          <w:cs/>
          <w:lang w:val="ar_AE" w:bidi="ar_AE"/>
        </w:rPr>
        <w:t xml:space="preserve">؛ </w:t>
      </w:r>
      <w:r>
        <w:rPr>
          <w:rtl/>
          <w:cs/>
          <w:lang w:val="ar_AE" w:bidi="ar_AE"/>
        </w:rPr>
        <w:t>28:3</w:t>
      </w:r>
      <w:r>
        <w:rPr>
          <w:rtl/>
          <w:cs/>
          <w:lang w:val="ar_AE" w:bidi="ar_AE"/>
        </w:rPr>
        <w:t xml:space="preserve">؛ </w:t>
      </w:r>
      <w:r>
        <w:rPr>
          <w:rtl/>
          <w:cs/>
          <w:lang w:val="ar_AE" w:bidi="ar_AE"/>
        </w:rPr>
        <w:t>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1:30–3</w:t>
      </w:r>
      <w:r>
        <w:rPr>
          <w:rtl/>
          <w:cs/>
          <w:lang w:val="ar_AE" w:bidi="ar_AE"/>
        </w:rPr>
      </w:r>
    </w:p>
    <w:p>
      <w:pPr>
        <w:bidi/>
      </w:pPr>
      <w:r>
        <w:rPr>
          <w:rtl/>
          <w:cs/>
          <w:lang w:val="ar_AE" w:bidi="ar_AE"/>
        </w:rPr>
      </w:r>
      <w:r>
        <w:rPr>
          <w:rtl/>
          <w:cs/>
          <w:lang w:val="ar_AE" w:bidi="ar_AE"/>
        </w:rPr>
        <w:t>يُسَبِّح مُرَنِّمُ المَزْمُورِ اللهَ الذي نَصَرَهُ على الشَّدَائدِ، وَيُشَبِّهُ هذا الانتصارَ بالخَلَاصِ من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1:30–12</w:t>
      </w:r>
      <w:r>
        <w:rPr>
          <w:rtl/>
          <w:cs/>
          <w:lang w:val="ar_AE" w:bidi="ar_AE"/>
        </w:rPr>
      </w:r>
    </w:p>
    <w:p>
      <w:pPr>
        <w:bidi/>
      </w:pPr>
      <w:r>
        <w:rPr>
          <w:rtl/>
          <w:cs/>
          <w:lang w:val="ar_AE" w:bidi="ar_AE"/>
        </w:rPr>
      </w:r>
      <w:r>
        <w:rPr>
          <w:rtl/>
          <w:cs/>
          <w:lang w:val="ar_AE" w:bidi="ar_AE"/>
        </w:rPr>
        <w:t>هذا المزمورُ الفَرْدِيُّ للشُّكْرِ يبدأ بتسبيحِ الرَّبِّ من أجل خلاصِهِ (</w:t>
      </w:r>
      <w:r>
        <w:rPr>
          <w:rtl/>
          <w:cs/>
          <w:lang w:val="ar_AE" w:bidi="ar_AE"/>
        </w:rPr>
        <w:t>30:1–3</w:t>
      </w:r>
      <w:r>
        <w:rPr>
          <w:rtl/>
          <w:cs/>
          <w:lang w:val="ar_AE" w:bidi="ar_AE"/>
        </w:rPr>
        <w:t>)، ثم يقارِنُ بين إحسانِ الله وَغَضَبِهِ (</w:t>
      </w:r>
      <w:r>
        <w:rPr>
          <w:rtl/>
          <w:cs/>
          <w:lang w:val="ar_AE" w:bidi="ar_AE"/>
        </w:rPr>
        <w:t>30:4–7</w:t>
      </w:r>
      <w:r>
        <w:rPr>
          <w:rtl/>
          <w:cs/>
          <w:lang w:val="ar_AE" w:bidi="ar_AE"/>
        </w:rPr>
        <w:t>)، وَيَنْتَهِي بِتَحَوُّلٍ من النَّوْحِ إلى الرَّقْصِ (</w:t>
      </w:r>
      <w:r>
        <w:rPr>
          <w:rtl/>
          <w:cs/>
          <w:lang w:val="ar_AE" w:bidi="ar_AE"/>
        </w:rPr>
        <w:t>30:8–12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30 - العنوان</w:t>
      </w:r>
      <w:r>
        <w:rPr>
          <w:rtl/>
          <w:cs/>
          <w:lang w:val="ar_AE" w:bidi="ar_AE"/>
        </w:rPr>
      </w:r>
    </w:p>
    <w:p>
      <w:pPr>
        <w:bidi/>
      </w:pPr>
      <w:r>
        <w:rPr>
          <w:rtl/>
          <w:cs/>
          <w:lang w:val="ar_AE" w:bidi="ar_AE"/>
        </w:rPr>
      </w:r>
      <w:r>
        <w:rPr>
          <w:rtl/>
          <w:cs/>
          <w:lang w:val="ar_AE" w:bidi="ar_AE"/>
        </w:rPr>
        <w:t>كُتِبَ هذا المَزْمُورُ مُسْبَقًا لِتَدْشِين الهَيكَلِ</w:t>
      </w:r>
      <w:r>
        <w:rPr>
          <w:i/>
          <w:rtl/>
          <w:cs/>
          <w:lang w:val="ar_AE" w:bidi="ar_AE"/>
        </w:rPr>
        <w:t>،</w:t>
      </w:r>
      <w:r>
        <w:rPr>
          <w:rtl/>
          <w:cs/>
          <w:lang w:val="ar_AE" w:bidi="ar_AE"/>
        </w:rPr>
        <w:t xml:space="preserve"> جاعلاً من اخْتِبَارِهِ الشَّخْصِي مثالاً نِيابِيًّا عن اخْتِبَارِ الأُمَّةِ.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4:30</w:t>
      </w:r>
      <w:r>
        <w:rPr>
          <w:rtl/>
          <w:cs/>
          <w:lang w:val="ar_AE" w:bidi="ar_AE"/>
        </w:rPr>
      </w:r>
    </w:p>
    <w:p>
      <w:pPr>
        <w:bidi/>
      </w:pPr>
      <w:r>
        <w:rPr>
          <w:rtl/>
          <w:cs/>
          <w:lang w:val="ar_AE" w:bidi="ar_AE"/>
        </w:rPr>
      </w:r>
      <w:r>
        <w:rPr>
          <w:rtl/>
          <w:cs/>
          <w:lang w:val="ar_AE" w:bidi="ar_AE"/>
        </w:rPr>
        <w:t>عَلَى الأتقياء الاحْتِفَاءُ بِأَعْمَالِ الرَّبِّ من أجل إنقاذهم بالغِناءِ والتَّسْبِيحِ (</w:t>
      </w:r>
      <w:r>
        <w:rPr>
          <w:rtl/>
          <w:cs/>
          <w:lang w:val="ar_AE" w:bidi="ar_AE"/>
        </w:rPr>
        <w:t>33:21</w:t>
      </w:r>
      <w:r>
        <w:rPr>
          <w:rtl/>
          <w:cs/>
          <w:lang w:val="ar_AE" w:bidi="ar_AE"/>
        </w:rPr>
        <w:t xml:space="preserve">؛ </w:t>
      </w:r>
      <w:r>
        <w:rPr>
          <w:rtl/>
          <w:cs/>
          <w:lang w:val="ar_AE" w:bidi="ar_AE"/>
        </w:rPr>
        <w:t>97:12</w:t>
      </w:r>
      <w:r>
        <w:rPr>
          <w:rtl/>
          <w:cs/>
          <w:lang w:val="ar_AE" w:bidi="ar_AE"/>
        </w:rPr>
        <w:t xml:space="preserve">؛ </w:t>
      </w:r>
      <w:r>
        <w:rPr>
          <w:rtl/>
          <w:cs/>
          <w:lang w:val="ar_AE" w:bidi="ar_AE"/>
        </w:rPr>
        <w:t>103:1</w:t>
      </w:r>
      <w:r>
        <w:rPr>
          <w:rtl/>
          <w:cs/>
          <w:lang w:val="ar_AE" w:bidi="ar_AE"/>
        </w:rPr>
        <w:t xml:space="preserve">؛ </w:t>
      </w:r>
      <w:r>
        <w:rPr>
          <w:rtl/>
          <w:cs/>
          <w:lang w:val="ar_AE" w:bidi="ar_AE"/>
        </w:rPr>
        <w:t>105:3</w:t>
      </w:r>
      <w:r>
        <w:rPr>
          <w:rtl/>
          <w:cs/>
          <w:lang w:val="ar_AE" w:bidi="ar_AE"/>
        </w:rPr>
        <w:t xml:space="preserve">؛ </w:t>
      </w:r>
      <w:r>
        <w:rPr>
          <w:rtl/>
          <w:cs/>
          <w:lang w:val="ar_AE" w:bidi="ar_AE"/>
        </w:rPr>
        <w:t>145:21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6:30–7</w:t>
      </w:r>
      <w:r>
        <w:rPr>
          <w:rtl/>
          <w:cs/>
          <w:lang w:val="ar_AE" w:bidi="ar_AE"/>
        </w:rPr>
      </w:r>
    </w:p>
    <w:p>
      <w:pPr>
        <w:bidi/>
      </w:pPr>
      <w:r>
        <w:rPr>
          <w:rtl/>
          <w:cs/>
          <w:lang w:val="ar_AE" w:bidi="ar_AE"/>
        </w:rPr>
      </w:r>
      <w:r>
        <w:rPr>
          <w:rtl/>
          <w:cs/>
          <w:lang w:val="ar_AE" w:bidi="ar_AE"/>
        </w:rPr>
        <w:t xml:space="preserve">ما من شيءٍ يمكِنُهُ إيقافِي الآن! يعتَرِفُ مُرَنِّمُ المزمور بموقِفِهِ الكاشِفِ عن الكبرياءِ (قارن </w:t>
      </w:r>
      <w:r>
        <w:rPr>
          <w:rtl/>
          <w:cs/>
          <w:lang w:val="ar_AE" w:bidi="ar_AE"/>
        </w:rPr>
        <w:t>32:3–4</w:t>
      </w:r>
      <w:r>
        <w:rPr>
          <w:rtl/>
          <w:cs/>
          <w:lang w:val="ar_AE" w:bidi="ar_AE"/>
        </w:rPr>
        <w:t xml:space="preserve">). • </w:t>
      </w:r>
      <w:r>
        <w:rPr>
          <w:b/>
          <w:rtl/>
          <w:cs/>
          <w:lang w:val="ar_AE" w:bidi="ar_AE"/>
        </w:rPr>
        <w:t>ثَبَّتَّ لِجَبَلِي عِزًّا</w:t>
      </w:r>
      <w:r>
        <w:rPr>
          <w:rtl/>
          <w:cs/>
          <w:lang w:val="ar_AE" w:bidi="ar_AE"/>
        </w:rPr>
        <w:t xml:space="preserve">: في المزامير، ترسُمُ هذه العبارَةُ صورَةً قوِيَّةً عن الاستقرار وسيادةِ الله الضابطة للأمورِ (انْظُرْ </w:t>
      </w:r>
      <w:r>
        <w:rPr>
          <w:rtl/>
          <w:cs/>
          <w:lang w:val="ar_AE" w:bidi="ar_AE"/>
        </w:rPr>
        <w:t>11:1</w:t>
      </w:r>
      <w:r>
        <w:rPr>
          <w:rtl/>
          <w:cs/>
          <w:lang w:val="ar_AE" w:bidi="ar_AE"/>
        </w:rPr>
        <w:t xml:space="preserve">؛ </w:t>
      </w:r>
      <w:r>
        <w:rPr>
          <w:rtl/>
          <w:cs/>
          <w:lang w:val="ar_AE" w:bidi="ar_AE"/>
        </w:rPr>
        <w:t>18:7</w:t>
      </w:r>
      <w:r>
        <w:rPr>
          <w:rtl/>
          <w:cs/>
          <w:lang w:val="ar_AE" w:bidi="ar_AE"/>
        </w:rPr>
        <w:t xml:space="preserve">؛ </w:t>
      </w:r>
      <w:r>
        <w:rPr>
          <w:rtl/>
          <w:cs/>
          <w:lang w:val="ar_AE" w:bidi="ar_AE"/>
        </w:rPr>
        <w:t>36:6</w:t>
      </w:r>
      <w:r>
        <w:rPr>
          <w:rtl/>
          <w:cs/>
          <w:lang w:val="ar_AE" w:bidi="ar_AE"/>
        </w:rPr>
        <w:t xml:space="preserve">؛ </w:t>
      </w:r>
      <w:r>
        <w:rPr>
          <w:rtl/>
          <w:cs/>
          <w:lang w:val="ar_AE" w:bidi="ar_AE"/>
        </w:rPr>
        <w:t>46:2</w:t>
      </w:r>
      <w:r>
        <w:rPr>
          <w:rtl/>
          <w:cs/>
          <w:lang w:val="ar_AE" w:bidi="ar_AE"/>
        </w:rPr>
        <w:t xml:space="preserve">؛ </w:t>
      </w:r>
      <w:r>
        <w:rPr>
          <w:rtl/>
          <w:cs/>
          <w:lang w:val="ar_AE" w:bidi="ar_AE"/>
        </w:rPr>
        <w:t>72:3</w:t>
      </w:r>
      <w:r>
        <w:rPr>
          <w:rtl/>
          <w:cs/>
          <w:lang w:val="ar_AE" w:bidi="ar_AE"/>
        </w:rPr>
        <w:t xml:space="preserve">؛ </w:t>
      </w:r>
      <w:r>
        <w:rPr>
          <w:rtl/>
          <w:cs/>
          <w:lang w:val="ar_AE" w:bidi="ar_AE"/>
        </w:rPr>
        <w:t>76:4</w:t>
      </w:r>
      <w:r>
        <w:rPr>
          <w:rtl/>
          <w:cs/>
          <w:lang w:val="ar_AE" w:bidi="ar_AE"/>
        </w:rPr>
        <w:t xml:space="preserve">؛ </w:t>
      </w:r>
      <w:r>
        <w:rPr>
          <w:rtl/>
          <w:cs/>
          <w:lang w:val="ar_AE" w:bidi="ar_AE"/>
        </w:rPr>
        <w:t>83:14</w:t>
      </w:r>
      <w:r>
        <w:rPr>
          <w:rtl/>
          <w:cs/>
          <w:lang w:val="ar_AE" w:bidi="ar_AE"/>
        </w:rPr>
        <w:t xml:space="preserve">؛ </w:t>
      </w:r>
      <w:r>
        <w:rPr>
          <w:rtl/>
          <w:cs/>
          <w:lang w:val="ar_AE" w:bidi="ar_AE"/>
        </w:rPr>
        <w:t>97:5</w:t>
      </w:r>
      <w:r>
        <w:rPr>
          <w:rtl/>
          <w:cs/>
          <w:lang w:val="ar_AE" w:bidi="ar_AE"/>
        </w:rPr>
        <w:t xml:space="preserve">؛ </w:t>
      </w:r>
      <w:r>
        <w:rPr>
          <w:rtl/>
          <w:cs/>
          <w:lang w:val="ar_AE" w:bidi="ar_AE"/>
        </w:rPr>
        <w:t>114:4</w:t>
      </w:r>
      <w:r>
        <w:rPr>
          <w:rtl/>
          <w:cs/>
          <w:lang w:val="ar_AE" w:bidi="ar_AE"/>
        </w:rPr>
        <w:t xml:space="preserve">، </w:t>
      </w:r>
      <w:r>
        <w:rPr>
          <w:rtl/>
          <w:cs/>
          <w:lang w:val="ar_AE" w:bidi="ar_AE"/>
        </w:rPr>
        <w:t>6</w:t>
      </w:r>
      <w:r>
        <w:rPr>
          <w:rtl/>
          <w:cs/>
          <w:lang w:val="ar_AE" w:bidi="ar_AE"/>
        </w:rPr>
        <w:t xml:space="preserve">؛ </w:t>
      </w:r>
      <w:r>
        <w:rPr>
          <w:rtl/>
          <w:cs/>
          <w:lang w:val="ar_AE" w:bidi="ar_AE"/>
        </w:rPr>
        <w:t>125:2</w:t>
      </w:r>
      <w:r>
        <w:rPr>
          <w:rtl/>
          <w:cs/>
          <w:lang w:val="ar_AE" w:bidi="ar_AE"/>
        </w:rPr>
        <w:t xml:space="preserve">). • </w:t>
      </w:r>
      <w:r>
        <w:rPr>
          <w:b/>
          <w:rtl/>
          <w:cs/>
          <w:lang w:val="ar_AE" w:bidi="ar_AE"/>
        </w:rPr>
        <w:t>صِرْتُ مُرْتَاعًا</w:t>
      </w:r>
      <w:r>
        <w:rPr>
          <w:rtl/>
          <w:cs/>
          <w:lang w:val="ar_AE" w:bidi="ar_AE"/>
        </w:rPr>
        <w:t xml:space="preserve">: غيابُ الإحسانِ الإلهيِّ يُدَمِّرُ أمانَ المتكَبِّرِين (قارن </w:t>
      </w:r>
      <w:r>
        <w:rPr>
          <w:rtl/>
          <w:cs/>
          <w:lang w:val="ar_AE" w:bidi="ar_AE"/>
        </w:rPr>
        <w:t>104:27–30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8:30–12</w:t>
      </w:r>
      <w:r>
        <w:rPr>
          <w:rtl/>
          <w:cs/>
          <w:lang w:val="ar_AE" w:bidi="ar_AE"/>
        </w:rPr>
      </w:r>
    </w:p>
    <w:p>
      <w:pPr>
        <w:bidi/>
      </w:pPr>
      <w:r>
        <w:rPr>
          <w:rtl/>
          <w:cs/>
          <w:lang w:val="ar_AE" w:bidi="ar_AE"/>
        </w:rPr>
      </w:r>
      <w:r>
        <w:rPr>
          <w:rtl/>
          <w:cs/>
          <w:lang w:val="ar_AE" w:bidi="ar_AE"/>
        </w:rPr>
        <w:t xml:space="preserve">وَاجَهَ المُرَنِّمُ المَوتَ (كما في </w:t>
      </w:r>
      <w:r>
        <w:rPr>
          <w:rtl/>
          <w:cs/>
          <w:lang w:val="ar_AE" w:bidi="ar_AE"/>
        </w:rPr>
        <w:t>30:1–3</w:t>
      </w:r>
      <w:r>
        <w:rPr>
          <w:rtl/>
          <w:cs/>
          <w:lang w:val="ar_AE" w:bidi="ar_AE"/>
        </w:rPr>
        <w:t>) - ربما بشكلٍ حَرْفِيٍّ أو مجازِيٍّ. لكن عندما تَوَجَّه إلى الرَّبِّ، أَنْقَذَهُ الرَّبُّ وَحَوَّلَ حزنَهُ إلى رَقْصٍ وَفَرَحٍ. الإحسان الإلهي فقط يمكِنُه أن يتغَلَّب بشكلٍ دائِمٍ وقويٍّ على الإخفاقِ البشريِّ وعمقِ اليَأْسِ.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1:31–5</w:t>
      </w:r>
      <w:r>
        <w:rPr>
          <w:rtl/>
          <w:cs/>
          <w:lang w:val="ar_AE" w:bidi="ar_AE"/>
        </w:rPr>
      </w:r>
    </w:p>
    <w:p>
      <w:pPr>
        <w:bidi/>
      </w:pPr>
      <w:r>
        <w:rPr>
          <w:rtl/>
          <w:cs/>
          <w:lang w:val="ar_AE" w:bidi="ar_AE"/>
        </w:rPr>
      </w:r>
      <w:r>
        <w:rPr>
          <w:rtl/>
          <w:cs/>
          <w:lang w:val="ar_AE" w:bidi="ar_AE"/>
        </w:rPr>
        <w:t xml:space="preserve">يُقَدِّمُ الرَّبُّ مَلاذًا لُكُلِّ من يَلْجَأ إليه من أجلِ الحِمَايةِ. يَثِقُ المُرَنِّمُ في الرَّبِّ ويَخْضَعُ له. انْظُرْ أيضًا </w:t>
      </w:r>
      <w:r>
        <w:rPr>
          <w:rtl/>
          <w:cs/>
          <w:lang w:val="ar_AE" w:bidi="ar_AE"/>
        </w:rPr>
        <w:t>71:1–3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1:31–24</w:t>
      </w:r>
      <w:r>
        <w:rPr>
          <w:rtl/>
          <w:cs/>
          <w:lang w:val="ar_AE" w:bidi="ar_AE"/>
        </w:rPr>
      </w:r>
    </w:p>
    <w:p>
      <w:pPr>
        <w:bidi/>
      </w:pPr>
      <w:r>
        <w:rPr>
          <w:rtl/>
          <w:cs/>
          <w:lang w:val="ar_AE" w:bidi="ar_AE"/>
        </w:rPr>
      </w:r>
      <w:r>
        <w:rPr>
          <w:rtl/>
          <w:cs/>
          <w:lang w:val="ar_AE" w:bidi="ar_AE"/>
        </w:rPr>
        <w:t>يُشَجِّعُ مُرَنِّم المَزْمُور جماعَةَ الأتقياءِ على الالتجاءِ إلى الرَّبِّ وانتظارِ خلاصِهِ. وعلى الرغم من اجتيازه بموقف يقَارَبُ الموتَ، يَشْهدُ عن أمانَةِ الرَّبِّ. يتنبأُ هذا المزمور عن آلامِ الرَّبِّ يسوع (</w:t>
      </w:r>
      <w:r>
        <w:rPr>
          <w:rtl/>
          <w:cs/>
          <w:lang w:val="ar_AE" w:bidi="ar_AE"/>
        </w:rPr>
        <w:t>لوقا 23:46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w:t>
      </w:r>
      <w:r>
        <w:rPr>
          <w:rtl/>
          <w:cs/>
          <w:lang w:val="ar_AE" w:bidi="ar_AE"/>
        </w:rPr>
      </w:r>
    </w:p>
    <w:p>
      <w:pPr>
        <w:bidi/>
      </w:pPr>
      <w:r>
        <w:rPr>
          <w:rtl/>
          <w:cs/>
          <w:lang w:val="ar_AE" w:bidi="ar_AE"/>
        </w:rPr>
      </w:r>
      <w:r>
        <w:rPr>
          <w:rtl/>
          <w:cs/>
          <w:lang w:val="ar_AE" w:bidi="ar_AE"/>
        </w:rPr>
        <w:t>يرفعُ المُرَنِّمُ صلاةً ملِحَّةٍ إلى الرَّبِّ لكي يَنْتَبِه إلى وَضْعِهِ اليائِس (</w:t>
      </w:r>
      <w:r>
        <w:rPr>
          <w:rtl/>
          <w:cs/>
          <w:lang w:val="ar_AE" w:bidi="ar_AE"/>
        </w:rPr>
        <w:t>71:2</w:t>
      </w:r>
      <w:r>
        <w:rPr>
          <w:rtl/>
          <w:cs/>
          <w:lang w:val="ar_AE" w:bidi="ar_AE"/>
        </w:rPr>
        <w:t xml:space="preserve">؛ </w:t>
      </w:r>
      <w:r>
        <w:rPr>
          <w:rtl/>
          <w:cs/>
          <w:lang w:val="ar_AE" w:bidi="ar_AE"/>
        </w:rPr>
        <w:t>88:2</w:t>
      </w:r>
      <w:r>
        <w:rPr>
          <w:rtl/>
          <w:cs/>
          <w:lang w:val="ar_AE" w:bidi="ar_AE"/>
        </w:rPr>
        <w:t xml:space="preserve">؛ </w:t>
      </w:r>
      <w:r>
        <w:rPr>
          <w:rtl/>
          <w:cs/>
          <w:lang w:val="ar_AE" w:bidi="ar_AE"/>
        </w:rPr>
        <w:t>102:2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5:31</w:t>
      </w:r>
      <w:r>
        <w:rPr>
          <w:rtl/>
          <w:cs/>
          <w:lang w:val="ar_AE" w:bidi="ar_AE"/>
        </w:rPr>
      </w:r>
    </w:p>
    <w:p>
      <w:pPr>
        <w:bidi/>
      </w:pPr>
      <w:r>
        <w:rPr>
          <w:rtl/>
          <w:cs/>
          <w:lang w:val="ar_AE" w:bidi="ar_AE"/>
        </w:rPr>
      </w:r>
      <w:r>
        <w:rPr>
          <w:b/>
          <w:rtl/>
          <w:cs/>
          <w:lang w:val="ar_AE" w:bidi="ar_AE"/>
        </w:rPr>
        <w:t>فِي يَدِكَ أَسْتَوْدِعُ رُوحِي</w:t>
      </w:r>
      <w:r>
        <w:rPr>
          <w:rtl/>
          <w:cs/>
          <w:lang w:val="ar_AE" w:bidi="ar_AE"/>
        </w:rPr>
        <w:t>: إن عَاشَ أو مَاتَ، يَثِقُ مُرَنِّمُ المزمور في رَبِّهِ. نَطَقَ الرَّبُّ يسوع بهذه الكلماتِ على الصَّلِيبِ قبل موتِهِ بِقَلِيلٍ (</w:t>
      </w:r>
      <w:r>
        <w:rPr>
          <w:rtl/>
          <w:cs/>
          <w:lang w:val="ar_AE" w:bidi="ar_AE"/>
        </w:rPr>
        <w:t>لوقا 23:46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6:31–8</w:t>
      </w:r>
      <w:r>
        <w:rPr>
          <w:rtl/>
          <w:cs/>
          <w:lang w:val="ar_AE" w:bidi="ar_AE"/>
        </w:rPr>
      </w:r>
    </w:p>
    <w:p>
      <w:pPr>
        <w:bidi/>
      </w:pPr>
      <w:r>
        <w:rPr>
          <w:rtl/>
          <w:cs/>
          <w:lang w:val="ar_AE" w:bidi="ar_AE"/>
        </w:rPr>
      </w:r>
      <w:r>
        <w:rPr>
          <w:rtl/>
          <w:cs/>
          <w:lang w:val="ar_AE" w:bidi="ar_AE"/>
        </w:rPr>
        <w:t>الإيمانُ بالرَّبِّ يستلزمُ ثِقَةَ بأنه يَهْتَمُّ بما هو أفضل من أَجلنا.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8:31</w:t>
      </w:r>
      <w:r>
        <w:rPr>
          <w:rtl/>
          <w:cs/>
          <w:lang w:val="ar_AE" w:bidi="ar_AE"/>
        </w:rPr>
      </w:r>
    </w:p>
    <w:p>
      <w:pPr>
        <w:bidi/>
      </w:pPr>
      <w:r>
        <w:rPr>
          <w:rtl/>
          <w:cs/>
          <w:lang w:val="ar_AE" w:bidi="ar_AE"/>
        </w:rPr>
      </w:r>
      <w:r>
        <w:rPr>
          <w:rtl/>
          <w:cs/>
          <w:lang w:val="ar_AE" w:bidi="ar_AE"/>
        </w:rPr>
        <w:t xml:space="preserve">المَكَانُ الآمِنُ يعني حَرْفِيًا </w:t>
      </w:r>
      <w:r>
        <w:rPr>
          <w:b/>
          <w:rtl/>
          <w:cs/>
          <w:lang w:val="ar_AE" w:bidi="ar_AE"/>
        </w:rPr>
        <w:t xml:space="preserve">الرَُّحْبَ </w:t>
      </w:r>
      <w:r>
        <w:rPr>
          <w:rtl/>
          <w:cs/>
          <w:lang w:val="ar_AE" w:bidi="ar_AE"/>
        </w:rPr>
        <w:t xml:space="preserve">أيْ المكان الفسيح، بخلافِ المكان "الضيق" أو الخانِق بسبب الضيق (انْظُرْ </w:t>
      </w:r>
      <w:r>
        <w:rPr>
          <w:rtl/>
          <w:cs/>
          <w:lang w:val="ar_AE" w:bidi="ar_AE"/>
        </w:rPr>
        <w:t>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9:31–13</w:t>
      </w:r>
      <w:r>
        <w:rPr>
          <w:rtl/>
          <w:cs/>
          <w:lang w:val="ar_AE" w:bidi="ar_AE"/>
        </w:rPr>
      </w:r>
    </w:p>
    <w:p>
      <w:pPr>
        <w:bidi/>
      </w:pPr>
      <w:r>
        <w:rPr>
          <w:rtl/>
          <w:cs/>
          <w:lang w:val="ar_AE" w:bidi="ar_AE"/>
        </w:rPr>
      </w:r>
      <w:r>
        <w:rPr>
          <w:rtl/>
          <w:cs/>
          <w:lang w:val="ar_AE" w:bidi="ar_AE"/>
        </w:rPr>
        <w:t>في هذه الصَّلاةِ من أَجْلِ الرَّحْمَةِ، يقَدِّم صاحبُ المزمور وَصْفًا عن شدَّة الأَلَمِ والمُعَانَاةِ بسبب الرَّفْضِ. يأتي وَصْفُهُ بين تأكيدَيْن على الثِّقَةِ (</w:t>
      </w:r>
      <w:r>
        <w:rPr>
          <w:rtl/>
          <w:cs/>
          <w:lang w:val="ar_AE" w:bidi="ar_AE"/>
        </w:rPr>
        <w:t>31:6</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10:31</w:t>
      </w:r>
      <w:r>
        <w:rPr>
          <w:rtl/>
          <w:cs/>
          <w:lang w:val="ar_AE" w:bidi="ar_AE"/>
        </w:rPr>
      </w:r>
    </w:p>
    <w:p>
      <w:pPr>
        <w:bidi/>
      </w:pPr>
      <w:r>
        <w:rPr>
          <w:rtl/>
          <w:cs/>
          <w:lang w:val="ar_AE" w:bidi="ar_AE"/>
        </w:rPr>
      </w:r>
      <w:r>
        <w:rPr>
          <w:b/>
          <w:rtl/>
          <w:cs/>
          <w:lang w:val="ar_AE" w:bidi="ar_AE"/>
        </w:rPr>
        <w:t>لأَنَّ حَيَاتِي قَدْ فَنِيَتْ</w:t>
      </w:r>
      <w:r>
        <w:rPr>
          <w:rtl/>
          <w:cs/>
          <w:lang w:val="ar_AE" w:bidi="ar_AE"/>
        </w:rPr>
        <w:t>: هذا وَصْفٌ قَوِيٌّ يشْرَحُ كيف يُؤَثِّرُ اليأسُ على صحَّتِنَا البَدَنِيَّة.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31: 14–18</w:t>
      </w:r>
      <w:r>
        <w:rPr>
          <w:rtl/>
          <w:cs/>
          <w:lang w:val="ar_AE" w:bidi="ar_AE"/>
        </w:rPr>
      </w:r>
    </w:p>
    <w:p>
      <w:pPr>
        <w:bidi/>
      </w:pPr>
      <w:r>
        <w:rPr>
          <w:rtl/>
          <w:cs/>
          <w:lang w:val="ar_AE" w:bidi="ar_AE"/>
        </w:rPr>
      </w:r>
      <w:r>
        <w:rPr>
          <w:rtl/>
          <w:cs/>
          <w:lang w:val="ar_AE" w:bidi="ar_AE"/>
        </w:rPr>
        <w:t>لا يَضَعُ الرَّجاءُ ثِقَتَهُ في البَشَرِ الضُّعفاءِ المُتَقَلِّبِين، بل فقط في الرَّبِّ. يَسْتَوْدِع المتألَّمُ نفسَه بين يدي الله وهو ينتظِرُ عَدْلَهُ.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15:31</w:t>
      </w:r>
      <w:r>
        <w:rPr>
          <w:rtl/>
          <w:cs/>
          <w:lang w:val="ar_AE" w:bidi="ar_AE"/>
        </w:rPr>
      </w:r>
    </w:p>
    <w:p>
      <w:pPr>
        <w:bidi/>
      </w:pPr>
      <w:r>
        <w:rPr>
          <w:rtl/>
          <w:cs/>
          <w:lang w:val="ar_AE" w:bidi="ar_AE"/>
        </w:rPr>
      </w:r>
      <w:r>
        <w:rPr>
          <w:rtl/>
          <w:cs/>
          <w:lang w:val="ar_AE" w:bidi="ar_AE"/>
        </w:rPr>
        <w:t xml:space="preserve"> </w:t>
      </w:r>
      <w:r>
        <w:rPr>
          <w:b/>
          <w:rtl/>
          <w:cs/>
          <w:lang w:val="ar_AE" w:bidi="ar_AE"/>
        </w:rPr>
        <w:t>فِي يَدِكَ آجَالِي</w:t>
      </w:r>
      <w:r>
        <w:rPr>
          <w:rtl/>
          <w:cs/>
          <w:lang w:val="ar_AE" w:bidi="ar_AE"/>
        </w:rPr>
        <w:t>: الانصرافُ عن محاولة التَّحَكُّمِ في التوقيت أو القلق بشأنه يُعَدُّ أَحَدَ وسائل التعبير عن الخُضُوعِ.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17:31</w:t>
      </w:r>
      <w:r>
        <w:rPr>
          <w:rtl/>
          <w:cs/>
          <w:lang w:val="ar_AE" w:bidi="ar_AE"/>
        </w:rPr>
      </w:r>
    </w:p>
    <w:p>
      <w:pPr>
        <w:bidi/>
      </w:pPr>
      <w:r>
        <w:rPr>
          <w:rtl/>
          <w:cs/>
          <w:lang w:val="ar_AE" w:bidi="ar_AE"/>
        </w:rPr>
      </w:r>
      <w:r>
        <w:rPr>
          <w:rtl/>
          <w:cs/>
          <w:lang w:val="ar_AE" w:bidi="ar_AE"/>
        </w:rPr>
        <w:t>مُرَنِّم المَزْمُور، الذي لم يكن مسْتَحِقًّا للإهانَةِ أو الخِزَي</w:t>
      </w:r>
      <w:r>
        <w:rPr>
          <w:i/>
          <w:rtl/>
          <w:cs/>
          <w:lang w:val="ar_AE" w:bidi="ar_AE"/>
        </w:rPr>
        <w:t>،</w:t>
      </w:r>
      <w:r>
        <w:rPr>
          <w:rtl/>
          <w:cs/>
          <w:lang w:val="ar_AE" w:bidi="ar_AE"/>
        </w:rPr>
        <w:t xml:space="preserve"> يَسْتَحْضِرُ مبدأَ المجازاةِ العَادِلَةِ (انْظُرْ </w:t>
      </w:r>
      <w:r>
        <w:rPr>
          <w:rtl/>
          <w:cs/>
          <w:lang w:val="ar_AE" w:bidi="ar_AE"/>
        </w:rPr>
        <w:t>التعليق الدِّرَاسِي على 1:6</w:t>
      </w:r>
      <w:r>
        <w:rPr>
          <w:rtl/>
          <w:cs/>
          <w:lang w:val="ar_AE" w:bidi="ar_AE"/>
        </w:rPr>
        <w:t>؛ انْظُرْ أيضًا التعليق على موضوع الـ "</w:t>
      </w:r>
      <w:r>
        <w:rPr>
          <w:rtl/>
          <w:cs/>
          <w:lang w:val="ar_AE" w:bidi="ar_AE"/>
        </w:rPr>
        <w:t>صَلَواتٌ من أجل النَّقْمَة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19:31–20</w:t>
      </w:r>
      <w:r>
        <w:rPr>
          <w:rtl/>
          <w:cs/>
          <w:lang w:val="ar_AE" w:bidi="ar_AE"/>
        </w:rPr>
      </w:r>
    </w:p>
    <w:p>
      <w:pPr>
        <w:bidi/>
      </w:pPr>
      <w:r>
        <w:rPr>
          <w:rtl/>
          <w:cs/>
          <w:lang w:val="ar_AE" w:bidi="ar_AE"/>
        </w:rPr>
      </w:r>
      <w:r>
        <w:rPr>
          <w:rtl/>
          <w:cs/>
          <w:lang w:val="ar_AE" w:bidi="ar_AE"/>
        </w:rPr>
        <w:t>بما أنَّ الأَتْقِياءَ يعيشون في ظِلِّ سِتْرِ الرَّبِّ وَحِمَايَتِهِ، لا قُوَّةَ للشَّرِّ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19:31–24</w:t>
      </w:r>
      <w:r>
        <w:rPr>
          <w:rtl/>
          <w:cs/>
          <w:lang w:val="ar_AE" w:bidi="ar_AE"/>
        </w:rPr>
      </w:r>
    </w:p>
    <w:p>
      <w:pPr>
        <w:bidi/>
      </w:pPr>
      <w:r>
        <w:rPr>
          <w:rtl/>
          <w:cs/>
          <w:lang w:val="ar_AE" w:bidi="ar_AE"/>
        </w:rPr>
      </w:r>
      <w:r>
        <w:rPr>
          <w:rtl/>
          <w:cs/>
          <w:lang w:val="ar_AE" w:bidi="ar_AE"/>
        </w:rPr>
        <w:t>يشْكُرُ مُرَنِّم المزمور الرَّبِّ على استجابَةِ صَلاتِهِ (</w:t>
      </w:r>
      <w:r>
        <w:rPr>
          <w:rtl/>
          <w:cs/>
          <w:lang w:val="ar_AE" w:bidi="ar_AE"/>
        </w:rPr>
        <w:t>31:1–18</w:t>
      </w:r>
      <w:r>
        <w:rPr>
          <w:rtl/>
          <w:cs/>
          <w:lang w:val="ar_AE" w:bidi="ar_AE"/>
        </w:rPr>
        <w:t>) وإنقاذِهِ.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21:31–22</w:t>
      </w:r>
      <w:r>
        <w:rPr>
          <w:rtl/>
          <w:cs/>
          <w:lang w:val="ar_AE" w:bidi="ar_AE"/>
        </w:rPr>
      </w:r>
    </w:p>
    <w:p>
      <w:pPr>
        <w:bidi/>
      </w:pPr>
      <w:r>
        <w:rPr>
          <w:rtl/>
          <w:cs/>
          <w:lang w:val="ar_AE" w:bidi="ar_AE"/>
        </w:rPr>
      </w:r>
      <w:r>
        <w:rPr>
          <w:b/>
          <w:rtl/>
          <w:cs/>
          <w:lang w:val="ar_AE" w:bidi="ar_AE"/>
        </w:rPr>
        <w:t>مُبَارَكٌ الرَّبُّ</w:t>
      </w:r>
      <w:r>
        <w:rPr>
          <w:rtl/>
          <w:cs/>
          <w:lang w:val="ar_AE" w:bidi="ar_AE"/>
        </w:rPr>
        <w:t>: يُعَبِّرُ المُرَنِّمُ عن فَرْحَتِهِ باختبارِهِ لِصَلَاحِ الله وَمَحَبَّتِهِ. فقد اعتنى به الرَّبُّ عَبْرَ مَحْنَتِهِ.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23:31–24</w:t>
      </w:r>
      <w:r>
        <w:rPr>
          <w:rtl/>
          <w:cs/>
          <w:lang w:val="ar_AE" w:bidi="ar_AE"/>
        </w:rPr>
      </w:r>
    </w:p>
    <w:p>
      <w:pPr>
        <w:bidi/>
      </w:pPr>
      <w:r>
        <w:rPr>
          <w:rtl/>
          <w:cs/>
          <w:lang w:val="ar_AE" w:bidi="ar_AE"/>
        </w:rPr>
      </w:r>
      <w:r>
        <w:rPr>
          <w:rtl/>
          <w:cs/>
          <w:lang w:val="ar_AE" w:bidi="ar_AE"/>
        </w:rPr>
        <w:t>من قَلْبِ أَلَمِهِ الخاص وإدْراكِهِ المتَجَدِّد بصلاحِ الرَّبِّ، يَتَّجِهُ المُرَنِّم إلى غيره ممن يَتَألَّمُون. يَتَمَسَّكُ المُرَنِّم بوعد الله في أن يقدِّم رعايته الزاخرة بالمَحَبَّةِ لمن يثابرون واضِعِين رَجَاءَهم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1:32–2</w:t>
      </w:r>
      <w:r>
        <w:rPr>
          <w:rtl/>
          <w:cs/>
          <w:lang w:val="ar_AE" w:bidi="ar_AE"/>
        </w:rPr>
      </w:r>
    </w:p>
    <w:p>
      <w:pPr>
        <w:bidi/>
      </w:pPr>
      <w:r>
        <w:rPr>
          <w:rtl/>
          <w:cs/>
          <w:lang w:val="ar_AE" w:bidi="ar_AE"/>
        </w:rPr>
      </w:r>
      <w:r>
        <w:rPr>
          <w:rtl/>
          <w:cs/>
          <w:lang w:val="ar_AE" w:bidi="ar_AE"/>
        </w:rPr>
        <w:t>يَسْتَرِدُّ غفرانُ الرَّبِّ الناسَ إلى الشركَةِ معه، يُطَهِّرَهم من مشاعر الذَّنْبِ</w:t>
      </w:r>
      <w:r>
        <w:rPr>
          <w:i/>
          <w:rtl/>
          <w:cs/>
          <w:lang w:val="ar_AE" w:bidi="ar_AE"/>
        </w:rPr>
        <w:t>،</w:t>
      </w:r>
      <w:r>
        <w:rPr>
          <w:rtl/>
          <w:cs/>
          <w:lang w:val="ar_AE" w:bidi="ar_AE"/>
        </w:rPr>
        <w:t xml:space="preserve"> كما يَمْنَحَهُم فرحًا عظيمًا. اقْتَبَسَ الرَّسُول بُولُس هذا النَّصَ هو يشرحُ فكرَةَ التبريرِ بالإيمانِ وَحْدَه (</w:t>
      </w:r>
      <w:r>
        <w:rPr>
          <w:rtl/>
          <w:cs/>
          <w:lang w:val="ar_AE" w:bidi="ar_AE"/>
        </w:rPr>
        <w:t>رُومِيَة 4:4–8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1:32–11</w:t>
      </w:r>
      <w:r>
        <w:rPr>
          <w:rtl/>
          <w:cs/>
          <w:lang w:val="ar_AE" w:bidi="ar_AE"/>
        </w:rPr>
      </w:r>
    </w:p>
    <w:p>
      <w:pPr>
        <w:bidi/>
      </w:pPr>
      <w:r>
        <w:rPr>
          <w:rtl/>
          <w:cs/>
          <w:lang w:val="ar_AE" w:bidi="ar_AE"/>
        </w:rPr>
      </w:r>
      <w:r>
        <w:rPr>
          <w:rtl/>
          <w:cs/>
          <w:lang w:val="ar_AE" w:bidi="ar_AE"/>
        </w:rPr>
        <w:t xml:space="preserve">هو مزمورُ حِكْمَةٌ، موضوعُه الاعترافُ والشُّكْرُ لله، كما يُشَجِّعُ الأتقياءَ مُقَدِّمًا لهم عِبْرَةً عن طريق اختبارِ المُرَنِّمِ للخطيِّة، الإنكارِ، الاعترافِ، والغُفْرَان. هذا المزمور وَاحِدٌ من سبْعَةِ مزاميرٍ استخْدَمَتها الكنيسةُ الأولى باسم "مزامِير التَّوبَةِ" (أيضًا </w:t>
      </w:r>
      <w:r>
        <w:rPr>
          <w:rtl/>
          <w:cs/>
          <w:lang w:val="ar_AE" w:bidi="ar_AE"/>
        </w:rPr>
        <w:t>المزمور 6</w:t>
      </w:r>
      <w:r>
        <w:rPr>
          <w:rtl/>
          <w:cs/>
          <w:lang w:val="ar_AE" w:bidi="ar_AE"/>
        </w:rPr>
        <w:t xml:space="preserve">؛ </w:t>
      </w:r>
      <w:r>
        <w:rPr>
          <w:rtl/>
          <w:cs/>
          <w:lang w:val="ar_AE" w:bidi="ar_AE"/>
        </w:rPr>
        <w:t>38</w:t>
      </w:r>
      <w:r>
        <w:rPr>
          <w:rtl/>
          <w:cs/>
          <w:lang w:val="ar_AE" w:bidi="ar_AE"/>
        </w:rPr>
        <w:t xml:space="preserve">؛ </w:t>
      </w:r>
      <w:r>
        <w:rPr>
          <w:rtl/>
          <w:cs/>
          <w:lang w:val="ar_AE" w:bidi="ar_AE"/>
        </w:rPr>
        <w:t>51</w:t>
      </w:r>
      <w:r>
        <w:rPr>
          <w:rtl/>
          <w:cs/>
          <w:lang w:val="ar_AE" w:bidi="ar_AE"/>
        </w:rPr>
        <w:t xml:space="preserve">؛ </w:t>
      </w:r>
      <w:r>
        <w:rPr>
          <w:rtl/>
          <w:cs/>
          <w:lang w:val="ar_AE" w:bidi="ar_AE"/>
        </w:rPr>
        <w:t>102</w:t>
      </w:r>
      <w:r>
        <w:rPr>
          <w:rtl/>
          <w:cs/>
          <w:lang w:val="ar_AE" w:bidi="ar_AE"/>
        </w:rPr>
        <w:t xml:space="preserve">؛ </w:t>
      </w:r>
      <w:r>
        <w:rPr>
          <w:rtl/>
          <w:cs/>
          <w:lang w:val="ar_AE" w:bidi="ar_AE"/>
        </w:rPr>
        <w:t>130</w:t>
      </w:r>
      <w:r>
        <w:rPr>
          <w:rtl/>
          <w:cs/>
          <w:lang w:val="ar_AE" w:bidi="ar_AE"/>
        </w:rPr>
        <w:t xml:space="preserve">؛ </w:t>
      </w:r>
      <w:r>
        <w:rPr>
          <w:rtl/>
          <w:cs/>
          <w:lang w:val="ar_AE" w:bidi="ar_AE"/>
        </w:rPr>
        <w:t>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3:32–5</w:t>
      </w:r>
      <w:r>
        <w:rPr>
          <w:rtl/>
          <w:cs/>
          <w:lang w:val="ar_AE" w:bidi="ar_AE"/>
        </w:rPr>
      </w:r>
    </w:p>
    <w:p>
      <w:pPr>
        <w:bidi/>
      </w:pPr>
      <w:r>
        <w:rPr>
          <w:rtl/>
          <w:cs/>
          <w:lang w:val="ar_AE" w:bidi="ar_AE"/>
        </w:rPr>
      </w:r>
      <w:r>
        <w:rPr>
          <w:rtl/>
          <w:cs/>
          <w:lang w:val="ar_AE" w:bidi="ar_AE"/>
        </w:rPr>
        <w:t xml:space="preserve">يَعْتَرِفُ المُرَنِّمُ بِخَطِيَّتِهِ الشخصية (انْظُرْ </w:t>
      </w:r>
      <w:r>
        <w:rPr>
          <w:rtl/>
          <w:cs/>
          <w:lang w:val="ar_AE" w:bidi="ar_AE"/>
        </w:rPr>
        <w:t>19:12–13</w:t>
      </w:r>
      <w:r>
        <w:rPr>
          <w:rtl/>
          <w:cs/>
          <w:lang w:val="ar_AE" w:bidi="ar_AE"/>
        </w:rPr>
        <w:t xml:space="preserve">؛ </w:t>
      </w:r>
      <w:r>
        <w:rPr>
          <w:rtl/>
          <w:cs/>
          <w:lang w:val="ar_AE" w:bidi="ar_AE"/>
        </w:rPr>
        <w:t>25:7</w:t>
      </w:r>
      <w:r>
        <w:rPr>
          <w:rtl/>
          <w:cs/>
          <w:lang w:val="ar_AE" w:bidi="ar_AE"/>
        </w:rPr>
        <w:t xml:space="preserve">، </w:t>
      </w:r>
      <w:r>
        <w:rPr>
          <w:rtl/>
          <w:cs/>
          <w:lang w:val="ar_AE" w:bidi="ar_AE"/>
        </w:rPr>
        <w:t>11</w:t>
      </w:r>
      <w:r>
        <w:rPr>
          <w:rtl/>
          <w:cs/>
          <w:lang w:val="ar_AE" w:bidi="ar_AE"/>
        </w:rPr>
        <w:t xml:space="preserve">، </w:t>
      </w:r>
      <w:r>
        <w:rPr>
          <w:rtl/>
          <w:cs/>
          <w:lang w:val="ar_AE" w:bidi="ar_AE"/>
        </w:rPr>
        <w:t>15–22</w:t>
      </w:r>
      <w:r>
        <w:rPr>
          <w:rtl/>
          <w:cs/>
          <w:lang w:val="ar_AE" w:bidi="ar_AE"/>
        </w:rPr>
        <w:t>) وكيف قَاوَمَ الاعتراف بها. إلا أن يَدَ الربِّ ثَقُلَتْ عليه بشدة حتى أَقَرَّ بإثمِهِ.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4:32</w:t>
      </w:r>
      <w:r>
        <w:rPr>
          <w:rtl/>
          <w:cs/>
          <w:lang w:val="ar_AE" w:bidi="ar_AE"/>
        </w:rPr>
      </w:r>
    </w:p>
    <w:p>
      <w:pPr>
        <w:bidi/>
      </w:pPr>
      <w:r>
        <w:rPr>
          <w:rtl/>
          <w:cs/>
          <w:lang w:val="ar_AE" w:bidi="ar_AE"/>
        </w:rPr>
      </w:r>
      <w:r>
        <w:rPr>
          <w:rtl/>
          <w:cs/>
          <w:lang w:val="ar_AE" w:bidi="ar_AE"/>
        </w:rPr>
        <w:t xml:space="preserve">يَنْسُبُ المُرَنِّمُ ألَمَهُ مباشرةً إلى يَدِ الرَّبِّ المؤدِّبة له (قارن </w:t>
      </w:r>
      <w:r>
        <w:rPr>
          <w:rtl/>
          <w:cs/>
          <w:lang w:val="ar_AE" w:bidi="ar_AE"/>
        </w:rPr>
        <w:t>38:2</w:t>
      </w:r>
      <w:r>
        <w:rPr>
          <w:rtl/>
          <w:cs/>
          <w:lang w:val="ar_AE" w:bidi="ar_AE"/>
        </w:rPr>
        <w:t xml:space="preserve">؛ </w:t>
      </w:r>
      <w:r>
        <w:rPr>
          <w:rtl/>
          <w:cs/>
          <w:lang w:val="ar_AE" w:bidi="ar_AE"/>
        </w:rPr>
        <w:t>39:10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5:32</w:t>
      </w:r>
      <w:r>
        <w:rPr>
          <w:rtl/>
          <w:cs/>
          <w:lang w:val="ar_AE" w:bidi="ar_AE"/>
        </w:rPr>
      </w:r>
    </w:p>
    <w:p>
      <w:pPr>
        <w:bidi/>
      </w:pPr>
      <w:r>
        <w:rPr>
          <w:rtl/>
          <w:cs/>
          <w:lang w:val="ar_AE" w:bidi="ar_AE"/>
        </w:rPr>
      </w:r>
      <w:r>
        <w:rPr>
          <w:rtl/>
          <w:cs/>
          <w:lang w:val="ar_AE" w:bidi="ar_AE"/>
        </w:rPr>
        <w:t xml:space="preserve">يَغْفِرُ الله الإثْمَ والعِصيانَ </w:t>
      </w:r>
      <w:r>
        <w:rPr>
          <w:rtl/>
          <w:cs/>
          <w:lang w:val="ar_AE" w:bidi="ar_AE"/>
        </w:rPr>
        <w:t>32:1</w:t>
      </w:r>
      <w:r>
        <w:rPr>
          <w:rtl/>
          <w:cs/>
          <w:lang w:val="ar_AE" w:bidi="ar_AE"/>
        </w:rPr>
        <w:t>. تَتِّسِمُ طبيعَةُ الرَّبِّ بالمُصَالَحَةِ والغفران (</w:t>
      </w:r>
      <w:r>
        <w:rPr>
          <w:rtl/>
          <w:cs/>
          <w:lang w:val="ar_AE" w:bidi="ar_AE"/>
        </w:rPr>
        <w:t>78:38</w:t>
      </w:r>
      <w:r>
        <w:rPr>
          <w:rtl/>
          <w:cs/>
          <w:lang w:val="ar_AE" w:bidi="ar_AE"/>
        </w:rPr>
        <w:t xml:space="preserve">؛ </w:t>
      </w:r>
      <w:r>
        <w:rPr>
          <w:rtl/>
          <w:cs/>
          <w:lang w:val="ar_AE" w:bidi="ar_AE"/>
        </w:rPr>
        <w:t>85:2</w:t>
      </w:r>
      <w:r>
        <w:rPr>
          <w:rtl/>
          <w:cs/>
          <w:lang w:val="ar_AE" w:bidi="ar_AE"/>
        </w:rPr>
        <w:t xml:space="preserve">؛ </w:t>
      </w:r>
      <w:r>
        <w:rPr>
          <w:rtl/>
          <w:cs/>
          <w:lang w:val="ar_AE" w:bidi="ar_AE"/>
        </w:rPr>
        <w:t>130:4</w:t>
      </w:r>
      <w:r>
        <w:rPr>
          <w:rtl/>
          <w:cs/>
          <w:lang w:val="ar_AE" w:bidi="ar_AE"/>
        </w:rPr>
        <w:t>)، لكنه يطالبنا بالاعترافِ والتَّوْبَةِ.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6:32</w:t>
      </w:r>
      <w:r>
        <w:rPr>
          <w:rtl/>
          <w:cs/>
          <w:lang w:val="ar_AE" w:bidi="ar_AE"/>
        </w:rPr>
      </w:r>
    </w:p>
    <w:p>
      <w:pPr>
        <w:bidi/>
      </w:pPr>
      <w:r>
        <w:rPr>
          <w:rtl/>
          <w:cs/>
          <w:lang w:val="ar_AE" w:bidi="ar_AE"/>
        </w:rPr>
      </w:r>
      <w:r>
        <w:rPr>
          <w:rtl/>
          <w:cs/>
          <w:lang w:val="ar_AE" w:bidi="ar_AE"/>
        </w:rPr>
        <w:t xml:space="preserve"> من اختبارِ المُرَنِّمِ، يَتَعَلَّمُ الأتقياءُ الصَّلاةَ طَلَبًا للغُفْرانِ قَبْلَ فواتِ الأوانِ.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7:32</w:t>
      </w:r>
      <w:r>
        <w:rPr>
          <w:rtl/>
          <w:cs/>
          <w:lang w:val="ar_AE" w:bidi="ar_AE"/>
        </w:rPr>
      </w:r>
    </w:p>
    <w:p>
      <w:pPr>
        <w:bidi/>
      </w:pPr>
      <w:r>
        <w:rPr>
          <w:rtl/>
          <w:cs/>
          <w:lang w:val="ar_AE" w:bidi="ar_AE"/>
        </w:rPr>
      </w:r>
      <w:r>
        <w:rPr>
          <w:rtl/>
          <w:cs/>
          <w:lang w:val="ar_AE" w:bidi="ar_AE"/>
        </w:rPr>
        <w:t>يَعِدُ الرَّبُّ بأن يكونَ الملجأَ لَشَعْبِهِ (</w:t>
      </w:r>
      <w:r>
        <w:rPr>
          <w:rtl/>
          <w:cs/>
          <w:lang w:val="ar_AE" w:bidi="ar_AE"/>
        </w:rPr>
        <w:t>31:20</w:t>
      </w:r>
      <w:r>
        <w:rPr>
          <w:rtl/>
          <w:cs/>
          <w:lang w:val="ar_AE" w:bidi="ar_AE"/>
        </w:rPr>
        <w:t>). بَدَلاً من أن تَغْمُرُ المَخَاوِفُ المُرَنِّمَ (</w:t>
      </w:r>
      <w:r>
        <w:rPr>
          <w:rtl/>
          <w:cs/>
          <w:lang w:val="ar_AE" w:bidi="ar_AE"/>
        </w:rPr>
        <w:t>31:13</w:t>
      </w:r>
      <w:r>
        <w:rPr>
          <w:rtl/>
          <w:cs/>
          <w:lang w:val="ar_AE" w:bidi="ar_AE"/>
        </w:rPr>
        <w:t>)، تَكْتَنِفُه أناشيدُ النُّصْرَة.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8:32</w:t>
      </w:r>
      <w:r>
        <w:rPr>
          <w:rtl/>
          <w:cs/>
          <w:lang w:val="ar_AE" w:bidi="ar_AE"/>
        </w:rPr>
      </w:r>
    </w:p>
    <w:p>
      <w:pPr>
        <w:bidi/>
      </w:pPr>
      <w:r>
        <w:rPr>
          <w:rtl/>
          <w:cs/>
          <w:lang w:val="ar_AE" w:bidi="ar_AE"/>
        </w:rPr>
      </w:r>
      <w:r>
        <w:rPr>
          <w:rtl/>
          <w:cs/>
          <w:lang w:val="ar_AE" w:bidi="ar_AE"/>
        </w:rPr>
        <w:t xml:space="preserve">يُقَاطِعُ الله تعليمَ المُرَنِّم برسالَةٍ تَدُعو الأتقياءَ لِتَلَقِّي حِكْمَةَ الرَّبِّ (انْظُرْ </w:t>
      </w:r>
      <w:r>
        <w:rPr>
          <w:rtl/>
          <w:cs/>
          <w:lang w:val="ar_AE" w:bidi="ar_AE"/>
        </w:rPr>
        <w:t>5:8</w:t>
      </w:r>
      <w:r>
        <w:rPr>
          <w:rtl/>
          <w:cs/>
          <w:lang w:val="ar_AE" w:bidi="ar_AE"/>
        </w:rPr>
        <w:t xml:space="preserve">؛ </w:t>
      </w:r>
      <w:r>
        <w:rPr>
          <w:rtl/>
          <w:cs/>
          <w:lang w:val="ar_AE" w:bidi="ar_AE"/>
        </w:rPr>
        <w:t>23:3</w:t>
      </w:r>
      <w:r>
        <w:rPr>
          <w:rtl/>
          <w:cs/>
          <w:lang w:val="ar_AE" w:bidi="ar_AE"/>
        </w:rPr>
        <w:t xml:space="preserve">؛ </w:t>
      </w:r>
      <w:r>
        <w:rPr>
          <w:rtl/>
          <w:cs/>
          <w:lang w:val="ar_AE" w:bidi="ar_AE"/>
        </w:rPr>
        <w:t>25:4–6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9:32</w:t>
      </w:r>
      <w:r>
        <w:rPr>
          <w:rtl/>
          <w:cs/>
          <w:lang w:val="ar_AE" w:bidi="ar_AE"/>
        </w:rPr>
      </w:r>
    </w:p>
    <w:p>
      <w:pPr>
        <w:bidi/>
      </w:pPr>
      <w:r>
        <w:rPr>
          <w:rtl/>
          <w:cs/>
          <w:lang w:val="ar_AE" w:bidi="ar_AE"/>
        </w:rPr>
      </w:r>
      <w:r>
        <w:rPr>
          <w:rtl/>
          <w:cs/>
          <w:lang w:val="ar_AE" w:bidi="ar_AE"/>
        </w:rPr>
        <w:t xml:space="preserve">الإنسانُ عديمُ الحِسِّ ليسَ حكيمًا. إن رفضَ مشورَةِ الرَّبِّ يُدَمِّرُ الحياة كما يَجْعَلُ الإنسانَ كالحيوان (انْظُرْ </w:t>
      </w:r>
      <w:r>
        <w:rPr>
          <w:rtl/>
          <w:cs/>
          <w:lang w:val="ar_AE" w:bidi="ar_AE"/>
        </w:rPr>
        <w:t>إِشَعْيَاء 1:3</w:t>
      </w:r>
      <w:r>
        <w:rPr>
          <w:rtl/>
          <w:cs/>
          <w:lang w:val="ar_AE" w:bidi="ar_AE"/>
        </w:rPr>
        <w:t xml:space="preserve">؛ </w:t>
      </w:r>
      <w:r>
        <w:rPr>
          <w:rtl/>
          <w:cs/>
          <w:lang w:val="ar_AE" w:bidi="ar_AE"/>
        </w:rPr>
        <w:t>يَعْقُوب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10:32</w:t>
      </w:r>
      <w:r>
        <w:rPr>
          <w:rtl/>
          <w:cs/>
          <w:lang w:val="ar_AE" w:bidi="ar_AE"/>
        </w:rPr>
      </w:r>
    </w:p>
    <w:p>
      <w:pPr>
        <w:bidi/>
      </w:pPr>
      <w:r>
        <w:rPr>
          <w:rtl/>
          <w:cs/>
          <w:lang w:val="ar_AE" w:bidi="ar_AE"/>
        </w:rPr>
      </w:r>
      <w:r>
        <w:rPr>
          <w:rtl/>
          <w:cs/>
          <w:lang w:val="ar_AE" w:bidi="ar_AE"/>
        </w:rPr>
        <w:t>الصُّعُوباتُ الشَّائعة في كلِّ مناحي الحياةِ ستكون فَخًّا يُؤْخَذُ به الأشرارُ، بينما يَعِدُ الرَّبُّ بأن يتغَمَّدَ الأتقياءَ برِعَايَتِهِ.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1:33–3</w:t>
      </w:r>
      <w:r>
        <w:rPr>
          <w:rtl/>
          <w:cs/>
          <w:lang w:val="ar_AE" w:bidi="ar_AE"/>
        </w:rPr>
      </w:r>
    </w:p>
    <w:p>
      <w:pPr>
        <w:bidi/>
      </w:pPr>
      <w:r>
        <w:rPr>
          <w:rtl/>
          <w:cs/>
          <w:lang w:val="ar_AE" w:bidi="ar_AE"/>
        </w:rPr>
      </w:r>
      <w:r>
        <w:rPr>
          <w:rtl/>
          <w:cs/>
          <w:lang w:val="ar_AE" w:bidi="ar_AE"/>
        </w:rPr>
        <w:t>يَحُضُّ المُرَنِّمُ جَمَاعَةَ الأتقياءِ على تَسْبِيحِ الرَّبِّ بالمُوسِيقَى، بأغنيَّةٍ جَدِيدَةٍ، بموسيقى مَعْزُوفَةٍ بإتْقِانٍ.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1:33–22</w:t>
      </w:r>
      <w:r>
        <w:rPr>
          <w:rtl/>
          <w:cs/>
          <w:lang w:val="ar_AE" w:bidi="ar_AE"/>
        </w:rPr>
      </w:r>
    </w:p>
    <w:p>
      <w:pPr>
        <w:bidi/>
      </w:pPr>
      <w:r>
        <w:rPr>
          <w:rtl/>
          <w:cs/>
          <w:lang w:val="ar_AE" w:bidi="ar_AE"/>
        </w:rPr>
      </w:r>
      <w:r>
        <w:rPr>
          <w:rtl/>
          <w:cs/>
          <w:lang w:val="ar_AE" w:bidi="ar_AE"/>
        </w:rPr>
        <w:t xml:space="preserve">ربما تكونُ ترنيمةُ هذا المزمورِ عن الخليقَةِ (انْظُرْ أيضًا </w:t>
      </w:r>
      <w:r>
        <w:rPr>
          <w:rtl/>
          <w:cs/>
          <w:lang w:val="ar_AE" w:bidi="ar_AE"/>
        </w:rPr>
        <w:t>المزمور 8</w:t>
      </w:r>
      <w:r>
        <w:rPr>
          <w:rtl/>
          <w:cs/>
          <w:lang w:val="ar_AE" w:bidi="ar_AE"/>
        </w:rPr>
        <w:t xml:space="preserve">؛ </w:t>
      </w:r>
      <w:r>
        <w:rPr>
          <w:rtl/>
          <w:cs/>
          <w:lang w:val="ar_AE" w:bidi="ar_AE"/>
        </w:rPr>
        <w:t>19</w:t>
      </w:r>
      <w:r>
        <w:rPr>
          <w:rtl/>
          <w:cs/>
          <w:lang w:val="ar_AE" w:bidi="ar_AE"/>
        </w:rPr>
        <w:t xml:space="preserve">؛ </w:t>
      </w:r>
      <w:r>
        <w:rPr>
          <w:rtl/>
          <w:cs/>
          <w:lang w:val="ar_AE" w:bidi="ar_AE"/>
        </w:rPr>
        <w:t>104</w:t>
      </w:r>
      <w:r>
        <w:rPr>
          <w:rtl/>
          <w:cs/>
          <w:lang w:val="ar_AE" w:bidi="ar_AE"/>
        </w:rPr>
        <w:t xml:space="preserve">؛ </w:t>
      </w:r>
      <w:r>
        <w:rPr>
          <w:rtl/>
          <w:cs/>
          <w:lang w:val="ar_AE" w:bidi="ar_AE"/>
        </w:rPr>
        <w:t>145</w:t>
      </w:r>
      <w:r>
        <w:rPr>
          <w:rtl/>
          <w:cs/>
          <w:lang w:val="ar_AE" w:bidi="ar_AE"/>
        </w:rPr>
        <w:t xml:space="preserve">) امتدادًا </w:t>
      </w:r>
      <w:r>
        <w:rPr>
          <w:rtl/>
          <w:cs/>
          <w:lang w:val="ar_AE" w:bidi="ar_AE"/>
        </w:rPr>
        <w:t>للمزمور 32</w:t>
      </w:r>
      <w:r>
        <w:rPr>
          <w:rtl/>
          <w:cs/>
          <w:lang w:val="ar_AE" w:bidi="ar_AE"/>
        </w:rPr>
        <w:t>. يَحُثُّ المزمور قُرَّاءَهُ على أن يسبِّحُوا الله (</w:t>
      </w:r>
      <w:r>
        <w:rPr>
          <w:rtl/>
          <w:cs/>
          <w:lang w:val="ar_AE" w:bidi="ar_AE"/>
        </w:rPr>
        <w:t>33:1–3</w:t>
      </w:r>
      <w:r>
        <w:rPr>
          <w:rtl/>
          <w:cs/>
          <w:lang w:val="ar_AE" w:bidi="ar_AE"/>
        </w:rPr>
        <w:t>)، ويعترفوا بقدْرَةِ كلِمَتِهِ في الخلِيقَةِ (</w:t>
      </w:r>
      <w:r>
        <w:rPr>
          <w:rtl/>
          <w:cs/>
          <w:lang w:val="ar_AE" w:bidi="ar_AE"/>
        </w:rPr>
        <w:t>33:4–7</w:t>
      </w:r>
      <w:r>
        <w:rPr>
          <w:rtl/>
          <w:cs/>
          <w:lang w:val="ar_AE" w:bidi="ar_AE"/>
        </w:rPr>
        <w:t>)، ويخافونَهُ بوصْفِهِ الخالقَ (</w:t>
      </w:r>
      <w:r>
        <w:rPr>
          <w:rtl/>
          <w:cs/>
          <w:lang w:val="ar_AE" w:bidi="ar_AE"/>
        </w:rPr>
        <w:t>33:8–11</w:t>
      </w:r>
      <w:r>
        <w:rPr>
          <w:rtl/>
          <w:cs/>
          <w:lang w:val="ar_AE" w:bidi="ar_AE"/>
        </w:rPr>
        <w:t>). يقدِّمُ المزمور رجاءً للخطاةِ المغفورِ لهم (</w:t>
      </w:r>
      <w:r>
        <w:rPr>
          <w:rtl/>
          <w:cs/>
          <w:lang w:val="ar_AE" w:bidi="ar_AE"/>
        </w:rPr>
        <w:t>المزمور 32</w:t>
      </w:r>
      <w:r>
        <w:rPr>
          <w:rtl/>
          <w:cs/>
          <w:lang w:val="ar_AE" w:bidi="ar_AE"/>
        </w:rPr>
        <w:t>) بأنه يمكن لهم أن يعيشوا حَياةً جَدِيدَةً في مَخَافَةِ الرَّبِّ وفي ظِلِّ الحِمَايَةِ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4:33–7</w:t>
      </w:r>
      <w:r>
        <w:rPr>
          <w:rtl/>
          <w:cs/>
          <w:lang w:val="ar_AE" w:bidi="ar_AE"/>
        </w:rPr>
      </w:r>
    </w:p>
    <w:p>
      <w:pPr>
        <w:bidi/>
      </w:pPr>
      <w:r>
        <w:rPr>
          <w:rtl/>
          <w:cs/>
          <w:lang w:val="ar_AE" w:bidi="ar_AE"/>
        </w:rPr>
      </w:r>
      <w:r>
        <w:rPr>
          <w:rtl/>
          <w:cs/>
          <w:lang w:val="ar_AE" w:bidi="ar_AE"/>
        </w:rPr>
        <w:t>تَكْشِفُ كلِمَةُ الله عن شخصِهِ وعن قُدْرَتِهِ.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7:33</w:t>
      </w:r>
      <w:r>
        <w:rPr>
          <w:rtl/>
          <w:cs/>
          <w:lang w:val="ar_AE" w:bidi="ar_AE"/>
        </w:rPr>
      </w:r>
    </w:p>
    <w:p>
      <w:pPr>
        <w:bidi/>
      </w:pPr>
      <w:r>
        <w:rPr>
          <w:rtl/>
          <w:cs/>
          <w:lang w:val="ar_AE" w:bidi="ar_AE"/>
        </w:rPr>
      </w:r>
      <w:r>
        <w:rPr>
          <w:rtl/>
          <w:cs/>
          <w:lang w:val="ar_AE" w:bidi="ar_AE"/>
        </w:rPr>
        <w:t xml:space="preserve">كانَتْ الأممُ المحيطة بِشَعْبِ إسرائيل تَعْتَقِدُ أن البَحْرَ يمْتَلِكُ قُوَّةً إِلَهِيَّةً، لكنه يخضَعُ لسيادَةِ الله، في إطارِ الحُدودِ التي وَضَعَها الله له (انْظُرْ </w:t>
      </w:r>
      <w:r>
        <w:rPr>
          <w:rtl/>
          <w:cs/>
          <w:lang w:val="ar_AE" w:bidi="ar_AE"/>
        </w:rPr>
        <w:t>104:8–10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8:33</w:t>
      </w:r>
      <w:r>
        <w:rPr>
          <w:rtl/>
          <w:cs/>
          <w:lang w:val="ar_AE" w:bidi="ar_AE"/>
        </w:rPr>
      </w:r>
    </w:p>
    <w:p>
      <w:pPr>
        <w:bidi/>
      </w:pPr>
      <w:r>
        <w:rPr>
          <w:rtl/>
          <w:cs/>
          <w:lang w:val="ar_AE" w:bidi="ar_AE"/>
        </w:rPr>
      </w:r>
      <w:r>
        <w:rPr>
          <w:rtl/>
          <w:cs/>
          <w:lang w:val="ar_AE" w:bidi="ar_AE"/>
        </w:rPr>
        <w:t>تَمْتَدُّ قُدْرَةُ الرَّبُّ إلى جميعِ الأُمَمِ (</w:t>
      </w:r>
      <w:r>
        <w:rPr>
          <w:rtl/>
          <w:cs/>
          <w:lang w:val="ar_AE" w:bidi="ar_AE"/>
        </w:rPr>
        <w:t>انظر التعليق على الآية الثانية</w:t>
      </w:r>
      <w:r>
        <w:rPr>
          <w:rtl/>
          <w:cs/>
          <w:lang w:val="ar_AE" w:bidi="ar_AE"/>
        </w:rPr>
        <w:t xml:space="preserve">؛ </w:t>
      </w:r>
      <w:r>
        <w:rPr>
          <w:rtl/>
          <w:cs/>
          <w:lang w:val="ar_AE" w:bidi="ar_AE"/>
        </w:rPr>
        <w:t>96:1–3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8:33–11</w:t>
      </w:r>
      <w:r>
        <w:rPr>
          <w:rtl/>
          <w:cs/>
          <w:lang w:val="ar_AE" w:bidi="ar_AE"/>
        </w:rPr>
      </w:r>
    </w:p>
    <w:p>
      <w:pPr>
        <w:bidi/>
      </w:pPr>
      <w:r>
        <w:rPr>
          <w:rtl/>
          <w:cs/>
          <w:lang w:val="ar_AE" w:bidi="ar_AE"/>
        </w:rPr>
      </w:r>
      <w:r>
        <w:rPr>
          <w:rtl/>
          <w:cs/>
          <w:lang w:val="ar_AE" w:bidi="ar_AE"/>
        </w:rPr>
        <w:t>تبدأ مخافةُ الرَّبِّ بالرَّهْبَةِ من الله ومن كلِمَتِهِ القَدْيرَة. لقد خلقَتْ كَلِمَتُهُ كلَّ شيءٍ وهي مستمرة في تنظيمِ وَدَعْمِ بَقَاءِ الخليقة. يُبْطِلُ الرَّبُّ مقاصد الناس الذين يقاومون 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10:33</w:t>
      </w:r>
      <w:r>
        <w:rPr>
          <w:rtl/>
          <w:cs/>
          <w:lang w:val="ar_AE" w:bidi="ar_AE"/>
        </w:rPr>
      </w:r>
    </w:p>
    <w:p>
      <w:pPr>
        <w:bidi/>
      </w:pPr>
      <w:r>
        <w:rPr>
          <w:rtl/>
          <w:cs/>
          <w:lang w:val="ar_AE" w:bidi="ar_AE"/>
        </w:rPr>
      </w:r>
      <w:r>
        <w:rPr>
          <w:rtl/>
          <w:cs/>
          <w:lang w:val="ar_AE" w:bidi="ar_AE"/>
        </w:rPr>
        <w:t xml:space="preserve">لا تقومُ خُطَطَ ومَكَائِدَ الأقوياءِ إلا بمشيئَةِ الله (انْظُرْ </w:t>
      </w:r>
      <w:r>
        <w:rPr>
          <w:rtl/>
          <w:cs/>
          <w:lang w:val="ar_AE" w:bidi="ar_AE"/>
        </w:rPr>
        <w:t>إِشَعْيَاء 8:9–10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11:33</w:t>
      </w:r>
      <w:r>
        <w:rPr>
          <w:rtl/>
          <w:cs/>
          <w:lang w:val="ar_AE" w:bidi="ar_AE"/>
        </w:rPr>
      </w:r>
    </w:p>
    <w:p>
      <w:pPr>
        <w:bidi/>
      </w:pPr>
      <w:r>
        <w:rPr>
          <w:rtl/>
          <w:cs/>
          <w:lang w:val="ar_AE" w:bidi="ar_AE"/>
        </w:rPr>
      </w:r>
      <w:r>
        <w:rPr>
          <w:rtl/>
          <w:cs/>
          <w:lang w:val="ar_AE" w:bidi="ar_AE"/>
        </w:rPr>
        <w:t>لا تزال كلمةُ الله تحفظُ نِظَامَ الخَلِيقَةِ وسوف تسْتَمِرُ في ذلك إلى الأَبَدِ. • مَقَاصِدُ الله رائعةٌ (</w:t>
      </w:r>
      <w:r>
        <w:rPr>
          <w:rtl/>
          <w:cs/>
          <w:lang w:val="ar_AE" w:bidi="ar_AE"/>
        </w:rPr>
        <w:t>40:5</w:t>
      </w:r>
      <w:r>
        <w:rPr>
          <w:rtl/>
          <w:cs/>
          <w:lang w:val="ar_AE" w:bidi="ar_AE"/>
        </w:rPr>
        <w:t xml:space="preserve">؛ </w:t>
      </w:r>
      <w:r>
        <w:rPr>
          <w:rtl/>
          <w:cs/>
          <w:lang w:val="ar_AE" w:bidi="ar_AE"/>
        </w:rPr>
        <w:t>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12:33</w:t>
      </w:r>
      <w:r>
        <w:rPr>
          <w:rtl/>
          <w:cs/>
          <w:lang w:val="ar_AE" w:bidi="ar_AE"/>
        </w:rPr>
      </w:r>
    </w:p>
    <w:p>
      <w:pPr>
        <w:bidi/>
      </w:pPr>
      <w:r>
        <w:rPr>
          <w:rtl/>
          <w:cs/>
          <w:lang w:val="ar_AE" w:bidi="ar_AE"/>
        </w:rPr>
      </w:r>
      <w:r>
        <w:rPr>
          <w:rtl/>
          <w:cs/>
          <w:lang w:val="ar_AE" w:bidi="ar_AE"/>
        </w:rPr>
        <w:t xml:space="preserve">الأشخاصُ الذين يتَّقُون الله مختارون باعتبارهم ميراثَه (انْظُرْ </w:t>
      </w:r>
      <w:r>
        <w:rPr>
          <w:rtl/>
          <w:cs/>
          <w:lang w:val="ar_AE" w:bidi="ar_AE"/>
        </w:rPr>
        <w:t>33:13–19</w:t>
      </w:r>
      <w:r>
        <w:rPr>
          <w:rtl/>
          <w:cs/>
          <w:lang w:val="ar_AE" w:bidi="ar_AE"/>
        </w:rPr>
        <w:t>)؛ يسْتَبْعِدُ هذا الأشخاص المتمَرِّدِين (</w:t>
      </w:r>
      <w:r>
        <w:rPr>
          <w:rtl/>
          <w:cs/>
          <w:lang w:val="ar_AE" w:bidi="ar_AE"/>
        </w:rPr>
        <w:t>78:62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13:33–19</w:t>
      </w:r>
      <w:r>
        <w:rPr>
          <w:rtl/>
          <w:cs/>
          <w:lang w:val="ar_AE" w:bidi="ar_AE"/>
        </w:rPr>
      </w:r>
    </w:p>
    <w:p>
      <w:pPr>
        <w:bidi/>
      </w:pPr>
      <w:r>
        <w:rPr>
          <w:rtl/>
          <w:cs/>
          <w:lang w:val="ar_AE" w:bidi="ar_AE"/>
        </w:rPr>
      </w:r>
      <w:r>
        <w:rPr>
          <w:rtl/>
          <w:cs/>
          <w:lang w:val="ar_AE" w:bidi="ar_AE"/>
        </w:rPr>
        <w:t xml:space="preserve">من السَّمَاواتِ، يَنْظُرَ الرَّبُّ الكُلَّ، ويهتمُّ بكلَّ من يَتَّقِيه (انْظُرْ </w:t>
      </w:r>
      <w:r>
        <w:rPr>
          <w:rtl/>
          <w:cs/>
          <w:lang w:val="ar_AE" w:bidi="ar_AE"/>
        </w:rPr>
        <w:t>14:2–3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16:33–17</w:t>
      </w:r>
      <w:r>
        <w:rPr>
          <w:rtl/>
          <w:cs/>
          <w:lang w:val="ar_AE" w:bidi="ar_AE"/>
        </w:rPr>
      </w:r>
    </w:p>
    <w:p>
      <w:pPr>
        <w:bidi/>
      </w:pPr>
      <w:r>
        <w:rPr>
          <w:rtl/>
          <w:cs/>
          <w:lang w:val="ar_AE" w:bidi="ar_AE"/>
        </w:rPr>
      </w:r>
      <w:r>
        <w:rPr>
          <w:b/>
          <w:rtl/>
          <w:cs/>
          <w:lang w:val="ar_AE" w:bidi="ar_AE"/>
        </w:rPr>
        <w:t xml:space="preserve">كَثْرَة الْجَيْشِ </w:t>
      </w:r>
      <w:r>
        <w:rPr>
          <w:rtl/>
          <w:cs/>
          <w:lang w:val="ar_AE" w:bidi="ar_AE"/>
        </w:rPr>
        <w:t xml:space="preserve">... </w:t>
      </w:r>
      <w:r>
        <w:rPr>
          <w:b/>
          <w:rtl/>
          <w:cs/>
          <w:lang w:val="ar_AE" w:bidi="ar_AE"/>
        </w:rPr>
        <w:t>عِظَمِ الْقُوَّةِ</w:t>
      </w:r>
      <w:r>
        <w:rPr>
          <w:rtl/>
          <w:cs/>
          <w:lang w:val="ar_AE" w:bidi="ar_AE"/>
        </w:rPr>
        <w:t xml:space="preserve">. ... </w:t>
      </w:r>
      <w:r>
        <w:rPr>
          <w:b/>
          <w:rtl/>
          <w:cs/>
          <w:lang w:val="ar_AE" w:bidi="ar_AE"/>
        </w:rPr>
        <w:t>الْفَرَسُ</w:t>
      </w:r>
      <w:r>
        <w:rPr>
          <w:rtl/>
          <w:cs/>
          <w:lang w:val="ar_AE" w:bidi="ar_AE"/>
        </w:rPr>
        <w:t xml:space="preserve">: حتى القُدْرَة العَسْكَرِيَّة تحت سيادة الله وسلطانه (انْظُرْ </w:t>
      </w:r>
      <w:r>
        <w:rPr>
          <w:rtl/>
          <w:cs/>
          <w:lang w:val="ar_AE" w:bidi="ar_AE"/>
        </w:rPr>
        <w:t>33:10–11</w:t>
      </w:r>
      <w:r>
        <w:rPr>
          <w:rtl/>
          <w:cs/>
          <w:lang w:val="ar_AE" w:bidi="ar_AE"/>
        </w:rPr>
        <w:t xml:space="preserve">؛ </w:t>
      </w:r>
      <w:r>
        <w:rPr>
          <w:rtl/>
          <w:cs/>
          <w:lang w:val="ar_AE" w:bidi="ar_AE"/>
        </w:rPr>
        <w:t>الجامعة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18:33</w:t>
      </w:r>
      <w:r>
        <w:rPr>
          <w:rtl/>
          <w:cs/>
          <w:lang w:val="ar_AE" w:bidi="ar_AE"/>
        </w:rPr>
      </w:r>
    </w:p>
    <w:p>
      <w:pPr>
        <w:bidi/>
      </w:pPr>
      <w:r>
        <w:rPr>
          <w:rtl/>
          <w:cs/>
          <w:lang w:val="ar_AE" w:bidi="ar_AE"/>
        </w:rPr>
      </w:r>
      <w:r>
        <w:rPr>
          <w:rtl/>
          <w:cs/>
          <w:lang w:val="ar_AE" w:bidi="ar_AE"/>
        </w:rPr>
        <w:t>الله يُراقِبُ كلَّ من يعيشون حَسَبِ مَشُورَتِهِ (</w:t>
      </w:r>
      <w:r>
        <w:rPr>
          <w:rtl/>
          <w:cs/>
          <w:lang w:val="ar_AE" w:bidi="ar_AE"/>
        </w:rPr>
        <w:t>32:8</w:t>
      </w:r>
      <w:r>
        <w:rPr>
          <w:rtl/>
          <w:cs/>
          <w:lang w:val="ar_AE" w:bidi="ar_AE"/>
        </w:rPr>
        <w:t>). يحمِيهم، يُنْقِذُهُم، ويَبْقَى قريبًا منهم (</w:t>
      </w:r>
      <w:r>
        <w:rPr>
          <w:rtl/>
          <w:cs/>
          <w:lang w:val="ar_AE" w:bidi="ar_AE"/>
        </w:rPr>
        <w:t>34:15–22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20:33–22</w:t>
      </w:r>
      <w:r>
        <w:rPr>
          <w:rtl/>
          <w:cs/>
          <w:lang w:val="ar_AE" w:bidi="ar_AE"/>
        </w:rPr>
      </w:r>
    </w:p>
    <w:p>
      <w:pPr>
        <w:bidi/>
      </w:pPr>
      <w:r>
        <w:rPr>
          <w:rtl/>
          <w:cs/>
          <w:lang w:val="ar_AE" w:bidi="ar_AE"/>
        </w:rPr>
      </w:r>
      <w:r>
        <w:rPr>
          <w:rtl/>
          <w:cs/>
          <w:lang w:val="ar_AE" w:bidi="ar_AE"/>
        </w:rPr>
        <w:t>يَتَجَاوَبُ الأَتْقَياءُ مع هذه الرُّؤْيَةِ الرَّائِعَةِ عن قُدْرَةِ الله في الخليقَةِ وفي شؤون العالم بتأكيدِ ثِقَتِهم، والتزامهم، وفَرَحِهم ورجائِهِم أثناء صَلاتِهِم وانتظارِهم للخَلاص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22:33</w:t>
      </w:r>
      <w:r>
        <w:rPr>
          <w:rtl/>
          <w:cs/>
          <w:lang w:val="ar_AE" w:bidi="ar_AE"/>
        </w:rPr>
      </w:r>
    </w:p>
    <w:p>
      <w:pPr>
        <w:bidi/>
      </w:pPr>
      <w:r>
        <w:rPr>
          <w:rtl/>
          <w:cs/>
          <w:lang w:val="ar_AE" w:bidi="ar_AE"/>
        </w:rPr>
      </w:r>
      <w:r>
        <w:rPr>
          <w:rtl/>
          <w:cs/>
          <w:lang w:val="ar_AE" w:bidi="ar_AE"/>
        </w:rPr>
        <w:t>بِاسْتِخْدَامِ التَّلاعُبِ بالمُفْرَداتِ، يُقَارِنُ المُرَنِّمُ بين رجاءِ شعبِهِ الراسخ في الرَّبِّ (بالعبرية: يِحَلْنو من فِعْل يَاحَل)، وبين القُوَّة المُفْتَرَضَة (</w:t>
      </w:r>
      <w:r>
        <w:rPr>
          <w:rtl/>
          <w:cs/>
          <w:lang w:val="ar_AE" w:bidi="ar_AE"/>
        </w:rPr>
        <w:t>33:17</w:t>
      </w:r>
      <w:r>
        <w:rPr>
          <w:rtl/>
          <w:cs/>
          <w:lang w:val="ar_AE" w:bidi="ar_AE"/>
        </w:rPr>
        <w:t>، بالعبرية: حَايِلْ) لخيول الحرب التي للأَشْرارِ.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1:34</w:t>
      </w:r>
      <w:r>
        <w:rPr>
          <w:rtl/>
          <w:cs/>
          <w:lang w:val="ar_AE" w:bidi="ar_AE"/>
        </w:rPr>
      </w:r>
    </w:p>
    <w:p>
      <w:pPr>
        <w:bidi/>
      </w:pPr>
      <w:r>
        <w:rPr>
          <w:rtl/>
          <w:cs/>
          <w:lang w:val="ar_AE" w:bidi="ar_AE"/>
        </w:rPr>
      </w:r>
      <w:r>
        <w:rPr>
          <w:rtl/>
          <w:cs/>
          <w:lang w:val="ar_AE" w:bidi="ar_AE"/>
        </w:rPr>
        <w:t xml:space="preserve">أَبِيمَالِكَ لَقَبٌ آخر لأَخِيش (انْظُرْ </w:t>
      </w:r>
      <w:r>
        <w:rPr>
          <w:rtl/>
          <w:cs/>
          <w:lang w:val="ar_AE" w:bidi="ar_AE"/>
        </w:rPr>
        <w:t>1 صَمُوئِيل 21:10–15</w:t>
      </w:r>
      <w:r>
        <w:rPr>
          <w:rtl/>
          <w:cs/>
          <w:lang w:val="ar_AE" w:bidi="ar_AE"/>
        </w:rPr>
        <w:t>). لا يُظْهِرُ نَصُّ المزمور أيَّ ارتباطٍ وَاضِحٍ بهذا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1:34–3</w:t>
      </w:r>
      <w:r>
        <w:rPr>
          <w:rtl/>
          <w:cs/>
          <w:lang w:val="ar_AE" w:bidi="ar_AE"/>
        </w:rPr>
      </w:r>
    </w:p>
    <w:p>
      <w:pPr>
        <w:bidi/>
      </w:pPr>
      <w:r>
        <w:rPr>
          <w:rtl/>
          <w:cs/>
          <w:lang w:val="ar_AE" w:bidi="ar_AE"/>
        </w:rPr>
      </w:r>
      <w:r>
        <w:rPr>
          <w:rtl/>
          <w:cs/>
          <w:lang w:val="ar_AE" w:bidi="ar_AE"/>
        </w:rPr>
        <w:t>يَحُثُّ المُرَنِّمُ اليائِسِين للانْضِمَامِ إليه في 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1:34–22</w:t>
      </w:r>
      <w:r>
        <w:rPr>
          <w:rtl/>
          <w:cs/>
          <w:lang w:val="ar_AE" w:bidi="ar_AE"/>
        </w:rPr>
      </w:r>
    </w:p>
    <w:p>
      <w:pPr>
        <w:bidi/>
      </w:pPr>
      <w:r>
        <w:rPr>
          <w:rtl/>
          <w:cs/>
          <w:lang w:val="ar_AE" w:bidi="ar_AE"/>
        </w:rPr>
      </w:r>
      <w:r>
        <w:rPr>
          <w:rtl/>
          <w:cs/>
          <w:lang w:val="ar_AE" w:bidi="ar_AE"/>
        </w:rPr>
        <w:t>يَنْطَوي مزمُورُ الحكمَةِ هذا على ترنِيمَةِ شُكْرٍ (</w:t>
      </w:r>
      <w:r>
        <w:rPr>
          <w:rtl/>
          <w:cs/>
          <w:lang w:val="ar_AE" w:bidi="ar_AE"/>
        </w:rPr>
        <w:t>34:1–7</w:t>
      </w:r>
      <w:r>
        <w:rPr>
          <w:rtl/>
          <w:cs/>
          <w:lang w:val="ar_AE" w:bidi="ar_AE"/>
        </w:rPr>
        <w:t>) تحتفِي برعاية الرَّبِّ وحمايتِهِ للأتقياء المتألمين. كما تحتوي على دعوةٍ للحِكْمَةِ (</w:t>
      </w:r>
      <w:r>
        <w:rPr>
          <w:rtl/>
          <w:cs/>
          <w:lang w:val="ar_AE" w:bidi="ar_AE"/>
        </w:rPr>
        <w:t>34:8–14</w:t>
      </w:r>
      <w:r>
        <w:rPr>
          <w:rtl/>
          <w:cs/>
          <w:lang w:val="ar_AE" w:bidi="ar_AE"/>
        </w:rPr>
        <w:t>) مع شَرْحٍ لهذه الحكمَةِ فيما يرتبط بعناية الرَّبِّ للمساكين والمتألمين بسبب الأشرار (</w:t>
      </w:r>
      <w:r>
        <w:rPr>
          <w:rtl/>
          <w:cs/>
          <w:lang w:val="ar_AE" w:bidi="ar_AE"/>
        </w:rPr>
        <w:t>34:15–22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5:34–6</w:t>
      </w:r>
      <w:r>
        <w:rPr>
          <w:rtl/>
          <w:cs/>
          <w:lang w:val="ar_AE" w:bidi="ar_AE"/>
        </w:rPr>
      </w:r>
    </w:p>
    <w:p>
      <w:pPr>
        <w:bidi/>
      </w:pPr>
      <w:r>
        <w:rPr>
          <w:rtl/>
          <w:cs/>
          <w:lang w:val="ar_AE" w:bidi="ar_AE"/>
        </w:rPr>
      </w:r>
      <w:r>
        <w:rPr>
          <w:rtl/>
          <w:cs/>
          <w:lang w:val="ar_AE" w:bidi="ar_AE"/>
        </w:rPr>
        <w:t>يَحْكي المُرَنِّمُ عن اختباراتِهِ بشأن الصَّلاةِ المُسْتَجَابَةِ.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7:34</w:t>
      </w:r>
      <w:r>
        <w:rPr>
          <w:rtl/>
          <w:cs/>
          <w:lang w:val="ar_AE" w:bidi="ar_AE"/>
        </w:rPr>
      </w:r>
    </w:p>
    <w:p>
      <w:pPr>
        <w:bidi/>
      </w:pPr>
      <w:r>
        <w:rPr>
          <w:rtl/>
          <w:cs/>
          <w:lang w:val="ar_AE" w:bidi="ar_AE"/>
        </w:rPr>
      </w:r>
      <w:r>
        <w:rPr>
          <w:rtl/>
          <w:cs/>
          <w:lang w:val="ar_AE" w:bidi="ar_AE"/>
        </w:rPr>
        <w:t>مَلاكُ الرَّبِّ يُمَثِّلُ حُضُور الرَّبِّ أثناء ترحال الشَّعْبِ في البَرِّيَّةِ. فقد حَمَى إسرائيل من جيوشِ مِصْر (</w:t>
      </w:r>
      <w:r>
        <w:rPr>
          <w:rtl/>
          <w:cs/>
          <w:lang w:val="ar_AE" w:bidi="ar_AE"/>
        </w:rPr>
        <w:t>الخروج 14:19–20</w:t>
      </w:r>
      <w:r>
        <w:rPr>
          <w:rtl/>
          <w:cs/>
          <w:lang w:val="ar_AE" w:bidi="ar_AE"/>
        </w:rPr>
        <w:t>)، وسوف يَحْرُسُ جميعَ الأتقياءِ (</w:t>
      </w:r>
      <w:r>
        <w:rPr>
          <w:rtl/>
          <w:cs/>
          <w:lang w:val="ar_AE" w:bidi="ar_AE"/>
        </w:rPr>
        <w:t>المزمور 91:11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8:34–14</w:t>
      </w:r>
      <w:r>
        <w:rPr>
          <w:rtl/>
          <w:cs/>
          <w:lang w:val="ar_AE" w:bidi="ar_AE"/>
        </w:rPr>
      </w:r>
    </w:p>
    <w:p>
      <w:pPr>
        <w:bidi/>
      </w:pPr>
      <w:r>
        <w:rPr>
          <w:rtl/>
          <w:cs/>
          <w:lang w:val="ar_AE" w:bidi="ar_AE"/>
        </w:rPr>
      </w:r>
      <w:r>
        <w:rPr>
          <w:rtl/>
          <w:cs/>
          <w:lang w:val="ar_AE" w:bidi="ar_AE"/>
        </w:rPr>
        <w:t>يشجِّعُ هذا التَّقِيُّ الجميعَ على طَلَبِ الحِكْمَةِ، ومخافَةِ الرَّبِّ، ووَضْعِ أنفسهم تحتَ حمايَةِ مَلاكِ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9:34–10</w:t>
      </w:r>
      <w:r>
        <w:rPr>
          <w:rtl/>
          <w:cs/>
          <w:lang w:val="ar_AE" w:bidi="ar_AE"/>
        </w:rPr>
      </w:r>
    </w:p>
    <w:p>
      <w:pPr>
        <w:bidi/>
      </w:pPr>
      <w:r>
        <w:rPr>
          <w:rtl/>
          <w:cs/>
          <w:lang w:val="ar_AE" w:bidi="ar_AE"/>
        </w:rPr>
      </w:r>
      <w:r>
        <w:rPr>
          <w:rtl/>
          <w:cs/>
          <w:lang w:val="ar_AE" w:bidi="ar_AE"/>
        </w:rPr>
        <w:t xml:space="preserve">تَنْطَوِي مخافةُ الرَّبِّ على التبجيلِ والتقديرِ، وتُحَفِّزُ على حياةِ الحِكْمَةِ (انْظُرْ </w:t>
      </w:r>
      <w:r>
        <w:rPr>
          <w:rtl/>
          <w:cs/>
          <w:lang w:val="ar_AE" w:bidi="ar_AE"/>
        </w:rPr>
        <w:t>الأمثال 1:7</w:t>
      </w:r>
      <w:r>
        <w:rPr>
          <w:rtl/>
          <w:cs/>
          <w:lang w:val="ar_AE" w:bidi="ar_AE"/>
        </w:rPr>
        <w:t xml:space="preserve">؛ </w:t>
      </w:r>
      <w:r>
        <w:rPr>
          <w:rtl/>
          <w:cs/>
          <w:lang w:val="ar_AE" w:bidi="ar_AE"/>
        </w:rPr>
        <w:t>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11:34</w:t>
      </w:r>
      <w:r>
        <w:rPr>
          <w:rtl/>
          <w:cs/>
          <w:lang w:val="ar_AE" w:bidi="ar_AE"/>
        </w:rPr>
      </w:r>
    </w:p>
    <w:p>
      <w:pPr>
        <w:bidi/>
      </w:pPr>
      <w:r>
        <w:rPr>
          <w:rtl/>
          <w:cs/>
          <w:lang w:val="ar_AE" w:bidi="ar_AE"/>
        </w:rPr>
      </w:r>
      <w:r>
        <w:rPr>
          <w:rtl/>
          <w:cs/>
          <w:lang w:val="ar_AE" w:bidi="ar_AE"/>
        </w:rPr>
        <w:t>أيُّ امْرِءٍ يستَمِعُ، حتى الأطفال</w:t>
      </w:r>
      <w:r>
        <w:rPr>
          <w:i/>
          <w:rtl/>
          <w:cs/>
          <w:lang w:val="ar_AE" w:bidi="ar_AE"/>
        </w:rPr>
        <w:t xml:space="preserve"> </w:t>
      </w:r>
      <w:r>
        <w:rPr>
          <w:rtl/>
          <w:cs/>
          <w:lang w:val="ar_AE" w:bidi="ar_AE"/>
        </w:rPr>
        <w:t>بوسعِهِ أن يَصِيرَ تابِعًا حَكِيمًا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11:34–13</w:t>
      </w:r>
      <w:r>
        <w:rPr>
          <w:rtl/>
          <w:cs/>
          <w:lang w:val="ar_AE" w:bidi="ar_AE"/>
        </w:rPr>
      </w:r>
    </w:p>
    <w:p>
      <w:pPr>
        <w:bidi/>
      </w:pPr>
      <w:r>
        <w:rPr>
          <w:rtl/>
          <w:cs/>
          <w:lang w:val="ar_AE" w:bidi="ar_AE"/>
        </w:rPr>
      </w:r>
      <w:r>
        <w:rPr>
          <w:rtl/>
          <w:cs/>
          <w:lang w:val="ar_AE" w:bidi="ar_AE"/>
        </w:rPr>
        <w:t>تتألَّفُ الحِكْمَةُ من ثلاثَةِ عناصِر: مخافةِ الرَّبِّ (</w:t>
      </w:r>
      <w:r>
        <w:rPr>
          <w:rtl/>
          <w:cs/>
          <w:lang w:val="ar_AE" w:bidi="ar_AE"/>
        </w:rPr>
        <w:t>34:11</w:t>
      </w:r>
      <w:r>
        <w:rPr>
          <w:rtl/>
          <w:cs/>
          <w:lang w:val="ar_AE" w:bidi="ar_AE"/>
        </w:rPr>
        <w:t>)، ورَفْضِ الشَّرِّ (</w:t>
      </w:r>
      <w:r>
        <w:rPr>
          <w:rtl/>
          <w:cs/>
          <w:lang w:val="ar_AE" w:bidi="ar_AE"/>
        </w:rPr>
        <w:t>34:13</w:t>
      </w:r>
      <w:r>
        <w:rPr>
          <w:rtl/>
          <w:cs/>
          <w:lang w:val="ar_AE" w:bidi="ar_AE"/>
        </w:rPr>
        <w:t>)، فِعْلِ الخير (</w:t>
      </w:r>
      <w:r>
        <w:rPr>
          <w:rtl/>
          <w:cs/>
          <w:lang w:val="ar_AE" w:bidi="ar_AE"/>
        </w:rPr>
        <w:t>34:14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12:34–16</w:t>
      </w:r>
      <w:r>
        <w:rPr>
          <w:rtl/>
          <w:cs/>
          <w:lang w:val="ar_AE" w:bidi="ar_AE"/>
        </w:rPr>
      </w:r>
    </w:p>
    <w:p>
      <w:pPr>
        <w:bidi/>
      </w:pPr>
      <w:r>
        <w:rPr>
          <w:rtl/>
          <w:cs/>
          <w:lang w:val="ar_AE" w:bidi="ar_AE"/>
        </w:rPr>
      </w:r>
      <w:r>
        <w:rPr>
          <w:rtl/>
          <w:cs/>
          <w:lang w:val="ar_AE" w:bidi="ar_AE"/>
        </w:rPr>
        <w:t>اقْتَبَسَ الرَّسُول بُطْرُس هذا المقطعَ في تعالِيمِهِ من أجلِ الحياةِ الهادِئَةِ المُسَالِمَةِ (</w:t>
      </w:r>
      <w:r>
        <w:rPr>
          <w:rtl/>
          <w:cs/>
          <w:lang w:val="ar_AE" w:bidi="ar_AE"/>
        </w:rPr>
        <w:t>1 بُطْرُس 3:10–12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13:34</w:t>
      </w:r>
      <w:r>
        <w:rPr>
          <w:rtl/>
          <w:cs/>
          <w:lang w:val="ar_AE" w:bidi="ar_AE"/>
        </w:rPr>
      </w:r>
    </w:p>
    <w:p>
      <w:pPr>
        <w:bidi/>
      </w:pPr>
      <w:r>
        <w:rPr>
          <w:rtl/>
          <w:cs/>
          <w:lang w:val="ar_AE" w:bidi="ar_AE"/>
        </w:rPr>
      </w:r>
      <w:r>
        <w:rPr>
          <w:rtl/>
          <w:cs/>
          <w:lang w:val="ar_AE" w:bidi="ar_AE"/>
        </w:rPr>
        <w:t xml:space="preserve">الشعبُ التَّقِيُّ يَضْبُطُ كلماتِهِ؛ المُتَحَدِّثُون بالشَّرِّ والمُتَكَلِّمُون بالكَذِبِ حَمْقَى (اُنْظُرْ </w:t>
      </w:r>
      <w:r>
        <w:rPr>
          <w:rtl/>
          <w:cs/>
          <w:lang w:val="ar_AE" w:bidi="ar_AE"/>
        </w:rPr>
        <w:t>10:7</w:t>
      </w:r>
      <w:r>
        <w:rPr>
          <w:rtl/>
          <w:cs/>
          <w:lang w:val="ar_AE" w:bidi="ar_AE"/>
        </w:rPr>
        <w:t xml:space="preserve">؛ قارن </w:t>
      </w:r>
      <w:r>
        <w:rPr>
          <w:rtl/>
          <w:cs/>
          <w:lang w:val="ar_AE" w:bidi="ar_AE"/>
        </w:rPr>
        <w:t>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14:34</w:t>
      </w:r>
      <w:r>
        <w:rPr>
          <w:rtl/>
          <w:cs/>
          <w:lang w:val="ar_AE" w:bidi="ar_AE"/>
        </w:rPr>
      </w:r>
    </w:p>
    <w:p>
      <w:pPr>
        <w:bidi/>
      </w:pPr>
      <w:r>
        <w:rPr>
          <w:rtl/>
          <w:cs/>
          <w:lang w:val="ar_AE" w:bidi="ar_AE"/>
        </w:rPr>
      </w:r>
      <w:r>
        <w:rPr>
          <w:rtl/>
          <w:cs/>
          <w:lang w:val="ar_AE" w:bidi="ar_AE"/>
        </w:rPr>
        <w:t xml:space="preserve">طَرِيقُ السَّلامِ تُؤَدِّي إلى التَّناغُمِ والنِّظَامِ، أما الشَّرُّ فَيُدَمِّرْهُما (اُنْظُر </w:t>
      </w:r>
      <w:r>
        <w:rPr>
          <w:rtl/>
          <w:cs/>
          <w:lang w:val="ar_AE" w:bidi="ar_AE"/>
        </w:rPr>
        <w:t>37:11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15:34–16</w:t>
      </w:r>
      <w:r>
        <w:rPr>
          <w:rtl/>
          <w:cs/>
          <w:lang w:val="ar_AE" w:bidi="ar_AE"/>
        </w:rPr>
      </w:r>
    </w:p>
    <w:p>
      <w:pPr>
        <w:bidi/>
      </w:pPr>
      <w:r>
        <w:rPr>
          <w:rtl/>
          <w:cs/>
          <w:lang w:val="ar_AE" w:bidi="ar_AE"/>
        </w:rPr>
      </w:r>
      <w:r>
        <w:rPr>
          <w:rtl/>
          <w:cs/>
          <w:lang w:val="ar_AE" w:bidi="ar_AE"/>
        </w:rPr>
        <w:t>يُمَيِّزُ الرَّبُّ بين الحُكَمَاءِ والجُهَّالِ؛ فيُظْهِرُ اهتمامَهُ بالحُكَمَاءِ بإنقاذِهِم من الضيقِ (</w:t>
      </w:r>
      <w:r>
        <w:rPr>
          <w:rtl/>
          <w:cs/>
          <w:lang w:val="ar_AE" w:bidi="ar_AE"/>
        </w:rPr>
        <w:t>34:15</w:t>
      </w:r>
      <w:r>
        <w:rPr>
          <w:rtl/>
          <w:cs/>
          <w:lang w:val="ar_AE" w:bidi="ar_AE"/>
        </w:rPr>
        <w:t xml:space="preserve">، </w:t>
      </w:r>
      <w:r>
        <w:rPr>
          <w:rtl/>
          <w:cs/>
          <w:lang w:val="ar_AE" w:bidi="ar_AE"/>
        </w:rPr>
        <w:t>17–20</w:t>
      </w:r>
      <w:r>
        <w:rPr>
          <w:rtl/>
          <w:cs/>
          <w:lang w:val="ar_AE" w:bidi="ar_AE"/>
        </w:rPr>
        <w:t>)، بينما يُدَمِّرُ الجُهَّالَ (</w:t>
      </w:r>
      <w:r>
        <w:rPr>
          <w:rtl/>
          <w:cs/>
          <w:lang w:val="ar_AE" w:bidi="ar_AE"/>
        </w:rPr>
        <w:t>34:16</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18:34</w:t>
      </w:r>
      <w:r>
        <w:rPr>
          <w:rtl/>
          <w:cs/>
          <w:lang w:val="ar_AE" w:bidi="ar_AE"/>
        </w:rPr>
      </w:r>
    </w:p>
    <w:p>
      <w:pPr>
        <w:bidi/>
      </w:pPr>
      <w:r>
        <w:rPr>
          <w:rtl/>
          <w:cs/>
          <w:lang w:val="ar_AE" w:bidi="ar_AE"/>
        </w:rPr>
      </w:r>
      <w:r>
        <w:rPr>
          <w:rtl/>
          <w:cs/>
          <w:lang w:val="ar_AE" w:bidi="ar_AE"/>
        </w:rPr>
        <w:t>من لديهم قلوبٌ منْكَسِرَةٌ يمتلكون روحَ انسحاقٍ عميقةً واتِّكَالٍ على الرَّبِّ. يَقْبَلُ الله هذه الروحَ كذبيحَةٍ لائِقَةٍ (</w:t>
      </w:r>
      <w:r>
        <w:rPr>
          <w:rtl/>
          <w:cs/>
          <w:lang w:val="ar_AE" w:bidi="ar_AE"/>
        </w:rPr>
        <w:t>51:17</w:t>
      </w:r>
      <w:r>
        <w:rPr>
          <w:rtl/>
          <w:cs/>
          <w:lang w:val="ar_AE" w:bidi="ar_AE"/>
        </w:rPr>
        <w:t>). يكرَهُ الأشرارُ أَصْحَابَ القُلوبِ المُنْكَسِرَةِ (</w:t>
      </w:r>
      <w:r>
        <w:rPr>
          <w:rtl/>
          <w:cs/>
          <w:lang w:val="ar_AE" w:bidi="ar_AE"/>
        </w:rPr>
        <w:t>109:16</w:t>
      </w:r>
      <w:r>
        <w:rPr>
          <w:rtl/>
          <w:cs/>
          <w:lang w:val="ar_AE" w:bidi="ar_AE"/>
        </w:rPr>
        <w:t>)، لكن الرَّبُّ يشفيهم (</w:t>
      </w:r>
      <w:r>
        <w:rPr>
          <w:rtl/>
          <w:cs/>
          <w:lang w:val="ar_AE" w:bidi="ar_AE"/>
        </w:rPr>
        <w:t>147:3</w:t>
      </w:r>
      <w:r>
        <w:rPr>
          <w:rtl/>
          <w:cs/>
          <w:lang w:val="ar_AE" w:bidi="ar_AE"/>
        </w:rPr>
        <w:t xml:space="preserve">؛ انْظُرْ </w:t>
      </w:r>
      <w:r>
        <w:rPr>
          <w:rtl/>
          <w:cs/>
          <w:lang w:val="ar_AE" w:bidi="ar_AE"/>
        </w:rPr>
        <w:t>إِشَعْيَاء 57:15</w:t>
      </w:r>
      <w:r>
        <w:rPr>
          <w:rtl/>
          <w:cs/>
          <w:lang w:val="ar_AE" w:bidi="ar_AE"/>
        </w:rPr>
        <w:t xml:space="preserve">؛ </w:t>
      </w:r>
      <w:r>
        <w:rPr>
          <w:rtl/>
          <w:cs/>
          <w:lang w:val="ar_AE" w:bidi="ar_AE"/>
        </w:rPr>
        <w:t>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19:34–22</w:t>
      </w:r>
      <w:r>
        <w:rPr>
          <w:rtl/>
          <w:cs/>
          <w:lang w:val="ar_AE" w:bidi="ar_AE"/>
        </w:rPr>
      </w:r>
    </w:p>
    <w:p>
      <w:pPr>
        <w:bidi/>
      </w:pPr>
      <w:r>
        <w:rPr>
          <w:rtl/>
          <w:cs/>
          <w:lang w:val="ar_AE" w:bidi="ar_AE"/>
        </w:rPr>
      </w:r>
      <w:r>
        <w:rPr>
          <w:rtl/>
          <w:cs/>
          <w:lang w:val="ar_AE" w:bidi="ar_AE"/>
        </w:rPr>
        <w:t>ربما يتألَّمُ الأتقياء، إلا أن الرَّبَّ سيكافئهم في النِّهايَةِ. في المقابِلِ، قد يزْدَهِرُ الأشرارُ لفترةٍ، لكن في النهايَةِ سَيَهْلَكُون (</w:t>
      </w:r>
      <w:r>
        <w:rPr>
          <w:rtl/>
          <w:cs/>
          <w:lang w:val="ar_AE" w:bidi="ar_AE"/>
        </w:rPr>
        <w:t>1:6</w:t>
      </w:r>
      <w:r>
        <w:rPr>
          <w:rtl/>
          <w:cs/>
          <w:lang w:val="ar_AE" w:bidi="ar_AE"/>
        </w:rPr>
        <w:t xml:space="preserve">؛ </w:t>
      </w:r>
      <w:r>
        <w:rPr>
          <w:rtl/>
          <w:cs/>
          <w:lang w:val="ar_AE" w:bidi="ar_AE"/>
        </w:rPr>
        <w:t>34:15–16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34:20</w:t>
      </w:r>
      <w:r>
        <w:rPr>
          <w:rtl/>
          <w:cs/>
          <w:lang w:val="ar_AE" w:bidi="ar_AE"/>
        </w:rPr>
      </w:r>
    </w:p>
    <w:p>
      <w:pPr>
        <w:bidi/>
      </w:pPr>
      <w:r>
        <w:rPr>
          <w:rtl/>
          <w:cs/>
          <w:lang w:val="ar_AE" w:bidi="ar_AE"/>
        </w:rPr>
      </w:r>
      <w:r>
        <w:rPr>
          <w:rtl/>
          <w:cs/>
          <w:lang w:val="ar_AE" w:bidi="ar_AE"/>
        </w:rPr>
        <w:t xml:space="preserve">تُمَثِّل العِظَامُ كِيانَ المَرْءِ بأكمَلِهِ (انْظُرْ </w:t>
      </w:r>
      <w:r>
        <w:rPr>
          <w:rtl/>
          <w:cs/>
          <w:lang w:val="ar_AE" w:bidi="ar_AE"/>
        </w:rPr>
        <w:t>6:2</w:t>
      </w:r>
      <w:r>
        <w:rPr>
          <w:rtl/>
          <w:cs/>
          <w:lang w:val="ar_AE" w:bidi="ar_AE"/>
        </w:rPr>
        <w:t xml:space="preserve">). • </w:t>
      </w:r>
      <w:r>
        <w:rPr>
          <w:b/>
          <w:rtl/>
          <w:cs/>
          <w:lang w:val="ar_AE" w:bidi="ar_AE"/>
        </w:rPr>
        <w:t>وَاحِدٌ مِنْهَا لاَ يَنْكَسِرُ</w:t>
      </w:r>
      <w:r>
        <w:rPr>
          <w:rtl/>
          <w:cs/>
          <w:lang w:val="ar_AE" w:bidi="ar_AE"/>
        </w:rPr>
        <w:t>: طَبَّقَ البَشِيرُ يُوحَنَّا هذا العبارة عَلَى الرَّبِّ يسوع وَقْتَ الصَّلْبِ (</w:t>
      </w:r>
      <w:r>
        <w:rPr>
          <w:rtl/>
          <w:cs/>
          <w:lang w:val="ar_AE" w:bidi="ar_AE"/>
        </w:rPr>
        <w:t>يُوحَنَّا 19:36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1:35–28</w:t>
      </w:r>
      <w:r>
        <w:rPr>
          <w:rtl/>
          <w:cs/>
          <w:lang w:val="ar_AE" w:bidi="ar_AE"/>
        </w:rPr>
      </w:r>
    </w:p>
    <w:p>
      <w:pPr>
        <w:bidi/>
      </w:pPr>
      <w:r>
        <w:rPr>
          <w:rtl/>
          <w:cs/>
          <w:lang w:val="ar_AE" w:bidi="ar_AE"/>
        </w:rPr>
      </w:r>
      <w:r>
        <w:rPr>
          <w:rtl/>
          <w:cs/>
          <w:lang w:val="ar_AE" w:bidi="ar_AE"/>
        </w:rPr>
        <w:t>في رِثَاءِ هذا المزمورِ، عَبْدُ الرَّبِّ المتألَّم يدعو الله لِيَنْظُرَ أَحْوالَهُ وَيُنْصِفُهُ.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4:35–10</w:t>
      </w:r>
      <w:r>
        <w:rPr>
          <w:rtl/>
          <w:cs/>
          <w:lang w:val="ar_AE" w:bidi="ar_AE"/>
        </w:rPr>
      </w:r>
    </w:p>
    <w:p>
      <w:pPr>
        <w:bidi/>
      </w:pPr>
      <w:r>
        <w:rPr>
          <w:rtl/>
          <w:cs/>
          <w:lang w:val="ar_AE" w:bidi="ar_AE"/>
        </w:rPr>
      </w:r>
      <w:r>
        <w:rPr>
          <w:rtl/>
          <w:cs/>
          <w:lang w:val="ar_AE" w:bidi="ar_AE"/>
        </w:rPr>
        <w:t>يَتُوقُ المُرَنِّمُ إلى خَلاصِ الرَّبِّ. تبدو اللُّغَةُ انتقامِيَّةً، لكنها تَنْبُعُ من رغْبَةٍ في العَدْلِ، رغبَةٍ في أن يهتَمُّ الرَّبُّ بالمَسَاكِين والمَقْهُورين.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6:35</w:t>
      </w:r>
      <w:r>
        <w:rPr>
          <w:rtl/>
          <w:cs/>
          <w:lang w:val="ar_AE" w:bidi="ar_AE"/>
        </w:rPr>
      </w:r>
    </w:p>
    <w:p>
      <w:pPr>
        <w:bidi/>
      </w:pPr>
      <w:r>
        <w:rPr>
          <w:rtl/>
          <w:cs/>
          <w:lang w:val="ar_AE" w:bidi="ar_AE"/>
        </w:rPr>
      </w:r>
      <w:r>
        <w:rPr>
          <w:rtl/>
          <w:cs/>
          <w:lang w:val="ar_AE" w:bidi="ar_AE"/>
        </w:rPr>
        <w:t xml:space="preserve">يُشِيرُ الطَّرِيقُ المُظْلِمُ والزَّلِقُ إلى عَدَمِ الاستقرارِ والهَلاكِ قَبْلَ الأوانِ بسببِ قضاءِ الرَّبِّ (انْظُرْ </w:t>
      </w:r>
      <w:r>
        <w:rPr>
          <w:rtl/>
          <w:cs/>
          <w:lang w:val="ar_AE" w:bidi="ar_AE"/>
        </w:rPr>
        <w:t>69:23</w:t>
      </w:r>
      <w:r>
        <w:rPr>
          <w:rtl/>
          <w:cs/>
          <w:lang w:val="ar_AE" w:bidi="ar_AE"/>
        </w:rPr>
        <w:t xml:space="preserve">؛ </w:t>
      </w:r>
      <w:r>
        <w:rPr>
          <w:rtl/>
          <w:cs/>
          <w:lang w:val="ar_AE" w:bidi="ar_AE"/>
        </w:rPr>
        <w:t>73:18</w:t>
      </w:r>
      <w:r>
        <w:rPr>
          <w:rtl/>
          <w:cs/>
          <w:lang w:val="ar_AE" w:bidi="ar_AE"/>
        </w:rPr>
        <w:t xml:space="preserve">؛ </w:t>
      </w:r>
      <w:r>
        <w:rPr>
          <w:rtl/>
          <w:cs/>
          <w:lang w:val="ar_AE" w:bidi="ar_AE"/>
        </w:rPr>
        <w:t>82:5</w:t>
      </w:r>
      <w:r>
        <w:rPr>
          <w:rtl/>
          <w:cs/>
          <w:lang w:val="ar_AE" w:bidi="ar_AE"/>
        </w:rPr>
        <w:t xml:space="preserve">؛ </w:t>
      </w:r>
      <w:r>
        <w:rPr>
          <w:rtl/>
          <w:cs/>
          <w:lang w:val="ar_AE" w:bidi="ar_AE"/>
        </w:rPr>
        <w:t>107:10</w:t>
      </w:r>
      <w:r>
        <w:rPr>
          <w:rtl/>
          <w:cs/>
          <w:lang w:val="ar_AE" w:bidi="ar_AE"/>
        </w:rPr>
        <w:t xml:space="preserve">؛ </w:t>
      </w:r>
      <w:r>
        <w:rPr>
          <w:rtl/>
          <w:cs/>
          <w:lang w:val="ar_AE" w:bidi="ar_AE"/>
        </w:rPr>
        <w:t>143:3</w:t>
      </w:r>
      <w:r>
        <w:rPr>
          <w:rtl/>
          <w:cs/>
          <w:lang w:val="ar_AE" w:bidi="ar_AE"/>
        </w:rPr>
        <w:t>). • مَلاكُ الرَّبِّ هو وَسِيطُ الدَّينونَةِ وأيضًا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10:35</w:t>
      </w:r>
      <w:r>
        <w:rPr>
          <w:rtl/>
          <w:cs/>
          <w:lang w:val="ar_AE" w:bidi="ar_AE"/>
        </w:rPr>
      </w:r>
    </w:p>
    <w:p>
      <w:pPr>
        <w:bidi/>
      </w:pPr>
      <w:r>
        <w:rPr>
          <w:rtl/>
          <w:cs/>
          <w:lang w:val="ar_AE" w:bidi="ar_AE"/>
        </w:rPr>
      </w:r>
      <w:r>
        <w:rPr>
          <w:rtl/>
          <w:cs/>
          <w:lang w:val="ar_AE" w:bidi="ar_AE"/>
        </w:rPr>
        <w:t xml:space="preserve">ما مِنْ شَيءٍ في الكَونِ يمْكِنُ أن يُضَاهِي الرَّبِّ (انْظُرْ </w:t>
      </w:r>
      <w:r>
        <w:rPr>
          <w:rtl/>
          <w:cs/>
          <w:lang w:val="ar_AE" w:bidi="ar_AE"/>
        </w:rPr>
        <w:t>86:8</w:t>
      </w:r>
      <w:r>
        <w:rPr>
          <w:rtl/>
          <w:cs/>
          <w:lang w:val="ar_AE" w:bidi="ar_AE"/>
        </w:rPr>
        <w:t xml:space="preserve">؛ </w:t>
      </w:r>
      <w:r>
        <w:rPr>
          <w:rtl/>
          <w:cs/>
          <w:lang w:val="ar_AE" w:bidi="ar_AE"/>
        </w:rPr>
        <w:t>89:6</w:t>
      </w:r>
      <w:r>
        <w:rPr>
          <w:rtl/>
          <w:cs/>
          <w:lang w:val="ar_AE" w:bidi="ar_AE"/>
        </w:rPr>
        <w:t xml:space="preserve">، </w:t>
      </w:r>
      <w:r>
        <w:rPr>
          <w:rtl/>
          <w:cs/>
          <w:lang w:val="ar_AE" w:bidi="ar_AE"/>
        </w:rPr>
        <w:t>8</w:t>
      </w:r>
      <w:r>
        <w:rPr>
          <w:rtl/>
          <w:cs/>
          <w:lang w:val="ar_AE" w:bidi="ar_AE"/>
        </w:rPr>
        <w:t xml:space="preserve">؛ </w:t>
      </w:r>
      <w:r>
        <w:rPr>
          <w:rtl/>
          <w:cs/>
          <w:lang w:val="ar_AE" w:bidi="ar_AE"/>
        </w:rPr>
        <w:t>إِشَعْيَاء 40:18</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11:35</w:t>
      </w:r>
      <w:r>
        <w:rPr>
          <w:rtl/>
          <w:cs/>
          <w:lang w:val="ar_AE" w:bidi="ar_AE"/>
        </w:rPr>
      </w:r>
    </w:p>
    <w:p>
      <w:pPr>
        <w:bidi/>
      </w:pPr>
      <w:r>
        <w:rPr>
          <w:rtl/>
          <w:cs/>
          <w:lang w:val="ar_AE" w:bidi="ar_AE"/>
        </w:rPr>
      </w:r>
      <w:r>
        <w:rPr>
          <w:rtl/>
          <w:cs/>
          <w:lang w:val="ar_AE" w:bidi="ar_AE"/>
        </w:rPr>
        <w:t xml:space="preserve">الشُّهُودُ الأَرْدِياءُ لا يُريدون إلا العُنْف (انْظُرْ </w:t>
      </w:r>
      <w:r>
        <w:rPr>
          <w:rtl/>
          <w:cs/>
          <w:lang w:val="ar_AE" w:bidi="ar_AE"/>
        </w:rPr>
        <w:t>11:4–6</w:t>
      </w:r>
      <w:r>
        <w:rPr>
          <w:rtl/>
          <w:cs/>
          <w:lang w:val="ar_AE" w:bidi="ar_AE"/>
        </w:rPr>
        <w:t xml:space="preserve">؛ </w:t>
      </w:r>
      <w:r>
        <w:rPr>
          <w:rtl/>
          <w:cs/>
          <w:lang w:val="ar_AE" w:bidi="ar_AE"/>
        </w:rPr>
        <w:t>54:3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11:35–18</w:t>
      </w:r>
      <w:r>
        <w:rPr>
          <w:rtl/>
          <w:cs/>
          <w:lang w:val="ar_AE" w:bidi="ar_AE"/>
        </w:rPr>
      </w:r>
    </w:p>
    <w:p>
      <w:pPr>
        <w:bidi/>
      </w:pPr>
      <w:r>
        <w:rPr>
          <w:rtl/>
          <w:cs/>
          <w:lang w:val="ar_AE" w:bidi="ar_AE"/>
        </w:rPr>
      </w:r>
      <w:r>
        <w:rPr>
          <w:rtl/>
          <w:cs/>
          <w:lang w:val="ar_AE" w:bidi="ar_AE"/>
        </w:rPr>
        <w:t>يقدِّمُ المُرَنِّم للرَّبِّ أسبابَ معاناتِهِ. للشَّرِّ أوجهٌ متعدِّدَةٌ. فهو مُتْعَبٌ وَمُنْهَكٌ، يَعْلَمُ أن الرَّبَّ وَحْدَهُ هو القَادِرُ على إغاثتِهِ.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16:35</w:t>
      </w:r>
      <w:r>
        <w:rPr>
          <w:rtl/>
          <w:cs/>
          <w:lang w:val="ar_AE" w:bidi="ar_AE"/>
        </w:rPr>
      </w:r>
    </w:p>
    <w:p>
      <w:pPr>
        <w:bidi/>
      </w:pPr>
      <w:r>
        <w:rPr>
          <w:rtl/>
          <w:cs/>
          <w:lang w:val="ar_AE" w:bidi="ar_AE"/>
        </w:rPr>
      </w:r>
      <w:r>
        <w:rPr>
          <w:rtl/>
          <w:cs/>
          <w:lang w:val="ar_AE" w:bidi="ar_AE"/>
        </w:rPr>
        <w:t>مُهاجِمُو المُرَنِّم يزَمْجِرون للتعبير عن حَسَدِهِم المرير.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19:35</w:t>
      </w:r>
      <w:r>
        <w:rPr>
          <w:rtl/>
          <w:cs/>
          <w:lang w:val="ar_AE" w:bidi="ar_AE"/>
        </w:rPr>
      </w:r>
    </w:p>
    <w:p>
      <w:pPr>
        <w:bidi/>
      </w:pPr>
      <w:r>
        <w:rPr>
          <w:rtl/>
          <w:cs/>
          <w:lang w:val="ar_AE" w:bidi="ar_AE"/>
        </w:rPr>
      </w:r>
      <w:r>
        <w:rPr>
          <w:rtl/>
          <w:cs/>
          <w:lang w:val="ar_AE" w:bidi="ar_AE"/>
        </w:rPr>
        <w:t xml:space="preserve">طَبَّقَ البَشِيرُ يُوحَنَّا إصرار المُرَنِّمِ على نَقَاوَتِهِ وبرائَتِهِ على شخصِ الرَّبِّ يسوع (انْظُرْ أيضًا المزمور </w:t>
      </w:r>
      <w:r>
        <w:rPr>
          <w:rtl/>
          <w:cs/>
          <w:lang w:val="ar_AE" w:bidi="ar_AE"/>
        </w:rPr>
        <w:t>69:4</w:t>
      </w:r>
      <w:r>
        <w:rPr>
          <w:rtl/>
          <w:cs/>
          <w:lang w:val="ar_AE" w:bidi="ar_AE"/>
        </w:rPr>
        <w:t xml:space="preserve"> مع </w:t>
      </w:r>
      <w:r>
        <w:rPr>
          <w:rtl/>
          <w:cs/>
          <w:lang w:val="ar_AE" w:bidi="ar_AE"/>
        </w:rPr>
        <w:t>يُوحَنَّا 15:25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19:35–25</w:t>
      </w:r>
      <w:r>
        <w:rPr>
          <w:rtl/>
          <w:cs/>
          <w:lang w:val="ar_AE" w:bidi="ar_AE"/>
        </w:rPr>
      </w:r>
    </w:p>
    <w:p>
      <w:pPr>
        <w:bidi/>
      </w:pPr>
      <w:r>
        <w:rPr>
          <w:rtl/>
          <w:cs/>
          <w:lang w:val="ar_AE" w:bidi="ar_AE"/>
        </w:rPr>
      </w:r>
      <w:r>
        <w:rPr>
          <w:rtl/>
          <w:cs/>
          <w:lang w:val="ar_AE" w:bidi="ar_AE"/>
        </w:rPr>
        <w:t>في هذه الصَّلاةِ من أجلِ التبريرِ، تبدو أَزَمَةُ المُرَنِّمِ هائلةً للغايةِ حتى أن حلَّها لا يُمْكِنُ أن يُوجَدَ بعيدًا عن الرَّبِّ. لقد اخْتَارَ المُرَنِّم الطَّرِيقَ الأَسْمى، مؤمنًا بأن النَّقْمَةَ للرَّبِّ. إن صَبْرَ الله يُقَسِّي قلوبَ الأشرارِ وَيَمْنَحَهُم أسبابًا لتأكيد أُسْلُوبِ حياتِهم الشِّرِّيرِ.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21:35</w:t>
      </w:r>
      <w:r>
        <w:rPr>
          <w:rtl/>
          <w:cs/>
          <w:lang w:val="ar_AE" w:bidi="ar_AE"/>
        </w:rPr>
      </w:r>
    </w:p>
    <w:p>
      <w:pPr>
        <w:bidi/>
      </w:pPr>
      <w:r>
        <w:rPr>
          <w:rtl/>
          <w:cs/>
          <w:lang w:val="ar_AE" w:bidi="ar_AE"/>
        </w:rPr>
      </w:r>
      <w:r>
        <w:rPr>
          <w:b/>
          <w:rtl/>
          <w:cs/>
          <w:lang w:val="ar_AE" w:bidi="ar_AE"/>
        </w:rPr>
        <w:t>هَهْ هَهْ!</w:t>
      </w:r>
      <w:r>
        <w:rPr>
          <w:rtl/>
          <w:cs/>
          <w:lang w:val="ar_AE" w:bidi="ar_AE"/>
        </w:rPr>
        <w:t xml:space="preserve"> </w:t>
      </w:r>
      <w:r>
        <w:rPr>
          <w:b/>
          <w:rtl/>
          <w:cs/>
          <w:lang w:val="ar_AE" w:bidi="ar_AE"/>
        </w:rPr>
        <w:t>قَدْ رَأَتْ أَعْيُنُنَا</w:t>
      </w:r>
      <w:r>
        <w:rPr>
          <w:rtl/>
          <w:cs/>
          <w:lang w:val="ar_AE" w:bidi="ar_AE"/>
        </w:rPr>
        <w:t xml:space="preserve">: كلتا اللفظتين "هَهْ هَهْ" تعبران عن فرحِ الشَّمَاتَةِ (بالعبرية </w:t>
      </w:r>
      <w:r>
        <w:rPr>
          <w:b/>
          <w:rtl/>
          <w:cs/>
          <w:lang w:val="ar_AE" w:bidi="ar_AE"/>
        </w:rPr>
        <w:t>هِئَا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26:35–28</w:t>
      </w:r>
      <w:r>
        <w:rPr>
          <w:rtl/>
          <w:cs/>
          <w:lang w:val="ar_AE" w:bidi="ar_AE"/>
        </w:rPr>
      </w:r>
    </w:p>
    <w:p>
      <w:pPr>
        <w:bidi/>
      </w:pPr>
      <w:r>
        <w:rPr>
          <w:rtl/>
          <w:cs/>
          <w:lang w:val="ar_AE" w:bidi="ar_AE"/>
        </w:rPr>
      </w:r>
      <w:r>
        <w:rPr>
          <w:rtl/>
          <w:cs/>
          <w:lang w:val="ar_AE" w:bidi="ar_AE"/>
        </w:rPr>
        <w:t>يَدُعُو المُرَنِّمُ الرَّبَّ لِيَدِينَ الأشرارَ وَيُنْقِذُ الأتقياءَ ويَجْلِبَ لحياتِهِم 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1:36</w:t>
      </w:r>
      <w:r>
        <w:rPr>
          <w:rtl/>
          <w:cs/>
          <w:lang w:val="ar_AE" w:bidi="ar_AE"/>
        </w:rPr>
      </w:r>
    </w:p>
    <w:p>
      <w:pPr>
        <w:bidi/>
      </w:pPr>
      <w:r>
        <w:rPr>
          <w:rtl/>
          <w:cs/>
          <w:lang w:val="ar_AE" w:bidi="ar_AE"/>
        </w:rPr>
      </w:r>
      <w:r>
        <w:rPr>
          <w:rtl/>
          <w:cs/>
          <w:lang w:val="ar_AE" w:bidi="ar_AE"/>
        </w:rPr>
        <w:t xml:space="preserve"> </w:t>
      </w:r>
      <w:r>
        <w:rPr>
          <w:b/>
          <w:rtl/>
          <w:cs/>
          <w:lang w:val="ar_AE" w:bidi="ar_AE"/>
        </w:rPr>
        <w:t>لَيْسَ خَوْفُ اللهِ أَمَامَ عَيْنَيْهِ</w:t>
      </w:r>
      <w:r>
        <w:rPr>
          <w:rtl/>
          <w:cs/>
          <w:lang w:val="ar_AE" w:bidi="ar_AE"/>
        </w:rPr>
        <w:t>: أَدْرَجَ الرَّسُول بُولُس هذه العِبَارَة في وَصْفِهِ لِفَسَادِ جميعِ البَشَرِ (</w:t>
      </w:r>
      <w:r>
        <w:rPr>
          <w:rtl/>
          <w:cs/>
          <w:lang w:val="ar_AE" w:bidi="ar_AE"/>
        </w:rPr>
        <w:t>رُومِيَة 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1:36–4</w:t>
      </w:r>
      <w:r>
        <w:rPr>
          <w:rtl/>
          <w:cs/>
          <w:lang w:val="ar_AE" w:bidi="ar_AE"/>
        </w:rPr>
      </w:r>
    </w:p>
    <w:p>
      <w:pPr>
        <w:bidi/>
      </w:pPr>
      <w:r>
        <w:rPr>
          <w:rtl/>
          <w:cs/>
          <w:lang w:val="ar_AE" w:bidi="ar_AE"/>
        </w:rPr>
      </w:r>
      <w:r>
        <w:rPr>
          <w:rtl/>
          <w:cs/>
          <w:lang w:val="ar_AE" w:bidi="ar_AE"/>
        </w:rPr>
        <w:t>في سعيهم وراءَ الشَّرِّ، يحتَقِرُ الجهَّال كلَّ ما هو حَكِيمٌ وَصَالِحٌ.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1:36–12</w:t>
      </w:r>
      <w:r>
        <w:rPr>
          <w:rtl/>
          <w:cs/>
          <w:lang w:val="ar_AE" w:bidi="ar_AE"/>
        </w:rPr>
      </w:r>
    </w:p>
    <w:p>
      <w:pPr>
        <w:bidi/>
      </w:pPr>
      <w:r>
        <w:rPr>
          <w:rtl/>
          <w:cs/>
          <w:lang w:val="ar_AE" w:bidi="ar_AE"/>
        </w:rPr>
      </w:r>
      <w:r>
        <w:rPr>
          <w:rtl/>
          <w:cs/>
          <w:lang w:val="ar_AE" w:bidi="ar_AE"/>
        </w:rPr>
        <w:t>يُقَارِنُ رِثَاءُ هذا المَزْمُور بين عَالَمِ الحَمَاقَةِ التي يُظْهِرُها الأشرارُ وعالَمُ الحِكْمَةِ التي يَهَبُها وَيَدْعَمُها الرَّبُّ. يَهْتَمُّ الأشرارُ فقط بأَنْفُسِهِم، أما الرَّبُّ فَيَعْتَنِي بجميعِ الخلائق. يَتَدَخَّلُ الرَّبُّ ليقضي بالعَدْلِ في عالَمِهِ. سوف يَنْعَمُ الأبرَارُ بحمايَتِهِ، أما الأشرارُ سَيَهْلَكُون.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5:36–6</w:t>
      </w:r>
      <w:r>
        <w:rPr>
          <w:rtl/>
          <w:cs/>
          <w:lang w:val="ar_AE" w:bidi="ar_AE"/>
        </w:rPr>
      </w:r>
    </w:p>
    <w:p>
      <w:pPr>
        <w:bidi/>
      </w:pPr>
      <w:r>
        <w:rPr>
          <w:rtl/>
          <w:cs/>
          <w:lang w:val="ar_AE" w:bidi="ar_AE"/>
        </w:rPr>
      </w:r>
      <w:r>
        <w:rPr>
          <w:rtl/>
          <w:cs/>
          <w:lang w:val="ar_AE" w:bidi="ar_AE"/>
        </w:rPr>
        <w:t>يتجاوزُ صَلاحُ الله الكُلِّيِّ العنايةَ بالنظامِ المَخْلُوق. يُسَدِّدُ الله من بَابِ نعْمَتِهِ احتياجاتِ شَعْبِهِ العَمَلِيَّة.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5:36–9</w:t>
      </w:r>
      <w:r>
        <w:rPr>
          <w:rtl/>
          <w:cs/>
          <w:lang w:val="ar_AE" w:bidi="ar_AE"/>
        </w:rPr>
      </w:r>
    </w:p>
    <w:p>
      <w:pPr>
        <w:bidi/>
      </w:pPr>
      <w:r>
        <w:rPr>
          <w:rtl/>
          <w:cs/>
          <w:lang w:val="ar_AE" w:bidi="ar_AE"/>
        </w:rPr>
      </w:r>
      <w:r>
        <w:rPr>
          <w:rtl/>
          <w:cs/>
          <w:lang w:val="ar_AE" w:bidi="ar_AE"/>
        </w:rPr>
        <w:t>إن الرَّبَّ بوصْفِهِ المَصْدَرَ للحِكْمَةِ فهو جديرٌ بالثِّقَةِ، كما أنه بلا نظير. تَمْتَدُّ رعايةُ الرَّبُّ الأَمِينَةُ إلي كلِّ جانبٍ من جوانبِ النِّظَامِ المَخْلُوقِ.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6:36–9</w:t>
      </w:r>
      <w:r>
        <w:rPr>
          <w:rtl/>
          <w:cs/>
          <w:lang w:val="ar_AE" w:bidi="ar_AE"/>
        </w:rPr>
      </w:r>
    </w:p>
    <w:p>
      <w:pPr>
        <w:bidi/>
      </w:pPr>
      <w:r>
        <w:rPr>
          <w:rtl/>
          <w:cs/>
          <w:lang w:val="ar_AE" w:bidi="ar_AE"/>
        </w:rPr>
      </w:r>
      <w:r>
        <w:rPr>
          <w:rtl/>
          <w:cs/>
          <w:lang w:val="ar_AE" w:bidi="ar_AE"/>
        </w:rPr>
        <w:t>تحيا كلُّ الخلائقِ بِفَضْلِ الله (</w:t>
      </w:r>
      <w:r>
        <w:rPr>
          <w:rtl/>
          <w:cs/>
          <w:lang w:val="ar_AE" w:bidi="ar_AE"/>
        </w:rPr>
        <w:t>1 تِيمُوثَاوُس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7:36–8</w:t>
      </w:r>
      <w:r>
        <w:rPr>
          <w:rtl/>
          <w:cs/>
          <w:lang w:val="ar_AE" w:bidi="ar_AE"/>
        </w:rPr>
      </w:r>
    </w:p>
    <w:p>
      <w:pPr>
        <w:bidi/>
      </w:pPr>
      <w:r>
        <w:rPr>
          <w:rtl/>
          <w:cs/>
          <w:lang w:val="ar_AE" w:bidi="ar_AE"/>
        </w:rPr>
      </w:r>
      <w:r>
        <w:rPr>
          <w:rtl/>
          <w:cs/>
          <w:lang w:val="ar_AE" w:bidi="ar_AE"/>
        </w:rPr>
        <w:t xml:space="preserve">يُدْعُو الله البَشَرِيَّةَ جَمْعَاء إلى وليمةٍ في بَيْتِهِ (انْظُرْ </w:t>
      </w:r>
      <w:r>
        <w:rPr>
          <w:rtl/>
          <w:cs/>
          <w:lang w:val="ar_AE" w:bidi="ar_AE"/>
        </w:rPr>
        <w:t>الأمثال 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9:36</w:t>
      </w:r>
      <w:r>
        <w:rPr>
          <w:rtl/>
          <w:cs/>
          <w:lang w:val="ar_AE" w:bidi="ar_AE"/>
        </w:rPr>
      </w:r>
    </w:p>
    <w:p>
      <w:pPr>
        <w:bidi/>
      </w:pPr>
      <w:r>
        <w:rPr>
          <w:rtl/>
          <w:cs/>
          <w:lang w:val="ar_AE" w:bidi="ar_AE"/>
        </w:rPr>
      </w:r>
      <w:r>
        <w:rPr>
          <w:rtl/>
          <w:cs/>
          <w:lang w:val="ar_AE" w:bidi="ar_AE"/>
        </w:rPr>
        <w:t>يُشيرُ النُّورُ إلى الخلاصِ (</w:t>
      </w:r>
      <w:r>
        <w:rPr>
          <w:rtl/>
          <w:cs/>
          <w:lang w:val="ar_AE" w:bidi="ar_AE"/>
        </w:rPr>
        <w:t>18:25–29</w:t>
      </w:r>
      <w:r>
        <w:rPr>
          <w:rtl/>
          <w:cs/>
          <w:lang w:val="ar_AE" w:bidi="ar_AE"/>
        </w:rPr>
        <w:t xml:space="preserve">؛ </w:t>
      </w:r>
      <w:r>
        <w:rPr>
          <w:rtl/>
          <w:cs/>
          <w:lang w:val="ar_AE" w:bidi="ar_AE"/>
        </w:rPr>
        <w:t>27:1</w:t>
      </w:r>
      <w:r>
        <w:rPr>
          <w:rtl/>
          <w:cs/>
          <w:lang w:val="ar_AE" w:bidi="ar_AE"/>
        </w:rPr>
        <w:t xml:space="preserve">؛ قارِن </w:t>
      </w:r>
      <w:r>
        <w:rPr>
          <w:rtl/>
          <w:cs/>
          <w:lang w:val="ar_AE" w:bidi="ar_AE"/>
        </w:rPr>
        <w:t>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10:36–11</w:t>
      </w:r>
      <w:r>
        <w:rPr>
          <w:rtl/>
          <w:cs/>
          <w:lang w:val="ar_AE" w:bidi="ar_AE"/>
        </w:rPr>
      </w:r>
    </w:p>
    <w:p>
      <w:pPr>
        <w:bidi/>
      </w:pPr>
      <w:r>
        <w:rPr>
          <w:rtl/>
          <w:cs/>
          <w:lang w:val="ar_AE" w:bidi="ar_AE"/>
        </w:rPr>
      </w:r>
      <w:r>
        <w:rPr>
          <w:rtl/>
          <w:cs/>
          <w:lang w:val="ar_AE" w:bidi="ar_AE"/>
        </w:rPr>
        <w:t>لأنَّ حِكْمَةَ الله تمتدُّ إلى كلِّ الخَلِيقَة، فإنها تَحْمِي الأَتْقِياءَ.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12:36</w:t>
      </w:r>
      <w:r>
        <w:rPr>
          <w:rtl/>
          <w:cs/>
          <w:lang w:val="ar_AE" w:bidi="ar_AE"/>
        </w:rPr>
      </w:r>
    </w:p>
    <w:p>
      <w:pPr>
        <w:bidi/>
      </w:pPr>
      <w:r>
        <w:rPr>
          <w:rtl/>
          <w:cs/>
          <w:lang w:val="ar_AE" w:bidi="ar_AE"/>
        </w:rPr>
      </w:r>
      <w:r>
        <w:rPr>
          <w:rtl/>
          <w:cs/>
          <w:lang w:val="ar_AE" w:bidi="ar_AE"/>
        </w:rPr>
        <w:t>لا يزالُ المُرَنِّمُ وَاثِقًا من أن الفوضى النَّاجِمَة عن الأشرارِ (</w:t>
      </w:r>
      <w:r>
        <w:rPr>
          <w:rtl/>
          <w:cs/>
          <w:lang w:val="ar_AE" w:bidi="ar_AE"/>
        </w:rPr>
        <w:t>36:1–4</w:t>
      </w:r>
      <w:r>
        <w:rPr>
          <w:rtl/>
          <w:cs/>
          <w:lang w:val="ar_AE" w:bidi="ar_AE"/>
        </w:rPr>
        <w:t>) سوف تَنْتَهِي عندما يلاقون نهايَتَهُم.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w:t>
      </w:r>
      <w:r>
        <w:rPr>
          <w:rtl/>
          <w:cs/>
          <w:lang w:val="ar_AE" w:bidi="ar_AE"/>
        </w:rPr>
      </w:r>
    </w:p>
    <w:p>
      <w:pPr>
        <w:bidi/>
      </w:pPr>
      <w:r>
        <w:rPr>
          <w:rtl/>
          <w:cs/>
          <w:lang w:val="ar_AE" w:bidi="ar_AE"/>
        </w:rPr>
      </w:r>
      <w:r>
        <w:rPr>
          <w:rtl/>
          <w:cs/>
          <w:lang w:val="ar_AE" w:bidi="ar_AE"/>
        </w:rPr>
        <w:t xml:space="preserve"> </w:t>
      </w:r>
      <w:r>
        <w:rPr>
          <w:b/>
          <w:rtl/>
          <w:cs/>
          <w:lang w:val="ar_AE" w:bidi="ar_AE"/>
        </w:rPr>
        <w:t>وَلاَ تَحْسِدْ عُمَّالَ الإِثْمِ</w:t>
      </w:r>
      <w:r>
        <w:rPr>
          <w:rtl/>
          <w:cs/>
          <w:lang w:val="ar_AE" w:bidi="ar_AE"/>
        </w:rPr>
        <w:t>: الرَّغْبَةُ الغيورَةُ في امتلاكِ ما يَنْعَمُ به الآخرون تُؤَدِّي إلى ارْتِكابِ المَزِيدِ من الخَطَايَا (</w:t>
      </w:r>
      <w:r>
        <w:rPr>
          <w:rtl/>
          <w:cs/>
          <w:lang w:val="ar_AE" w:bidi="ar_AE"/>
        </w:rPr>
        <w:t>73:3</w:t>
      </w:r>
      <w:r>
        <w:rPr>
          <w:rtl/>
          <w:cs/>
          <w:lang w:val="ar_AE" w:bidi="ar_AE"/>
        </w:rPr>
        <w:t xml:space="preserve">؛ </w:t>
      </w:r>
      <w:r>
        <w:rPr>
          <w:rtl/>
          <w:cs/>
          <w:lang w:val="ar_AE" w:bidi="ar_AE"/>
        </w:rPr>
        <w:t>الأمثال 3:31</w:t>
      </w:r>
      <w:r>
        <w:rPr>
          <w:rtl/>
          <w:cs/>
          <w:lang w:val="ar_AE" w:bidi="ar_AE"/>
        </w:rPr>
        <w:t xml:space="preserve">؛ </w:t>
      </w:r>
      <w:r>
        <w:rPr>
          <w:rtl/>
          <w:cs/>
          <w:lang w:val="ar_AE" w:bidi="ar_AE"/>
        </w:rPr>
        <w:t>يَعْقُوب 1:14–15</w:t>
      </w:r>
      <w:r>
        <w:rPr>
          <w:rtl/>
          <w:cs/>
          <w:lang w:val="ar_AE" w:bidi="ar_AE"/>
        </w:rPr>
        <w:t xml:space="preserve">؛ </w:t>
      </w:r>
      <w:r>
        <w:rPr>
          <w:rtl/>
          <w:cs/>
          <w:lang w:val="ar_AE" w:bidi="ar_AE"/>
        </w:rPr>
        <w:t>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1:37–9</w:t>
      </w:r>
      <w:r>
        <w:rPr>
          <w:rtl/>
          <w:cs/>
          <w:lang w:val="ar_AE" w:bidi="ar_AE"/>
        </w:rPr>
      </w:r>
    </w:p>
    <w:p>
      <w:pPr>
        <w:bidi/>
      </w:pPr>
      <w:r>
        <w:rPr>
          <w:rtl/>
          <w:cs/>
          <w:lang w:val="ar_AE" w:bidi="ar_AE"/>
        </w:rPr>
      </w:r>
      <w:r>
        <w:rPr>
          <w:rtl/>
          <w:cs/>
          <w:lang w:val="ar_AE" w:bidi="ar_AE"/>
        </w:rPr>
        <w:t>يتجاوبُ الحكماءُ مع الشَّرِّ بالثِّقَةِ في الرَّبِّ. تنطوي الثِّقَةُ على خَمْسَةِ أبعادٍ: (1) رَفْضِ الاهتياجِ والحَسَدِ (</w:t>
      </w:r>
      <w:r>
        <w:rPr>
          <w:rtl/>
          <w:cs/>
          <w:lang w:val="ar_AE" w:bidi="ar_AE"/>
        </w:rPr>
        <w:t>37:1–2</w:t>
      </w:r>
      <w:r>
        <w:rPr>
          <w:rtl/>
          <w:cs/>
          <w:lang w:val="ar_AE" w:bidi="ar_AE"/>
        </w:rPr>
        <w:t>)؛ (2) التَّلَذُّذ بِالرَّبِّ (</w:t>
      </w:r>
      <w:r>
        <w:rPr>
          <w:rtl/>
          <w:cs/>
          <w:lang w:val="ar_AE" w:bidi="ar_AE"/>
        </w:rPr>
        <w:t>37:3–4</w:t>
      </w:r>
      <w:r>
        <w:rPr>
          <w:rtl/>
          <w:cs/>
          <w:lang w:val="ar_AE" w:bidi="ar_AE"/>
        </w:rPr>
        <w:t>)؛ (3) الخُضُوعُ للرَّبِّ (</w:t>
      </w:r>
      <w:r>
        <w:rPr>
          <w:rtl/>
          <w:cs/>
          <w:lang w:val="ar_AE" w:bidi="ar_AE"/>
        </w:rPr>
        <w:t>37:5–6</w:t>
      </w:r>
      <w:r>
        <w:rPr>
          <w:rtl/>
          <w:cs/>
          <w:lang w:val="ar_AE" w:bidi="ar_AE"/>
        </w:rPr>
        <w:t>)؛ (4) الحياةِ بالصَّبْرِ مع الرَّجاءِ (</w:t>
      </w:r>
      <w:r>
        <w:rPr>
          <w:rtl/>
          <w:cs/>
          <w:lang w:val="ar_AE" w:bidi="ar_AE"/>
        </w:rPr>
        <w:t>37:7</w:t>
      </w:r>
      <w:r>
        <w:rPr>
          <w:rtl/>
          <w:cs/>
          <w:lang w:val="ar_AE" w:bidi="ar_AE"/>
        </w:rPr>
        <w:t>)؛ و(5) تَحَاشِي الغَضَبِ (</w:t>
      </w:r>
      <w:r>
        <w:rPr>
          <w:rtl/>
          <w:cs/>
          <w:lang w:val="ar_AE" w:bidi="ar_AE"/>
        </w:rPr>
        <w:t>37:8–9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1:37–40</w:t>
      </w:r>
      <w:r>
        <w:rPr>
          <w:rtl/>
          <w:cs/>
          <w:lang w:val="ar_AE" w:bidi="ar_AE"/>
        </w:rPr>
      </w:r>
    </w:p>
    <w:p>
      <w:pPr>
        <w:bidi/>
      </w:pPr>
      <w:r>
        <w:rPr>
          <w:rtl/>
          <w:cs/>
          <w:lang w:val="ar_AE" w:bidi="ar_AE"/>
        </w:rPr>
      </w:r>
      <w:r>
        <w:rPr>
          <w:rtl/>
          <w:cs/>
          <w:lang w:val="ar_AE" w:bidi="ar_AE"/>
        </w:rPr>
        <w:t xml:space="preserve">يُنَاقِشُ هذا المزمورُ بشيء من التفصيل القضايا المطروحَةَ في </w:t>
      </w:r>
      <w:r>
        <w:rPr>
          <w:rtl/>
          <w:cs/>
          <w:lang w:val="ar_AE" w:bidi="ar_AE"/>
        </w:rPr>
        <w:t>المزمور 36</w:t>
      </w:r>
      <w:r>
        <w:rPr>
          <w:rtl/>
          <w:cs/>
          <w:lang w:val="ar_AE" w:bidi="ar_AE"/>
        </w:rPr>
        <w:t xml:space="preserve">: كيف ينبغي على الأتقياء التَّجَاوُبُ مع واقعِ الشَّرِّ؟ متى يُحَقِّقُ الرَّبُّ العَدْل؟ لماذا يَسْمَحُ الرَّبُّ للأشرارِ بتدميرِ نِظَامِهِ المَخْلُوق؟ يُقَدِّمُ </w:t>
      </w:r>
      <w:r>
        <w:rPr>
          <w:rtl/>
          <w:cs/>
          <w:lang w:val="ar_AE" w:bidi="ar_AE"/>
        </w:rPr>
        <w:t xml:space="preserve">المزمور 37 </w:t>
      </w:r>
      <w:r>
        <w:rPr>
          <w:rtl/>
          <w:cs/>
          <w:lang w:val="ar_AE" w:bidi="ar_AE"/>
        </w:rPr>
        <w:t>إجاباتٍ واضِحَةً تُقَلِّلُ من تَوَتُّرَاتِ الحَيَاةِ (</w:t>
      </w:r>
      <w:r>
        <w:rPr>
          <w:rtl/>
          <w:cs/>
          <w:lang w:val="ar_AE" w:bidi="ar_AE"/>
        </w:rPr>
        <w:t>37:1–9</w:t>
      </w:r>
      <w:r>
        <w:rPr>
          <w:rtl/>
          <w:cs/>
          <w:lang w:val="ar_AE" w:bidi="ar_AE"/>
        </w:rPr>
        <w:t xml:space="preserve">، </w:t>
      </w:r>
      <w:r>
        <w:rPr>
          <w:rtl/>
          <w:cs/>
          <w:lang w:val="ar_AE" w:bidi="ar_AE"/>
        </w:rPr>
        <w:t>34</w:t>
      </w:r>
      <w:r>
        <w:rPr>
          <w:rtl/>
          <w:cs/>
          <w:lang w:val="ar_AE" w:bidi="ar_AE"/>
        </w:rPr>
        <w:t>) كما يقدِّمُ وَعْدًا بأن الودعاءَ سيكونُ لهم مستقبَلٌ مُشْرِقٌ (</w:t>
      </w:r>
      <w:r>
        <w:rPr>
          <w:rtl/>
          <w:cs/>
          <w:lang w:val="ar_AE" w:bidi="ar_AE"/>
        </w:rPr>
        <w:t>37:10–11</w:t>
      </w:r>
      <w:r>
        <w:rPr>
          <w:rtl/>
          <w:cs/>
          <w:lang w:val="ar_AE" w:bidi="ar_AE"/>
        </w:rPr>
        <w:t xml:space="preserve">، </w:t>
      </w:r>
      <w:r>
        <w:rPr>
          <w:rtl/>
          <w:cs/>
          <w:lang w:val="ar_AE" w:bidi="ar_AE"/>
        </w:rPr>
        <w:t>39–40</w:t>
      </w:r>
      <w:r>
        <w:rPr>
          <w:rtl/>
          <w:cs/>
          <w:lang w:val="ar_AE" w:bidi="ar_AE"/>
        </w:rPr>
        <w:t>). التباينُ المُتَكَرِّرُ بين الأتقياءِ والأشرارِ يَهْدُفُ إلى إظهارِ عَبَثِيَّةِ الحَمَاقَةِ (</w:t>
      </w:r>
      <w:r>
        <w:rPr>
          <w:rtl/>
          <w:cs/>
          <w:lang w:val="ar_AE" w:bidi="ar_AE"/>
        </w:rPr>
        <w:t>37:12–24</w:t>
      </w:r>
      <w:r>
        <w:rPr>
          <w:rtl/>
          <w:cs/>
          <w:lang w:val="ar_AE" w:bidi="ar_AE"/>
        </w:rPr>
        <w:t xml:space="preserve">، </w:t>
      </w:r>
      <w:r>
        <w:rPr>
          <w:rtl/>
          <w:cs/>
          <w:lang w:val="ar_AE" w:bidi="ar_AE"/>
        </w:rPr>
        <w:t>27–33</w:t>
      </w:r>
      <w:r>
        <w:rPr>
          <w:rtl/>
          <w:cs/>
          <w:lang w:val="ar_AE" w:bidi="ar_AE"/>
        </w:rPr>
        <w:t>). تضيفُ الملاحظاتُ الشخصيةُ للمُرَنِّمِ لمْسَةً إنسانيَّةً (</w:t>
      </w:r>
      <w:r>
        <w:rPr>
          <w:rtl/>
          <w:cs/>
          <w:lang w:val="ar_AE" w:bidi="ar_AE"/>
        </w:rPr>
        <w:t>37:25–26</w:t>
      </w:r>
      <w:r>
        <w:rPr>
          <w:rtl/>
          <w:cs/>
          <w:lang w:val="ar_AE" w:bidi="ar_AE"/>
        </w:rPr>
        <w:t xml:space="preserve">، </w:t>
      </w:r>
      <w:r>
        <w:rPr>
          <w:rtl/>
          <w:cs/>
          <w:lang w:val="ar_AE" w:bidi="ar_AE"/>
        </w:rPr>
        <w:t>35–38</w:t>
      </w:r>
      <w:r>
        <w:rPr>
          <w:rtl/>
          <w:cs/>
          <w:lang w:val="ar_AE" w:bidi="ar_AE"/>
        </w:rPr>
        <w:t xml:space="preserve">). يُشَجِّعُ المُرَنِّمِ القارئ على رؤيَةِ ميراثِ الأرضِ عن طريق منظورٍ بعيدِ المدَى: الأرضُ مِلْكٌ للرَّبِّ، وهو يَمْنَحُها لمن يُبَارِكُهم - للمُتَّضِعِين والأتقياء الذين يَثِقُون به، ويضعون رجاءهم فيه، ويتبعون طريقَه (انْظُرْ </w:t>
      </w:r>
      <w:r>
        <w:rPr>
          <w:rtl/>
          <w:cs/>
          <w:lang w:val="ar_AE" w:bidi="ar_AE"/>
        </w:rPr>
        <w:t>37:9</w:t>
      </w:r>
      <w:r>
        <w:rPr>
          <w:rtl/>
          <w:cs/>
          <w:lang w:val="ar_AE" w:bidi="ar_AE"/>
        </w:rPr>
        <w:t xml:space="preserve">، </w:t>
      </w:r>
      <w:r>
        <w:rPr>
          <w:rtl/>
          <w:cs/>
          <w:lang w:val="ar_AE" w:bidi="ar_AE"/>
        </w:rPr>
        <w:t>11</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34</w:t>
      </w:r>
      <w:r>
        <w:rPr>
          <w:rtl/>
          <w:cs/>
          <w:lang w:val="ar_AE" w:bidi="ar_AE"/>
        </w:rPr>
        <w:t xml:space="preserve">؛ انْظُرْ أيضًا </w:t>
      </w:r>
      <w:r>
        <w:rPr>
          <w:rtl/>
          <w:cs/>
          <w:lang w:val="ar_AE" w:bidi="ar_AE"/>
        </w:rPr>
        <w:t>إِشَعْيَاء 57:13</w:t>
      </w:r>
      <w:r>
        <w:rPr>
          <w:rtl/>
          <w:cs/>
          <w:lang w:val="ar_AE" w:bidi="ar_AE"/>
        </w:rPr>
        <w:t xml:space="preserve">؛ </w:t>
      </w:r>
      <w:r>
        <w:rPr>
          <w:rtl/>
          <w:cs/>
          <w:lang w:val="ar_AE" w:bidi="ar_AE"/>
        </w:rPr>
        <w:t>مَتَّى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2:37</w:t>
      </w:r>
      <w:r>
        <w:rPr>
          <w:rtl/>
          <w:cs/>
          <w:lang w:val="ar_AE" w:bidi="ar_AE"/>
        </w:rPr>
      </w:r>
    </w:p>
    <w:p>
      <w:pPr>
        <w:bidi/>
      </w:pPr>
      <w:r>
        <w:rPr>
          <w:rtl/>
          <w:cs/>
          <w:lang w:val="ar_AE" w:bidi="ar_AE"/>
        </w:rPr>
      </w:r>
      <w:r>
        <w:rPr>
          <w:rtl/>
          <w:cs/>
          <w:lang w:val="ar_AE" w:bidi="ar_AE"/>
        </w:rPr>
        <w:t xml:space="preserve">الوُجُودُ المَحْدُود جُزْءٌ من الحَالَةِ الإِنْسَانِيَّةِ (انْظُرْ </w:t>
      </w:r>
      <w:r>
        <w:rPr>
          <w:rtl/>
          <w:cs/>
          <w:lang w:val="ar_AE" w:bidi="ar_AE"/>
        </w:rPr>
        <w:t>90:5–6</w:t>
      </w:r>
      <w:r>
        <w:rPr>
          <w:rtl/>
          <w:cs/>
          <w:lang w:val="ar_AE" w:bidi="ar_AE"/>
        </w:rPr>
        <w:t xml:space="preserve">؛ </w:t>
      </w:r>
      <w:r>
        <w:rPr>
          <w:rtl/>
          <w:cs/>
          <w:lang w:val="ar_AE" w:bidi="ar_AE"/>
        </w:rPr>
        <w:t>92:7</w:t>
      </w:r>
      <w:r>
        <w:rPr>
          <w:rtl/>
          <w:cs/>
          <w:lang w:val="ar_AE" w:bidi="ar_AE"/>
        </w:rPr>
        <w:t xml:space="preserve">؛ </w:t>
      </w:r>
      <w:r>
        <w:rPr>
          <w:rtl/>
          <w:cs/>
          <w:lang w:val="ar_AE" w:bidi="ar_AE"/>
        </w:rPr>
        <w:t>102:4</w:t>
      </w:r>
      <w:r>
        <w:rPr>
          <w:rtl/>
          <w:cs/>
          <w:lang w:val="ar_AE" w:bidi="ar_AE"/>
        </w:rPr>
        <w:t xml:space="preserve">، </w:t>
      </w:r>
      <w:r>
        <w:rPr>
          <w:rtl/>
          <w:cs/>
          <w:lang w:val="ar_AE" w:bidi="ar_AE"/>
        </w:rPr>
        <w:t>11</w:t>
      </w:r>
      <w:r>
        <w:rPr>
          <w:rtl/>
          <w:cs/>
          <w:lang w:val="ar_AE" w:bidi="ar_AE"/>
        </w:rPr>
        <w:t xml:space="preserve">؛ </w:t>
      </w:r>
      <w:r>
        <w:rPr>
          <w:rtl/>
          <w:cs/>
          <w:lang w:val="ar_AE" w:bidi="ar_AE"/>
        </w:rPr>
        <w:t>103:15</w:t>
      </w:r>
      <w:r>
        <w:rPr>
          <w:rtl/>
          <w:cs/>
          <w:lang w:val="ar_AE" w:bidi="ar_AE"/>
        </w:rPr>
        <w:t xml:space="preserve">؛ </w:t>
      </w:r>
      <w:r>
        <w:rPr>
          <w:rtl/>
          <w:cs/>
          <w:lang w:val="ar_AE" w:bidi="ar_AE"/>
        </w:rPr>
        <w:t>129:6</w:t>
      </w:r>
      <w:r>
        <w:rPr>
          <w:rtl/>
          <w:cs/>
          <w:lang w:val="ar_AE" w:bidi="ar_AE"/>
        </w:rPr>
        <w:t xml:space="preserve">؛ </w:t>
      </w:r>
      <w:r>
        <w:rPr>
          <w:rtl/>
          <w:cs/>
          <w:lang w:val="ar_AE" w:bidi="ar_AE"/>
        </w:rPr>
        <w:t>إِشَعْيَاء 40:7–8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3:37</w:t>
      </w:r>
      <w:r>
        <w:rPr>
          <w:rtl/>
          <w:cs/>
          <w:lang w:val="ar_AE" w:bidi="ar_AE"/>
        </w:rPr>
      </w:r>
    </w:p>
    <w:p>
      <w:pPr>
        <w:bidi/>
      </w:pPr>
      <w:r>
        <w:rPr>
          <w:rtl/>
          <w:cs/>
          <w:lang w:val="ar_AE" w:bidi="ar_AE"/>
        </w:rPr>
      </w:r>
      <w:r>
        <w:rPr>
          <w:rtl/>
          <w:cs/>
          <w:lang w:val="ar_AE" w:bidi="ar_AE"/>
        </w:rPr>
        <w:t xml:space="preserve">يَعْنِي فِعْلُ الخَيْرِ تطويرَ المرْءِ لحياةٍ مكرَّسَةٍ لاتِّباعِ الحِكْمَةِ (انْظُرْ </w:t>
      </w:r>
      <w:r>
        <w:rPr>
          <w:rtl/>
          <w:cs/>
          <w:lang w:val="ar_AE" w:bidi="ar_AE"/>
        </w:rPr>
        <w:t>34:14</w:t>
      </w:r>
      <w:r>
        <w:rPr>
          <w:rtl/>
          <w:cs/>
          <w:lang w:val="ar_AE" w:bidi="ar_AE"/>
        </w:rPr>
        <w:t xml:space="preserve">؛ </w:t>
      </w:r>
      <w:r>
        <w:rPr>
          <w:rtl/>
          <w:cs/>
          <w:lang w:val="ar_AE" w:bidi="ar_AE"/>
        </w:rPr>
        <w:t>الأمثال 3:5–7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3:37–4</w:t>
      </w:r>
      <w:r>
        <w:rPr>
          <w:rtl/>
          <w:cs/>
          <w:lang w:val="ar_AE" w:bidi="ar_AE"/>
        </w:rPr>
      </w:r>
    </w:p>
    <w:p>
      <w:pPr>
        <w:bidi/>
      </w:pPr>
      <w:r>
        <w:rPr>
          <w:rtl/>
          <w:cs/>
          <w:lang w:val="ar_AE" w:bidi="ar_AE"/>
        </w:rPr>
      </w:r>
      <w:r>
        <w:rPr>
          <w:rtl/>
          <w:cs/>
          <w:lang w:val="ar_AE" w:bidi="ar_AE"/>
        </w:rPr>
        <w:t>التِّرْيَاقُ لِحِدَّةِ الانْفِعَالِ والحَسَدِ (</w:t>
      </w:r>
      <w:r>
        <w:rPr>
          <w:rtl/>
          <w:cs/>
          <w:lang w:val="ar_AE" w:bidi="ar_AE"/>
        </w:rPr>
        <w:t>37:1</w:t>
      </w:r>
      <w:r>
        <w:rPr>
          <w:rtl/>
          <w:cs/>
          <w:lang w:val="ar_AE" w:bidi="ar_AE"/>
        </w:rPr>
        <w:t>) هو الثِّقَةُ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4:37</w:t>
      </w:r>
      <w:r>
        <w:rPr>
          <w:rtl/>
          <w:cs/>
          <w:lang w:val="ar_AE" w:bidi="ar_AE"/>
        </w:rPr>
      </w:r>
    </w:p>
    <w:p>
      <w:pPr>
        <w:bidi/>
      </w:pPr>
      <w:r>
        <w:rPr>
          <w:rtl/>
          <w:cs/>
          <w:lang w:val="ar_AE" w:bidi="ar_AE"/>
        </w:rPr>
      </w:r>
      <w:r>
        <w:rPr>
          <w:rtl/>
          <w:cs/>
          <w:lang w:val="ar_AE" w:bidi="ar_AE"/>
        </w:rPr>
        <w:t>يَعْنِي التَّلَذُّذُ بالرَّبِّ الحياةَ بما يَتَمَاشَى مع طَرِيقِ الرَّبِّ لتحقيقِ التَّمَتُّعِ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6:37</w:t>
      </w:r>
      <w:r>
        <w:rPr>
          <w:rtl/>
          <w:cs/>
          <w:lang w:val="ar_AE" w:bidi="ar_AE"/>
        </w:rPr>
      </w:r>
    </w:p>
    <w:p>
      <w:pPr>
        <w:bidi/>
      </w:pPr>
      <w:r>
        <w:rPr>
          <w:rtl/>
          <w:cs/>
          <w:lang w:val="ar_AE" w:bidi="ar_AE"/>
        </w:rPr>
      </w:r>
      <w:r>
        <w:rPr>
          <w:rtl/>
          <w:cs/>
          <w:lang w:val="ar_AE" w:bidi="ar_AE"/>
        </w:rPr>
        <w:t>يَتَحَقَّقُ العَدْلُ عندما تكونُ الغَلَبَةُ لإرادَةِ الرَّبِّ وَيَخْتَبِرُ الأتْقِياءُ خَلاصَهُ (</w:t>
      </w:r>
      <w:r>
        <w:rPr>
          <w:rtl/>
          <w:cs/>
          <w:lang w:val="ar_AE" w:bidi="ar_AE"/>
        </w:rPr>
        <w:t>إِشَعْيَاء 45:8</w:t>
      </w:r>
      <w:r>
        <w:rPr>
          <w:rtl/>
          <w:cs/>
          <w:lang w:val="ar_AE" w:bidi="ar_AE"/>
        </w:rPr>
        <w:t xml:space="preserve">؛ </w:t>
      </w:r>
      <w:r>
        <w:rPr>
          <w:rtl/>
          <w:cs/>
          <w:lang w:val="ar_AE" w:bidi="ar_AE"/>
        </w:rPr>
        <w:t>51:5–6</w:t>
      </w:r>
      <w:r>
        <w:rPr>
          <w:rtl/>
          <w:cs/>
          <w:lang w:val="ar_AE" w:bidi="ar_AE"/>
        </w:rPr>
        <w:t xml:space="preserve">؛ </w:t>
      </w:r>
      <w:r>
        <w:rPr>
          <w:rtl/>
          <w:cs/>
          <w:lang w:val="ar_AE" w:bidi="ar_AE"/>
        </w:rPr>
        <w:t>58:8</w:t>
      </w:r>
      <w:r>
        <w:rPr>
          <w:rtl/>
          <w:cs/>
          <w:lang w:val="ar_AE" w:bidi="ar_AE"/>
        </w:rPr>
        <w:t xml:space="preserve">، </w:t>
      </w:r>
      <w:r>
        <w:rPr>
          <w:rtl/>
          <w:cs/>
          <w:lang w:val="ar_AE" w:bidi="ar_AE"/>
        </w:rPr>
        <w:t>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7:37</w:t>
      </w:r>
      <w:r>
        <w:rPr>
          <w:rtl/>
          <w:cs/>
          <w:lang w:val="ar_AE" w:bidi="ar_AE"/>
        </w:rPr>
      </w:r>
    </w:p>
    <w:p>
      <w:pPr>
        <w:bidi/>
      </w:pPr>
      <w:r>
        <w:rPr>
          <w:rtl/>
          <w:cs/>
          <w:lang w:val="ar_AE" w:bidi="ar_AE"/>
        </w:rPr>
      </w:r>
      <w:r>
        <w:rPr>
          <w:b/>
          <w:rtl/>
          <w:cs/>
          <w:lang w:val="ar_AE" w:bidi="ar_AE"/>
        </w:rPr>
        <w:t>كُنْ هَادِئًا</w:t>
      </w:r>
      <w:r>
        <w:rPr>
          <w:rtl/>
          <w:cs/>
          <w:lang w:val="ar_AE" w:bidi="ar_AE"/>
        </w:rPr>
        <w:t>: ينبغي علينا أن نَسْمَحَ للرَّبِّ بأن يكون هو الله بدلاً من أن نَتَوَّلَّى الأمورَ بأنفُسِنا.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37:8</w:t>
      </w:r>
      <w:r>
        <w:rPr>
          <w:rtl/>
          <w:cs/>
          <w:lang w:val="ar_AE" w:bidi="ar_AE"/>
        </w:rPr>
      </w:r>
    </w:p>
    <w:p>
      <w:pPr>
        <w:bidi/>
      </w:pPr>
      <w:r>
        <w:rPr>
          <w:rtl/>
          <w:cs/>
          <w:lang w:val="ar_AE" w:bidi="ar_AE"/>
        </w:rPr>
      </w:r>
      <w:r>
        <w:rPr>
          <w:rtl/>
          <w:cs/>
          <w:lang w:val="ar_AE" w:bidi="ar_AE"/>
        </w:rPr>
        <w:t>يؤدِّي الانْفِعَالُ الشَّدِيدُ والغَضَبُ إلى انهيارِ شخصِيَّةِ المَرْءِ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9:37–11</w:t>
      </w:r>
      <w:r>
        <w:rPr>
          <w:rtl/>
          <w:cs/>
          <w:lang w:val="ar_AE" w:bidi="ar_AE"/>
        </w:rPr>
      </w:r>
    </w:p>
    <w:p>
      <w:pPr>
        <w:bidi/>
      </w:pPr>
      <w:r>
        <w:rPr>
          <w:rtl/>
          <w:cs/>
          <w:lang w:val="ar_AE" w:bidi="ar_AE"/>
        </w:rPr>
      </w:r>
      <w:r>
        <w:rPr>
          <w:rtl/>
          <w:cs/>
          <w:lang w:val="ar_AE" w:bidi="ar_AE"/>
        </w:rPr>
        <w:t>لن يَمْتلِكُ الأشرَارُ الأرضَ</w:t>
      </w:r>
      <w:r>
        <w:rPr>
          <w:i/>
          <w:rtl/>
          <w:cs/>
          <w:lang w:val="ar_AE" w:bidi="ar_AE"/>
        </w:rPr>
        <w:t>؛</w:t>
      </w:r>
      <w:r>
        <w:rPr>
          <w:rtl/>
          <w:cs/>
          <w:lang w:val="ar_AE" w:bidi="ar_AE"/>
        </w:rPr>
        <w:t xml:space="preserve"> بل يَرِثُها من يَثِقُون في الرَّبِّ. يُقَدِّمُ الرَّبُّ وعدًا بميراثها لأنه مُلْتَزِمٌ برعايَةِ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11:37</w:t>
      </w:r>
      <w:r>
        <w:rPr>
          <w:rtl/>
          <w:cs/>
          <w:lang w:val="ar_AE" w:bidi="ar_AE"/>
        </w:rPr>
      </w:r>
    </w:p>
    <w:p>
      <w:pPr>
        <w:bidi/>
      </w:pPr>
      <w:r>
        <w:rPr>
          <w:rtl/>
          <w:cs/>
          <w:lang w:val="ar_AE" w:bidi="ar_AE"/>
        </w:rPr>
      </w:r>
      <w:r>
        <w:rPr>
          <w:rtl/>
          <w:cs/>
          <w:lang w:val="ar_AE" w:bidi="ar_AE"/>
        </w:rPr>
        <w:t>الرَّبُّ هو مَصْدَرُ السَّلامِ (</w:t>
      </w:r>
      <w:r>
        <w:rPr>
          <w:rtl/>
          <w:cs/>
          <w:lang w:val="ar_AE" w:bidi="ar_AE"/>
        </w:rPr>
        <w:t>85:10</w:t>
      </w:r>
      <w:r>
        <w:rPr>
          <w:rtl/>
          <w:cs/>
          <w:lang w:val="ar_AE" w:bidi="ar_AE"/>
        </w:rPr>
        <w:t>) - يُحَقِّقُ السَّلامُ في عالَمٍ مضطرِبٍ (</w:t>
      </w:r>
      <w:r>
        <w:rPr>
          <w:rtl/>
          <w:cs/>
          <w:lang w:val="ar_AE" w:bidi="ar_AE"/>
        </w:rPr>
        <w:t>29:11</w:t>
      </w:r>
      <w:r>
        <w:rPr>
          <w:rtl/>
          <w:cs/>
          <w:lang w:val="ar_AE" w:bidi="ar_AE"/>
        </w:rPr>
        <w:t xml:space="preserve">؛ </w:t>
      </w:r>
      <w:r>
        <w:rPr>
          <w:rtl/>
          <w:cs/>
          <w:lang w:val="ar_AE" w:bidi="ar_AE"/>
        </w:rPr>
        <w:t>37:11</w:t>
      </w:r>
      <w:r>
        <w:rPr>
          <w:rtl/>
          <w:cs/>
          <w:lang w:val="ar_AE" w:bidi="ar_AE"/>
        </w:rPr>
        <w:t xml:space="preserve">؛ </w:t>
      </w:r>
      <w:r>
        <w:rPr>
          <w:rtl/>
          <w:cs/>
          <w:lang w:val="ar_AE" w:bidi="ar_AE"/>
        </w:rPr>
        <w:t>85:8</w:t>
      </w:r>
      <w:r>
        <w:rPr>
          <w:rtl/>
          <w:cs/>
          <w:lang w:val="ar_AE" w:bidi="ar_AE"/>
        </w:rPr>
        <w:t xml:space="preserve">؛ </w:t>
      </w:r>
      <w:r>
        <w:rPr>
          <w:rtl/>
          <w:cs/>
          <w:lang w:val="ar_AE" w:bidi="ar_AE"/>
        </w:rPr>
        <w:t>147:14</w:t>
      </w:r>
      <w:r>
        <w:rPr>
          <w:rtl/>
          <w:cs/>
          <w:lang w:val="ar_AE" w:bidi="ar_AE"/>
        </w:rPr>
        <w:t>). تهْدِي حِكْمَةُ الله المتَّضِعِين إلى طَريقِ السَّلامِ (</w:t>
      </w:r>
      <w:r>
        <w:rPr>
          <w:rtl/>
          <w:cs/>
          <w:lang w:val="ar_AE" w:bidi="ar_AE"/>
        </w:rPr>
        <w:t>119:165</w:t>
      </w:r>
      <w:r>
        <w:rPr>
          <w:rtl/>
          <w:cs/>
          <w:lang w:val="ar_AE" w:bidi="ar_AE"/>
        </w:rPr>
        <w:t xml:space="preserve">؛ </w:t>
      </w:r>
      <w:r>
        <w:rPr>
          <w:rtl/>
          <w:cs/>
          <w:lang w:val="ar_AE" w:bidi="ar_AE"/>
        </w:rPr>
        <w:t>مَتَّى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12:37–13</w:t>
      </w:r>
      <w:r>
        <w:rPr>
          <w:rtl/>
          <w:cs/>
          <w:lang w:val="ar_AE" w:bidi="ar_AE"/>
        </w:rPr>
      </w:r>
    </w:p>
    <w:p>
      <w:pPr>
        <w:bidi/>
      </w:pPr>
      <w:r>
        <w:rPr>
          <w:rtl/>
          <w:cs/>
          <w:lang w:val="ar_AE" w:bidi="ar_AE"/>
        </w:rPr>
      </w:r>
      <w:r>
        <w:rPr>
          <w:rtl/>
          <w:cs/>
          <w:lang w:val="ar_AE" w:bidi="ar_AE"/>
        </w:rPr>
        <w:t>يُعَبِّرُ الأشرارُ عن حَسَدِهِم المَرِيرِ بغضبٍ. يتآمرون ليضعوا نهايَة للأَتْقِياءِ، إلا أن الرَّبَّ يَسْخَرُ منهم إذ لا يمكنهم النَّجَاحُ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12:37–17</w:t>
      </w:r>
      <w:r>
        <w:rPr>
          <w:rtl/>
          <w:cs/>
          <w:lang w:val="ar_AE" w:bidi="ar_AE"/>
        </w:rPr>
      </w:r>
    </w:p>
    <w:p>
      <w:pPr>
        <w:bidi/>
      </w:pPr>
      <w:r>
        <w:rPr>
          <w:rtl/>
          <w:cs/>
          <w:lang w:val="ar_AE" w:bidi="ar_AE"/>
        </w:rPr>
      </w:r>
      <w:r>
        <w:rPr>
          <w:rtl/>
          <w:cs/>
          <w:lang w:val="ar_AE" w:bidi="ar_AE"/>
        </w:rPr>
        <w:t>يَسْعَى الأشرارُ لتدمير نظامِ الرَّبِّ، إلا أن الرَّبَّ يَنْتَصِرُ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14:37–15</w:t>
      </w:r>
      <w:r>
        <w:rPr>
          <w:rtl/>
          <w:cs/>
          <w:lang w:val="ar_AE" w:bidi="ar_AE"/>
        </w:rPr>
      </w:r>
    </w:p>
    <w:p>
      <w:pPr>
        <w:bidi/>
      </w:pPr>
      <w:r>
        <w:rPr>
          <w:rtl/>
          <w:cs/>
          <w:lang w:val="ar_AE" w:bidi="ar_AE"/>
        </w:rPr>
      </w:r>
      <w:r>
        <w:rPr>
          <w:rtl/>
          <w:cs/>
          <w:lang w:val="ar_AE" w:bidi="ar_AE"/>
        </w:rPr>
        <w:t xml:space="preserve">تَنْقَلِبُ أَسْلِحَةُ الأشرارِ ضِدَّهُم (انْظُرْ </w:t>
      </w:r>
      <w:r>
        <w:rPr>
          <w:rtl/>
          <w:cs/>
          <w:lang w:val="ar_AE" w:bidi="ar_AE"/>
        </w:rPr>
        <w:t>7:12–13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16:37</w:t>
      </w:r>
      <w:r>
        <w:rPr>
          <w:rtl/>
          <w:cs/>
          <w:lang w:val="ar_AE" w:bidi="ar_AE"/>
        </w:rPr>
      </w:r>
    </w:p>
    <w:p>
      <w:pPr>
        <w:bidi/>
      </w:pPr>
      <w:r>
        <w:rPr>
          <w:rtl/>
          <w:cs/>
          <w:lang w:val="ar_AE" w:bidi="ar_AE"/>
        </w:rPr>
      </w:r>
      <w:r>
        <w:rPr>
          <w:rtl/>
          <w:cs/>
          <w:lang w:val="ar_AE" w:bidi="ar_AE"/>
        </w:rPr>
        <w:t>كَونُ المَرْءِ حَكِيمًا بِوسَائِلٍ متواضِعَةٍ أَفْضَلُ بكثير من كَوْنِهِ شريرًا يحظى بالرَّخاءِ والنُّفُوذِ (</w:t>
      </w:r>
      <w:r>
        <w:rPr>
          <w:rtl/>
          <w:cs/>
          <w:lang w:val="ar_AE" w:bidi="ar_AE"/>
        </w:rPr>
        <w:t>الأَمثال 15:16</w:t>
      </w:r>
      <w:r>
        <w:rPr>
          <w:rtl/>
          <w:cs/>
          <w:lang w:val="ar_AE" w:bidi="ar_AE"/>
        </w:rPr>
        <w:t xml:space="preserve">؛ </w:t>
      </w:r>
      <w:r>
        <w:rPr>
          <w:rtl/>
          <w:cs/>
          <w:lang w:val="ar_AE" w:bidi="ar_AE"/>
        </w:rPr>
        <w:t>16:8</w:t>
      </w:r>
      <w:r>
        <w:rPr>
          <w:rtl/>
          <w:cs/>
          <w:lang w:val="ar_AE" w:bidi="ar_AE"/>
        </w:rPr>
        <w:t xml:space="preserve">، </w:t>
      </w:r>
      <w:r>
        <w:rPr>
          <w:rtl/>
          <w:cs/>
          <w:lang w:val="ar_AE" w:bidi="ar_AE"/>
        </w:rPr>
        <w:t>19</w:t>
      </w:r>
      <w:r>
        <w:rPr>
          <w:rtl/>
          <w:cs/>
          <w:lang w:val="ar_AE" w:bidi="ar_AE"/>
        </w:rPr>
        <w:t xml:space="preserve">؛ </w:t>
      </w:r>
      <w:r>
        <w:rPr>
          <w:rtl/>
          <w:cs/>
          <w:lang w:val="ar_AE" w:bidi="ar_AE"/>
        </w:rPr>
        <w:t>17:1</w:t>
      </w:r>
      <w:r>
        <w:rPr>
          <w:rtl/>
          <w:cs/>
          <w:lang w:val="ar_AE" w:bidi="ar_AE"/>
        </w:rPr>
        <w:t xml:space="preserve">؛ </w:t>
      </w:r>
      <w:r>
        <w:rPr>
          <w:rtl/>
          <w:cs/>
          <w:lang w:val="ar_AE" w:bidi="ar_AE"/>
        </w:rPr>
        <w:t>28:6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18:37–20</w:t>
      </w:r>
      <w:r>
        <w:rPr>
          <w:rtl/>
          <w:cs/>
          <w:lang w:val="ar_AE" w:bidi="ar_AE"/>
        </w:rPr>
      </w:r>
    </w:p>
    <w:p>
      <w:pPr>
        <w:bidi/>
      </w:pPr>
      <w:r>
        <w:rPr>
          <w:rtl/>
          <w:cs/>
          <w:lang w:val="ar_AE" w:bidi="ar_AE"/>
        </w:rPr>
      </w:r>
      <w:r>
        <w:rPr>
          <w:rtl/>
          <w:cs/>
          <w:lang w:val="ar_AE" w:bidi="ar_AE"/>
        </w:rPr>
        <w:t>يَعْتَنِي الرَّبُّ بالأبرياءِ في هذه الحياةِ وَإِلَى الأَبَدِ، أما الأشرارُ فَإنهم يَهْلَكُون.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20:37</w:t>
      </w:r>
      <w:r>
        <w:rPr>
          <w:rtl/>
          <w:cs/>
          <w:lang w:val="ar_AE" w:bidi="ar_AE"/>
        </w:rPr>
      </w:r>
    </w:p>
    <w:p>
      <w:pPr>
        <w:bidi/>
      </w:pPr>
      <w:r>
        <w:rPr>
          <w:rtl/>
          <w:cs/>
          <w:lang w:val="ar_AE" w:bidi="ar_AE"/>
        </w:rPr>
      </w:r>
      <w:r>
        <w:rPr>
          <w:rtl/>
          <w:cs/>
          <w:lang w:val="ar_AE" w:bidi="ar_AE"/>
        </w:rPr>
        <w:t>يُصَوِّرُ الدُّخانُ الطَّبِيعَةَ المؤَقَّتَة أو العَابِرَةِ للحَياةِ (</w:t>
      </w:r>
      <w:r>
        <w:rPr>
          <w:rtl/>
          <w:cs/>
          <w:lang w:val="ar_AE" w:bidi="ar_AE"/>
        </w:rPr>
        <w:t>68:2</w:t>
      </w:r>
      <w:r>
        <w:rPr>
          <w:rtl/>
          <w:cs/>
          <w:lang w:val="ar_AE" w:bidi="ar_AE"/>
        </w:rPr>
        <w:t xml:space="preserve">؛ </w:t>
      </w:r>
      <w:r>
        <w:rPr>
          <w:rtl/>
          <w:cs/>
          <w:lang w:val="ar_AE" w:bidi="ar_AE"/>
        </w:rPr>
        <w:t>102:3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21:37</w:t>
      </w:r>
      <w:r>
        <w:rPr>
          <w:rtl/>
          <w:cs/>
          <w:lang w:val="ar_AE" w:bidi="ar_AE"/>
        </w:rPr>
      </w:r>
    </w:p>
    <w:p>
      <w:pPr>
        <w:bidi/>
      </w:pPr>
      <w:r>
        <w:rPr>
          <w:rtl/>
          <w:cs/>
          <w:lang w:val="ar_AE" w:bidi="ar_AE"/>
        </w:rPr>
      </w:r>
      <w:r>
        <w:rPr>
          <w:rtl/>
          <w:cs/>
          <w:lang w:val="ar_AE" w:bidi="ar_AE"/>
        </w:rPr>
        <w:t xml:space="preserve">الاقْتِرَاضُ وَعَدَمُ السَّدَادِ هو أسلوبُ الحياةِ المُلْتَوِيَةِ. • يشارِكُ الكرماءُ بكلِّ حُرِّيَّةٍ ما يَنَالُونَه بِحُرِّيَّةٍ من الرَّبِّ (انْظُرْ </w:t>
      </w:r>
      <w:r>
        <w:rPr>
          <w:rtl/>
          <w:cs/>
          <w:lang w:val="ar_AE" w:bidi="ar_AE"/>
        </w:rPr>
        <w:t>111:5</w:t>
      </w:r>
      <w:r>
        <w:rPr>
          <w:rtl/>
          <w:cs/>
          <w:lang w:val="ar_AE" w:bidi="ar_AE"/>
        </w:rPr>
        <w:t xml:space="preserve">؛ </w:t>
      </w:r>
      <w:r>
        <w:rPr>
          <w:rtl/>
          <w:cs/>
          <w:lang w:val="ar_AE" w:bidi="ar_AE"/>
        </w:rPr>
        <w:t>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23:37–24</w:t>
      </w:r>
      <w:r>
        <w:rPr>
          <w:rtl/>
          <w:cs/>
          <w:lang w:val="ar_AE" w:bidi="ar_AE"/>
        </w:rPr>
      </w:r>
    </w:p>
    <w:p>
      <w:pPr>
        <w:bidi/>
      </w:pPr>
      <w:r>
        <w:rPr>
          <w:rtl/>
          <w:cs/>
          <w:lang w:val="ar_AE" w:bidi="ar_AE"/>
        </w:rPr>
      </w:r>
      <w:r>
        <w:rPr>
          <w:rtl/>
          <w:cs/>
          <w:lang w:val="ar_AE" w:bidi="ar_AE"/>
        </w:rPr>
        <w:t xml:space="preserve">تَنْبُعُ استقامَةُ وقوَّةُ حياةِ الإنسانِ التَّقِيِّ من الرَّبِّ (انْظُرْ </w:t>
      </w:r>
      <w:r>
        <w:rPr>
          <w:rtl/>
          <w:cs/>
          <w:lang w:val="ar_AE" w:bidi="ar_AE"/>
        </w:rPr>
        <w:t>الأمثال 4:12</w:t>
      </w:r>
      <w:r>
        <w:rPr>
          <w:rtl/>
          <w:cs/>
          <w:lang w:val="ar_AE" w:bidi="ar_AE"/>
        </w:rPr>
        <w:t xml:space="preserve">؛ </w:t>
      </w:r>
      <w:r>
        <w:rPr>
          <w:rtl/>
          <w:cs/>
          <w:lang w:val="ar_AE" w:bidi="ar_AE"/>
        </w:rPr>
        <w:t>14:15</w:t>
      </w:r>
      <w:r>
        <w:rPr>
          <w:rtl/>
          <w:cs/>
          <w:lang w:val="ar_AE" w:bidi="ar_AE"/>
        </w:rPr>
        <w:t xml:space="preserve">؛ </w:t>
      </w:r>
      <w:r>
        <w:rPr>
          <w:rtl/>
          <w:cs/>
          <w:lang w:val="ar_AE" w:bidi="ar_AE"/>
        </w:rPr>
        <w:t>16:9</w:t>
      </w:r>
      <w:r>
        <w:rPr>
          <w:rtl/>
          <w:cs/>
          <w:lang w:val="ar_AE" w:bidi="ar_AE"/>
        </w:rPr>
        <w:t xml:space="preserve">؛ </w:t>
      </w:r>
      <w:r>
        <w:rPr>
          <w:rtl/>
          <w:cs/>
          <w:lang w:val="ar_AE" w:bidi="ar_AE"/>
        </w:rPr>
        <w:t>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25:37–26</w:t>
      </w:r>
      <w:r>
        <w:rPr>
          <w:rtl/>
          <w:cs/>
          <w:lang w:val="ar_AE" w:bidi="ar_AE"/>
        </w:rPr>
      </w:r>
    </w:p>
    <w:p>
      <w:pPr>
        <w:bidi/>
      </w:pPr>
      <w:r>
        <w:rPr>
          <w:rtl/>
          <w:cs/>
          <w:lang w:val="ar_AE" w:bidi="ar_AE"/>
        </w:rPr>
      </w:r>
      <w:r>
        <w:rPr>
          <w:rtl/>
          <w:cs/>
          <w:lang w:val="ar_AE" w:bidi="ar_AE"/>
        </w:rPr>
        <w:t>لا يَتَخَلَّى الرَّبُّ عن أبنائِهِ ولا عن نَسْلِ 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27:37–33</w:t>
      </w:r>
      <w:r>
        <w:rPr>
          <w:rtl/>
          <w:cs/>
          <w:lang w:val="ar_AE" w:bidi="ar_AE"/>
        </w:rPr>
      </w:r>
    </w:p>
    <w:p>
      <w:pPr>
        <w:bidi/>
      </w:pPr>
      <w:r>
        <w:rPr>
          <w:rtl/>
          <w:cs/>
          <w:lang w:val="ar_AE" w:bidi="ar_AE"/>
        </w:rPr>
      </w:r>
      <w:r>
        <w:rPr>
          <w:rtl/>
          <w:cs/>
          <w:lang w:val="ar_AE" w:bidi="ar_AE"/>
        </w:rPr>
        <w:t>الأتقياءُ حُكَمَاءٌ؛ يفعلون الخَيْرَ ويرفضون الشَّرَّ. يَعْتَنِي بهم الرَّبُّ، ويحمِيهم، وَيَضْمَنُ نوالَهم لنصِيبِهم الشَّرْعِي من الأرضِ كميراثٍ لهم. قد يحاول الأشرارُ نصب الكمائن للأتقياءِ</w:t>
      </w:r>
      <w:r>
        <w:rPr>
          <w:i/>
          <w:rtl/>
          <w:cs/>
          <w:lang w:val="ar_AE" w:bidi="ar_AE"/>
        </w:rPr>
        <w:t>،</w:t>
      </w:r>
      <w:r>
        <w:rPr>
          <w:rtl/>
          <w:cs/>
          <w:lang w:val="ar_AE" w:bidi="ar_AE"/>
        </w:rPr>
        <w:t xml:space="preserve"> لكن لن يُحَالِفَهم النَّجاحُ.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30:37</w:t>
      </w:r>
      <w:r>
        <w:rPr>
          <w:rtl/>
          <w:cs/>
          <w:lang w:val="ar_AE" w:bidi="ar_AE"/>
        </w:rPr>
      </w:r>
    </w:p>
    <w:p>
      <w:pPr>
        <w:bidi/>
      </w:pPr>
      <w:r>
        <w:rPr>
          <w:rtl/>
          <w:cs/>
          <w:lang w:val="ar_AE" w:bidi="ar_AE"/>
        </w:rPr>
      </w:r>
      <w:r>
        <w:rPr>
          <w:rtl/>
          <w:cs/>
          <w:lang w:val="ar_AE" w:bidi="ar_AE"/>
        </w:rPr>
        <w:t>يَعْتَمِدُ الأَتْقِياءُ على حِكْمَةِ الرَّبِّ من أَجْلِ المَشُورَةِ.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31:37</w:t>
      </w:r>
      <w:r>
        <w:rPr>
          <w:rtl/>
          <w:cs/>
          <w:lang w:val="ar_AE" w:bidi="ar_AE"/>
        </w:rPr>
      </w:r>
    </w:p>
    <w:p>
      <w:pPr>
        <w:bidi/>
      </w:pPr>
      <w:r>
        <w:rPr>
          <w:rtl/>
          <w:cs/>
          <w:lang w:val="ar_AE" w:bidi="ar_AE"/>
        </w:rPr>
      </w:r>
      <w:r>
        <w:rPr>
          <w:rtl/>
          <w:cs/>
          <w:lang w:val="ar_AE" w:bidi="ar_AE"/>
        </w:rPr>
        <w:t xml:space="preserve">يحْتَكِمُ الأتقياءُ لِشَرِيعَةِ الله كَشَرِيعَةٍ لهم: هم عَلَى وَعْيٍ بحِكْمَةِ الله ووصاياه كما لو أنهما جُزءٌ من كيانِهِم (انْظُرْ </w:t>
      </w:r>
      <w:r>
        <w:rPr>
          <w:rtl/>
          <w:cs/>
          <w:lang w:val="ar_AE" w:bidi="ar_AE"/>
        </w:rPr>
        <w:t>119:11</w:t>
      </w:r>
      <w:r>
        <w:rPr>
          <w:rtl/>
          <w:cs/>
          <w:lang w:val="ar_AE" w:bidi="ar_AE"/>
        </w:rPr>
        <w:t xml:space="preserve">؛ </w:t>
      </w:r>
      <w:r>
        <w:rPr>
          <w:rtl/>
          <w:cs/>
          <w:lang w:val="ar_AE" w:bidi="ar_AE"/>
        </w:rPr>
        <w:t>إرميا 24:7</w:t>
      </w:r>
      <w:r>
        <w:rPr>
          <w:rtl/>
          <w:cs/>
          <w:lang w:val="ar_AE" w:bidi="ar_AE"/>
        </w:rPr>
        <w:t xml:space="preserve">؛ </w:t>
      </w:r>
      <w:r>
        <w:rPr>
          <w:rtl/>
          <w:cs/>
          <w:lang w:val="ar_AE" w:bidi="ar_AE"/>
        </w:rPr>
        <w:t>31:31–34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35:37–36</w:t>
      </w:r>
      <w:r>
        <w:rPr>
          <w:rtl/>
          <w:cs/>
          <w:lang w:val="ar_AE" w:bidi="ar_AE"/>
        </w:rPr>
      </w:r>
    </w:p>
    <w:p>
      <w:pPr>
        <w:bidi/>
      </w:pPr>
      <w:r>
        <w:rPr>
          <w:rtl/>
          <w:cs/>
          <w:lang w:val="ar_AE" w:bidi="ar_AE"/>
        </w:rPr>
      </w:r>
      <w:r>
        <w:rPr>
          <w:rtl/>
          <w:cs/>
          <w:lang w:val="ar_AE" w:bidi="ar_AE"/>
        </w:rPr>
        <w:t xml:space="preserve">قد يبدو الأشرارُ مزدهرين كَشَجَرَةٍ (قارِن </w:t>
      </w:r>
      <w:r>
        <w:rPr>
          <w:rtl/>
          <w:cs/>
          <w:lang w:val="ar_AE" w:bidi="ar_AE"/>
        </w:rPr>
        <w:t>52:8</w:t>
      </w:r>
      <w:r>
        <w:rPr>
          <w:rtl/>
          <w:cs/>
          <w:lang w:val="ar_AE" w:bidi="ar_AE"/>
        </w:rPr>
        <w:t xml:space="preserve">؛ </w:t>
      </w:r>
      <w:r>
        <w:rPr>
          <w:rtl/>
          <w:cs/>
          <w:lang w:val="ar_AE" w:bidi="ar_AE"/>
        </w:rPr>
        <w:t>92:12–13</w:t>
      </w:r>
      <w:r>
        <w:rPr>
          <w:rtl/>
          <w:cs/>
          <w:lang w:val="ar_AE" w:bidi="ar_AE"/>
        </w:rPr>
        <w:t>)، لكنهم في النهايَةِ يموتون دون أن يَذْكُرَهُم أحدٌ (</w:t>
      </w:r>
      <w:r>
        <w:rPr>
          <w:rtl/>
          <w:cs/>
          <w:lang w:val="ar_AE" w:bidi="ar_AE"/>
        </w:rPr>
        <w:t>37:2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39:37–40</w:t>
      </w:r>
      <w:r>
        <w:rPr>
          <w:rtl/>
          <w:cs/>
          <w:lang w:val="ar_AE" w:bidi="ar_AE"/>
        </w:rPr>
      </w:r>
    </w:p>
    <w:p>
      <w:pPr>
        <w:bidi/>
      </w:pPr>
      <w:r>
        <w:rPr>
          <w:rtl/>
          <w:cs/>
          <w:lang w:val="ar_AE" w:bidi="ar_AE"/>
        </w:rPr>
      </w:r>
      <w:r>
        <w:rPr>
          <w:rtl/>
          <w:cs/>
          <w:lang w:val="ar_AE" w:bidi="ar_AE"/>
        </w:rPr>
        <w:t>يَمْنَحُ اللهُ قُوَّةً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w:t>
      </w:r>
      <w:r>
        <w:rPr>
          <w:rtl/>
          <w:cs/>
          <w:lang w:val="ar_AE" w:bidi="ar_AE"/>
        </w:rPr>
      </w:r>
    </w:p>
    <w:p>
      <w:pPr>
        <w:bidi/>
      </w:pPr>
      <w:r>
        <w:rPr>
          <w:rtl/>
          <w:cs/>
          <w:lang w:val="ar_AE" w:bidi="ar_AE"/>
        </w:rPr>
      </w:r>
      <w:r>
        <w:rPr>
          <w:rtl/>
          <w:cs/>
          <w:lang w:val="ar_AE" w:bidi="ar_AE"/>
        </w:rPr>
        <w:t xml:space="preserve">معنى هذه العبارة غَيْرُ معروفٍ على وجهِ اليقينِ (أيضًا في </w:t>
      </w:r>
      <w:r>
        <w:rPr>
          <w:rtl/>
          <w:cs/>
          <w:lang w:val="ar_AE" w:bidi="ar_AE"/>
        </w:rPr>
        <w:t>عنوان المزمور 70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1:38–4</w:t>
      </w:r>
      <w:r>
        <w:rPr>
          <w:rtl/>
          <w:cs/>
          <w:lang w:val="ar_AE" w:bidi="ar_AE"/>
        </w:rPr>
      </w:r>
    </w:p>
    <w:p>
      <w:pPr>
        <w:bidi/>
      </w:pPr>
      <w:r>
        <w:rPr>
          <w:rtl/>
          <w:cs/>
          <w:lang w:val="ar_AE" w:bidi="ar_AE"/>
        </w:rPr>
      </w:r>
      <w:r>
        <w:rPr>
          <w:rtl/>
          <w:cs/>
          <w:lang w:val="ar_AE" w:bidi="ar_AE"/>
        </w:rPr>
        <w:t>أثارَتْ خطايا المُرَنِّم غَضَبَ الرَّبِّ وَسَخَطَه</w:t>
      </w:r>
      <w:r>
        <w:rPr>
          <w:i/>
          <w:rtl/>
          <w:cs/>
          <w:lang w:val="ar_AE" w:bidi="ar_AE"/>
        </w:rPr>
        <w:t>،</w:t>
      </w:r>
      <w:r>
        <w:rPr>
          <w:rtl/>
          <w:cs/>
          <w:lang w:val="ar_AE" w:bidi="ar_AE"/>
        </w:rPr>
        <w:t xml:space="preserve"> الأمر الذي أَدَّى إلى تعرُّضِهِ لسهامِ وضرباتِ التأدِيبِ والتوبيخِ</w:t>
      </w:r>
      <w:r>
        <w:rPr>
          <w:i/>
          <w:rtl/>
          <w:cs/>
          <w:lang w:val="ar_AE" w:bidi="ar_AE"/>
        </w:rPr>
        <w:t>؛</w:t>
      </w:r>
      <w:r>
        <w:rPr>
          <w:rtl/>
          <w:cs/>
          <w:lang w:val="ar_AE" w:bidi="ar_AE"/>
        </w:rPr>
        <w:t xml:space="preserve"> ونتيجَةً لذلك، أُصِيبَ جَسَدُهُ كلُّه بالمَرَضِ.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1:38–17</w:t>
      </w:r>
      <w:r>
        <w:rPr>
          <w:rtl/>
          <w:cs/>
          <w:lang w:val="ar_AE" w:bidi="ar_AE"/>
        </w:rPr>
      </w:r>
    </w:p>
    <w:p>
      <w:pPr>
        <w:bidi/>
      </w:pPr>
      <w:r>
        <w:rPr>
          <w:rtl/>
          <w:cs/>
          <w:lang w:val="ar_AE" w:bidi="ar_AE"/>
        </w:rPr>
      </w:r>
      <w:r>
        <w:rPr>
          <w:rtl/>
          <w:cs/>
          <w:lang w:val="ar_AE" w:bidi="ar_AE"/>
        </w:rPr>
        <w:t>تُشَكِّل هذه النصوصُ مُقَدِّمَةً لاعترافِ المُرَنِّمِ (</w:t>
      </w:r>
      <w:r>
        <w:rPr>
          <w:rtl/>
          <w:cs/>
          <w:lang w:val="ar_AE" w:bidi="ar_AE"/>
        </w:rPr>
        <w:t>38:18</w:t>
      </w:r>
      <w:r>
        <w:rPr>
          <w:rtl/>
          <w:cs/>
          <w:lang w:val="ar_AE" w:bidi="ar_AE"/>
        </w:rPr>
        <w:t>) وَتَصِفُ حالتَه البائسةَ.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1:38–22</w:t>
      </w:r>
      <w:r>
        <w:rPr>
          <w:rtl/>
          <w:cs/>
          <w:lang w:val="ar_AE" w:bidi="ar_AE"/>
        </w:rPr>
      </w:r>
    </w:p>
    <w:p>
      <w:pPr>
        <w:bidi/>
      </w:pPr>
      <w:r>
        <w:rPr>
          <w:rtl/>
          <w:cs/>
          <w:lang w:val="ar_AE" w:bidi="ar_AE"/>
        </w:rPr>
      </w:r>
      <w:r>
        <w:rPr>
          <w:rtl/>
          <w:cs/>
          <w:lang w:val="ar_AE" w:bidi="ar_AE"/>
        </w:rPr>
        <w:t>هذا المزمورُ رِثَاءٌ وَصَلاةٌ من أَجْلِ الشِّفَاءِ. ترتَبِطُ آلامُ المُرَنِّمِ بخطِيَّةٍ غيرِ معترَفٍ بها. وهنا يَعْتَرِفُ بِخَطِيَّتِهِ وَيَطْرَح قَضِيَّته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3:38</w:t>
      </w:r>
      <w:r>
        <w:rPr>
          <w:rtl/>
          <w:cs/>
          <w:lang w:val="ar_AE" w:bidi="ar_AE"/>
        </w:rPr>
      </w:r>
    </w:p>
    <w:p>
      <w:pPr>
        <w:bidi/>
      </w:pPr>
      <w:r>
        <w:rPr>
          <w:rtl/>
          <w:cs/>
          <w:lang w:val="ar_AE" w:bidi="ar_AE"/>
        </w:rPr>
      </w:r>
      <w:r>
        <w:rPr>
          <w:rtl/>
          <w:cs/>
          <w:lang w:val="ar_AE" w:bidi="ar_AE"/>
        </w:rPr>
        <w:t>يمكن أن تؤدِّي الخطيَّة إلى المَرَضِ أو حتَّى إلى المَوتِ (</w:t>
      </w:r>
      <w:r>
        <w:rPr>
          <w:rtl/>
          <w:cs/>
          <w:lang w:val="ar_AE" w:bidi="ar_AE"/>
        </w:rPr>
        <w:t>1 كًورِنْثُوس 11:30</w:t>
      </w:r>
      <w:r>
        <w:rPr>
          <w:rtl/>
          <w:cs/>
          <w:lang w:val="ar_AE" w:bidi="ar_AE"/>
        </w:rPr>
        <w:t xml:space="preserve">). وسواء شَعَرَ المُرَنِّم بأنه مَرِيضٌ جَسَدِيًّا أو كان مَرَضُه صُورَةً استعارِيَّةً تُعَبِّرُ عن الاضطرابِ العاطِفِيِّ، فقد أَدْرَكَ أن ما أَصَابَهُ هو من الله، كما أنه يُهَدِّدُ حياتَه (انْظُرْ </w:t>
      </w:r>
      <w:r>
        <w:rPr>
          <w:rtl/>
          <w:cs/>
          <w:lang w:val="ar_AE" w:bidi="ar_AE"/>
        </w:rPr>
        <w:t>المزمور 32:3</w:t>
      </w:r>
      <w:r>
        <w:rPr>
          <w:rtl/>
          <w:cs/>
          <w:lang w:val="ar_AE" w:bidi="ar_AE"/>
        </w:rPr>
        <w:t xml:space="preserve">؛ </w:t>
      </w:r>
      <w:r>
        <w:rPr>
          <w:rtl/>
          <w:cs/>
          <w:lang w:val="ar_AE" w:bidi="ar_AE"/>
        </w:rPr>
        <w:t>39:10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4:38</w:t>
      </w:r>
      <w:r>
        <w:rPr>
          <w:rtl/>
          <w:cs/>
          <w:lang w:val="ar_AE" w:bidi="ar_AE"/>
        </w:rPr>
      </w:r>
    </w:p>
    <w:p>
      <w:pPr>
        <w:bidi/>
      </w:pPr>
      <w:r>
        <w:rPr>
          <w:rtl/>
          <w:cs/>
          <w:lang w:val="ar_AE" w:bidi="ar_AE"/>
        </w:rPr>
      </w:r>
      <w:r>
        <w:rPr>
          <w:rtl/>
          <w:cs/>
          <w:lang w:val="ar_AE" w:bidi="ar_AE"/>
        </w:rPr>
        <w:t xml:space="preserve">إن العِبْءَ الذي أَثْقَلَ كَاهِلَ المُرِنِّم ناجِمٌ عن الخَطِيَّةِ (انْظُرْ </w:t>
      </w:r>
      <w:r>
        <w:rPr>
          <w:rtl/>
          <w:cs/>
          <w:lang w:val="ar_AE" w:bidi="ar_AE"/>
        </w:rPr>
        <w:t>40:12</w:t>
      </w:r>
      <w:r>
        <w:rPr>
          <w:rtl/>
          <w:cs/>
          <w:lang w:val="ar_AE" w:bidi="ar_AE"/>
        </w:rPr>
        <w:t xml:space="preserve">؛ </w:t>
      </w:r>
      <w:r>
        <w:rPr>
          <w:rtl/>
          <w:cs/>
          <w:lang w:val="ar_AE" w:bidi="ar_AE"/>
        </w:rPr>
        <w:t>41:4</w:t>
      </w:r>
      <w:r>
        <w:rPr>
          <w:rtl/>
          <w:cs/>
          <w:lang w:val="ar_AE" w:bidi="ar_AE"/>
        </w:rPr>
        <w:t xml:space="preserve">؛ قارن </w:t>
      </w:r>
      <w:r>
        <w:rPr>
          <w:rtl/>
          <w:cs/>
          <w:lang w:val="ar_AE" w:bidi="ar_AE"/>
        </w:rPr>
        <w:t>التَّكْوِين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5:38–8</w:t>
      </w:r>
      <w:r>
        <w:rPr>
          <w:rtl/>
          <w:cs/>
          <w:lang w:val="ar_AE" w:bidi="ar_AE"/>
        </w:rPr>
      </w:r>
    </w:p>
    <w:p>
      <w:pPr>
        <w:bidi/>
      </w:pPr>
      <w:r>
        <w:rPr>
          <w:rtl/>
          <w:cs/>
          <w:lang w:val="ar_AE" w:bidi="ar_AE"/>
        </w:rPr>
      </w:r>
      <w:r>
        <w:rPr>
          <w:rtl/>
          <w:cs/>
          <w:lang w:val="ar_AE" w:bidi="ar_AE"/>
        </w:rPr>
        <w:t>تَجْلِبُ شِدَّةُ العِقابِ الإلهيِّ مُعَانَاةً تؤثِّر عَلَى كلِّ جُزْءٍ من كيانِ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9:38–12</w:t>
      </w:r>
      <w:r>
        <w:rPr>
          <w:rtl/>
          <w:cs/>
          <w:lang w:val="ar_AE" w:bidi="ar_AE"/>
        </w:rPr>
      </w:r>
    </w:p>
    <w:p>
      <w:pPr>
        <w:bidi/>
      </w:pPr>
      <w:r>
        <w:rPr>
          <w:rtl/>
          <w:cs/>
          <w:lang w:val="ar_AE" w:bidi="ar_AE"/>
        </w:rPr>
      </w:r>
      <w:r>
        <w:rPr>
          <w:rtl/>
          <w:cs/>
          <w:lang w:val="ar_AE" w:bidi="ar_AE"/>
        </w:rPr>
        <w:t>يَتُوقُ المُرَنِّمُ إلى عَلاقَةٍ مُسْترَدَّة مع الله، لكنه يَشْعُرُ بالاغْتِرابِ. يَجِدُ نَفْسَه ضائِعًا وَحِيدًا باختفَاءِ أصدقائِهِ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13:38</w:t>
      </w:r>
      <w:r>
        <w:rPr>
          <w:rtl/>
          <w:cs/>
          <w:lang w:val="ar_AE" w:bidi="ar_AE"/>
        </w:rPr>
      </w:r>
    </w:p>
    <w:p>
      <w:pPr>
        <w:bidi/>
      </w:pPr>
      <w:r>
        <w:rPr>
          <w:rtl/>
          <w:cs/>
          <w:lang w:val="ar_AE" w:bidi="ar_AE"/>
        </w:rPr>
      </w:r>
      <w:r>
        <w:rPr>
          <w:rtl/>
          <w:cs/>
          <w:lang w:val="ar_AE" w:bidi="ar_AE"/>
        </w:rPr>
        <w:t xml:space="preserve">يقاسي المُرَنِّم الآلام بِصَمْتٍ أمام خُصُومِهِ (انْظُرْ </w:t>
      </w:r>
      <w:r>
        <w:rPr>
          <w:rtl/>
          <w:cs/>
          <w:lang w:val="ar_AE" w:bidi="ar_AE"/>
        </w:rPr>
        <w:t>إِشَعْيَاء 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15:38</w:t>
      </w:r>
      <w:r>
        <w:rPr>
          <w:rtl/>
          <w:cs/>
          <w:lang w:val="ar_AE" w:bidi="ar_AE"/>
        </w:rPr>
      </w:r>
    </w:p>
    <w:p>
      <w:pPr>
        <w:bidi/>
      </w:pPr>
      <w:r>
        <w:rPr>
          <w:rtl/>
          <w:cs/>
          <w:lang w:val="ar_AE" w:bidi="ar_AE"/>
        </w:rPr>
      </w:r>
      <w:r>
        <w:rPr>
          <w:rtl/>
          <w:cs/>
          <w:lang w:val="ar_AE" w:bidi="ar_AE"/>
        </w:rPr>
        <w:t>الرَّبُّ وَحْدَهُ فقط هو من يفُضُّ هذا الصراعَ (</w:t>
      </w:r>
      <w:r>
        <w:rPr>
          <w:rtl/>
          <w:cs/>
          <w:lang w:val="ar_AE" w:bidi="ar_AE"/>
        </w:rPr>
        <w:t>9:18</w:t>
      </w:r>
      <w:r>
        <w:rPr>
          <w:rtl/>
          <w:cs/>
          <w:lang w:val="ar_AE" w:bidi="ar_AE"/>
        </w:rPr>
        <w:t xml:space="preserve">؛ </w:t>
      </w:r>
      <w:r>
        <w:rPr>
          <w:rtl/>
          <w:cs/>
          <w:lang w:val="ar_AE" w:bidi="ar_AE"/>
        </w:rPr>
        <w:t>27:14</w:t>
      </w:r>
      <w:r>
        <w:rPr>
          <w:rtl/>
          <w:cs/>
          <w:lang w:val="ar_AE" w:bidi="ar_AE"/>
        </w:rPr>
        <w:t xml:space="preserve">؛ </w:t>
      </w:r>
      <w:r>
        <w:rPr>
          <w:rtl/>
          <w:cs/>
          <w:lang w:val="ar_AE" w:bidi="ar_AE"/>
        </w:rPr>
        <w:t>37:9</w:t>
      </w:r>
      <w:r>
        <w:rPr>
          <w:rtl/>
          <w:cs/>
          <w:lang w:val="ar_AE" w:bidi="ar_AE"/>
        </w:rPr>
        <w:t xml:space="preserve">،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17:38–20</w:t>
      </w:r>
      <w:r>
        <w:rPr>
          <w:rtl/>
          <w:cs/>
          <w:lang w:val="ar_AE" w:bidi="ar_AE"/>
        </w:rPr>
      </w:r>
    </w:p>
    <w:p>
      <w:pPr>
        <w:bidi/>
      </w:pPr>
      <w:r>
        <w:rPr>
          <w:rtl/>
          <w:cs/>
          <w:lang w:val="ar_AE" w:bidi="ar_AE"/>
        </w:rPr>
      </w:r>
      <w:r>
        <w:rPr>
          <w:rtl/>
          <w:cs/>
          <w:lang w:val="ar_AE" w:bidi="ar_AE"/>
        </w:rPr>
        <w:t xml:space="preserve">لم يَعُدْ المُرَنِّمُ قادرًا على تَحَمُّلِ آلامِهِ بأن يكونَ على وَشْكِ الانْهِيار (انْظُرْ </w:t>
      </w:r>
      <w:r>
        <w:rPr>
          <w:rtl/>
          <w:cs/>
          <w:lang w:val="ar_AE" w:bidi="ar_AE"/>
        </w:rPr>
        <w:t>15:5</w:t>
      </w:r>
      <w:r>
        <w:rPr>
          <w:rtl/>
          <w:cs/>
          <w:lang w:val="ar_AE" w:bidi="ar_AE"/>
        </w:rPr>
        <w:t xml:space="preserve">)، يَعْتَرِفُ المُرَنِّمُ بِخَطِيَّتِهِ (انْظُرْ </w:t>
      </w:r>
      <w:r>
        <w:rPr>
          <w:rtl/>
          <w:cs/>
          <w:lang w:val="ar_AE" w:bidi="ar_AE"/>
        </w:rPr>
        <w:t>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19:38</w:t>
      </w:r>
      <w:r>
        <w:rPr>
          <w:rtl/>
          <w:cs/>
          <w:lang w:val="ar_AE" w:bidi="ar_AE"/>
        </w:rPr>
      </w:r>
    </w:p>
    <w:p>
      <w:pPr>
        <w:bidi/>
      </w:pPr>
      <w:r>
        <w:rPr>
          <w:rtl/>
          <w:cs/>
          <w:lang w:val="ar_AE" w:bidi="ar_AE"/>
        </w:rPr>
      </w:r>
      <w:r>
        <w:rPr>
          <w:rtl/>
          <w:cs/>
          <w:lang w:val="ar_AE" w:bidi="ar_AE"/>
        </w:rPr>
        <w:t>ضَاعَفَتْ كَرَاهِيَّةُ الأَعْداءِ للمُرَنِّمِ بلا سببٍ من آلامِهِ.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22:38</w:t>
      </w:r>
      <w:r>
        <w:rPr>
          <w:rtl/>
          <w:cs/>
          <w:lang w:val="ar_AE" w:bidi="ar_AE"/>
        </w:rPr>
      </w:r>
    </w:p>
    <w:p>
      <w:pPr>
        <w:bidi/>
      </w:pPr>
      <w:r>
        <w:rPr>
          <w:rtl/>
          <w:cs/>
          <w:lang w:val="ar_AE" w:bidi="ar_AE"/>
        </w:rPr>
      </w:r>
      <w:r>
        <w:rPr>
          <w:rtl/>
          <w:cs/>
          <w:lang w:val="ar_AE" w:bidi="ar_AE"/>
        </w:rPr>
        <w:t>طَلَبُ الرَّبِّ أن يَتَدَخَّل بِسُرْعَةٍ في أوقات الاحتياج الشديد أَمْرٌ شائِعٌ في المَزامِيرِ (</w:t>
      </w:r>
      <w:r>
        <w:rPr>
          <w:rtl/>
          <w:cs/>
          <w:lang w:val="ar_AE" w:bidi="ar_AE"/>
        </w:rPr>
        <w:t>22:19</w:t>
      </w:r>
      <w:r>
        <w:rPr>
          <w:rtl/>
          <w:cs/>
          <w:lang w:val="ar_AE" w:bidi="ar_AE"/>
        </w:rPr>
        <w:t xml:space="preserve">؛ </w:t>
      </w:r>
      <w:r>
        <w:rPr>
          <w:rtl/>
          <w:cs/>
          <w:lang w:val="ar_AE" w:bidi="ar_AE"/>
        </w:rPr>
        <w:t>31:2</w:t>
      </w:r>
      <w:r>
        <w:rPr>
          <w:rtl/>
          <w:cs/>
          <w:lang w:val="ar_AE" w:bidi="ar_AE"/>
        </w:rPr>
        <w:t xml:space="preserve">؛ </w:t>
      </w:r>
      <w:r>
        <w:rPr>
          <w:rtl/>
          <w:cs/>
          <w:lang w:val="ar_AE" w:bidi="ar_AE"/>
        </w:rPr>
        <w:t>40:13</w:t>
      </w:r>
      <w:r>
        <w:rPr>
          <w:rtl/>
          <w:cs/>
          <w:lang w:val="ar_AE" w:bidi="ar_AE"/>
        </w:rPr>
        <w:t xml:space="preserve">؛ </w:t>
      </w:r>
      <w:r>
        <w:rPr>
          <w:rtl/>
          <w:cs/>
          <w:lang w:val="ar_AE" w:bidi="ar_AE"/>
        </w:rPr>
        <w:t>69:17</w:t>
      </w:r>
      <w:r>
        <w:rPr>
          <w:rtl/>
          <w:cs/>
          <w:lang w:val="ar_AE" w:bidi="ar_AE"/>
        </w:rPr>
        <w:t xml:space="preserve">؛ </w:t>
      </w:r>
      <w:r>
        <w:rPr>
          <w:rtl/>
          <w:cs/>
          <w:lang w:val="ar_AE" w:bidi="ar_AE"/>
        </w:rPr>
        <w:t>70:1</w:t>
      </w:r>
      <w:r>
        <w:rPr>
          <w:rtl/>
          <w:cs/>
          <w:lang w:val="ar_AE" w:bidi="ar_AE"/>
        </w:rPr>
        <w:t xml:space="preserve">؛ </w:t>
      </w:r>
      <w:r>
        <w:rPr>
          <w:rtl/>
          <w:cs/>
          <w:lang w:val="ar_AE" w:bidi="ar_AE"/>
        </w:rPr>
        <w:t>71:12</w:t>
      </w:r>
      <w:r>
        <w:rPr>
          <w:rtl/>
          <w:cs/>
          <w:lang w:val="ar_AE" w:bidi="ar_AE"/>
        </w:rPr>
        <w:t xml:space="preserve">؛ </w:t>
      </w:r>
      <w:r>
        <w:rPr>
          <w:rtl/>
          <w:cs/>
          <w:lang w:val="ar_AE" w:bidi="ar_AE"/>
        </w:rPr>
        <w:t>79:8</w:t>
      </w:r>
      <w:r>
        <w:rPr>
          <w:rtl/>
          <w:cs/>
          <w:lang w:val="ar_AE" w:bidi="ar_AE"/>
        </w:rPr>
        <w:t xml:space="preserve">؛ </w:t>
      </w:r>
      <w:r>
        <w:rPr>
          <w:rtl/>
          <w:cs/>
          <w:lang w:val="ar_AE" w:bidi="ar_AE"/>
        </w:rPr>
        <w:t>102:2</w:t>
      </w:r>
      <w:r>
        <w:rPr>
          <w:rtl/>
          <w:cs/>
          <w:lang w:val="ar_AE" w:bidi="ar_AE"/>
        </w:rPr>
        <w:t xml:space="preserve">؛ </w:t>
      </w:r>
      <w:r>
        <w:rPr>
          <w:rtl/>
          <w:cs/>
          <w:lang w:val="ar_AE" w:bidi="ar_AE"/>
        </w:rPr>
        <w:t>141:1</w:t>
      </w:r>
      <w:r>
        <w:rPr>
          <w:rtl/>
          <w:cs/>
          <w:lang w:val="ar_AE" w:bidi="ar_AE"/>
        </w:rPr>
        <w:t xml:space="preserve">؛ </w:t>
      </w:r>
      <w:r>
        <w:rPr>
          <w:rtl/>
          <w:cs/>
          <w:lang w:val="ar_AE" w:bidi="ar_AE"/>
        </w:rPr>
        <w:t>143:7</w:t>
      </w:r>
      <w:r>
        <w:rPr>
          <w:rtl/>
          <w:cs/>
          <w:lang w:val="ar_AE" w:bidi="ar_AE"/>
        </w:rPr>
        <w:t>). ومع ذلك، تعلِّمنا الحِكْمَةُ والخِبْرَةُ أن شَعْبَ الله يَتَعَيَّن عليه أحيانًا أن ينتظرُ الرَّبَّ حتى يأتي للنَّجَاةِ (</w:t>
      </w:r>
      <w:r>
        <w:rPr>
          <w:rtl/>
          <w:cs/>
          <w:lang w:val="ar_AE" w:bidi="ar_AE"/>
        </w:rPr>
        <w:t>27:14</w:t>
      </w:r>
      <w:r>
        <w:rPr>
          <w:rtl/>
          <w:cs/>
          <w:lang w:val="ar_AE" w:bidi="ar_AE"/>
        </w:rPr>
        <w:t xml:space="preserve">؛ </w:t>
      </w:r>
      <w:r>
        <w:rPr>
          <w:rtl/>
          <w:cs/>
          <w:lang w:val="ar_AE" w:bidi="ar_AE"/>
        </w:rPr>
        <w:t>37:7</w:t>
      </w:r>
      <w:r>
        <w:rPr>
          <w:rtl/>
          <w:cs/>
          <w:lang w:val="ar_AE" w:bidi="ar_AE"/>
        </w:rPr>
        <w:t xml:space="preserve">؛ </w:t>
      </w:r>
      <w:r>
        <w:rPr>
          <w:rtl/>
          <w:cs/>
          <w:lang w:val="ar_AE" w:bidi="ar_AE"/>
        </w:rPr>
        <w:t>إِشَعْياء 8:17</w:t>
      </w:r>
      <w:r>
        <w:rPr>
          <w:rtl/>
          <w:cs/>
          <w:lang w:val="ar_AE" w:bidi="ar_AE"/>
        </w:rPr>
        <w:t xml:space="preserve">؛ </w:t>
      </w:r>
      <w:r>
        <w:rPr>
          <w:rtl/>
          <w:cs/>
          <w:lang w:val="ar_AE" w:bidi="ar_AE"/>
        </w:rPr>
        <w:t>40:31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w:t>
      </w:r>
      <w:r>
        <w:rPr>
          <w:rtl/>
          <w:cs/>
          <w:lang w:val="ar_AE" w:bidi="ar_AE"/>
        </w:rPr>
      </w:r>
    </w:p>
    <w:p>
      <w:pPr>
        <w:bidi/>
      </w:pPr>
      <w:r>
        <w:rPr>
          <w:rtl/>
          <w:cs/>
          <w:lang w:val="ar_AE" w:bidi="ar_AE"/>
        </w:rPr>
      </w:r>
      <w:r>
        <w:rPr>
          <w:rtl/>
          <w:cs/>
          <w:lang w:val="ar_AE" w:bidi="ar_AE"/>
        </w:rPr>
        <w:t>كان يَدُوثُون مرَنِّمًا لاوِيًّا عَيَّنه المَلِكُ داود مع آسَاف (</w:t>
      </w:r>
      <w:r>
        <w:rPr>
          <w:rtl/>
          <w:cs/>
          <w:lang w:val="ar_AE" w:bidi="ar_AE"/>
        </w:rPr>
        <w:t>1 أَخبار الأيام 9:16</w:t>
      </w:r>
      <w:r>
        <w:rPr>
          <w:rtl/>
          <w:cs/>
          <w:lang w:val="ar_AE" w:bidi="ar_AE"/>
        </w:rPr>
        <w:t xml:space="preserve">؛ </w:t>
      </w:r>
      <w:r>
        <w:rPr>
          <w:rtl/>
          <w:cs/>
          <w:lang w:val="ar_AE" w:bidi="ar_AE"/>
        </w:rPr>
        <w:t>16:38</w:t>
      </w:r>
      <w:r>
        <w:rPr>
          <w:rtl/>
          <w:cs/>
          <w:lang w:val="ar_AE" w:bidi="ar_AE"/>
        </w:rPr>
        <w:t xml:space="preserve">؛ </w:t>
      </w:r>
      <w:r>
        <w:rPr>
          <w:rtl/>
          <w:cs/>
          <w:lang w:val="ar_AE" w:bidi="ar_AE"/>
        </w:rPr>
        <w:t>25:1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1:39–3</w:t>
      </w:r>
      <w:r>
        <w:rPr>
          <w:rtl/>
          <w:cs/>
          <w:lang w:val="ar_AE" w:bidi="ar_AE"/>
        </w:rPr>
      </w:r>
    </w:p>
    <w:p>
      <w:pPr>
        <w:bidi/>
      </w:pPr>
      <w:r>
        <w:rPr>
          <w:rtl/>
          <w:cs/>
          <w:lang w:val="ar_AE" w:bidi="ar_AE"/>
        </w:rPr>
      </w:r>
      <w:r>
        <w:rPr>
          <w:rtl/>
          <w:cs/>
          <w:lang w:val="ar_AE" w:bidi="ar_AE"/>
        </w:rPr>
        <w:t>أَلَمُ المُرَنِّمِ بِصَمْتٍ يُضاعِفُ فقط من أحزانِهِ، ومعاناتِهِ، واضطراباتِهِ الدَّاخِلِيَّة.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1:39–13</w:t>
      </w:r>
      <w:r>
        <w:rPr>
          <w:rtl/>
          <w:cs/>
          <w:lang w:val="ar_AE" w:bidi="ar_AE"/>
        </w:rPr>
      </w:r>
    </w:p>
    <w:p>
      <w:pPr>
        <w:bidi/>
      </w:pPr>
      <w:r>
        <w:rPr>
          <w:rtl/>
          <w:cs/>
          <w:lang w:val="ar_AE" w:bidi="ar_AE"/>
        </w:rPr>
      </w:r>
      <w:r>
        <w:rPr>
          <w:rtl/>
          <w:cs/>
          <w:lang w:val="ar_AE" w:bidi="ar_AE"/>
        </w:rPr>
        <w:t>تَعْكِسُ هذه الصلاةُ من أجلِ النَّجَاةِ مدى إحباطِ المُرَنِّمِ النَّاجِم عن امتلاكه لِنَظْرَةٍ ضَيِّقَةٍ عن وَضْعِهِ.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4:39–5</w:t>
      </w:r>
      <w:r>
        <w:rPr>
          <w:rtl/>
          <w:cs/>
          <w:lang w:val="ar_AE" w:bidi="ar_AE"/>
        </w:rPr>
      </w:r>
    </w:p>
    <w:p>
      <w:pPr>
        <w:bidi/>
      </w:pPr>
      <w:r>
        <w:rPr>
          <w:rtl/>
          <w:cs/>
          <w:lang w:val="ar_AE" w:bidi="ar_AE"/>
        </w:rPr>
      </w:r>
      <w:r>
        <w:rPr>
          <w:b/>
          <w:rtl/>
          <w:cs/>
          <w:lang w:val="ar_AE" w:bidi="ar_AE"/>
        </w:rPr>
        <w:t>إلى مدًى حياتِي عَابِرَةٌ</w:t>
      </w:r>
      <w:r>
        <w:rPr>
          <w:rtl/>
          <w:cs/>
          <w:lang w:val="ar_AE" w:bidi="ar_AE"/>
        </w:rPr>
        <w:t xml:space="preserve">! هذه المنظور نابعٌ من شخصٍ متأَلِّمٍ (انْظُرْ </w:t>
      </w:r>
      <w:r>
        <w:rPr>
          <w:rtl/>
          <w:cs/>
          <w:lang w:val="ar_AE" w:bidi="ar_AE"/>
        </w:rPr>
        <w:t>78:39</w:t>
      </w:r>
      <w:r>
        <w:rPr>
          <w:rtl/>
          <w:cs/>
          <w:lang w:val="ar_AE" w:bidi="ar_AE"/>
        </w:rPr>
        <w:t xml:space="preserve">؛ </w:t>
      </w:r>
      <w:r>
        <w:rPr>
          <w:rtl/>
          <w:cs/>
          <w:lang w:val="ar_AE" w:bidi="ar_AE"/>
        </w:rPr>
        <w:t>89:47–48</w:t>
      </w:r>
      <w:r>
        <w:rPr>
          <w:rtl/>
          <w:cs/>
          <w:lang w:val="ar_AE" w:bidi="ar_AE"/>
        </w:rPr>
        <w:t xml:space="preserve">؛ </w:t>
      </w:r>
      <w:r>
        <w:rPr>
          <w:rtl/>
          <w:cs/>
          <w:lang w:val="ar_AE" w:bidi="ar_AE"/>
        </w:rPr>
        <w:t>90:3–10</w:t>
      </w:r>
      <w:r>
        <w:rPr>
          <w:rtl/>
          <w:cs/>
          <w:lang w:val="ar_AE" w:bidi="ar_AE"/>
        </w:rPr>
        <w:t>). عمر الإنسان لَحْظَةٌ بالنِّسْبَةِ إلى الله (</w:t>
      </w:r>
      <w:r>
        <w:rPr>
          <w:rtl/>
          <w:cs/>
          <w:lang w:val="ar_AE" w:bidi="ar_AE"/>
        </w:rPr>
        <w:t>90:4</w:t>
      </w:r>
      <w:r>
        <w:rPr>
          <w:rtl/>
          <w:cs/>
          <w:lang w:val="ar_AE" w:bidi="ar_AE"/>
        </w:rPr>
        <w:t xml:space="preserve">)، زائلٌ كَنَفْخَةٍ (انْظُرْ </w:t>
      </w:r>
      <w:r>
        <w:rPr>
          <w:rtl/>
          <w:cs/>
          <w:lang w:val="ar_AE" w:bidi="ar_AE"/>
        </w:rPr>
        <w:t>39:11</w:t>
      </w:r>
      <w:r>
        <w:rPr>
          <w:rtl/>
          <w:cs/>
          <w:lang w:val="ar_AE" w:bidi="ar_AE"/>
        </w:rPr>
        <w:t xml:space="preserve">؛ </w:t>
      </w:r>
      <w:r>
        <w:rPr>
          <w:rtl/>
          <w:cs/>
          <w:lang w:val="ar_AE" w:bidi="ar_AE"/>
        </w:rPr>
        <w:t>144:4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4:39–6</w:t>
      </w:r>
      <w:r>
        <w:rPr>
          <w:rtl/>
          <w:cs/>
          <w:lang w:val="ar_AE" w:bidi="ar_AE"/>
        </w:rPr>
      </w:r>
    </w:p>
    <w:p>
      <w:pPr>
        <w:bidi/>
      </w:pPr>
      <w:r>
        <w:rPr>
          <w:rtl/>
          <w:cs/>
          <w:lang w:val="ar_AE" w:bidi="ar_AE"/>
        </w:rPr>
      </w:r>
      <w:r>
        <w:rPr>
          <w:rtl/>
          <w:cs/>
          <w:lang w:val="ar_AE" w:bidi="ar_AE"/>
        </w:rPr>
        <w:t xml:space="preserve">بسبَبِ ألمِهِ وخَطِيَّتِه، يَنْتَهِي المُرَنِّمُ إلى أن الحَياةَ زَائِلَةٌ بلا معنًى (انْظُرْ </w:t>
      </w:r>
      <w:r>
        <w:rPr>
          <w:rtl/>
          <w:cs/>
          <w:lang w:val="ar_AE" w:bidi="ar_AE"/>
        </w:rPr>
        <w:t>أَيُّوب 7:7–10</w:t>
      </w:r>
      <w:r>
        <w:rPr>
          <w:rtl/>
          <w:cs/>
          <w:lang w:val="ar_AE" w:bidi="ar_AE"/>
        </w:rPr>
        <w:t xml:space="preserve">؛ </w:t>
      </w:r>
      <w:r>
        <w:rPr>
          <w:rtl/>
          <w:cs/>
          <w:lang w:val="ar_AE" w:bidi="ar_AE"/>
        </w:rPr>
        <w:t>إِشَعْيَاء 40:6–8</w:t>
      </w:r>
      <w:r>
        <w:rPr>
          <w:rtl/>
          <w:cs/>
          <w:lang w:val="ar_AE" w:bidi="ar_AE"/>
        </w:rPr>
        <w:t xml:space="preserve">). كما تَوَقَّعَ أن تكون حياةُ الأشرارِ بهذه الصِّفَاتِ (انْظُرْ </w:t>
      </w:r>
      <w:r>
        <w:rPr>
          <w:rtl/>
          <w:cs/>
          <w:lang w:val="ar_AE" w:bidi="ar_AE"/>
        </w:rPr>
        <w:t>المزامير 37:2</w:t>
      </w:r>
      <w:r>
        <w:rPr>
          <w:rtl/>
          <w:cs/>
          <w:lang w:val="ar_AE" w:bidi="ar_AE"/>
        </w:rPr>
        <w:t xml:space="preserve">، </w:t>
      </w:r>
      <w:r>
        <w:rPr>
          <w:rtl/>
          <w:cs/>
          <w:lang w:val="ar_AE" w:bidi="ar_AE"/>
        </w:rPr>
        <w:t>20</w:t>
      </w:r>
      <w:r>
        <w:rPr>
          <w:rtl/>
          <w:cs/>
          <w:lang w:val="ar_AE" w:bidi="ar_AE"/>
        </w:rPr>
        <w:t xml:space="preserve">؛ </w:t>
      </w:r>
      <w:r>
        <w:rPr>
          <w:rtl/>
          <w:cs/>
          <w:lang w:val="ar_AE" w:bidi="ar_AE"/>
        </w:rPr>
        <w:t>103:15–16</w:t>
      </w:r>
      <w:r>
        <w:rPr>
          <w:rtl/>
          <w:cs/>
          <w:lang w:val="ar_AE" w:bidi="ar_AE"/>
        </w:rPr>
        <w:t>)، لكن الآن لا يرتَبِطُ مَدَى العُمْرِ بكونِ المَرْءُ تَقِيًّا أو فَاجِرًا.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8:39</w:t>
      </w:r>
      <w:r>
        <w:rPr>
          <w:rtl/>
          <w:cs/>
          <w:lang w:val="ar_AE" w:bidi="ar_AE"/>
        </w:rPr>
      </w:r>
    </w:p>
    <w:p>
      <w:pPr>
        <w:bidi/>
      </w:pPr>
      <w:r>
        <w:rPr>
          <w:rtl/>
          <w:cs/>
          <w:lang w:val="ar_AE" w:bidi="ar_AE"/>
        </w:rPr>
      </w:r>
      <w:r>
        <w:rPr>
          <w:rtl/>
          <w:cs/>
          <w:lang w:val="ar_AE" w:bidi="ar_AE"/>
        </w:rPr>
        <w:t xml:space="preserve">فِكْرَةَ أن التَّمَرُّد يجلِبُ الألمَ والمعاناة هي مَوضُوعٌ شَائِعٌ في </w:t>
      </w:r>
      <w:r>
        <w:rPr>
          <w:rtl/>
          <w:cs/>
          <w:lang w:val="ar_AE" w:bidi="ar_AE"/>
        </w:rPr>
        <w:t>المزامير 32</w:t>
      </w:r>
      <w:r>
        <w:rPr>
          <w:rtl/>
          <w:cs/>
          <w:lang w:val="ar_AE" w:bidi="ar_AE"/>
        </w:rPr>
        <w:t xml:space="preserve">؛ </w:t>
      </w:r>
      <w:r>
        <w:rPr>
          <w:rtl/>
          <w:cs/>
          <w:lang w:val="ar_AE" w:bidi="ar_AE"/>
        </w:rPr>
        <w:t>38–41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9:39–11</w:t>
      </w:r>
      <w:r>
        <w:rPr>
          <w:rtl/>
          <w:cs/>
          <w:lang w:val="ar_AE" w:bidi="ar_AE"/>
        </w:rPr>
      </w:r>
    </w:p>
    <w:p>
      <w:pPr>
        <w:bidi/>
      </w:pPr>
      <w:r>
        <w:rPr>
          <w:rtl/>
          <w:cs/>
          <w:lang w:val="ar_AE" w:bidi="ar_AE"/>
        </w:rPr>
      </w:r>
      <w:r>
        <w:rPr>
          <w:rtl/>
          <w:cs/>
          <w:lang w:val="ar_AE" w:bidi="ar_AE"/>
        </w:rPr>
        <w:t>يَرْبُطُ المُرَنِّمُ الأَلَمَ بتأدِيبِ الله، مُفْتَرِضًا أنه عِقَابٌ إلهيٌّ بسبَبِ خطاياه.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11:39</w:t>
      </w:r>
      <w:r>
        <w:rPr>
          <w:rtl/>
          <w:cs/>
          <w:lang w:val="ar_AE" w:bidi="ar_AE"/>
        </w:rPr>
      </w:r>
    </w:p>
    <w:p>
      <w:pPr>
        <w:bidi/>
      </w:pPr>
      <w:r>
        <w:rPr>
          <w:rtl/>
          <w:cs/>
          <w:lang w:val="ar_AE" w:bidi="ar_AE"/>
        </w:rPr>
      </w:r>
      <w:r>
        <w:rPr>
          <w:rtl/>
          <w:cs/>
          <w:lang w:val="ar_AE" w:bidi="ar_AE"/>
        </w:rPr>
        <w:t>يَسْتَخْدِمُ الرَّبُّ التَّأدِيبَ لتقويمِ أبنائِهِ (</w:t>
      </w:r>
      <w:r>
        <w:rPr>
          <w:rtl/>
          <w:cs/>
          <w:lang w:val="ar_AE" w:bidi="ar_AE"/>
        </w:rPr>
        <w:t>38:1</w:t>
      </w:r>
      <w:r>
        <w:rPr>
          <w:rtl/>
          <w:cs/>
          <w:lang w:val="ar_AE" w:bidi="ar_AE"/>
        </w:rPr>
        <w:t xml:space="preserve">، </w:t>
      </w:r>
      <w:r>
        <w:rPr>
          <w:rtl/>
          <w:cs/>
          <w:lang w:val="ar_AE" w:bidi="ar_AE"/>
        </w:rPr>
        <w:t>3</w:t>
      </w:r>
      <w:r>
        <w:rPr>
          <w:rtl/>
          <w:cs/>
          <w:lang w:val="ar_AE" w:bidi="ar_AE"/>
        </w:rPr>
        <w:t xml:space="preserve">، </w:t>
      </w:r>
      <w:r>
        <w:rPr>
          <w:rtl/>
          <w:cs/>
          <w:lang w:val="ar_AE" w:bidi="ar_AE"/>
        </w:rPr>
        <w:t>7</w:t>
      </w:r>
      <w:r>
        <w:rPr>
          <w:rtl/>
          <w:cs/>
          <w:lang w:val="ar_AE" w:bidi="ar_AE"/>
        </w:rPr>
        <w:t xml:space="preserve">؛ </w:t>
      </w:r>
      <w:r>
        <w:rPr>
          <w:rtl/>
          <w:cs/>
          <w:lang w:val="ar_AE" w:bidi="ar_AE"/>
        </w:rPr>
        <w:t>40:12</w:t>
      </w:r>
      <w:r>
        <w:rPr>
          <w:rtl/>
          <w:cs/>
          <w:lang w:val="ar_AE" w:bidi="ar_AE"/>
        </w:rPr>
        <w:t xml:space="preserve">؛ انْظُرْ </w:t>
      </w:r>
      <w:r>
        <w:rPr>
          <w:rtl/>
          <w:cs/>
          <w:lang w:val="ar_AE" w:bidi="ar_AE"/>
        </w:rPr>
        <w:t>الأمثال 3:11–12</w:t>
      </w:r>
      <w:r>
        <w:rPr>
          <w:rtl/>
          <w:cs/>
          <w:lang w:val="ar_AE" w:bidi="ar_AE"/>
        </w:rPr>
        <w:t xml:space="preserve">؛ </w:t>
      </w:r>
      <w:r>
        <w:rPr>
          <w:rtl/>
          <w:cs/>
          <w:lang w:val="ar_AE" w:bidi="ar_AE"/>
        </w:rPr>
        <w:t>العِبْرانِيِّين 12:5–6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12:39</w:t>
      </w:r>
      <w:r>
        <w:rPr>
          <w:rtl/>
          <w:cs/>
          <w:lang w:val="ar_AE" w:bidi="ar_AE"/>
        </w:rPr>
      </w:r>
    </w:p>
    <w:p>
      <w:pPr>
        <w:bidi/>
      </w:pPr>
      <w:r>
        <w:rPr>
          <w:rtl/>
          <w:cs/>
          <w:lang w:val="ar_AE" w:bidi="ar_AE"/>
        </w:rPr>
      </w:r>
      <w:r>
        <w:rPr>
          <w:rtl/>
          <w:cs/>
          <w:lang w:val="ar_AE" w:bidi="ar_AE"/>
        </w:rPr>
        <w:t xml:space="preserve">ليس للنَّزِيلِ (أو الغَرِيبِ) أيَّةُ حقوقٍ لامتلاكِ الأرْضِ (انْظُرْ </w:t>
      </w:r>
      <w:r>
        <w:rPr>
          <w:rtl/>
          <w:cs/>
          <w:lang w:val="ar_AE" w:bidi="ar_AE"/>
        </w:rPr>
        <w:t>اللَّاوِيِّين 25:23</w:t>
      </w:r>
      <w:r>
        <w:rPr>
          <w:rtl/>
          <w:cs/>
          <w:lang w:val="ar_AE" w:bidi="ar_AE"/>
        </w:rPr>
        <w:t>). عَاشَ الآباءُ كنزلاءٍ وَغُرَبَاءٍ في كنعان (</w:t>
      </w:r>
      <w:r>
        <w:rPr>
          <w:rtl/>
          <w:cs/>
          <w:lang w:val="ar_AE" w:bidi="ar_AE"/>
        </w:rPr>
        <w:t>المزمور 105:23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13:39</w:t>
      </w:r>
      <w:r>
        <w:rPr>
          <w:rtl/>
          <w:cs/>
          <w:lang w:val="ar_AE" w:bidi="ar_AE"/>
        </w:rPr>
      </w:r>
    </w:p>
    <w:p>
      <w:pPr>
        <w:bidi/>
      </w:pPr>
      <w:r>
        <w:rPr>
          <w:rtl/>
          <w:cs/>
          <w:lang w:val="ar_AE" w:bidi="ar_AE"/>
        </w:rPr>
      </w:r>
      <w:r>
        <w:rPr>
          <w:rtl/>
          <w:cs/>
          <w:lang w:val="ar_AE" w:bidi="ar_AE"/>
        </w:rPr>
        <w:t>بخلاف طَلَبِ المُرَنِّم قبلاً بأن يبقى الله قريبًا مِنْهُ (</w:t>
      </w:r>
      <w:r>
        <w:rPr>
          <w:rtl/>
          <w:cs/>
          <w:lang w:val="ar_AE" w:bidi="ar_AE"/>
        </w:rPr>
        <w:t>38:21–22</w:t>
      </w:r>
      <w:r>
        <w:rPr>
          <w:rtl/>
          <w:cs/>
          <w:lang w:val="ar_AE" w:bidi="ar_AE"/>
        </w:rPr>
        <w:t>)، ترَدِّدُ رَغْبَتُهُ الحاليةُ، في أن يترُكَهُ الله وَحده، مَوقِفَ أَيُّوبِ (</w:t>
      </w:r>
      <w:r>
        <w:rPr>
          <w:rtl/>
          <w:cs/>
          <w:lang w:val="ar_AE" w:bidi="ar_AE"/>
        </w:rPr>
        <w:t>أيوب 7:17–19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1:40–5</w:t>
      </w:r>
      <w:r>
        <w:rPr>
          <w:rtl/>
          <w:cs/>
          <w:lang w:val="ar_AE" w:bidi="ar_AE"/>
        </w:rPr>
      </w:r>
    </w:p>
    <w:p>
      <w:pPr>
        <w:bidi/>
      </w:pPr>
      <w:r>
        <w:rPr>
          <w:rtl/>
          <w:cs/>
          <w:lang w:val="ar_AE" w:bidi="ar_AE"/>
        </w:rPr>
      </w:r>
      <w:r>
        <w:rPr>
          <w:rtl/>
          <w:cs/>
          <w:lang w:val="ar_AE" w:bidi="ar_AE"/>
        </w:rPr>
        <w:t>يَشْكُرُ المُرَنِّمُ الرَّبَّ من أجلِ إنقاذِهِ كما يَشْهَدُ بأن الله إلهٌ جديرٌ بالثِّقَةِ.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1:40–17</w:t>
      </w:r>
      <w:r>
        <w:rPr>
          <w:rtl/>
          <w:cs/>
          <w:lang w:val="ar_AE" w:bidi="ar_AE"/>
        </w:rPr>
      </w:r>
    </w:p>
    <w:p>
      <w:pPr>
        <w:bidi/>
      </w:pPr>
      <w:r>
        <w:rPr>
          <w:rtl/>
          <w:cs/>
          <w:lang w:val="ar_AE" w:bidi="ar_AE"/>
        </w:rPr>
      </w:r>
      <w:r>
        <w:rPr>
          <w:rtl/>
          <w:cs/>
          <w:lang w:val="ar_AE" w:bidi="ar_AE"/>
        </w:rPr>
        <w:t>يَنْطَوي هذا المزمورُ على أغنيَّةِ شُكْرٍ (</w:t>
      </w:r>
      <w:r>
        <w:rPr>
          <w:rtl/>
          <w:cs/>
          <w:lang w:val="ar_AE" w:bidi="ar_AE"/>
        </w:rPr>
        <w:t>40:1–10</w:t>
      </w:r>
      <w:r>
        <w:rPr>
          <w:rtl/>
          <w:cs/>
          <w:lang w:val="ar_AE" w:bidi="ar_AE"/>
        </w:rPr>
        <w:t>) يليها رثاءٌ (</w:t>
      </w:r>
      <w:r>
        <w:rPr>
          <w:rtl/>
          <w:cs/>
          <w:lang w:val="ar_AE" w:bidi="ar_AE"/>
        </w:rPr>
        <w:t>40:11–17</w:t>
      </w:r>
      <w:r>
        <w:rPr>
          <w:rtl/>
          <w:cs/>
          <w:lang w:val="ar_AE" w:bidi="ar_AE"/>
        </w:rPr>
        <w:t>). تحتوي الأغنية على مبرِّر الشُّكْرِ (</w:t>
      </w:r>
      <w:r>
        <w:rPr>
          <w:rtl/>
          <w:cs/>
          <w:lang w:val="ar_AE" w:bidi="ar_AE"/>
        </w:rPr>
        <w:t>40:1–5</w:t>
      </w:r>
      <w:r>
        <w:rPr>
          <w:rtl/>
          <w:cs/>
          <w:lang w:val="ar_AE" w:bidi="ar_AE"/>
        </w:rPr>
        <w:t>)، مع تأكيد بحياة ملتزمة مع الرَّبِّ (</w:t>
      </w:r>
      <w:r>
        <w:rPr>
          <w:rtl/>
          <w:cs/>
          <w:lang w:val="ar_AE" w:bidi="ar_AE"/>
        </w:rPr>
        <w:t>40:6–8</w:t>
      </w:r>
      <w:r>
        <w:rPr>
          <w:rtl/>
          <w:cs/>
          <w:lang w:val="ar_AE" w:bidi="ar_AE"/>
        </w:rPr>
        <w:t>)، وشهادَةٍ عَلَنِيَّة عن شخصِ الله (</w:t>
      </w:r>
      <w:r>
        <w:rPr>
          <w:rtl/>
          <w:cs/>
          <w:lang w:val="ar_AE" w:bidi="ar_AE"/>
        </w:rPr>
        <w:t>40:7–10</w:t>
      </w:r>
      <w:r>
        <w:rPr>
          <w:rtl/>
          <w:cs/>
          <w:lang w:val="ar_AE" w:bidi="ar_AE"/>
        </w:rPr>
        <w:t>). أما الرثاءُ فينشغِلُ بِضِيقَاتِ المُرَنِّم النَّاجِمَة عن خطاياه (</w:t>
      </w:r>
      <w:r>
        <w:rPr>
          <w:rtl/>
          <w:cs/>
          <w:lang w:val="ar_AE" w:bidi="ar_AE"/>
        </w:rPr>
        <w:t>40:11–12</w:t>
      </w:r>
      <w:r>
        <w:rPr>
          <w:rtl/>
          <w:cs/>
          <w:lang w:val="ar_AE" w:bidi="ar_AE"/>
        </w:rPr>
        <w:t>)، ويلي الرِّثَاءَ صلاتان من أجل التبرير (</w:t>
      </w:r>
      <w:r>
        <w:rPr>
          <w:rtl/>
          <w:cs/>
          <w:lang w:val="ar_AE" w:bidi="ar_AE"/>
        </w:rPr>
        <w:t>40:13–15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6:40</w:t>
      </w:r>
      <w:r>
        <w:rPr>
          <w:rtl/>
          <w:cs/>
          <w:lang w:val="ar_AE" w:bidi="ar_AE"/>
        </w:rPr>
      </w:r>
    </w:p>
    <w:p>
      <w:pPr>
        <w:bidi/>
      </w:pPr>
      <w:r>
        <w:rPr>
          <w:rtl/>
          <w:cs/>
          <w:lang w:val="ar_AE" w:bidi="ar_AE"/>
        </w:rPr>
      </w:r>
      <w:r>
        <w:rPr>
          <w:rtl/>
          <w:cs/>
          <w:lang w:val="ar_AE" w:bidi="ar_AE"/>
        </w:rPr>
        <w:t xml:space="preserve">يُسَرُّ الرَّبُّ بدافِع وشخصية المَرْءِ الذي يأتي بِتَقْدِمَتِهِ أكثر من التَّقْدِمَةِ نفسِها. • </w:t>
      </w:r>
      <w:r>
        <w:rPr>
          <w:b/>
          <w:rtl/>
          <w:cs/>
          <w:lang w:val="ar_AE" w:bidi="ar_AE"/>
        </w:rPr>
        <w:t>أُذُنَيَّ فَتَحْتَ:</w:t>
      </w:r>
      <w:r>
        <w:rPr>
          <w:rtl/>
          <w:cs/>
          <w:lang w:val="ar_AE" w:bidi="ar_AE"/>
        </w:rPr>
        <w:t xml:space="preserve"> أخيرًا أدْرَكَتُ. يقرأ النَّصُّ اليوناني هذه العبارة على النحو: </w:t>
      </w:r>
      <w:r>
        <w:rPr>
          <w:b/>
          <w:rtl/>
          <w:cs/>
          <w:lang w:val="ar_AE" w:bidi="ar_AE"/>
        </w:rPr>
        <w:t>وَلَكِنْ هَيَّأْتَ لِي جَسَدًا</w:t>
      </w:r>
      <w:r>
        <w:rPr>
          <w:i/>
          <w:rtl/>
          <w:cs/>
          <w:lang w:val="ar_AE" w:bidi="ar_AE"/>
        </w:rPr>
        <w:t>.</w:t>
      </w:r>
      <w:r>
        <w:rPr>
          <w:rtl/>
          <w:cs/>
          <w:lang w:val="ar_AE" w:bidi="ar_AE"/>
        </w:rPr>
        <w:t xml:space="preserve"> في </w:t>
      </w:r>
      <w:r>
        <w:rPr>
          <w:rtl/>
          <w:cs/>
          <w:lang w:val="ar_AE" w:bidi="ar_AE"/>
        </w:rPr>
        <w:t>العِبرَانِيِّين 10:5–7</w:t>
      </w:r>
      <w:r>
        <w:rPr>
          <w:rtl/>
          <w:cs/>
          <w:lang w:val="ar_AE" w:bidi="ar_AE"/>
        </w:rPr>
        <w:t xml:space="preserve">، يَقْتَبِسُ كاتِبُ الرِّسَالةُ من الترجمة السبعينية اليونانية </w:t>
      </w:r>
      <w:r>
        <w:rPr>
          <w:rtl/>
          <w:cs/>
          <w:lang w:val="ar_AE" w:bidi="ar_AE"/>
        </w:rPr>
        <w:t>المزمور 40:6–8</w:t>
      </w:r>
      <w:r>
        <w:rPr>
          <w:rtl/>
          <w:cs/>
          <w:lang w:val="ar_AE" w:bidi="ar_AE"/>
        </w:rPr>
        <w:t>. لقد صَاغَ الكاتِبُ كلماتِ المزمور كشيء قاله الرَّبُّ يسوع عندما أَتَى من علاه وَجَاءَ إلى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7:40</w:t>
      </w:r>
      <w:r>
        <w:rPr>
          <w:rtl/>
          <w:cs/>
          <w:lang w:val="ar_AE" w:bidi="ar_AE"/>
        </w:rPr>
      </w:r>
    </w:p>
    <w:p>
      <w:pPr>
        <w:bidi/>
      </w:pPr>
      <w:r>
        <w:rPr>
          <w:rtl/>
          <w:cs/>
          <w:lang w:val="ar_AE" w:bidi="ar_AE"/>
        </w:rPr>
      </w:r>
      <w:r>
        <w:rPr>
          <w:b/>
          <w:rtl/>
          <w:cs/>
          <w:lang w:val="ar_AE" w:bidi="ar_AE"/>
        </w:rPr>
        <w:t>بِدَرْجِ الْكِتَابِ مَكْتُوبٌ عَنِّي</w:t>
      </w:r>
      <w:r>
        <w:rPr>
          <w:rtl/>
          <w:cs/>
          <w:lang w:val="ar_AE" w:bidi="ar_AE"/>
        </w:rPr>
        <w:t xml:space="preserve">: لقد دَوَّنَ النَّبِيُّ مُوسَى الشُّرُوط الإلهية الواجبة في مُلُوكِ إسْرَائِيل في </w:t>
      </w:r>
      <w:r>
        <w:rPr>
          <w:rtl/>
          <w:cs/>
          <w:lang w:val="ar_AE" w:bidi="ar_AE"/>
        </w:rPr>
        <w:t>التَّثْنِيَة 17:14–15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11:40</w:t>
      </w:r>
      <w:r>
        <w:rPr>
          <w:rtl/>
          <w:cs/>
          <w:lang w:val="ar_AE" w:bidi="ar_AE"/>
        </w:rPr>
      </w:r>
    </w:p>
    <w:p>
      <w:pPr>
        <w:bidi/>
      </w:pPr>
      <w:r>
        <w:rPr>
          <w:rtl/>
          <w:cs/>
          <w:lang w:val="ar_AE" w:bidi="ar_AE"/>
        </w:rPr>
      </w:r>
      <w:r>
        <w:rPr>
          <w:rtl/>
          <w:cs/>
          <w:lang w:val="ar_AE" w:bidi="ar_AE"/>
        </w:rPr>
        <w:t>يتضرَّعُ المُرَنِّمُ أن يكونَ الرَّبُّ أمينًا عند الاستجابَةِ لِتَضَرُّعِهِ من أَجْلِ الرَّحْمَةِ.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12:40–17</w:t>
      </w:r>
      <w:r>
        <w:rPr>
          <w:rtl/>
          <w:cs/>
          <w:lang w:val="ar_AE" w:bidi="ar_AE"/>
        </w:rPr>
      </w:r>
    </w:p>
    <w:p>
      <w:pPr>
        <w:bidi/>
      </w:pPr>
      <w:r>
        <w:rPr>
          <w:rtl/>
          <w:cs/>
          <w:lang w:val="ar_AE" w:bidi="ar_AE"/>
        </w:rPr>
      </w:r>
      <w:r>
        <w:rPr>
          <w:rtl/>
          <w:cs/>
          <w:lang w:val="ar_AE" w:bidi="ar_AE"/>
        </w:rPr>
        <w:t xml:space="preserve">يُعَانِي المُرَنِّم من خصومِهِ وخطاياه الخاصَّةِ وَيَتَضَرَّعُ إلى الله طالبًا النجاة. • يَتَكَرَّرُ هذا المقطعُ تقريبًا بنفس المفردات في </w:t>
      </w:r>
      <w:r>
        <w:rPr>
          <w:rtl/>
          <w:cs/>
          <w:lang w:val="ar_AE" w:bidi="ar_AE"/>
        </w:rPr>
        <w:t>المزمور 70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w:t>
      </w:r>
      <w:r>
        <w:rPr>
          <w:rtl/>
          <w:cs/>
          <w:lang w:val="ar_AE" w:bidi="ar_AE"/>
        </w:rPr>
      </w:r>
    </w:p>
    <w:p>
      <w:pPr>
        <w:bidi/>
      </w:pPr>
      <w:r>
        <w:rPr>
          <w:rtl/>
          <w:cs/>
          <w:lang w:val="ar_AE" w:bidi="ar_AE"/>
        </w:rPr>
      </w:r>
      <w:r>
        <w:rPr>
          <w:rtl/>
          <w:cs/>
          <w:lang w:val="ar_AE" w:bidi="ar_AE"/>
        </w:rPr>
        <w:t>المساكين الذين يعانون من المَشَقَّاتِ لديهم حِمَايَةٌ خاصَّة في ظِلِّ ناموسِ الله (</w:t>
      </w:r>
      <w:r>
        <w:rPr>
          <w:rtl/>
          <w:cs/>
          <w:lang w:val="ar_AE" w:bidi="ar_AE"/>
        </w:rPr>
        <w:t>اللَّاوِيِّين 14:21</w:t>
      </w:r>
      <w:r>
        <w:rPr>
          <w:rtl/>
          <w:cs/>
          <w:lang w:val="ar_AE" w:bidi="ar_AE"/>
        </w:rPr>
        <w:t xml:space="preserve">؛ </w:t>
      </w:r>
      <w:r>
        <w:rPr>
          <w:rtl/>
          <w:cs/>
          <w:lang w:val="ar_AE" w:bidi="ar_AE"/>
        </w:rPr>
        <w:t>19:10</w:t>
      </w:r>
      <w:r>
        <w:rPr>
          <w:rtl/>
          <w:cs/>
          <w:lang w:val="ar_AE" w:bidi="ar_AE"/>
        </w:rPr>
        <w:t>)؛ إذ يَنْعَمُون بعدل الله عن طريق وصايا صالحة (</w:t>
      </w:r>
      <w:r>
        <w:rPr>
          <w:rtl/>
          <w:cs/>
          <w:lang w:val="ar_AE" w:bidi="ar_AE"/>
        </w:rPr>
        <w:t>المزامير 72:13</w:t>
      </w:r>
      <w:r>
        <w:rPr>
          <w:rtl/>
          <w:cs/>
          <w:lang w:val="ar_AE" w:bidi="ar_AE"/>
        </w:rPr>
        <w:t xml:space="preserve">؛ </w:t>
      </w:r>
      <w:r>
        <w:rPr>
          <w:rtl/>
          <w:cs/>
          <w:lang w:val="ar_AE" w:bidi="ar_AE"/>
        </w:rPr>
        <w:t>82:3–4</w:t>
      </w:r>
      <w:r>
        <w:rPr>
          <w:rtl/>
          <w:cs/>
          <w:lang w:val="ar_AE" w:bidi="ar_AE"/>
        </w:rPr>
        <w:t>). اللفظةُ المُتَرْجَمَةُ إلى "</w:t>
      </w:r>
      <w:r>
        <w:rPr>
          <w:b/>
          <w:rtl/>
          <w:cs/>
          <w:lang w:val="ar_AE" w:bidi="ar_AE"/>
        </w:rPr>
        <w:t xml:space="preserve">مساكين" </w:t>
      </w:r>
      <w:r>
        <w:rPr>
          <w:rtl/>
          <w:cs/>
          <w:lang w:val="ar_AE" w:bidi="ar_AE"/>
        </w:rPr>
        <w:t>هي في الغالب مُرَادِفٌ للفظَةِ "</w:t>
      </w:r>
      <w:r>
        <w:rPr>
          <w:b/>
          <w:rtl/>
          <w:cs/>
          <w:lang w:val="ar_AE" w:bidi="ar_AE"/>
        </w:rPr>
        <w:t>أتقياء</w:t>
      </w:r>
      <w:r>
        <w:rPr>
          <w:rtl/>
          <w:cs/>
          <w:lang w:val="ar_AE" w:bidi="ar_AE"/>
        </w:rPr>
        <w:t>" (</w:t>
      </w:r>
      <w:r>
        <w:rPr>
          <w:rtl/>
          <w:cs/>
          <w:lang w:val="ar_AE" w:bidi="ar_AE"/>
        </w:rPr>
        <w:t>113:7</w:t>
      </w:r>
      <w:r>
        <w:rPr>
          <w:rtl/>
          <w:cs/>
          <w:lang w:val="ar_AE" w:bidi="ar_AE"/>
        </w:rPr>
        <w:t xml:space="preserve">؛ انْظُرْ </w:t>
      </w:r>
      <w:r>
        <w:rPr>
          <w:rtl/>
          <w:cs/>
          <w:lang w:val="ar_AE" w:bidi="ar_AE"/>
        </w:rPr>
        <w:t>صَفَنْيَا 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1:41–13</w:t>
      </w:r>
      <w:r>
        <w:rPr>
          <w:rtl/>
          <w:cs/>
          <w:lang w:val="ar_AE" w:bidi="ar_AE"/>
        </w:rPr>
      </w:r>
    </w:p>
    <w:p>
      <w:pPr>
        <w:bidi/>
      </w:pPr>
      <w:r>
        <w:rPr>
          <w:rtl/>
          <w:cs/>
          <w:lang w:val="ar_AE" w:bidi="ar_AE"/>
        </w:rPr>
      </w:r>
      <w:r>
        <w:rPr>
          <w:rtl/>
          <w:cs/>
          <w:lang w:val="ar_AE" w:bidi="ar_AE"/>
        </w:rPr>
        <w:t>في مزمور الحِكْمَةِ هذا، يُصَلِّي المُرَنِّم طالبًا الشِّفَاءِ (</w:t>
      </w:r>
      <w:r>
        <w:rPr>
          <w:rtl/>
          <w:cs/>
          <w:lang w:val="ar_AE" w:bidi="ar_AE"/>
        </w:rPr>
        <w:t>41:4</w:t>
      </w:r>
      <w:r>
        <w:rPr>
          <w:rtl/>
          <w:cs/>
          <w:lang w:val="ar_AE" w:bidi="ar_AE"/>
        </w:rPr>
        <w:t xml:space="preserve">، </w:t>
      </w:r>
      <w:r>
        <w:rPr>
          <w:rtl/>
          <w:cs/>
          <w:lang w:val="ar_AE" w:bidi="ar_AE"/>
        </w:rPr>
        <w:t>10</w:t>
      </w:r>
      <w:r>
        <w:rPr>
          <w:rtl/>
          <w:cs/>
          <w:lang w:val="ar_AE" w:bidi="ar_AE"/>
        </w:rPr>
        <w:t>)، يرثي ضيقه (</w:t>
      </w:r>
      <w:r>
        <w:rPr>
          <w:rtl/>
          <w:cs/>
          <w:lang w:val="ar_AE" w:bidi="ar_AE"/>
        </w:rPr>
        <w:t>41:5–9</w:t>
      </w:r>
      <w:r>
        <w:rPr>
          <w:rtl/>
          <w:cs/>
          <w:lang w:val="ar_AE" w:bidi="ar_AE"/>
        </w:rPr>
        <w:t>)، كما يُعَبِّر عن ثِقَتِهِ في بَرَكَةِ الرَّبِّ (</w:t>
      </w:r>
      <w:r>
        <w:rPr>
          <w:rtl/>
          <w:cs/>
          <w:lang w:val="ar_AE" w:bidi="ar_AE"/>
        </w:rPr>
        <w:t>41:1–3</w:t>
      </w:r>
      <w:r>
        <w:rPr>
          <w:rtl/>
          <w:cs/>
          <w:lang w:val="ar_AE" w:bidi="ar_AE"/>
        </w:rPr>
        <w:t xml:space="preserve">، </w:t>
      </w:r>
      <w:r>
        <w:rPr>
          <w:rtl/>
          <w:cs/>
          <w:lang w:val="ar_AE" w:bidi="ar_AE"/>
        </w:rPr>
        <w:t>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3:41</w:t>
      </w:r>
      <w:r>
        <w:rPr>
          <w:rtl/>
          <w:cs/>
          <w:lang w:val="ar_AE" w:bidi="ar_AE"/>
        </w:rPr>
      </w:r>
    </w:p>
    <w:p>
      <w:pPr>
        <w:bidi/>
      </w:pPr>
      <w:r>
        <w:rPr>
          <w:rtl/>
          <w:cs/>
          <w:lang w:val="ar_AE" w:bidi="ar_AE"/>
        </w:rPr>
      </w:r>
      <w:r>
        <w:rPr>
          <w:b/>
          <w:rtl/>
          <w:cs/>
          <w:lang w:val="ar_AE" w:bidi="ar_AE"/>
        </w:rPr>
        <w:t>وَهُوَ عَلَى فِرَاشِ الضُّعْفِ</w:t>
      </w:r>
      <w:r>
        <w:rPr>
          <w:rtl/>
          <w:cs/>
          <w:lang w:val="ar_AE" w:bidi="ar_AE"/>
        </w:rPr>
        <w:t xml:space="preserve">: قد يكونُ هذا المَرَضُ جَسَدِيًّا أو رُوحِيًّا (انْظُرْ </w:t>
      </w:r>
      <w:r>
        <w:rPr>
          <w:rtl/>
          <w:cs/>
          <w:lang w:val="ar_AE" w:bidi="ar_AE"/>
        </w:rPr>
        <w:t>6:2</w:t>
      </w:r>
      <w:r>
        <w:rPr>
          <w:rtl/>
          <w:cs/>
          <w:lang w:val="ar_AE" w:bidi="ar_AE"/>
        </w:rPr>
        <w:t xml:space="preserve">؛ </w:t>
      </w:r>
      <w:r>
        <w:rPr>
          <w:rtl/>
          <w:cs/>
          <w:lang w:val="ar_AE" w:bidi="ar_AE"/>
        </w:rPr>
        <w:t>المزمور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4:41</w:t>
      </w:r>
      <w:r>
        <w:rPr>
          <w:rtl/>
          <w:cs/>
          <w:lang w:val="ar_AE" w:bidi="ar_AE"/>
        </w:rPr>
      </w:r>
    </w:p>
    <w:p>
      <w:pPr>
        <w:bidi/>
      </w:pPr>
      <w:r>
        <w:rPr>
          <w:rtl/>
          <w:cs/>
          <w:lang w:val="ar_AE" w:bidi="ar_AE"/>
        </w:rPr>
      </w:r>
      <w:r>
        <w:rPr>
          <w:rtl/>
          <w:cs/>
          <w:lang w:val="ar_AE" w:bidi="ar_AE"/>
        </w:rPr>
        <w:t>يُطَبِّقُ المُرَنِّمُ البَرَكَةَ عَلَى نفْسِه (</w:t>
      </w:r>
      <w:r>
        <w:rPr>
          <w:rtl/>
          <w:cs/>
          <w:lang w:val="ar_AE" w:bidi="ar_AE"/>
        </w:rPr>
        <w:t>41:12</w:t>
      </w:r>
      <w:r>
        <w:rPr>
          <w:rtl/>
          <w:cs/>
          <w:lang w:val="ar_AE" w:bidi="ar_AE"/>
        </w:rPr>
        <w:t>). من الواضِح أنه يعتَنِى بالمساكين (</w:t>
      </w:r>
      <w:r>
        <w:rPr>
          <w:rtl/>
          <w:cs/>
          <w:lang w:val="ar_AE" w:bidi="ar_AE"/>
        </w:rPr>
        <w:t>41:1</w:t>
      </w:r>
      <w:r>
        <w:rPr>
          <w:rtl/>
          <w:cs/>
          <w:lang w:val="ar_AE" w:bidi="ar_AE"/>
        </w:rPr>
        <w:t>)، لكنه اقترَفَ بعض الخطايا ضد الرَّبِّ بِطُرِقٍ أخرى. وبسبب معاناته، أثناء اعترافِهِ بِخَطِيَّتِه، يَصْرُخُ إلى الرَّبِّ طالبًا الشِّفَاءِ. الرَّبُّ وَحْدَهُ هو القَادِرُ على استرداده بالطريقة التي تَجْلِبُ له الفَرَحَ الحقيقيَّ (</w:t>
      </w:r>
      <w:r>
        <w:rPr>
          <w:rtl/>
          <w:cs/>
          <w:lang w:val="ar_AE" w:bidi="ar_AE"/>
        </w:rPr>
        <w:t>30:2</w:t>
      </w:r>
      <w:r>
        <w:rPr>
          <w:rtl/>
          <w:cs/>
          <w:lang w:val="ar_AE" w:bidi="ar_AE"/>
        </w:rPr>
        <w:t xml:space="preserve">؛ </w:t>
      </w:r>
      <w:r>
        <w:rPr>
          <w:rtl/>
          <w:cs/>
          <w:lang w:val="ar_AE" w:bidi="ar_AE"/>
        </w:rPr>
        <w:t>107:20–21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5:41</w:t>
      </w:r>
      <w:r>
        <w:rPr>
          <w:rtl/>
          <w:cs/>
          <w:lang w:val="ar_AE" w:bidi="ar_AE"/>
        </w:rPr>
      </w:r>
    </w:p>
    <w:p>
      <w:pPr>
        <w:bidi/>
      </w:pPr>
      <w:r>
        <w:rPr>
          <w:rtl/>
          <w:cs/>
          <w:lang w:val="ar_AE" w:bidi="ar_AE"/>
        </w:rPr>
      </w:r>
      <w:r>
        <w:rPr>
          <w:b/>
          <w:rtl/>
          <w:cs/>
          <w:lang w:val="ar_AE" w:bidi="ar_AE"/>
        </w:rPr>
        <w:t xml:space="preserve">مَتَى يَمُوتُ؟ </w:t>
      </w:r>
      <w:r>
        <w:rPr>
          <w:rtl/>
          <w:cs/>
          <w:lang w:val="ar_AE" w:bidi="ar_AE"/>
        </w:rPr>
        <w:t xml:space="preserve">يعتَبِرُ خُصُومُ المُرَنِّمِ أن معاناتِهِ دينونَةٌ إِلَهِيَّةٌ (قارِن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5:41–9</w:t>
      </w:r>
      <w:r>
        <w:rPr>
          <w:rtl/>
          <w:cs/>
          <w:lang w:val="ar_AE" w:bidi="ar_AE"/>
        </w:rPr>
      </w:r>
    </w:p>
    <w:p>
      <w:pPr>
        <w:bidi/>
      </w:pPr>
      <w:r>
        <w:rPr>
          <w:rtl/>
          <w:cs/>
          <w:lang w:val="ar_AE" w:bidi="ar_AE"/>
        </w:rPr>
      </w:r>
      <w:r>
        <w:rPr>
          <w:rtl/>
          <w:cs/>
          <w:lang w:val="ar_AE" w:bidi="ar_AE"/>
        </w:rPr>
        <w:t>يَتَظَاهَرُ أعداءُ المُرَنِّمِ بأنهم أَصْدِقَاؤه، لكن من ورائِهِ يتحوَّلون صَراحَةً إلى أَعْدَاءٍ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9:41</w:t>
      </w:r>
      <w:r>
        <w:rPr>
          <w:rtl/>
          <w:cs/>
          <w:lang w:val="ar_AE" w:bidi="ar_AE"/>
        </w:rPr>
      </w:r>
    </w:p>
    <w:p>
      <w:pPr>
        <w:bidi/>
      </w:pPr>
      <w:r>
        <w:rPr>
          <w:rtl/>
          <w:cs/>
          <w:lang w:val="ar_AE" w:bidi="ar_AE"/>
        </w:rPr>
      </w:r>
      <w:r>
        <w:rPr>
          <w:b/>
          <w:rtl/>
          <w:cs/>
          <w:lang w:val="ar_AE" w:bidi="ar_AE"/>
        </w:rPr>
        <w:t>آكِلُ خُبْزِي</w:t>
      </w:r>
      <w:r>
        <w:rPr>
          <w:rtl/>
          <w:cs/>
          <w:lang w:val="ar_AE" w:bidi="ar_AE"/>
        </w:rPr>
        <w:t>: تَنَاوُلُ الطَّعَامِ مَعًا كان علامةً على الوَحْدَةِ (</w:t>
      </w:r>
      <w:r>
        <w:rPr>
          <w:rtl/>
          <w:cs/>
          <w:lang w:val="ar_AE" w:bidi="ar_AE"/>
        </w:rPr>
        <w:t>أَعْمَال الرُّسُل 2:42</w:t>
      </w:r>
      <w:r>
        <w:rPr>
          <w:rtl/>
          <w:cs/>
          <w:lang w:val="ar_AE" w:bidi="ar_AE"/>
        </w:rPr>
        <w:t>). أما رَفْضُ الطَّعَامِ مع شَخْصٍ ما فَيُشِيرُ إلى العَدَاءِ (</w:t>
      </w:r>
      <w:r>
        <w:rPr>
          <w:rtl/>
          <w:cs/>
          <w:lang w:val="ar_AE" w:bidi="ar_AE"/>
        </w:rPr>
        <w:t>1 كُورِنْثُوس 5:11</w:t>
      </w:r>
      <w:r>
        <w:rPr>
          <w:rtl/>
          <w:cs/>
          <w:lang w:val="ar_AE" w:bidi="ar_AE"/>
        </w:rPr>
        <w:t>). اخْتَبَرَ الرَّبُّ يسوع نفس نوع الخيانَةِ (</w:t>
      </w:r>
      <w:r>
        <w:rPr>
          <w:rtl/>
          <w:cs/>
          <w:lang w:val="ar_AE" w:bidi="ar_AE"/>
        </w:rPr>
        <w:t>يُوحَنَّا 13:1</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11:41–12</w:t>
      </w:r>
      <w:r>
        <w:rPr>
          <w:rtl/>
          <w:cs/>
          <w:lang w:val="ar_AE" w:bidi="ar_AE"/>
        </w:rPr>
      </w:r>
    </w:p>
    <w:p>
      <w:pPr>
        <w:bidi/>
      </w:pPr>
      <w:r>
        <w:rPr>
          <w:rtl/>
          <w:cs/>
          <w:lang w:val="ar_AE" w:bidi="ar_AE"/>
        </w:rPr>
      </w:r>
      <w:r>
        <w:rPr>
          <w:rtl/>
          <w:cs/>
          <w:lang w:val="ar_AE" w:bidi="ar_AE"/>
        </w:rPr>
        <w:t>يُدْرِكُ المُرَنِّم أن الرَّبَّ قد غَفَرَ له وسوف يُبَارِكُهُ.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13:41</w:t>
      </w:r>
      <w:r>
        <w:rPr>
          <w:rtl/>
          <w:cs/>
          <w:lang w:val="ar_AE" w:bidi="ar_AE"/>
        </w:rPr>
      </w:r>
    </w:p>
    <w:p>
      <w:pPr>
        <w:bidi/>
      </w:pPr>
      <w:r>
        <w:rPr>
          <w:rtl/>
          <w:cs/>
          <w:lang w:val="ar_AE" w:bidi="ar_AE"/>
        </w:rPr>
      </w:r>
      <w:r>
        <w:rPr>
          <w:rtl/>
          <w:cs/>
          <w:lang w:val="ar_AE" w:bidi="ar_AE"/>
        </w:rPr>
        <w:t>تُمَثِّل هذه التَّسْبِحَةُ خِتَامَ الكِتَابِ الأوَّل من السِّفْرِ (</w:t>
      </w:r>
      <w:r>
        <w:rPr>
          <w:rtl/>
          <w:cs/>
          <w:lang w:val="ar_AE" w:bidi="ar_AE"/>
        </w:rPr>
        <w:t>المزامير 1–41</w:t>
      </w:r>
      <w:r>
        <w:rPr>
          <w:rtl/>
          <w:cs/>
          <w:lang w:val="ar_AE" w:bidi="ar_AE"/>
        </w:rPr>
        <w:t xml:space="preserve">). انْظُرْ </w:t>
      </w:r>
      <w:r>
        <w:rPr>
          <w:rtl/>
          <w:cs/>
          <w:lang w:val="ar_AE" w:bidi="ar_AE"/>
        </w:rPr>
        <w:t>106:48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1:42</w:t>
      </w:r>
      <w:r>
        <w:rPr>
          <w:rtl/>
          <w:cs/>
          <w:lang w:val="ar_AE" w:bidi="ar_AE"/>
        </w:rPr>
      </w:r>
    </w:p>
    <w:p>
      <w:pPr>
        <w:bidi/>
      </w:pPr>
      <w:r>
        <w:rPr>
          <w:rtl/>
          <w:cs/>
          <w:lang w:val="ar_AE" w:bidi="ar_AE"/>
        </w:rPr>
      </w:r>
      <w:r>
        <w:rPr>
          <w:rtl/>
          <w:cs/>
          <w:lang w:val="ar_AE" w:bidi="ar_AE"/>
        </w:rPr>
        <w:t xml:space="preserve">كان بَنو قُورَح أعضاءٌ في فرقة اللَّاوِيِّين التي عَيَّنها المَلِك داود ليكونوا مُرنِّمين في الهَيكل (انْظُرْ </w:t>
      </w:r>
      <w:r>
        <w:rPr>
          <w:rtl/>
          <w:cs/>
          <w:lang w:val="ar_AE" w:bidi="ar_AE"/>
        </w:rPr>
        <w:t>1 أَخْبار الأيام 6:22–38</w:t>
      </w:r>
      <w:r>
        <w:rPr>
          <w:rtl/>
          <w:cs/>
          <w:lang w:val="ar_AE" w:bidi="ar_AE"/>
        </w:rPr>
        <w:t xml:space="preserve">؛ </w:t>
      </w:r>
      <w:r>
        <w:rPr>
          <w:rtl/>
          <w:cs/>
          <w:lang w:val="ar_AE" w:bidi="ar_AE"/>
        </w:rPr>
        <w:t>9:19–34</w:t>
      </w:r>
      <w:r>
        <w:rPr>
          <w:rtl/>
          <w:cs/>
          <w:lang w:val="ar_AE" w:bidi="ar_AE"/>
        </w:rPr>
        <w:t xml:space="preserve">؛ </w:t>
      </w:r>
      <w:r>
        <w:rPr>
          <w:rtl/>
          <w:cs/>
          <w:lang w:val="ar_AE" w:bidi="ar_AE"/>
        </w:rPr>
        <w:t>2 أخبار الأيام 20:19</w:t>
      </w:r>
      <w:r>
        <w:rPr>
          <w:rtl/>
          <w:cs/>
          <w:lang w:val="ar_AE" w:bidi="ar_AE"/>
        </w:rPr>
        <w:t>). جَدُّهم قُورَح كان مرتَدًّا، فهو الذي تَمَرَّد على النَّبِيِّ مُوسى فابْتَلَعَتْه الأرْضُ (</w:t>
      </w:r>
      <w:r>
        <w:rPr>
          <w:rtl/>
          <w:cs/>
          <w:lang w:val="ar_AE" w:bidi="ar_AE"/>
        </w:rPr>
        <w:t>الخروج 6:24</w:t>
      </w:r>
      <w:r>
        <w:rPr>
          <w:rtl/>
          <w:cs/>
          <w:lang w:val="ar_AE" w:bidi="ar_AE"/>
        </w:rPr>
        <w:t xml:space="preserve">؛ </w:t>
      </w:r>
      <w:r>
        <w:rPr>
          <w:rtl/>
          <w:cs/>
          <w:lang w:val="ar_AE" w:bidi="ar_AE"/>
        </w:rPr>
        <w:t>العَدَد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1:42–4</w:t>
      </w:r>
      <w:r>
        <w:rPr>
          <w:rtl/>
          <w:cs/>
          <w:lang w:val="ar_AE" w:bidi="ar_AE"/>
        </w:rPr>
      </w:r>
    </w:p>
    <w:p>
      <w:pPr>
        <w:bidi/>
      </w:pPr>
      <w:r>
        <w:rPr>
          <w:rtl/>
          <w:cs/>
          <w:lang w:val="ar_AE" w:bidi="ar_AE"/>
        </w:rPr>
      </w:r>
      <w:r>
        <w:rPr>
          <w:rtl/>
          <w:cs/>
          <w:lang w:val="ar_AE" w:bidi="ar_AE"/>
        </w:rPr>
        <w:t xml:space="preserve">بينما يتأمَّل المُرَنِّمِ ذكرياتِ الماضي، يتوقُ إلى الله بسَبَبِ وجودِه في مكانٍ بعيدٍ عن الهَيْكَلِ. • الفِعْلُ المُتَرْجَم "يشتاق" يأتي هنا فقط وفي </w:t>
      </w:r>
      <w:r>
        <w:rPr>
          <w:rtl/>
          <w:cs/>
          <w:lang w:val="ar_AE" w:bidi="ar_AE"/>
        </w:rPr>
        <w:t>يُوئِيل 1:20</w:t>
      </w:r>
      <w:r>
        <w:rPr>
          <w:rtl/>
          <w:cs/>
          <w:lang w:val="ar_AE" w:bidi="ar_AE"/>
        </w:rPr>
        <w:t xml:space="preserve"> ("يصرخ")؛ في كلا الحالَتَيْن يشيرُ إلى العَطَشِ الشَّدِيدِ في صَحَراءٍ بلا ماءٍ (انْظُرْ </w:t>
      </w:r>
      <w:r>
        <w:rPr>
          <w:rtl/>
          <w:cs/>
          <w:lang w:val="ar_AE" w:bidi="ar_AE"/>
        </w:rPr>
        <w:t>المزمور 63:1</w:t>
      </w:r>
      <w:r>
        <w:rPr>
          <w:rtl/>
          <w:cs/>
          <w:lang w:val="ar_AE" w:bidi="ar_AE"/>
        </w:rPr>
        <w:t xml:space="preserve">؛ </w:t>
      </w:r>
      <w:r>
        <w:rPr>
          <w:rtl/>
          <w:cs/>
          <w:lang w:val="ar_AE" w:bidi="ar_AE"/>
        </w:rPr>
        <w:t>143:6</w:t>
      </w:r>
      <w:r>
        <w:rPr>
          <w:rtl/>
          <w:cs/>
          <w:lang w:val="ar_AE" w:bidi="ar_AE"/>
        </w:rPr>
        <w:t xml:space="preserve">؛ انْظُرْ أيضًا </w:t>
      </w:r>
      <w:r>
        <w:rPr>
          <w:rtl/>
          <w:cs/>
          <w:lang w:val="ar_AE" w:bidi="ar_AE"/>
        </w:rPr>
        <w:t>84:2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1:42–5:43</w:t>
      </w:r>
      <w:r>
        <w:rPr>
          <w:rtl/>
          <w:cs/>
          <w:lang w:val="ar_AE" w:bidi="ar_AE"/>
        </w:rPr>
      </w:r>
    </w:p>
    <w:p>
      <w:pPr>
        <w:bidi/>
      </w:pPr>
      <w:r>
        <w:rPr>
          <w:rtl/>
          <w:cs/>
          <w:lang w:val="ar_AE" w:bidi="ar_AE"/>
        </w:rPr>
      </w:r>
      <w:r>
        <w:rPr>
          <w:rtl/>
          <w:cs/>
          <w:lang w:val="ar_AE" w:bidi="ar_AE"/>
        </w:rPr>
        <w:t xml:space="preserve">المزموران 42، و43، مثل </w:t>
      </w:r>
      <w:r>
        <w:rPr>
          <w:rtl/>
          <w:cs/>
          <w:lang w:val="ar_AE" w:bidi="ar_AE"/>
        </w:rPr>
        <w:t>المزمورَيْن 9</w:t>
      </w:r>
      <w:r>
        <w:rPr>
          <w:rtl/>
          <w:cs/>
          <w:lang w:val="ar_AE" w:bidi="ar_AE"/>
        </w:rPr>
        <w:t xml:space="preserve"> و</w:t>
      </w:r>
      <w:r>
        <w:rPr>
          <w:rtl/>
          <w:cs/>
          <w:lang w:val="ar_AE" w:bidi="ar_AE"/>
        </w:rPr>
        <w:t>10</w:t>
      </w:r>
      <w:r>
        <w:rPr>
          <w:rtl/>
          <w:cs/>
          <w:lang w:val="ar_AE" w:bidi="ar_AE"/>
        </w:rPr>
        <w:t>، يُشَكِّلان وَحْدَةً واحدة عبارة عن رِثَاءٍ فيه لازِمَةٌ تأتي ثلاثَ مرَّاتٍ وتَجْمَعُ بين مَرارَة الضِّيقِ وحَلَاوَةِ الرَّجاءِ (</w:t>
      </w:r>
      <w:r>
        <w:rPr>
          <w:rtl/>
          <w:cs/>
          <w:lang w:val="ar_AE" w:bidi="ar_AE"/>
        </w:rPr>
        <w:t>42:5</w:t>
      </w:r>
      <w:r>
        <w:rPr>
          <w:rtl/>
          <w:cs/>
          <w:lang w:val="ar_AE" w:bidi="ar_AE"/>
        </w:rPr>
        <w:t xml:space="preserve">، </w:t>
      </w:r>
      <w:r>
        <w:rPr>
          <w:rtl/>
          <w:cs/>
          <w:lang w:val="ar_AE" w:bidi="ar_AE"/>
        </w:rPr>
        <w:t>11</w:t>
      </w:r>
      <w:r>
        <w:rPr>
          <w:rtl/>
          <w:cs/>
          <w:lang w:val="ar_AE" w:bidi="ar_AE"/>
        </w:rPr>
        <w:t xml:space="preserve">؛ </w:t>
      </w:r>
      <w:r>
        <w:rPr>
          <w:rtl/>
          <w:cs/>
          <w:lang w:val="ar_AE" w:bidi="ar_AE"/>
        </w:rPr>
        <w:t>43:5</w:t>
      </w:r>
      <w:r>
        <w:rPr>
          <w:rtl/>
          <w:cs/>
          <w:lang w:val="ar_AE" w:bidi="ar_AE"/>
        </w:rPr>
        <w:t>). في كثيرٍ من المخطوطاتِ العِبْرِيَّة، يُدْمَجُ هَذان المَزْمُوران في مزمورٍ وَاحِدٍ. السياقُ التَّارِيخيُّ لهما غير معروفٍ على وَجْهِ اليقينِ؛ ربما يُمَثِّلُ المزموران صَوتَ شَعْبِ الله في السَّبِي، اعترافًا منهم بالولاءِ لله أثناء مُعَاقَبَتِهِ لهم على ارتدادِهِم السَّائِدِ. وهكذا، يَشْتَاقُ المُرَنِّمُ إلى الشَّرِكَةِ مع الله كما كان يَتَلَذَّذُ بها قَبْلاً في أُورُشَلِيم (</w:t>
      </w:r>
      <w:r>
        <w:rPr>
          <w:rtl/>
          <w:cs/>
          <w:lang w:val="ar_AE" w:bidi="ar_AE"/>
        </w:rPr>
        <w:t>42:4</w:t>
      </w:r>
      <w:r>
        <w:rPr>
          <w:rtl/>
          <w:cs/>
          <w:lang w:val="ar_AE" w:bidi="ar_AE"/>
        </w:rPr>
        <w:t>)؛ تُضَاعِفُ ذكرياتُ المُرَنِّمُ من شعورِهِ بالإحباطِ. وعندما يَصْرُخُ إلى الله، يَتَذَكَّرُ مَحَبَّةَ الله وأمانتَهُ (</w:t>
      </w:r>
      <w:r>
        <w:rPr>
          <w:rtl/>
          <w:cs/>
          <w:lang w:val="ar_AE" w:bidi="ar_AE"/>
        </w:rPr>
        <w:t>42:8</w:t>
      </w:r>
      <w:r>
        <w:rPr>
          <w:rtl/>
          <w:cs/>
          <w:lang w:val="ar_AE" w:bidi="ar_AE"/>
        </w:rPr>
        <w:t>)، الأمرُ الذي يَدْفَعُه للتَّوَسُّلِ من أجل التبرير (</w:t>
      </w:r>
      <w:r>
        <w:rPr>
          <w:rtl/>
          <w:cs/>
          <w:lang w:val="ar_AE" w:bidi="ar_AE"/>
        </w:rPr>
        <w:t>43:1–4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3:42</w:t>
      </w:r>
      <w:r>
        <w:rPr>
          <w:rtl/>
          <w:cs/>
          <w:lang w:val="ar_AE" w:bidi="ar_AE"/>
        </w:rPr>
      </w:r>
    </w:p>
    <w:p>
      <w:pPr>
        <w:bidi/>
      </w:pPr>
      <w:r>
        <w:rPr>
          <w:rtl/>
          <w:cs/>
          <w:lang w:val="ar_AE" w:bidi="ar_AE"/>
        </w:rPr>
      </w:r>
      <w:r>
        <w:rPr>
          <w:b/>
          <w:rtl/>
          <w:cs/>
          <w:lang w:val="ar_AE" w:bidi="ar_AE"/>
        </w:rPr>
        <w:t xml:space="preserve">"دُمُوعِي خُبْزًا" </w:t>
      </w:r>
      <w:r>
        <w:rPr>
          <w:rtl/>
          <w:cs/>
          <w:lang w:val="ar_AE" w:bidi="ar_AE"/>
        </w:rPr>
        <w:t>صورة تُعَبِّرُ عن الحزنِ الشَّدِيدِ (</w:t>
      </w:r>
      <w:r>
        <w:rPr>
          <w:rtl/>
          <w:cs/>
          <w:lang w:val="ar_AE" w:bidi="ar_AE"/>
        </w:rPr>
        <w:t>80:5</w:t>
      </w:r>
      <w:r>
        <w:rPr>
          <w:rtl/>
          <w:cs/>
          <w:lang w:val="ar_AE" w:bidi="ar_AE"/>
        </w:rPr>
        <w:t xml:space="preserve">؛ </w:t>
      </w:r>
      <w:r>
        <w:rPr>
          <w:rtl/>
          <w:cs/>
          <w:lang w:val="ar_AE" w:bidi="ar_AE"/>
        </w:rPr>
        <w:t>102:9</w:t>
      </w:r>
      <w:r>
        <w:rPr>
          <w:rtl/>
          <w:cs/>
          <w:lang w:val="ar_AE" w:bidi="ar_AE"/>
        </w:rPr>
        <w:t xml:space="preserve">؛ انْظُرْ </w:t>
      </w:r>
      <w:r>
        <w:rPr>
          <w:rtl/>
          <w:cs/>
          <w:lang w:val="ar_AE" w:bidi="ar_AE"/>
        </w:rPr>
        <w:t>6:6</w:t>
      </w:r>
      <w:r>
        <w:rPr>
          <w:rtl/>
          <w:cs/>
          <w:lang w:val="ar_AE" w:bidi="ar_AE"/>
        </w:rPr>
        <w:t xml:space="preserve">؛ </w:t>
      </w:r>
      <w:r>
        <w:rPr>
          <w:rtl/>
          <w:cs/>
          <w:lang w:val="ar_AE" w:bidi="ar_AE"/>
        </w:rPr>
        <w:t>56:8</w:t>
      </w:r>
      <w:r>
        <w:rPr>
          <w:rtl/>
          <w:cs/>
          <w:lang w:val="ar_AE" w:bidi="ar_AE"/>
        </w:rPr>
        <w:t xml:space="preserve">؛ </w:t>
      </w:r>
      <w:r>
        <w:rPr>
          <w:rtl/>
          <w:cs/>
          <w:lang w:val="ar_AE" w:bidi="ar_AE"/>
        </w:rPr>
        <w:t>119:136</w:t>
      </w:r>
      <w:r>
        <w:rPr>
          <w:rtl/>
          <w:cs/>
          <w:lang w:val="ar_AE" w:bidi="ar_AE"/>
        </w:rPr>
        <w:t xml:space="preserve">؛ </w:t>
      </w:r>
      <w:r>
        <w:rPr>
          <w:rtl/>
          <w:cs/>
          <w:lang w:val="ar_AE" w:bidi="ar_AE"/>
        </w:rPr>
        <w:t>126:5</w:t>
      </w:r>
      <w:r>
        <w:rPr>
          <w:rtl/>
          <w:cs/>
          <w:lang w:val="ar_AE" w:bidi="ar_AE"/>
        </w:rPr>
        <w:t>). • يحاولُ الأشرارُ تقييدَ الله بِجَدْوَلِهِم الزَّمَنِي مُنْكِرِين قُدْرَته على التَّدَخُّل.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4:42</w:t>
      </w:r>
      <w:r>
        <w:rPr>
          <w:rtl/>
          <w:cs/>
          <w:lang w:val="ar_AE" w:bidi="ar_AE"/>
        </w:rPr>
      </w:r>
    </w:p>
    <w:p>
      <w:pPr>
        <w:bidi/>
      </w:pPr>
      <w:r>
        <w:rPr>
          <w:rtl/>
          <w:cs/>
          <w:lang w:val="ar_AE" w:bidi="ar_AE"/>
        </w:rPr>
      </w:r>
      <w:r>
        <w:rPr>
          <w:rtl/>
          <w:cs/>
          <w:lang w:val="ar_AE" w:bidi="ar_AE"/>
        </w:rPr>
        <w:t>يَتَذَكَّرُ المُرَنِّمُ قيادةَ موكبٍ عظيمٍ كعضو في فرقة غناء من اللَّاوِيِّين، ربما أثناء الأعيادِ المُقَدَّسَةِ الكُبْرَى.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5:42</w:t>
      </w:r>
      <w:r>
        <w:rPr>
          <w:rtl/>
          <w:cs/>
          <w:lang w:val="ar_AE" w:bidi="ar_AE"/>
        </w:rPr>
      </w:r>
    </w:p>
    <w:p>
      <w:pPr>
        <w:bidi/>
      </w:pPr>
      <w:r>
        <w:rPr>
          <w:rtl/>
          <w:cs/>
          <w:lang w:val="ar_AE" w:bidi="ar_AE"/>
        </w:rPr>
      </w:r>
      <w:r>
        <w:rPr>
          <w:rtl/>
          <w:cs/>
          <w:lang w:val="ar_AE" w:bidi="ar_AE"/>
        </w:rPr>
        <w:t xml:space="preserve">يَشْعُرُ المُرَنِّمُ باكتئابِ، لم يَقْوَ على إضعافِهِ. يَتَذَكَّر المُرَنِّمُ أن الله الحَيَّ هو مُخَلِّصُهُ. ويَتَكَرَّر هذا النَّصُّ في </w:t>
      </w:r>
      <w:r>
        <w:rPr>
          <w:rtl/>
          <w:cs/>
          <w:lang w:val="ar_AE" w:bidi="ar_AE"/>
        </w:rPr>
        <w:t>42:11</w:t>
      </w:r>
      <w:r>
        <w:rPr>
          <w:rtl/>
          <w:cs/>
          <w:lang w:val="ar_AE" w:bidi="ar_AE"/>
        </w:rPr>
        <w:t xml:space="preserve"> و</w:t>
      </w:r>
      <w:r>
        <w:rPr>
          <w:rtl/>
          <w:cs/>
          <w:lang w:val="ar_AE" w:bidi="ar_AE"/>
        </w:rPr>
        <w:t>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42: 5–6</w:t>
      </w:r>
      <w:r>
        <w:rPr>
          <w:rtl/>
          <w:cs/>
          <w:lang w:val="ar_AE" w:bidi="ar_AE"/>
        </w:rPr>
      </w:r>
    </w:p>
    <w:p>
      <w:pPr>
        <w:bidi/>
      </w:pPr>
      <w:r>
        <w:rPr>
          <w:rtl/>
          <w:cs/>
          <w:lang w:val="ar_AE" w:bidi="ar_AE"/>
        </w:rPr>
      </w:r>
      <w:r>
        <w:rPr>
          <w:rtl/>
          <w:cs/>
          <w:lang w:val="ar_AE" w:bidi="ar_AE"/>
        </w:rPr>
        <w:t>يُشَجِّعُ المُرَنِّمٌ ذاته بالأسئِلَةِ والأَجْوِبَةِ.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6:42</w:t>
      </w:r>
      <w:r>
        <w:rPr>
          <w:rtl/>
          <w:cs/>
          <w:lang w:val="ar_AE" w:bidi="ar_AE"/>
        </w:rPr>
      </w:r>
    </w:p>
    <w:p>
      <w:pPr>
        <w:bidi/>
      </w:pPr>
      <w:r>
        <w:rPr>
          <w:rtl/>
          <w:cs/>
          <w:lang w:val="ar_AE" w:bidi="ar_AE"/>
        </w:rPr>
      </w:r>
      <w:r>
        <w:rPr>
          <w:b/>
          <w:rtl/>
          <w:cs/>
          <w:lang w:val="ar_AE" w:bidi="ar_AE"/>
        </w:rPr>
        <w:t>جَبَلُ حَرْمُون</w:t>
      </w:r>
      <w:r>
        <w:rPr>
          <w:rtl/>
          <w:cs/>
          <w:lang w:val="ar_AE" w:bidi="ar_AE"/>
        </w:rPr>
        <w:t xml:space="preserve"> هو سِلْسِلَةٌ جَبَلِيَّةٌ مُرْتَفِعَةٌ تقعُ في شِمَالِ شرَقُ إسرائيل. أما مَنابِعُ </w:t>
      </w:r>
      <w:r>
        <w:rPr>
          <w:b/>
          <w:rtl/>
          <w:cs/>
          <w:lang w:val="ar_AE" w:bidi="ar_AE"/>
        </w:rPr>
        <w:t>الأُرْدُنِّ</w:t>
      </w:r>
      <w:r>
        <w:rPr>
          <w:rtl/>
          <w:cs/>
          <w:lang w:val="ar_AE" w:bidi="ar_AE"/>
        </w:rPr>
        <w:t xml:space="preserve"> فهي بِجوارِ دَان عند سَفْحِ حَرْمُون. • ربما تكونُ قِمَّةُ </w:t>
      </w:r>
      <w:r>
        <w:rPr>
          <w:b/>
          <w:rtl/>
          <w:cs/>
          <w:lang w:val="ar_AE" w:bidi="ar_AE"/>
        </w:rPr>
        <w:t>جَبَلِ مِصْعَرَ</w:t>
      </w:r>
      <w:r>
        <w:rPr>
          <w:rtl/>
          <w:cs/>
          <w:lang w:val="ar_AE" w:bidi="ar_AE"/>
        </w:rPr>
        <w:t xml:space="preserve"> جزءًا من سِلْسِلَةِ جِبَال حَرْمُون.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7:42</w:t>
      </w:r>
      <w:r>
        <w:rPr>
          <w:rtl/>
          <w:cs/>
          <w:lang w:val="ar_AE" w:bidi="ar_AE"/>
        </w:rPr>
      </w:r>
    </w:p>
    <w:p>
      <w:pPr>
        <w:bidi/>
      </w:pPr>
      <w:r>
        <w:rPr>
          <w:rtl/>
          <w:cs/>
          <w:lang w:val="ar_AE" w:bidi="ar_AE"/>
        </w:rPr>
      </w:r>
      <w:r>
        <w:rPr>
          <w:rtl/>
          <w:cs/>
          <w:lang w:val="ar_AE" w:bidi="ar_AE"/>
        </w:rPr>
        <w:t xml:space="preserve">البَحَارُ الهائِجَةُ، الأمواجُ المُرْتَفِعَةُ، والمِيَاهُ الكاسِحَةُ تَسْتَحْضِرُ صُوَرًا عن غَضَبِ الله (انْظُرْ </w:t>
      </w:r>
      <w:r>
        <w:rPr>
          <w:rtl/>
          <w:cs/>
          <w:lang w:val="ar_AE" w:bidi="ar_AE"/>
        </w:rPr>
        <w:t>88:7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8:42</w:t>
      </w:r>
      <w:r>
        <w:rPr>
          <w:rtl/>
          <w:cs/>
          <w:lang w:val="ar_AE" w:bidi="ar_AE"/>
        </w:rPr>
      </w:r>
    </w:p>
    <w:p>
      <w:pPr>
        <w:bidi/>
      </w:pPr>
      <w:r>
        <w:rPr>
          <w:rtl/>
          <w:cs/>
          <w:lang w:val="ar_AE" w:bidi="ar_AE"/>
        </w:rPr>
      </w:r>
      <w:r>
        <w:rPr>
          <w:rtl/>
          <w:cs/>
          <w:lang w:val="ar_AE" w:bidi="ar_AE"/>
        </w:rPr>
        <w:t>يَرَى المُرَنِّم بَارِقَةَ رجاءٍ. تنطوي الحياةُ المُكرَّسَةُ لله على ترانيمِ الفَرَحِ والصَّلاةِ من أجل العدْلِ والإنْصَافِ (</w:t>
      </w:r>
      <w:r>
        <w:rPr>
          <w:rtl/>
          <w:cs/>
          <w:lang w:val="ar_AE" w:bidi="ar_AE"/>
        </w:rPr>
        <w:t>42:9–10</w:t>
      </w:r>
      <w:r>
        <w:rPr>
          <w:rtl/>
          <w:cs/>
          <w:lang w:val="ar_AE" w:bidi="ar_AE"/>
        </w:rPr>
        <w:t xml:space="preserve">؛ </w:t>
      </w:r>
      <w:r>
        <w:rPr>
          <w:rtl/>
          <w:cs/>
          <w:lang w:val="ar_AE" w:bidi="ar_AE"/>
        </w:rPr>
        <w:t>43:1–4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9:42–10</w:t>
      </w:r>
      <w:r>
        <w:rPr>
          <w:rtl/>
          <w:cs/>
          <w:lang w:val="ar_AE" w:bidi="ar_AE"/>
        </w:rPr>
      </w:r>
    </w:p>
    <w:p>
      <w:pPr>
        <w:bidi/>
      </w:pPr>
      <w:r>
        <w:rPr>
          <w:rtl/>
          <w:cs/>
          <w:lang w:val="ar_AE" w:bidi="ar_AE"/>
        </w:rPr>
      </w:r>
      <w:r>
        <w:rPr>
          <w:rtl/>
          <w:cs/>
          <w:lang w:val="ar_AE" w:bidi="ar_AE"/>
        </w:rPr>
        <w:t>يأتي المُرَنِّمُ مباشرة إلى الله بِظُنُونِهِ الكثيرَةِ، وإحباطاتِهِ، وَتَساؤلاتِهِ.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1:43–4</w:t>
      </w:r>
      <w:r>
        <w:rPr>
          <w:rtl/>
          <w:cs/>
          <w:lang w:val="ar_AE" w:bidi="ar_AE"/>
        </w:rPr>
      </w:r>
    </w:p>
    <w:p>
      <w:pPr>
        <w:bidi/>
      </w:pPr>
      <w:r>
        <w:rPr>
          <w:rtl/>
          <w:cs/>
          <w:lang w:val="ar_AE" w:bidi="ar_AE"/>
        </w:rPr>
      </w:r>
      <w:r>
        <w:rPr>
          <w:rtl/>
          <w:cs/>
          <w:lang w:val="ar_AE" w:bidi="ar_AE"/>
        </w:rPr>
        <w:t>يَتَّجِهُ المُرَنِّم إلى الرَّبِّ لِيُنْقِذَهُ من ضِيقَاتِهِ، طالبًا مِنْهُ الإرْشَاد، والاسْتِرْدَاد، والإنْصَاف.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2:43</w:t>
      </w:r>
      <w:r>
        <w:rPr>
          <w:rtl/>
          <w:cs/>
          <w:lang w:val="ar_AE" w:bidi="ar_AE"/>
        </w:rPr>
      </w:r>
    </w:p>
    <w:p>
      <w:pPr>
        <w:bidi/>
      </w:pPr>
      <w:r>
        <w:rPr>
          <w:rtl/>
          <w:cs/>
          <w:lang w:val="ar_AE" w:bidi="ar_AE"/>
        </w:rPr>
      </w:r>
      <w:r>
        <w:rPr>
          <w:b/>
          <w:rtl/>
          <w:cs/>
          <w:lang w:val="ar_AE" w:bidi="ar_AE"/>
        </w:rPr>
        <w:t xml:space="preserve">لِمَاذَا رَفَضْتَنِي؟ </w:t>
      </w:r>
      <w:r>
        <w:rPr>
          <w:rtl/>
          <w:cs/>
          <w:lang w:val="ar_AE" w:bidi="ar_AE"/>
        </w:rPr>
        <w:t>نَحَّيْتَنِي جانِبًا، على نَفْسِ القِياسِ تتساءَلُ مزامير أخرى: هل رَفَضَ الله بالفِعْلِ شَعْبَهُ (</w:t>
      </w:r>
      <w:r>
        <w:rPr>
          <w:rtl/>
          <w:cs/>
          <w:lang w:val="ar_AE" w:bidi="ar_AE"/>
        </w:rPr>
        <w:t>44:9</w:t>
      </w:r>
      <w:r>
        <w:rPr>
          <w:rtl/>
          <w:cs/>
          <w:lang w:val="ar_AE" w:bidi="ar_AE"/>
        </w:rPr>
        <w:t xml:space="preserve">، </w:t>
      </w:r>
      <w:r>
        <w:rPr>
          <w:rtl/>
          <w:cs/>
          <w:lang w:val="ar_AE" w:bidi="ar_AE"/>
        </w:rPr>
        <w:t>23</w:t>
      </w:r>
      <w:r>
        <w:rPr>
          <w:rtl/>
          <w:cs/>
          <w:lang w:val="ar_AE" w:bidi="ar_AE"/>
        </w:rPr>
        <w:t xml:space="preserve">؛ </w:t>
      </w:r>
      <w:r>
        <w:rPr>
          <w:rtl/>
          <w:cs/>
          <w:lang w:val="ar_AE" w:bidi="ar_AE"/>
        </w:rPr>
        <w:t>60:1</w:t>
      </w:r>
      <w:r>
        <w:rPr>
          <w:rtl/>
          <w:cs/>
          <w:lang w:val="ar_AE" w:bidi="ar_AE"/>
        </w:rPr>
        <w:t xml:space="preserve">، </w:t>
      </w:r>
      <w:r>
        <w:rPr>
          <w:rtl/>
          <w:cs/>
          <w:lang w:val="ar_AE" w:bidi="ar_AE"/>
        </w:rPr>
        <w:t>10</w:t>
      </w:r>
      <w:r>
        <w:rPr>
          <w:rtl/>
          <w:cs/>
          <w:lang w:val="ar_AE" w:bidi="ar_AE"/>
        </w:rPr>
        <w:t xml:space="preserve">؛ </w:t>
      </w:r>
      <w:r>
        <w:rPr>
          <w:rtl/>
          <w:cs/>
          <w:lang w:val="ar_AE" w:bidi="ar_AE"/>
        </w:rPr>
        <w:t>74:1</w:t>
      </w:r>
      <w:r>
        <w:rPr>
          <w:rtl/>
          <w:cs/>
          <w:lang w:val="ar_AE" w:bidi="ar_AE"/>
        </w:rPr>
        <w:t xml:space="preserve">؛ </w:t>
      </w:r>
      <w:r>
        <w:rPr>
          <w:rtl/>
          <w:cs/>
          <w:lang w:val="ar_AE" w:bidi="ar_AE"/>
        </w:rPr>
        <w:t>77:7</w:t>
      </w:r>
      <w:r>
        <w:rPr>
          <w:rtl/>
          <w:cs/>
          <w:lang w:val="ar_AE" w:bidi="ar_AE"/>
        </w:rPr>
        <w:t xml:space="preserve">؛ </w:t>
      </w:r>
      <w:r>
        <w:rPr>
          <w:rtl/>
          <w:cs/>
          <w:lang w:val="ar_AE" w:bidi="ar_AE"/>
        </w:rPr>
        <w:t>88:14</w:t>
      </w:r>
      <w:r>
        <w:rPr>
          <w:rtl/>
          <w:cs/>
          <w:lang w:val="ar_AE" w:bidi="ar_AE"/>
        </w:rPr>
        <w:t xml:space="preserve">؛ </w:t>
      </w:r>
      <w:r>
        <w:rPr>
          <w:rtl/>
          <w:cs/>
          <w:lang w:val="ar_AE" w:bidi="ar_AE"/>
        </w:rPr>
        <w:t>89:38</w:t>
      </w:r>
      <w:r>
        <w:rPr>
          <w:rtl/>
          <w:cs/>
          <w:lang w:val="ar_AE" w:bidi="ar_AE"/>
        </w:rPr>
        <w:t xml:space="preserve">؛ </w:t>
      </w:r>
      <w:r>
        <w:rPr>
          <w:rtl/>
          <w:cs/>
          <w:lang w:val="ar_AE" w:bidi="ar_AE"/>
        </w:rPr>
        <w:t>108:11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3:43</w:t>
      </w:r>
      <w:r>
        <w:rPr>
          <w:rtl/>
          <w:cs/>
          <w:lang w:val="ar_AE" w:bidi="ar_AE"/>
        </w:rPr>
      </w:r>
    </w:p>
    <w:p>
      <w:pPr>
        <w:bidi/>
      </w:pPr>
      <w:r>
        <w:rPr>
          <w:rtl/>
          <w:cs/>
          <w:lang w:val="ar_AE" w:bidi="ar_AE"/>
        </w:rPr>
      </w:r>
      <w:r>
        <w:rPr>
          <w:rtl/>
          <w:cs/>
          <w:lang w:val="ar_AE" w:bidi="ar_AE"/>
        </w:rPr>
        <w:t xml:space="preserve">في هذه الصَّلاةِ من أجلِ الفِدَاءِ الإِلَهِيِّ، يُنْظَرُ إلى النُّورِ والحَقِّ كَمُرْشِدَيْن (انْظُرْ </w:t>
      </w:r>
      <w:r>
        <w:rPr>
          <w:rtl/>
          <w:cs/>
          <w:lang w:val="ar_AE" w:bidi="ar_AE"/>
        </w:rPr>
        <w:t>18:25–29</w:t>
      </w:r>
      <w:r>
        <w:rPr>
          <w:rtl/>
          <w:cs/>
          <w:lang w:val="ar_AE" w:bidi="ar_AE"/>
        </w:rPr>
        <w:t xml:space="preserve">؛ </w:t>
      </w:r>
      <w:r>
        <w:rPr>
          <w:rtl/>
          <w:cs/>
          <w:lang w:val="ar_AE" w:bidi="ar_AE"/>
        </w:rPr>
        <w:t>27:1</w:t>
      </w:r>
      <w:r>
        <w:rPr>
          <w:rtl/>
          <w:cs/>
          <w:lang w:val="ar_AE" w:bidi="ar_AE"/>
        </w:rPr>
        <w:t xml:space="preserve">؛ </w:t>
      </w:r>
      <w:r>
        <w:rPr>
          <w:rtl/>
          <w:cs/>
          <w:lang w:val="ar_AE" w:bidi="ar_AE"/>
        </w:rPr>
        <w:t>85:10–13</w:t>
      </w:r>
      <w:r>
        <w:rPr>
          <w:rtl/>
          <w:cs/>
          <w:lang w:val="ar_AE" w:bidi="ar_AE"/>
        </w:rPr>
        <w:t xml:space="preserve">؛ </w:t>
      </w:r>
      <w:r>
        <w:rPr>
          <w:rtl/>
          <w:cs/>
          <w:lang w:val="ar_AE" w:bidi="ar_AE"/>
        </w:rPr>
        <w:t>89:14–18</w:t>
      </w:r>
      <w:r>
        <w:rPr>
          <w:rtl/>
          <w:cs/>
          <w:lang w:val="ar_AE" w:bidi="ar_AE"/>
        </w:rPr>
        <w:t xml:space="preserve">؛ انْظُرْ أيضًا </w:t>
      </w:r>
      <w:r>
        <w:rPr>
          <w:rtl/>
          <w:cs/>
          <w:lang w:val="ar_AE" w:bidi="ar_AE"/>
        </w:rPr>
        <w:t>119:105</w:t>
      </w:r>
      <w:r>
        <w:rPr>
          <w:rtl/>
          <w:cs/>
          <w:lang w:val="ar_AE" w:bidi="ar_AE"/>
        </w:rPr>
        <w:t xml:space="preserve">؛ </w:t>
      </w:r>
      <w:r>
        <w:rPr>
          <w:rtl/>
          <w:cs/>
          <w:lang w:val="ar_AE" w:bidi="ar_AE"/>
        </w:rPr>
        <w:t>يُوحَنَّا 3:19</w:t>
      </w:r>
      <w:r>
        <w:rPr>
          <w:rtl/>
          <w:cs/>
          <w:lang w:val="ar_AE" w:bidi="ar_AE"/>
        </w:rPr>
        <w:t xml:space="preserve">؛ </w:t>
      </w:r>
      <w:r>
        <w:rPr>
          <w:rtl/>
          <w:cs/>
          <w:lang w:val="ar_AE" w:bidi="ar_AE"/>
        </w:rPr>
        <w:t>أفَسُس 5:8</w:t>
      </w:r>
      <w:r>
        <w:rPr>
          <w:rtl/>
          <w:cs/>
          <w:lang w:val="ar_AE" w:bidi="ar_AE"/>
        </w:rPr>
        <w:t xml:space="preserve">؛ </w:t>
      </w:r>
      <w:r>
        <w:rPr>
          <w:rtl/>
          <w:cs/>
          <w:lang w:val="ar_AE" w:bidi="ar_AE"/>
        </w:rPr>
        <w:t>1 تَسَالُونِيكِي 5:5–7</w:t>
      </w:r>
      <w:r>
        <w:rPr>
          <w:rtl/>
          <w:cs/>
          <w:lang w:val="ar_AE" w:bidi="ar_AE"/>
        </w:rPr>
        <w:t>). • كانَ الهَيكَلُ عَلَى جَبَلٍ في أُورُشَلِيم يشيرُ إلى حُضُورِ الله المُقَدَّس وَسْطَ شَعْبِهِ (</w:t>
      </w:r>
      <w:r>
        <w:rPr>
          <w:rtl/>
          <w:cs/>
          <w:lang w:val="ar_AE" w:bidi="ar_AE"/>
        </w:rPr>
        <w:t>المزامير</w:t>
      </w:r>
      <w:r>
        <w:rPr>
          <w:rtl/>
          <w:cs/>
          <w:lang w:val="ar_AE" w:bidi="ar_AE"/>
        </w:rPr>
        <w:t xml:space="preserve"> </w:t>
      </w:r>
      <w:r>
        <w:rPr>
          <w:rtl/>
          <w:cs/>
          <w:lang w:val="ar_AE" w:bidi="ar_AE"/>
        </w:rPr>
        <w:t>15:1</w:t>
      </w:r>
      <w:r>
        <w:rPr>
          <w:rtl/>
          <w:cs/>
          <w:lang w:val="ar_AE" w:bidi="ar_AE"/>
        </w:rPr>
        <w:t xml:space="preserve">؛ </w:t>
      </w:r>
      <w:r>
        <w:rPr>
          <w:rtl/>
          <w:cs/>
          <w:lang w:val="ar_AE" w:bidi="ar_AE"/>
        </w:rPr>
        <w:t>43:3</w:t>
      </w:r>
      <w:r>
        <w:rPr>
          <w:rtl/>
          <w:cs/>
          <w:lang w:val="ar_AE" w:bidi="ar_AE"/>
        </w:rPr>
        <w:t xml:space="preserve">؛ </w:t>
      </w:r>
      <w:r>
        <w:rPr>
          <w:rtl/>
          <w:cs/>
          <w:lang w:val="ar_AE" w:bidi="ar_AE"/>
        </w:rPr>
        <w:t>99:5</w:t>
      </w:r>
      <w:r>
        <w:rPr>
          <w:rtl/>
          <w:cs/>
          <w:lang w:val="ar_AE" w:bidi="ar_AE"/>
        </w:rPr>
        <w:t xml:space="preserve">، </w:t>
      </w:r>
      <w:r>
        <w:rPr>
          <w:rtl/>
          <w:cs/>
          <w:lang w:val="ar_AE" w:bidi="ar_AE"/>
        </w:rPr>
        <w:t>9</w:t>
      </w:r>
      <w:r>
        <w:rPr>
          <w:rtl/>
          <w:cs/>
          <w:lang w:val="ar_AE" w:bidi="ar_AE"/>
        </w:rPr>
        <w:t xml:space="preserve">؛ </w:t>
      </w:r>
      <w:r>
        <w:rPr>
          <w:rtl/>
          <w:cs/>
          <w:lang w:val="ar_AE" w:bidi="ar_AE"/>
        </w:rPr>
        <w:t>132:7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5:43</w:t>
      </w:r>
      <w:r>
        <w:rPr>
          <w:rtl/>
          <w:cs/>
          <w:lang w:val="ar_AE" w:bidi="ar_AE"/>
        </w:rPr>
      </w:r>
    </w:p>
    <w:p>
      <w:pPr>
        <w:bidi/>
      </w:pPr>
      <w:r>
        <w:rPr>
          <w:rtl/>
          <w:cs/>
          <w:lang w:val="ar_AE" w:bidi="ar_AE"/>
        </w:rPr>
      </w:r>
      <w:r>
        <w:rPr>
          <w:rtl/>
          <w:cs/>
          <w:lang w:val="ar_AE" w:bidi="ar_AE"/>
        </w:rPr>
        <w:t xml:space="preserve">يَتَكَرَّرُ هذا النَّصُّ في </w:t>
      </w:r>
      <w:r>
        <w:rPr>
          <w:rtl/>
          <w:cs/>
          <w:lang w:val="ar_AE" w:bidi="ar_AE"/>
        </w:rPr>
        <w:t>42:5</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1:44</w:t>
      </w:r>
      <w:r>
        <w:rPr>
          <w:rtl/>
          <w:cs/>
          <w:lang w:val="ar_AE" w:bidi="ar_AE"/>
        </w:rPr>
      </w:r>
    </w:p>
    <w:p>
      <w:pPr>
        <w:bidi/>
      </w:pPr>
      <w:r>
        <w:rPr>
          <w:rtl/>
          <w:cs/>
          <w:lang w:val="ar_AE" w:bidi="ar_AE"/>
        </w:rPr>
      </w:r>
      <w:r>
        <w:rPr>
          <w:b/>
          <w:rtl/>
          <w:cs/>
          <w:lang w:val="ar_AE" w:bidi="ar_AE"/>
        </w:rPr>
        <w:t>بِآذَانِنَا قَدْ سَمِعْنَا. .... بِعَمَلٍ عَمِلْتَهُ ....</w:t>
      </w:r>
      <w:r>
        <w:rPr>
          <w:rtl/>
          <w:cs/>
          <w:lang w:val="ar_AE" w:bidi="ar_AE"/>
        </w:rPr>
        <w:t xml:space="preserve">: تَنْطَوي قِصَّةُ الفِدَاءِ على إحسانِ الله وقدرتِهِ في أعمالِهِ الماضِيَةِ من أجل إنقاذِ شعبِهِ (انْظُرْ </w:t>
      </w:r>
      <w:r>
        <w:rPr>
          <w:rtl/>
          <w:cs/>
          <w:lang w:val="ar_AE" w:bidi="ar_AE"/>
        </w:rPr>
        <w:t>78:1–4</w:t>
      </w:r>
      <w:r>
        <w:rPr>
          <w:rtl/>
          <w:cs/>
          <w:lang w:val="ar_AE" w:bidi="ar_AE"/>
        </w:rPr>
        <w:t xml:space="preserve">؛ انْظُرْ أَيْضًا </w:t>
      </w:r>
      <w:r>
        <w:rPr>
          <w:rtl/>
          <w:cs/>
          <w:lang w:val="ar_AE" w:bidi="ar_AE"/>
        </w:rPr>
        <w:t>المزامير 105–106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1:44–26</w:t>
      </w:r>
      <w:r>
        <w:rPr>
          <w:rtl/>
          <w:cs/>
          <w:lang w:val="ar_AE" w:bidi="ar_AE"/>
        </w:rPr>
      </w:r>
    </w:p>
    <w:p>
      <w:pPr>
        <w:bidi/>
      </w:pPr>
      <w:r>
        <w:rPr>
          <w:rtl/>
          <w:cs/>
          <w:lang w:val="ar_AE" w:bidi="ar_AE"/>
        </w:rPr>
      </w:r>
      <w:r>
        <w:rPr>
          <w:rtl/>
          <w:cs/>
          <w:lang w:val="ar_AE" w:bidi="ar_AE"/>
        </w:rPr>
        <w:t>بعد الهَزِيمَةِ في أَحَدِ المَعَارِك يَتَواصَلُ هذا الرِّثَاءُ الوَطَنِيُّ بنفسِ نَغَمَةِ المزمورَيْن السَّابِقَيْن. يَنْطَوي الرِّثَاء على تفكيرٍ عميقٍ في فترَةٍ غيرِ مُحَدَّدَةٍ في تاريخِ إسْرَائِيل وَدَعْوَةٍ إلى الله من أجلِ الخلاصِ. يُحدِّثُ النَّاس بأعمال الإنقاذِ الإلهي السَّابِقَةِ (</w:t>
      </w:r>
      <w:r>
        <w:rPr>
          <w:rtl/>
          <w:cs/>
          <w:lang w:val="ar_AE" w:bidi="ar_AE"/>
        </w:rPr>
        <w:t>44:1–3</w:t>
      </w:r>
      <w:r>
        <w:rPr>
          <w:rtl/>
          <w:cs/>
          <w:lang w:val="ar_AE" w:bidi="ar_AE"/>
        </w:rPr>
        <w:t>)، يعترفون بقُدْرَةِ الله على الإنقاذ (</w:t>
      </w:r>
      <w:r>
        <w:rPr>
          <w:rtl/>
          <w:cs/>
          <w:lang w:val="ar_AE" w:bidi="ar_AE"/>
        </w:rPr>
        <w:t>44:4–8</w:t>
      </w:r>
      <w:r>
        <w:rPr>
          <w:rtl/>
          <w:cs/>
          <w:lang w:val="ar_AE" w:bidi="ar_AE"/>
        </w:rPr>
        <w:t xml:space="preserve">)، يَصِفُون مَذَلَّتَهم في </w:t>
      </w:r>
      <w:r>
        <w:rPr>
          <w:rtl/>
          <w:cs/>
          <w:lang w:val="ar_AE" w:bidi="ar_AE"/>
        </w:rPr>
        <w:t xml:space="preserve">السَّبْيِ </w:t>
      </w:r>
      <w:r>
        <w:rPr>
          <w:rtl/>
          <w:cs/>
          <w:lang w:val="ar_AE" w:bidi="ar_AE"/>
        </w:rPr>
        <w:t>(</w:t>
      </w:r>
      <w:r>
        <w:rPr>
          <w:rtl/>
          <w:cs/>
          <w:lang w:val="ar_AE" w:bidi="ar_AE"/>
        </w:rPr>
        <w:t>44:9–16</w:t>
      </w:r>
      <w:r>
        <w:rPr>
          <w:rtl/>
          <w:cs/>
          <w:lang w:val="ar_AE" w:bidi="ar_AE"/>
        </w:rPr>
        <w:t>)، يؤكِّدون على براءتهم مع رثائهم للظُّلْم الذي تَعَرَّضُوا له في وضعِهِم الحَالِي (</w:t>
      </w:r>
      <w:r>
        <w:rPr>
          <w:rtl/>
          <w:cs/>
          <w:lang w:val="ar_AE" w:bidi="ar_AE"/>
        </w:rPr>
        <w:t>44:17–22</w:t>
      </w:r>
      <w:r>
        <w:rPr>
          <w:rtl/>
          <w:cs/>
          <w:lang w:val="ar_AE" w:bidi="ar_AE"/>
        </w:rPr>
        <w:t>)، وأخيرًا يَصْرُخُون من أجلِ الإنْصَافِ (</w:t>
      </w:r>
      <w:r>
        <w:rPr>
          <w:rtl/>
          <w:cs/>
          <w:lang w:val="ar_AE" w:bidi="ar_AE"/>
        </w:rPr>
        <w:t>44:23–26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2:44</w:t>
      </w:r>
      <w:r>
        <w:rPr>
          <w:rtl/>
          <w:cs/>
          <w:lang w:val="ar_AE" w:bidi="ar_AE"/>
        </w:rPr>
      </w:r>
    </w:p>
    <w:p>
      <w:pPr>
        <w:bidi/>
      </w:pPr>
      <w:r>
        <w:rPr>
          <w:rtl/>
          <w:cs/>
          <w:lang w:val="ar_AE" w:bidi="ar_AE"/>
        </w:rPr>
      </w:r>
      <w:r>
        <w:rPr>
          <w:rtl/>
          <w:cs/>
          <w:lang w:val="ar_AE" w:bidi="ar_AE"/>
        </w:rPr>
        <w:t>قَامَ الله بِطَرْدِ الشُّعُوبِ الوَثَنِيَّةِ أثناء امتلاك أرض كنعان الذي يتحدَّثُ عنه سِفْرُ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3:44</w:t>
      </w:r>
      <w:r>
        <w:rPr>
          <w:rtl/>
          <w:cs/>
          <w:lang w:val="ar_AE" w:bidi="ar_AE"/>
        </w:rPr>
      </w:r>
    </w:p>
    <w:p>
      <w:pPr>
        <w:bidi/>
      </w:pPr>
      <w:r>
        <w:rPr>
          <w:rtl/>
          <w:cs/>
          <w:lang w:val="ar_AE" w:bidi="ar_AE"/>
        </w:rPr>
      </w:r>
      <w:r>
        <w:rPr>
          <w:rtl/>
          <w:cs/>
          <w:lang w:val="ar_AE" w:bidi="ar_AE"/>
        </w:rPr>
        <w:t>مع أن بَنِي إسْرَائِيل استخْدَمُوا السِّيوفَ وغيرها من الأَسْلِحَةٍ الأخرى (</w:t>
      </w:r>
      <w:r>
        <w:rPr>
          <w:rtl/>
          <w:cs/>
          <w:lang w:val="ar_AE" w:bidi="ar_AE"/>
        </w:rPr>
        <w:t>44:6</w:t>
      </w:r>
      <w:r>
        <w:rPr>
          <w:rtl/>
          <w:cs/>
          <w:lang w:val="ar_AE" w:bidi="ar_AE"/>
        </w:rPr>
        <w:t xml:space="preserve">)، كان من الممكن أن يخسروا مَعَارِكَهُم لولا نورِ الرَّبِّ وإحسانِهِ (انْظُرْ </w:t>
      </w:r>
      <w:r>
        <w:rPr>
          <w:rtl/>
          <w:cs/>
          <w:lang w:val="ar_AE" w:bidi="ar_AE"/>
        </w:rPr>
        <w:t>18:25–29</w:t>
      </w:r>
      <w:r>
        <w:rPr>
          <w:rtl/>
          <w:cs/>
          <w:lang w:val="ar_AE" w:bidi="ar_AE"/>
        </w:rPr>
        <w:t xml:space="preserve">؛ </w:t>
      </w:r>
      <w:r>
        <w:rPr>
          <w:rtl/>
          <w:cs/>
          <w:lang w:val="ar_AE" w:bidi="ar_AE"/>
        </w:rPr>
        <w:t>27:1</w:t>
      </w:r>
      <w:r>
        <w:rPr>
          <w:rtl/>
          <w:cs/>
          <w:lang w:val="ar_AE" w:bidi="ar_AE"/>
        </w:rPr>
        <w:t xml:space="preserve">؛ </w:t>
      </w:r>
      <w:r>
        <w:rPr>
          <w:rtl/>
          <w:cs/>
          <w:lang w:val="ar_AE" w:bidi="ar_AE"/>
        </w:rPr>
        <w:t>89:15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4:44–8</w:t>
      </w:r>
      <w:r>
        <w:rPr>
          <w:rtl/>
          <w:cs/>
          <w:lang w:val="ar_AE" w:bidi="ar_AE"/>
        </w:rPr>
      </w:r>
    </w:p>
    <w:p>
      <w:pPr>
        <w:bidi/>
      </w:pPr>
      <w:r>
        <w:rPr>
          <w:rtl/>
          <w:cs/>
          <w:lang w:val="ar_AE" w:bidi="ar_AE"/>
        </w:rPr>
      </w:r>
      <w:r>
        <w:rPr>
          <w:rtl/>
          <w:cs/>
          <w:lang w:val="ar_AE" w:bidi="ar_AE"/>
        </w:rPr>
        <w:t>يَشْعُرُ شَعْبُ الله بالثِّقَةِ في أعماله القديرة؛ فقد كان معهم في الماضي، وهو مَلِكُهم في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9:44–16</w:t>
      </w:r>
      <w:r>
        <w:rPr>
          <w:rtl/>
          <w:cs/>
          <w:lang w:val="ar_AE" w:bidi="ar_AE"/>
        </w:rPr>
      </w:r>
    </w:p>
    <w:p>
      <w:pPr>
        <w:bidi/>
      </w:pPr>
      <w:r>
        <w:rPr>
          <w:rtl/>
          <w:cs/>
          <w:lang w:val="ar_AE" w:bidi="ar_AE"/>
        </w:rPr>
      </w:r>
      <w:r>
        <w:rPr>
          <w:rtl/>
          <w:cs/>
          <w:lang w:val="ar_AE" w:bidi="ar_AE"/>
        </w:rPr>
        <w:t>لقد اختبرَ الشَّعْبُ الهَزِيمَةَ (</w:t>
      </w:r>
      <w:r>
        <w:rPr>
          <w:rtl/>
          <w:cs/>
          <w:lang w:val="ar_AE" w:bidi="ar_AE"/>
        </w:rPr>
        <w:t>44:9–12</w:t>
      </w:r>
      <w:r>
        <w:rPr>
          <w:rtl/>
          <w:cs/>
          <w:lang w:val="ar_AE" w:bidi="ar_AE"/>
        </w:rPr>
        <w:t>)، ولذلك يُدْرِكُون الشعور بالأَلَمِ والخِزْيِ (</w:t>
      </w:r>
      <w:r>
        <w:rPr>
          <w:rtl/>
          <w:cs/>
          <w:lang w:val="ar_AE" w:bidi="ar_AE"/>
        </w:rPr>
        <w:t>44:13–16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11:44</w:t>
      </w:r>
      <w:r>
        <w:rPr>
          <w:rtl/>
          <w:cs/>
          <w:lang w:val="ar_AE" w:bidi="ar_AE"/>
        </w:rPr>
      </w:r>
    </w:p>
    <w:p>
      <w:pPr>
        <w:bidi/>
      </w:pPr>
      <w:r>
        <w:rPr>
          <w:rtl/>
          <w:cs/>
          <w:lang w:val="ar_AE" w:bidi="ar_AE"/>
        </w:rPr>
      </w:r>
      <w:r>
        <w:rPr>
          <w:b/>
          <w:rtl/>
          <w:cs/>
          <w:lang w:val="ar_AE" w:bidi="ar_AE"/>
        </w:rPr>
        <w:t>ذَرَّيْتَنَا بَيْنَ الأُمَمِ</w:t>
      </w:r>
      <w:r>
        <w:rPr>
          <w:rtl/>
          <w:cs/>
          <w:lang w:val="ar_AE" w:bidi="ar_AE"/>
        </w:rPr>
        <w:t xml:space="preserve">: في الغالب، تُشيرُ هذه العبارةُ إلى السَّبْيِ (انْظُرْ </w:t>
      </w:r>
      <w:r>
        <w:rPr>
          <w:rtl/>
          <w:cs/>
          <w:lang w:val="ar_AE" w:bidi="ar_AE"/>
        </w:rPr>
        <w:t>51:18–19</w:t>
      </w:r>
      <w:r>
        <w:rPr>
          <w:rtl/>
          <w:cs/>
          <w:lang w:val="ar_AE" w:bidi="ar_AE"/>
        </w:rPr>
        <w:t xml:space="preserve">؛ </w:t>
      </w:r>
      <w:r>
        <w:rPr>
          <w:rtl/>
          <w:cs/>
          <w:lang w:val="ar_AE" w:bidi="ar_AE"/>
        </w:rPr>
        <w:t>89:38–51</w:t>
      </w:r>
      <w:r>
        <w:rPr>
          <w:rtl/>
          <w:cs/>
          <w:lang w:val="ar_AE" w:bidi="ar_AE"/>
        </w:rPr>
        <w:t xml:space="preserve">؛ </w:t>
      </w:r>
      <w:r>
        <w:rPr>
          <w:rtl/>
          <w:cs/>
          <w:lang w:val="ar_AE" w:bidi="ar_AE"/>
        </w:rPr>
        <w:t>106:40–47</w:t>
      </w:r>
      <w:r>
        <w:rPr>
          <w:rtl/>
          <w:cs/>
          <w:lang w:val="ar_AE" w:bidi="ar_AE"/>
        </w:rPr>
        <w:t xml:space="preserve">؛ </w:t>
      </w:r>
      <w:r>
        <w:rPr>
          <w:rtl/>
          <w:cs/>
          <w:lang w:val="ar_AE" w:bidi="ar_AE"/>
        </w:rPr>
        <w:t>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22:44</w:t>
      </w:r>
      <w:r>
        <w:rPr>
          <w:rtl/>
          <w:cs/>
          <w:lang w:val="ar_AE" w:bidi="ar_AE"/>
        </w:rPr>
      </w:r>
    </w:p>
    <w:p>
      <w:pPr>
        <w:bidi/>
      </w:pPr>
      <w:r>
        <w:rPr>
          <w:rtl/>
          <w:cs/>
          <w:lang w:val="ar_AE" w:bidi="ar_AE"/>
        </w:rPr>
      </w:r>
      <w:r>
        <w:rPr>
          <w:rtl/>
          <w:cs/>
          <w:lang w:val="ar_AE" w:bidi="ar_AE"/>
        </w:rPr>
        <w:t>يَقْتَيِسُ الرَّسُول بُولُس هذا النَّصَّ بشكلٍ عَرَضِيٍّ في قائمَتِهِ التي دوَّنها عن الأمور التي لا يمْكِنُ أن تَفْصِلَنا عن مَحَبَّةِ المَسِيحِ (</w:t>
      </w:r>
      <w:r>
        <w:rPr>
          <w:rtl/>
          <w:cs/>
          <w:lang w:val="ar_AE" w:bidi="ar_AE"/>
        </w:rPr>
        <w:t>رُومِيَة 8:36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23:44</w:t>
      </w:r>
      <w:r>
        <w:rPr>
          <w:rtl/>
          <w:cs/>
          <w:lang w:val="ar_AE" w:bidi="ar_AE"/>
        </w:rPr>
      </w:r>
    </w:p>
    <w:p>
      <w:pPr>
        <w:bidi/>
      </w:pPr>
      <w:r>
        <w:rPr>
          <w:rtl/>
          <w:cs/>
          <w:lang w:val="ar_AE" w:bidi="ar_AE"/>
        </w:rPr>
      </w:r>
      <w:r>
        <w:rPr>
          <w:b/>
          <w:rtl/>
          <w:cs/>
          <w:lang w:val="ar_AE" w:bidi="ar_AE"/>
        </w:rPr>
        <w:t xml:space="preserve">اِسْتَيْقِظْ: </w:t>
      </w:r>
      <w:r>
        <w:rPr>
          <w:rtl/>
          <w:cs/>
          <w:lang w:val="ar_AE" w:bidi="ar_AE"/>
        </w:rPr>
        <w:t>كثيرًا ما يستدعي كَتَبَةُ أَسْفَارِ الكِتَابِ المُقَدَّسِ انتباه الله في الأَزَمَاتِ (</w:t>
      </w:r>
      <w:r>
        <w:rPr>
          <w:rtl/>
          <w:cs/>
          <w:lang w:val="ar_AE" w:bidi="ar_AE"/>
        </w:rPr>
        <w:t>35:23</w:t>
      </w:r>
      <w:r>
        <w:rPr>
          <w:rtl/>
          <w:cs/>
          <w:lang w:val="ar_AE" w:bidi="ar_AE"/>
        </w:rPr>
        <w:t xml:space="preserve">؛ </w:t>
      </w:r>
      <w:r>
        <w:rPr>
          <w:rtl/>
          <w:cs/>
          <w:lang w:val="ar_AE" w:bidi="ar_AE"/>
        </w:rPr>
        <w:t>44:23</w:t>
      </w:r>
      <w:r>
        <w:rPr>
          <w:rtl/>
          <w:cs/>
          <w:lang w:val="ar_AE" w:bidi="ar_AE"/>
        </w:rPr>
        <w:t xml:space="preserve">؛ </w:t>
      </w:r>
      <w:r>
        <w:rPr>
          <w:rtl/>
          <w:cs/>
          <w:lang w:val="ar_AE" w:bidi="ar_AE"/>
        </w:rPr>
        <w:t>73:20</w:t>
      </w:r>
      <w:r>
        <w:rPr>
          <w:rtl/>
          <w:cs/>
          <w:lang w:val="ar_AE" w:bidi="ar_AE"/>
        </w:rPr>
        <w:t xml:space="preserve">؛ </w:t>
      </w:r>
      <w:r>
        <w:rPr>
          <w:rtl/>
          <w:cs/>
          <w:lang w:val="ar_AE" w:bidi="ar_AE"/>
        </w:rPr>
        <w:t>80:2</w:t>
      </w:r>
      <w:r>
        <w:rPr>
          <w:rtl/>
          <w:cs/>
          <w:lang w:val="ar_AE" w:bidi="ar_AE"/>
        </w:rPr>
        <w:t xml:space="preserve">؛ </w:t>
      </w:r>
      <w:r>
        <w:rPr>
          <w:rtl/>
          <w:cs/>
          <w:lang w:val="ar_AE" w:bidi="ar_AE"/>
        </w:rPr>
        <w:t>مَرْقُس 4:38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23:44–26</w:t>
      </w:r>
      <w:r>
        <w:rPr>
          <w:rtl/>
          <w:cs/>
          <w:lang w:val="ar_AE" w:bidi="ar_AE"/>
        </w:rPr>
      </w:r>
    </w:p>
    <w:p>
      <w:pPr>
        <w:bidi/>
      </w:pPr>
      <w:r>
        <w:rPr>
          <w:rtl/>
          <w:cs/>
          <w:lang w:val="ar_AE" w:bidi="ar_AE"/>
        </w:rPr>
      </w:r>
      <w:r>
        <w:rPr>
          <w:rtl/>
          <w:cs/>
          <w:lang w:val="ar_AE" w:bidi="ar_AE"/>
        </w:rPr>
        <w:t>في النِّهَايَةِ، يمكِنُ لِشَعْبِ الله أن يَلْجَأَ إلى الرَّبِّ وَيَثِقُ به من أجلِ النَّجَاةِ. يأتي التماسُهم المقدَّم إلى الله لإصلاحِ حالِهِم بنفس قوَّةِ رثائِهِم للرَّفْضِ الإلَهِيِّ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w:t>
      </w:r>
      <w:r>
        <w:rPr>
          <w:rtl/>
          <w:cs/>
          <w:lang w:val="ar_AE" w:bidi="ar_AE"/>
        </w:rPr>
      </w:r>
    </w:p>
    <w:p>
      <w:pPr>
        <w:bidi/>
      </w:pPr>
      <w:r>
        <w:rPr>
          <w:rtl/>
          <w:cs/>
          <w:lang w:val="ar_AE" w:bidi="ar_AE"/>
        </w:rPr>
      </w:r>
      <w:r>
        <w:rPr>
          <w:b/>
          <w:rtl/>
          <w:cs/>
          <w:lang w:val="ar_AE" w:bidi="ar_AE"/>
        </w:rPr>
        <w:t xml:space="preserve">عَلَى السَّوْسَنِّ: </w:t>
      </w:r>
      <w:r>
        <w:rPr>
          <w:rtl/>
          <w:cs/>
          <w:lang w:val="ar_AE" w:bidi="ar_AE"/>
        </w:rPr>
        <w:t xml:space="preserve">ربما لحن موسيقى لم يَعُدْ مَعْرُوفًا (انْظُرْ أيضًا </w:t>
      </w:r>
      <w:r>
        <w:rPr>
          <w:rtl/>
          <w:cs/>
          <w:lang w:val="ar_AE" w:bidi="ar_AE"/>
        </w:rPr>
        <w:t>المزمور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1:45–17</w:t>
      </w:r>
      <w:r>
        <w:rPr>
          <w:rtl/>
          <w:cs/>
          <w:lang w:val="ar_AE" w:bidi="ar_AE"/>
        </w:rPr>
      </w:r>
    </w:p>
    <w:p>
      <w:pPr>
        <w:bidi/>
      </w:pPr>
      <w:r>
        <w:rPr>
          <w:rtl/>
          <w:cs/>
          <w:lang w:val="ar_AE" w:bidi="ar_AE"/>
        </w:rPr>
      </w:r>
      <w:r>
        <w:rPr>
          <w:rtl/>
          <w:cs/>
          <w:lang w:val="ar_AE" w:bidi="ar_AE"/>
        </w:rPr>
        <w:t xml:space="preserve">يَحْتَفِي هذا المزمورُ بِزَفَافٍ مَلَكِيٍّ؛ ربما كان يُرَتَّلُ في مناسباتٍ كثيرَةٍ وليس في الزَّفَافِ فقط. بوصْفِهِ المُمَثِّلَ النائِبَ عن الله، كان المَلِكُ يَتَحَمَّلُ مسؤولية تَحْقِيقِ العَدْلِ والحفاظِ على النظام في عَالَمِ الله (انْظُرْ </w:t>
      </w:r>
      <w:r>
        <w:rPr>
          <w:rtl/>
          <w:cs/>
          <w:lang w:val="ar_AE" w:bidi="ar_AE"/>
        </w:rPr>
        <w:t>المزمور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2:45</w:t>
      </w:r>
      <w:r>
        <w:rPr>
          <w:rtl/>
          <w:cs/>
          <w:lang w:val="ar_AE" w:bidi="ar_AE"/>
        </w:rPr>
      </w:r>
    </w:p>
    <w:p>
      <w:pPr>
        <w:bidi/>
      </w:pPr>
      <w:r>
        <w:rPr>
          <w:rtl/>
          <w:cs/>
          <w:lang w:val="ar_AE" w:bidi="ar_AE"/>
        </w:rPr>
      </w:r>
      <w:r>
        <w:rPr>
          <w:rtl/>
          <w:cs/>
          <w:lang w:val="ar_AE" w:bidi="ar_AE"/>
        </w:rPr>
        <w:t>يُنْبِئُ هذا الوَصْفُ العام لمكانَةِ المَلِكِ الرَّمْزِيَّةِ عن ميراثة الدَّائِم (</w:t>
      </w:r>
      <w:r>
        <w:rPr>
          <w:rtl/>
          <w:cs/>
          <w:lang w:val="ar_AE" w:bidi="ar_AE"/>
        </w:rPr>
        <w:t>45:16</w:t>
      </w:r>
      <w:r>
        <w:rPr>
          <w:rtl/>
          <w:cs/>
          <w:lang w:val="ar_AE" w:bidi="ar_AE"/>
        </w:rPr>
        <w:t>). حقيقةُ أن الرَّبَّ قد بَارَكَهُ، وَجَعَلَهُ مَنُوطًا بِحَمْلِ الصِّفَاتِ الإلهيةِ مُعَبَّرٌ عنها رَمْزيًّا بمن خلال هَيْئَتِهِ الوسِيمَةِ وكلماتِهِ الجميلَةِ.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3:45</w:t>
      </w:r>
      <w:r>
        <w:rPr>
          <w:rtl/>
          <w:cs/>
          <w:lang w:val="ar_AE" w:bidi="ar_AE"/>
        </w:rPr>
      </w:r>
    </w:p>
    <w:p>
      <w:pPr>
        <w:bidi/>
      </w:pPr>
      <w:r>
        <w:rPr>
          <w:rtl/>
          <w:cs/>
          <w:lang w:val="ar_AE" w:bidi="ar_AE"/>
        </w:rPr>
      </w:r>
      <w:r>
        <w:rPr>
          <w:rtl/>
          <w:cs/>
          <w:lang w:val="ar_AE" w:bidi="ar_AE"/>
        </w:rPr>
        <w:t>للرَّبِّ المَجْدُ والجلالُ (</w:t>
      </w:r>
      <w:r>
        <w:rPr>
          <w:rtl/>
          <w:cs/>
          <w:lang w:val="ar_AE" w:bidi="ar_AE"/>
        </w:rPr>
        <w:t>96:6</w:t>
      </w:r>
      <w:r>
        <w:rPr>
          <w:rtl/>
          <w:cs/>
          <w:lang w:val="ar_AE" w:bidi="ar_AE"/>
        </w:rPr>
        <w:t xml:space="preserve">؛ </w:t>
      </w:r>
      <w:r>
        <w:rPr>
          <w:rtl/>
          <w:cs/>
          <w:lang w:val="ar_AE" w:bidi="ar_AE"/>
        </w:rPr>
        <w:t>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3:45–5</w:t>
      </w:r>
      <w:r>
        <w:rPr>
          <w:rtl/>
          <w:cs/>
          <w:lang w:val="ar_AE" w:bidi="ar_AE"/>
        </w:rPr>
      </w:r>
    </w:p>
    <w:p>
      <w:pPr>
        <w:bidi/>
      </w:pPr>
      <w:r>
        <w:rPr>
          <w:rtl/>
          <w:cs/>
          <w:lang w:val="ar_AE" w:bidi="ar_AE"/>
        </w:rPr>
      </w:r>
      <w:r>
        <w:rPr>
          <w:rtl/>
          <w:cs/>
          <w:lang w:val="ar_AE" w:bidi="ar_AE"/>
        </w:rPr>
        <w:t>يَصِفُ المُرَنِّمُ باسهاب الجَلالَ المَلَكِيَّ الذي أَظْهَرَه المَلِكُ أثناء مُحَارَبَةِ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4:45</w:t>
      </w:r>
      <w:r>
        <w:rPr>
          <w:rtl/>
          <w:cs/>
          <w:lang w:val="ar_AE" w:bidi="ar_AE"/>
        </w:rPr>
      </w:r>
    </w:p>
    <w:p>
      <w:pPr>
        <w:bidi/>
      </w:pPr>
      <w:r>
        <w:rPr>
          <w:rtl/>
          <w:cs/>
          <w:lang w:val="ar_AE" w:bidi="ar_AE"/>
        </w:rPr>
      </w:r>
      <w:r>
        <w:rPr>
          <w:rtl/>
          <w:cs/>
          <w:lang w:val="ar_AE" w:bidi="ar_AE"/>
        </w:rPr>
        <w:t xml:space="preserve">بِوصْفِهِ وَكيلَ الله لإرساءِ الحقِّ، وتعليم التَّواضُعِ، وإحقاق العَدْل (انْظُرْ </w:t>
      </w:r>
      <w:r>
        <w:rPr>
          <w:rtl/>
          <w:cs/>
          <w:lang w:val="ar_AE" w:bidi="ar_AE"/>
        </w:rPr>
        <w:t>72:1–2</w:t>
      </w:r>
      <w:r>
        <w:rPr>
          <w:rtl/>
          <w:cs/>
          <w:lang w:val="ar_AE" w:bidi="ar_AE"/>
        </w:rPr>
        <w:t xml:space="preserve">، </w:t>
      </w:r>
      <w:r>
        <w:rPr>
          <w:rtl/>
          <w:cs/>
          <w:lang w:val="ar_AE" w:bidi="ar_AE"/>
        </w:rPr>
        <w:t>4</w:t>
      </w:r>
      <w:r>
        <w:rPr>
          <w:rtl/>
          <w:cs/>
          <w:lang w:val="ar_AE" w:bidi="ar_AE"/>
        </w:rPr>
        <w:t xml:space="preserve">، </w:t>
      </w:r>
      <w:r>
        <w:rPr>
          <w:rtl/>
          <w:cs/>
          <w:lang w:val="ar_AE" w:bidi="ar_AE"/>
        </w:rPr>
        <w:t>7</w:t>
      </w:r>
      <w:r>
        <w:rPr>
          <w:rtl/>
          <w:cs/>
          <w:lang w:val="ar_AE" w:bidi="ar_AE"/>
        </w:rPr>
        <w:t>)، بإمكانِ المَلِك أن يُحَقِّقَ أعمالاً مُدْهِشَةً (</w:t>
      </w:r>
      <w:r>
        <w:rPr>
          <w:rtl/>
          <w:cs/>
          <w:lang w:val="ar_AE" w:bidi="ar_AE"/>
        </w:rPr>
        <w:t>65:5</w:t>
      </w:r>
      <w:r>
        <w:rPr>
          <w:rtl/>
          <w:cs/>
          <w:lang w:val="ar_AE" w:bidi="ar_AE"/>
        </w:rPr>
        <w:t xml:space="preserve">؛ </w:t>
      </w:r>
      <w:r>
        <w:rPr>
          <w:rtl/>
          <w:cs/>
          <w:lang w:val="ar_AE" w:bidi="ar_AE"/>
        </w:rPr>
        <w:t>96:4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6:45</w:t>
      </w:r>
      <w:r>
        <w:rPr>
          <w:rtl/>
          <w:cs/>
          <w:lang w:val="ar_AE" w:bidi="ar_AE"/>
        </w:rPr>
      </w:r>
    </w:p>
    <w:p>
      <w:pPr>
        <w:bidi/>
      </w:pPr>
      <w:r>
        <w:rPr>
          <w:rtl/>
          <w:cs/>
          <w:lang w:val="ar_AE" w:bidi="ar_AE"/>
        </w:rPr>
      </w:r>
      <w:r>
        <w:rPr>
          <w:rtl/>
          <w:cs/>
          <w:lang w:val="ar_AE" w:bidi="ar_AE"/>
        </w:rPr>
        <w:t>يَتَّسِمُ حُكْمُ الله بالعَدْلِ</w:t>
      </w:r>
      <w:r>
        <w:rPr>
          <w:i/>
          <w:rtl/>
          <w:cs/>
          <w:lang w:val="ar_AE" w:bidi="ar_AE"/>
        </w:rPr>
        <w:t>،</w:t>
      </w:r>
      <w:r>
        <w:rPr>
          <w:rtl/>
          <w:cs/>
          <w:lang w:val="ar_AE" w:bidi="ar_AE"/>
        </w:rPr>
        <w:t xml:space="preserve"> وهو ما ينبغي أن يُمَيِّزَ إِدَارَةَ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6:45–9</w:t>
      </w:r>
      <w:r>
        <w:rPr>
          <w:rtl/>
          <w:cs/>
          <w:lang w:val="ar_AE" w:bidi="ar_AE"/>
        </w:rPr>
      </w:r>
    </w:p>
    <w:p>
      <w:pPr>
        <w:bidi/>
      </w:pPr>
      <w:r>
        <w:rPr>
          <w:rtl/>
          <w:cs/>
          <w:lang w:val="ar_AE" w:bidi="ar_AE"/>
        </w:rPr>
      </w:r>
      <w:r>
        <w:rPr>
          <w:rtl/>
          <w:cs/>
          <w:lang w:val="ar_AE" w:bidi="ar_AE"/>
        </w:rPr>
        <w:t xml:space="preserve">يحكمُ المَلِكُ كَإِلَهٍ وَسْطَ البَشَرِ؛ فهو ممسوحٌ من الله، وقد حَظِيَ بعرشٍ عظيمٍ، وعليه أن يَنْشُرَ العَدْل في حُكْمِه إلى الأبد. • طَبَّقَ كَاتِبُ الرِّسَالَةِ إلى العِبْرَانِيِّين كِلمَاتُ نَصِّ المزمور </w:t>
      </w:r>
      <w:r>
        <w:rPr>
          <w:rtl/>
          <w:cs/>
          <w:lang w:val="ar_AE" w:bidi="ar_AE"/>
        </w:rPr>
        <w:t>45:6–7</w:t>
      </w:r>
      <w:r>
        <w:rPr>
          <w:rtl/>
          <w:cs/>
          <w:lang w:val="ar_AE" w:bidi="ar_AE"/>
        </w:rPr>
        <w:t xml:space="preserve"> على الرَّبِّ يسوع عندما نادى بأن الابْنَ أعظمُ من المَلائِكَةِ (</w:t>
      </w:r>
      <w:r>
        <w:rPr>
          <w:rtl/>
          <w:cs/>
          <w:lang w:val="ar_AE" w:bidi="ar_AE"/>
        </w:rPr>
        <w:t>العِبْرانِيِّين 1:8–9</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8:45</w:t>
      </w:r>
      <w:r>
        <w:rPr>
          <w:rtl/>
          <w:cs/>
          <w:lang w:val="ar_AE" w:bidi="ar_AE"/>
        </w:rPr>
      </w:r>
    </w:p>
    <w:p>
      <w:pPr>
        <w:bidi/>
      </w:pPr>
      <w:r>
        <w:rPr>
          <w:rtl/>
          <w:cs/>
          <w:lang w:val="ar_AE" w:bidi="ar_AE"/>
        </w:rPr>
      </w:r>
      <w:r>
        <w:rPr>
          <w:rtl/>
          <w:cs/>
          <w:lang w:val="ar_AE" w:bidi="ar_AE"/>
        </w:rPr>
        <w:t xml:space="preserve">التَّوابِلُ الفَاخِرَةُ الممزوجةُ بالزَّيْتِ تنتجُ أطيابًا فَرِيدَةً مُتَمَيِّزَةً. • كانَتْ قصورُ المَلِكِ مغطاةً بالأخشَابِ وَمُزَيَّنَةً بالعَاجِ (انْظُرْ </w:t>
      </w:r>
      <w:r>
        <w:rPr>
          <w:rtl/>
          <w:cs/>
          <w:lang w:val="ar_AE" w:bidi="ar_AE"/>
        </w:rPr>
        <w:t>6:4</w:t>
      </w:r>
      <w:r>
        <w:rPr>
          <w:rtl/>
          <w:cs/>
          <w:lang w:val="ar_AE" w:bidi="ar_AE"/>
        </w:rPr>
        <w:t xml:space="preserve">؛ </w:t>
      </w:r>
      <w:r>
        <w:rPr>
          <w:rtl/>
          <w:cs/>
          <w:lang w:val="ar_AE" w:bidi="ar_AE"/>
        </w:rPr>
        <w:t>عاموس 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9:45</w:t>
      </w:r>
      <w:r>
        <w:rPr>
          <w:rtl/>
          <w:cs/>
          <w:lang w:val="ar_AE" w:bidi="ar_AE"/>
        </w:rPr>
      </w:r>
    </w:p>
    <w:p>
      <w:pPr>
        <w:bidi/>
      </w:pPr>
      <w:r>
        <w:rPr>
          <w:rtl/>
          <w:cs/>
          <w:lang w:val="ar_AE" w:bidi="ar_AE"/>
        </w:rPr>
      </w:r>
      <w:r>
        <w:rPr>
          <w:rtl/>
          <w:cs/>
          <w:lang w:val="ar_AE" w:bidi="ar_AE"/>
        </w:rPr>
        <w:t xml:space="preserve">كانَتْ الزيجاتُ تُسْتَخْدَمُ غالِبًا لتوثِيقِ الرَّوَابِطِ الدبلوماسِيَّةِ بين الملوك؛ كما تُصْبِحُ النِّسَاءُ جزءًا من الحَرِيمِ (انْظُرْ </w:t>
      </w:r>
      <w:r>
        <w:rPr>
          <w:rtl/>
          <w:cs/>
          <w:lang w:val="ar_AE" w:bidi="ar_AE"/>
        </w:rPr>
        <w:t>1 المُلوك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10:45–12</w:t>
      </w:r>
      <w:r>
        <w:rPr>
          <w:rtl/>
          <w:cs/>
          <w:lang w:val="ar_AE" w:bidi="ar_AE"/>
        </w:rPr>
      </w:r>
    </w:p>
    <w:p>
      <w:pPr>
        <w:bidi/>
      </w:pPr>
      <w:r>
        <w:rPr>
          <w:rtl/>
          <w:cs/>
          <w:lang w:val="ar_AE" w:bidi="ar_AE"/>
        </w:rPr>
      </w:r>
      <w:r>
        <w:rPr>
          <w:rtl/>
          <w:cs/>
          <w:lang w:val="ar_AE" w:bidi="ar_AE"/>
        </w:rPr>
        <w:t>العَرُوس مُمَثِّلةٌ للمَلِكِ. يسعى المُقْتَدِرُون والأمم كذلك إلى كَسْبِ رِضَاهَا للتَّقَرُّب من المَلِكِ. وهذا شَرَفٌ عَظِيمٌ، يُشَجِّعُها المزمور على تكريس نفسِها بالكامِلِ لِمَنْصِبها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12:45</w:t>
      </w:r>
      <w:r>
        <w:rPr>
          <w:rtl/>
          <w:cs/>
          <w:lang w:val="ar_AE" w:bidi="ar_AE"/>
        </w:rPr>
      </w:r>
    </w:p>
    <w:p>
      <w:pPr>
        <w:bidi/>
      </w:pPr>
      <w:r>
        <w:rPr>
          <w:rtl/>
          <w:cs/>
          <w:lang w:val="ar_AE" w:bidi="ar_AE"/>
        </w:rPr>
      </w:r>
      <w:r>
        <w:rPr>
          <w:b/>
          <w:rtl/>
          <w:cs/>
          <w:lang w:val="ar_AE" w:bidi="ar_AE"/>
        </w:rPr>
        <w:t xml:space="preserve">وَبِنْتُ صُورٍ: </w:t>
      </w:r>
      <w:r>
        <w:rPr>
          <w:rtl/>
          <w:cs/>
          <w:lang w:val="ar_AE" w:bidi="ar_AE"/>
        </w:rPr>
        <w:t>لقد تَاجَرَتْ إسْرَائِيل مع صُورِ، وهي مدينةٌ ودولةٌ قَوِيَّةٌ. لقد قَدَّمَتْ أكرمُ نساءِ المدينَةِ هَدِيَّةَ زَفَافٍ لنظيرَتِها، المَلِكَةِ الجَدِيدَةِ، التي تُمَثِّلُ مَمْلَكَةً مُكَرَّمَةً.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1:46</w:t>
      </w:r>
      <w:r>
        <w:rPr>
          <w:rtl/>
          <w:cs/>
          <w:lang w:val="ar_AE" w:bidi="ar_AE"/>
        </w:rPr>
      </w:r>
    </w:p>
    <w:p>
      <w:pPr>
        <w:bidi/>
      </w:pPr>
      <w:r>
        <w:rPr>
          <w:rtl/>
          <w:cs/>
          <w:lang w:val="ar_AE" w:bidi="ar_AE"/>
        </w:rPr>
      </w:r>
      <w:r>
        <w:rPr>
          <w:rtl/>
          <w:cs/>
          <w:lang w:val="ar_AE" w:bidi="ar_AE"/>
        </w:rPr>
        <w:t>التَّعْبِيرُ العِبْرِيُّ</w:t>
      </w:r>
      <w:r>
        <w:rPr>
          <w:i/>
          <w:rtl/>
          <w:cs/>
          <w:lang w:val="ar_AE" w:bidi="ar_AE"/>
        </w:rPr>
        <w:t xml:space="preserve"> "</w:t>
      </w:r>
      <w:r>
        <w:rPr>
          <w:b/>
          <w:rtl/>
          <w:cs/>
          <w:lang w:val="ar_AE" w:bidi="ar_AE"/>
        </w:rPr>
        <w:t>عَلْ عَلاموت</w:t>
      </w:r>
      <w:r>
        <w:rPr>
          <w:rtl/>
          <w:cs/>
          <w:lang w:val="ar_AE" w:bidi="ar_AE"/>
        </w:rPr>
        <w:t>"</w:t>
      </w:r>
      <w:r>
        <w:rPr>
          <w:i/>
          <w:rtl/>
          <w:cs/>
          <w:lang w:val="ar_AE" w:bidi="ar_AE"/>
        </w:rPr>
        <w:t xml:space="preserve"> </w:t>
      </w:r>
      <w:r>
        <w:rPr>
          <w:rtl/>
          <w:cs/>
          <w:lang w:val="ar_AE" w:bidi="ar_AE"/>
        </w:rPr>
        <w:t>بِمَعْنَى "</w:t>
      </w:r>
      <w:r>
        <w:rPr>
          <w:b/>
          <w:rtl/>
          <w:cs/>
          <w:lang w:val="ar_AE" w:bidi="ar_AE"/>
        </w:rPr>
        <w:t>وَفْقًا للعذارى</w:t>
      </w:r>
      <w:r>
        <w:rPr>
          <w:rtl/>
          <w:cs/>
          <w:lang w:val="ar_AE" w:bidi="ar_AE"/>
        </w:rPr>
        <w:t xml:space="preserve">"، (انُظُرْ أَيْضًا </w:t>
      </w:r>
      <w:r>
        <w:rPr>
          <w:rtl/>
          <w:cs/>
          <w:lang w:val="ar_AE" w:bidi="ar_AE"/>
        </w:rPr>
        <w:t>التعليق الدِّرَاسي على 1 أخبار الأيام 15:20</w:t>
      </w:r>
      <w:r>
        <w:rPr>
          <w:rtl/>
          <w:cs/>
          <w:lang w:val="ar_AE" w:bidi="ar_AE"/>
        </w:rPr>
        <w:t>). في العبادَةِ، تقومُ فرقةٌ أو مجموعةٌ من الموسيقِيِّين بغناءِ هذه الترنيمة.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1:46–3</w:t>
      </w:r>
      <w:r>
        <w:rPr>
          <w:rtl/>
          <w:cs/>
          <w:lang w:val="ar_AE" w:bidi="ar_AE"/>
        </w:rPr>
      </w:r>
    </w:p>
    <w:p>
      <w:pPr>
        <w:bidi/>
      </w:pPr>
      <w:r>
        <w:rPr>
          <w:rtl/>
          <w:cs/>
          <w:lang w:val="ar_AE" w:bidi="ar_AE"/>
        </w:rPr>
      </w:r>
      <w:r>
        <w:rPr>
          <w:rtl/>
          <w:cs/>
          <w:lang w:val="ar_AE" w:bidi="ar_AE"/>
        </w:rPr>
        <w:t>حتَّى عند مواجَهَةِ الكوارثِ الطبيعية، لا يُظْهِرُ مواطنو صِهْيَوْن أيَّ علاماتٍ على الخوفِ.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1:46–11</w:t>
      </w:r>
      <w:r>
        <w:rPr>
          <w:rtl/>
          <w:cs/>
          <w:lang w:val="ar_AE" w:bidi="ar_AE"/>
        </w:rPr>
      </w:r>
    </w:p>
    <w:p>
      <w:pPr>
        <w:bidi/>
      </w:pPr>
      <w:r>
        <w:rPr>
          <w:rtl/>
          <w:cs/>
          <w:lang w:val="ar_AE" w:bidi="ar_AE"/>
        </w:rPr>
      </w:r>
      <w:r>
        <w:rPr>
          <w:rtl/>
          <w:cs/>
          <w:lang w:val="ar_AE" w:bidi="ar_AE"/>
        </w:rPr>
        <w:t xml:space="preserve">يَحْتَفِي هذا المزمورُ بِجَبَلِ صِهْيَوْن، مَوضِع حضورِ الله الخاص في أُورُشَلِيم (انْظُرْ أيضًا </w:t>
      </w:r>
      <w:r>
        <w:rPr>
          <w:rtl/>
          <w:cs/>
          <w:lang w:val="ar_AE" w:bidi="ar_AE"/>
        </w:rPr>
        <w:t>المزمور 48</w:t>
      </w:r>
      <w:r>
        <w:rPr>
          <w:rtl/>
          <w:cs/>
          <w:lang w:val="ar_AE" w:bidi="ar_AE"/>
        </w:rPr>
        <w:t xml:space="preserve">، </w:t>
      </w:r>
      <w:r>
        <w:rPr>
          <w:rtl/>
          <w:cs/>
          <w:lang w:val="ar_AE" w:bidi="ar_AE"/>
        </w:rPr>
        <w:t>76</w:t>
      </w:r>
      <w:r>
        <w:rPr>
          <w:rtl/>
          <w:cs/>
          <w:lang w:val="ar_AE" w:bidi="ar_AE"/>
        </w:rPr>
        <w:t xml:space="preserve">، </w:t>
      </w:r>
      <w:r>
        <w:rPr>
          <w:rtl/>
          <w:cs/>
          <w:lang w:val="ar_AE" w:bidi="ar_AE"/>
        </w:rPr>
        <w:t>87</w:t>
      </w:r>
      <w:r>
        <w:rPr>
          <w:rtl/>
          <w:cs/>
          <w:lang w:val="ar_AE" w:bidi="ar_AE"/>
        </w:rPr>
        <w:t xml:space="preserve">، </w:t>
      </w:r>
      <w:r>
        <w:rPr>
          <w:rtl/>
          <w:cs/>
          <w:lang w:val="ar_AE" w:bidi="ar_AE"/>
        </w:rPr>
        <w:t>122</w:t>
      </w:r>
      <w:r>
        <w:rPr>
          <w:rtl/>
          <w:cs/>
          <w:lang w:val="ar_AE" w:bidi="ar_AE"/>
        </w:rPr>
        <w:t>)، يدعو المزمور إلى الثِّقَةِ في الرَّبِّ لأن مواطني صِهْيَوْن يَنْعَمون بِحِمَايَتِهِ.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46:4</w:t>
      </w:r>
      <w:r>
        <w:rPr>
          <w:rtl/>
          <w:cs/>
          <w:lang w:val="ar_AE" w:bidi="ar_AE"/>
        </w:rPr>
      </w:r>
    </w:p>
    <w:p>
      <w:pPr>
        <w:bidi/>
      </w:pPr>
      <w:r>
        <w:rPr>
          <w:rtl/>
          <w:cs/>
          <w:lang w:val="ar_AE" w:bidi="ar_AE"/>
        </w:rPr>
      </w:r>
      <w:r>
        <w:rPr>
          <w:rtl/>
          <w:cs/>
          <w:lang w:val="ar_AE" w:bidi="ar_AE"/>
        </w:rPr>
        <w:t>مثلُ جداولِ المياه المتدَفِّقَة عبر عَدْنٍ، يأتي هذا النَّهَرُ بِمَاءِ الحياةِ، والاستردادِ، والشِّفَاء (</w:t>
      </w:r>
      <w:r>
        <w:rPr>
          <w:rtl/>
          <w:cs/>
          <w:lang w:val="ar_AE" w:bidi="ar_AE"/>
        </w:rPr>
        <w:t>36:8–9</w:t>
      </w:r>
      <w:r>
        <w:rPr>
          <w:rtl/>
          <w:cs/>
          <w:lang w:val="ar_AE" w:bidi="ar_AE"/>
        </w:rPr>
        <w:t xml:space="preserve">؛ انْظُرْ </w:t>
      </w:r>
      <w:r>
        <w:rPr>
          <w:rtl/>
          <w:cs/>
          <w:lang w:val="ar_AE" w:bidi="ar_AE"/>
        </w:rPr>
        <w:t>التَّكْوِين 2:10</w:t>
      </w:r>
      <w:r>
        <w:rPr>
          <w:rtl/>
          <w:cs/>
          <w:lang w:val="ar_AE" w:bidi="ar_AE"/>
        </w:rPr>
        <w:t xml:space="preserve">؛ </w:t>
      </w:r>
      <w:r>
        <w:rPr>
          <w:rtl/>
          <w:cs/>
          <w:lang w:val="ar_AE" w:bidi="ar_AE"/>
        </w:rPr>
        <w:t>حِزْقِيَال 47</w:t>
      </w:r>
      <w:r>
        <w:rPr>
          <w:rtl/>
          <w:cs/>
          <w:lang w:val="ar_AE" w:bidi="ar_AE"/>
        </w:rPr>
        <w:t xml:space="preserve">؛ </w:t>
      </w:r>
      <w:r>
        <w:rPr>
          <w:rtl/>
          <w:cs/>
          <w:lang w:val="ar_AE" w:bidi="ar_AE"/>
        </w:rPr>
        <w:t>الرُّؤْيَا 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4:46–6</w:t>
      </w:r>
      <w:r>
        <w:rPr>
          <w:rtl/>
          <w:cs/>
          <w:lang w:val="ar_AE" w:bidi="ar_AE"/>
        </w:rPr>
      </w:r>
    </w:p>
    <w:p>
      <w:pPr>
        <w:bidi/>
      </w:pPr>
      <w:r>
        <w:rPr>
          <w:rtl/>
          <w:cs/>
          <w:lang w:val="ar_AE" w:bidi="ar_AE"/>
        </w:rPr>
      </w:r>
      <w:r>
        <w:rPr>
          <w:rtl/>
          <w:cs/>
          <w:lang w:val="ar_AE" w:bidi="ar_AE"/>
        </w:rPr>
        <w:t>المَدِينَةُ القَوِيَّة التي يسكنُها الله تَحْمِي سُكَّانَها. يَرتوي شعبُها بماء النَّهْرِ المتدفِّقِ داخلِ المَدِينَةِ. يأتي هذا النَّهْرُ بالتباين مع المياهِ المُضْطَرِبَةِ (شعوب الأمم) خارج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5:46</w:t>
      </w:r>
      <w:r>
        <w:rPr>
          <w:rtl/>
          <w:cs/>
          <w:lang w:val="ar_AE" w:bidi="ar_AE"/>
        </w:rPr>
      </w:r>
    </w:p>
    <w:p>
      <w:pPr>
        <w:bidi/>
      </w:pPr>
      <w:r>
        <w:rPr>
          <w:rtl/>
          <w:cs/>
          <w:lang w:val="ar_AE" w:bidi="ar_AE"/>
        </w:rPr>
      </w:r>
      <w:r>
        <w:rPr>
          <w:b/>
          <w:rtl/>
          <w:cs/>
          <w:lang w:val="ar_AE" w:bidi="ar_AE"/>
        </w:rPr>
        <w:t xml:space="preserve">عِنْدَ إِقْبَالِ الصُّبْحِ: </w:t>
      </w:r>
      <w:r>
        <w:rPr>
          <w:rtl/>
          <w:cs/>
          <w:lang w:val="ar_AE" w:bidi="ar_AE"/>
        </w:rPr>
        <w:t>في الشرقِ الأَدْنَى القَدِيم، يهاجِمُ الأعداءُ المدنَ أثناء النَّهارِ؛ حتى في أكثرُ الأوقاتِ خطورة، يَحْمِي الرَّبَّ المكانَ الذي يَحْمِلُ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6:46</w:t>
      </w:r>
      <w:r>
        <w:rPr>
          <w:rtl/>
          <w:cs/>
          <w:lang w:val="ar_AE" w:bidi="ar_AE"/>
        </w:rPr>
      </w:r>
    </w:p>
    <w:p>
      <w:pPr>
        <w:bidi/>
      </w:pPr>
      <w:r>
        <w:rPr>
          <w:rtl/>
          <w:cs/>
          <w:lang w:val="ar_AE" w:bidi="ar_AE"/>
        </w:rPr>
      </w:r>
      <w:r>
        <w:rPr>
          <w:rtl/>
          <w:cs/>
          <w:lang w:val="ar_AE" w:bidi="ar_AE"/>
        </w:rPr>
        <w:t>يعيشُ الناسُ والأمم في حالةٍ من الفَوضَى تتَّسِمُ بالانْتِهَازِيَّة (</w:t>
      </w:r>
      <w:r>
        <w:rPr>
          <w:rtl/>
          <w:cs/>
          <w:lang w:val="ar_AE" w:bidi="ar_AE"/>
        </w:rPr>
        <w:t>83:2</w:t>
      </w:r>
      <w:r>
        <w:rPr>
          <w:rtl/>
          <w:cs/>
          <w:lang w:val="ar_AE" w:bidi="ar_AE"/>
        </w:rPr>
        <w:t>)، الانشغالِ (</w:t>
      </w:r>
      <w:r>
        <w:rPr>
          <w:rtl/>
          <w:cs/>
          <w:lang w:val="ar_AE" w:bidi="ar_AE"/>
        </w:rPr>
        <w:t>39:6</w:t>
      </w:r>
      <w:r>
        <w:rPr>
          <w:rtl/>
          <w:cs/>
          <w:lang w:val="ar_AE" w:bidi="ar_AE"/>
        </w:rPr>
        <w:t>)، والضجيجِ. هؤلاء الناس يتزعزعون، يهتزون، يترنحون، وينهارون</w:t>
      </w:r>
      <w:r>
        <w:rPr>
          <w:i/>
          <w:rtl/>
          <w:cs/>
          <w:lang w:val="ar_AE" w:bidi="ar_AE"/>
        </w:rPr>
        <w:t>،</w:t>
      </w:r>
      <w:r>
        <w:rPr>
          <w:rtl/>
          <w:cs/>
          <w:lang w:val="ar_AE" w:bidi="ar_AE"/>
        </w:rPr>
        <w:t xml:space="preserve"> وذلك بخلافِ مدينَةِ الله (قارن </w:t>
      </w:r>
      <w:r>
        <w:rPr>
          <w:rtl/>
          <w:cs/>
          <w:lang w:val="ar_AE" w:bidi="ar_AE"/>
        </w:rPr>
        <w:t>15:5</w:t>
      </w:r>
      <w:r>
        <w:rPr>
          <w:rtl/>
          <w:cs/>
          <w:lang w:val="ar_AE" w:bidi="ar_AE"/>
        </w:rPr>
        <w:t>). على النقيض من ذلك، عندما يشعر الأتقياء بالاضطرابِ، يصرخون لِطَلَبِ المَعُونَةِ الإلهيةِ (</w:t>
      </w:r>
      <w:r>
        <w:rPr>
          <w:rtl/>
          <w:cs/>
          <w:lang w:val="ar_AE" w:bidi="ar_AE"/>
        </w:rPr>
        <w:t>42:5</w:t>
      </w:r>
      <w:r>
        <w:rPr>
          <w:rtl/>
          <w:cs/>
          <w:lang w:val="ar_AE" w:bidi="ar_AE"/>
        </w:rPr>
        <w:t xml:space="preserve">، </w:t>
      </w:r>
      <w:r>
        <w:rPr>
          <w:rtl/>
          <w:cs/>
          <w:lang w:val="ar_AE" w:bidi="ar_AE"/>
        </w:rPr>
        <w:t>11</w:t>
      </w:r>
      <w:r>
        <w:rPr>
          <w:rtl/>
          <w:cs/>
          <w:lang w:val="ar_AE" w:bidi="ar_AE"/>
        </w:rPr>
        <w:t xml:space="preserve">؛ </w:t>
      </w:r>
      <w:r>
        <w:rPr>
          <w:rtl/>
          <w:cs/>
          <w:lang w:val="ar_AE" w:bidi="ar_AE"/>
        </w:rPr>
        <w:t>43:5</w:t>
      </w:r>
      <w:r>
        <w:rPr>
          <w:rtl/>
          <w:cs/>
          <w:lang w:val="ar_AE" w:bidi="ar_AE"/>
        </w:rPr>
        <w:t xml:space="preserve">؛ </w:t>
      </w:r>
      <w:r>
        <w:rPr>
          <w:rtl/>
          <w:cs/>
          <w:lang w:val="ar_AE" w:bidi="ar_AE"/>
        </w:rPr>
        <w:t>55:17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7:46</w:t>
      </w:r>
      <w:r>
        <w:rPr>
          <w:rtl/>
          <w:cs/>
          <w:lang w:val="ar_AE" w:bidi="ar_AE"/>
        </w:rPr>
      </w:r>
    </w:p>
    <w:p>
      <w:pPr>
        <w:bidi/>
      </w:pPr>
      <w:r>
        <w:rPr>
          <w:rtl/>
          <w:cs/>
          <w:lang w:val="ar_AE" w:bidi="ar_AE"/>
        </w:rPr>
      </w:r>
      <w:r>
        <w:rPr>
          <w:rtl/>
          <w:cs/>
          <w:lang w:val="ar_AE" w:bidi="ar_AE"/>
        </w:rPr>
        <w:t xml:space="preserve">هذا المقطع المتكرِّر يُذَكِّرُ القراء بِهُوِيَّةِ إله صِهْيَون. • </w:t>
      </w:r>
      <w:r>
        <w:rPr>
          <w:b/>
          <w:rtl/>
          <w:cs/>
          <w:lang w:val="ar_AE" w:bidi="ar_AE"/>
        </w:rPr>
        <w:t xml:space="preserve">رَبُّ الْجُنُودِ مَعَنَا: </w:t>
      </w:r>
      <w:r>
        <w:rPr>
          <w:rtl/>
          <w:cs/>
          <w:lang w:val="ar_AE" w:bidi="ar_AE"/>
        </w:rPr>
        <w:t>يأتي التعبير "</w:t>
      </w:r>
      <w:r>
        <w:rPr>
          <w:b/>
          <w:rtl/>
          <w:cs/>
          <w:lang w:val="ar_AE" w:bidi="ar_AE"/>
        </w:rPr>
        <w:t>مَعَنَا</w:t>
      </w:r>
      <w:r>
        <w:rPr>
          <w:rtl/>
          <w:cs/>
          <w:lang w:val="ar_AE" w:bidi="ar_AE"/>
        </w:rPr>
        <w:t>"</w:t>
      </w:r>
      <w:r>
        <w:rPr>
          <w:b/>
          <w:rtl/>
          <w:cs/>
          <w:lang w:val="ar_AE" w:bidi="ar_AE"/>
        </w:rPr>
        <w:t xml:space="preserve"> </w:t>
      </w:r>
      <w:r>
        <w:rPr>
          <w:rtl/>
          <w:cs/>
          <w:lang w:val="ar_AE" w:bidi="ar_AE"/>
        </w:rPr>
        <w:t>في</w:t>
      </w:r>
      <w:r>
        <w:rPr>
          <w:b/>
          <w:rtl/>
          <w:cs/>
          <w:lang w:val="ar_AE" w:bidi="ar_AE"/>
        </w:rPr>
        <w:t xml:space="preserve"> </w:t>
      </w:r>
      <w:r>
        <w:rPr>
          <w:rtl/>
          <w:cs/>
          <w:lang w:val="ar_AE" w:bidi="ar_AE"/>
        </w:rPr>
        <w:t>العبرية على النحو "عمَّانو"، وهو جُزْءٌ من الاسم "عِمَّانُوئِيل" أيْ "الله مَعَنَا" (</w:t>
      </w:r>
      <w:r>
        <w:rPr>
          <w:rtl/>
          <w:cs/>
          <w:lang w:val="ar_AE" w:bidi="ar_AE"/>
        </w:rPr>
        <w:t>إِشَعْيَاء 7:14</w:t>
      </w:r>
      <w:r>
        <w:rPr>
          <w:rtl/>
          <w:cs/>
          <w:lang w:val="ar_AE" w:bidi="ar_AE"/>
        </w:rPr>
        <w:t xml:space="preserve">؛ </w:t>
      </w:r>
      <w:r>
        <w:rPr>
          <w:rtl/>
          <w:cs/>
          <w:lang w:val="ar_AE" w:bidi="ar_AE"/>
        </w:rPr>
        <w:t>8:8</w:t>
      </w:r>
      <w:r>
        <w:rPr>
          <w:rtl/>
          <w:cs/>
          <w:lang w:val="ar_AE" w:bidi="ar_AE"/>
        </w:rPr>
        <w:t xml:space="preserve">؛ </w:t>
      </w:r>
      <w:r>
        <w:rPr>
          <w:rtl/>
          <w:cs/>
          <w:lang w:val="ar_AE" w:bidi="ar_AE"/>
        </w:rPr>
        <w:t>مَتَّى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8:46</w:t>
      </w:r>
      <w:r>
        <w:rPr>
          <w:rtl/>
          <w:cs/>
          <w:lang w:val="ar_AE" w:bidi="ar_AE"/>
        </w:rPr>
      </w:r>
    </w:p>
    <w:p>
      <w:pPr>
        <w:bidi/>
      </w:pPr>
      <w:r>
        <w:rPr>
          <w:rtl/>
          <w:cs/>
          <w:lang w:val="ar_AE" w:bidi="ar_AE"/>
        </w:rPr>
      </w:r>
      <w:r>
        <w:rPr>
          <w:rtl/>
          <w:cs/>
          <w:lang w:val="ar_AE" w:bidi="ar_AE"/>
        </w:rPr>
        <w:t>عَايَنَ بَنُو إِسْرَائِيل أَعْمَال الرَّبِّ المَجِيدَة في البَرِّيَّةِ (</w:t>
      </w:r>
      <w:r>
        <w:rPr>
          <w:rtl/>
          <w:cs/>
          <w:lang w:val="ar_AE" w:bidi="ar_AE"/>
        </w:rPr>
        <w:t>107:24</w:t>
      </w:r>
      <w:r>
        <w:rPr>
          <w:rtl/>
          <w:cs/>
          <w:lang w:val="ar_AE" w:bidi="ar_AE"/>
        </w:rPr>
        <w:t xml:space="preserve">؛ </w:t>
      </w:r>
      <w:r>
        <w:rPr>
          <w:rtl/>
          <w:cs/>
          <w:lang w:val="ar_AE" w:bidi="ar_AE"/>
        </w:rPr>
        <w:t>111:2</w:t>
      </w:r>
      <w:r>
        <w:rPr>
          <w:rtl/>
          <w:cs/>
          <w:lang w:val="ar_AE" w:bidi="ar_AE"/>
        </w:rPr>
        <w:t>)، لكن الأشرار الذين لم يَنْتَبِهُوا لها (</w:t>
      </w:r>
      <w:r>
        <w:rPr>
          <w:rtl/>
          <w:cs/>
          <w:lang w:val="ar_AE" w:bidi="ar_AE"/>
        </w:rPr>
        <w:t>28:5</w:t>
      </w:r>
      <w:r>
        <w:rPr>
          <w:rtl/>
          <w:cs/>
          <w:lang w:val="ar_AE" w:bidi="ar_AE"/>
        </w:rPr>
        <w:t>) هَلَكُوا في القَفْرِ (</w:t>
      </w:r>
      <w:r>
        <w:rPr>
          <w:rtl/>
          <w:cs/>
          <w:lang w:val="ar_AE" w:bidi="ar_AE"/>
        </w:rPr>
        <w:t>73:19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8:46–9</w:t>
      </w:r>
      <w:r>
        <w:rPr>
          <w:rtl/>
          <w:cs/>
          <w:lang w:val="ar_AE" w:bidi="ar_AE"/>
        </w:rPr>
      </w:r>
    </w:p>
    <w:p>
      <w:pPr>
        <w:bidi/>
      </w:pPr>
      <w:r>
        <w:rPr>
          <w:rtl/>
          <w:cs/>
          <w:lang w:val="ar_AE" w:bidi="ar_AE"/>
        </w:rPr>
      </w:r>
      <w:r>
        <w:rPr>
          <w:rtl/>
          <w:cs/>
          <w:lang w:val="ar_AE" w:bidi="ar_AE"/>
        </w:rPr>
        <w:t>تُقَدِّمُ هذه الدعوةُ للثِّقَةِ في الرَّبِّ نَظْرَةً عن أعمالِ الله إزاء القُوَى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10:46</w:t>
      </w:r>
      <w:r>
        <w:rPr>
          <w:rtl/>
          <w:cs/>
          <w:lang w:val="ar_AE" w:bidi="ar_AE"/>
        </w:rPr>
      </w:r>
    </w:p>
    <w:p>
      <w:pPr>
        <w:bidi/>
      </w:pPr>
      <w:r>
        <w:rPr>
          <w:rtl/>
          <w:cs/>
          <w:lang w:val="ar_AE" w:bidi="ar_AE"/>
        </w:rPr>
      </w:r>
      <w:r>
        <w:rPr>
          <w:rtl/>
          <w:cs/>
          <w:lang w:val="ar_AE" w:bidi="ar_AE"/>
        </w:rPr>
        <w:t xml:space="preserve">رسالَةٌ مباشِرَةٌ من الرَّبِّ تؤكِّد مصداقيَّةَ نَظْرَةِ المُرَنِّم (انْظُر أيضًا </w:t>
      </w:r>
      <w:r>
        <w:rPr>
          <w:rtl/>
          <w:cs/>
          <w:lang w:val="ar_AE" w:bidi="ar_AE"/>
        </w:rPr>
        <w:t>12:5–6</w:t>
      </w:r>
      <w:r>
        <w:rPr>
          <w:rtl/>
          <w:cs/>
          <w:lang w:val="ar_AE" w:bidi="ar_AE"/>
        </w:rPr>
        <w:t xml:space="preserve">؛ </w:t>
      </w:r>
      <w:r>
        <w:rPr>
          <w:rtl/>
          <w:cs/>
          <w:lang w:val="ar_AE" w:bidi="ar_AE"/>
        </w:rPr>
        <w:t>32:8</w:t>
      </w:r>
      <w:r>
        <w:rPr>
          <w:rtl/>
          <w:cs/>
          <w:lang w:val="ar_AE" w:bidi="ar_AE"/>
        </w:rPr>
        <w:t xml:space="preserve">). • </w:t>
      </w:r>
      <w:r>
        <w:rPr>
          <w:b/>
          <w:rtl/>
          <w:cs/>
          <w:lang w:val="ar_AE" w:bidi="ar_AE"/>
        </w:rPr>
        <w:t>كُفُّوا وَاعْلَمُوا أَنِّي أَنَا اللهُ:</w:t>
      </w:r>
      <w:r>
        <w:rPr>
          <w:rtl/>
          <w:cs/>
          <w:lang w:val="ar_AE" w:bidi="ar_AE"/>
        </w:rPr>
        <w:t xml:space="preserve"> يُتَمِّمُ الرَّبُّ ما وَعَدَ بِهِ (</w:t>
      </w:r>
      <w:r>
        <w:rPr>
          <w:rtl/>
          <w:cs/>
          <w:lang w:val="ar_AE" w:bidi="ar_AE"/>
        </w:rPr>
        <w:t>إِشَعْيَاء 45:3</w:t>
      </w:r>
      <w:r>
        <w:rPr>
          <w:rtl/>
          <w:cs/>
          <w:lang w:val="ar_AE" w:bidi="ar_AE"/>
        </w:rPr>
        <w:t xml:space="preserve">؛ </w:t>
      </w:r>
      <w:r>
        <w:rPr>
          <w:rtl/>
          <w:cs/>
          <w:lang w:val="ar_AE" w:bidi="ar_AE"/>
        </w:rPr>
        <w:t>49:23</w:t>
      </w:r>
      <w:r>
        <w:rPr>
          <w:rtl/>
          <w:cs/>
          <w:lang w:val="ar_AE" w:bidi="ar_AE"/>
        </w:rPr>
        <w:t xml:space="preserve">؛ </w:t>
      </w:r>
      <w:r>
        <w:rPr>
          <w:rtl/>
          <w:cs/>
          <w:lang w:val="ar_AE" w:bidi="ar_AE"/>
        </w:rPr>
        <w:t>60:16</w:t>
      </w:r>
      <w:r>
        <w:rPr>
          <w:rtl/>
          <w:cs/>
          <w:lang w:val="ar_AE" w:bidi="ar_AE"/>
        </w:rPr>
        <w:t>). • الله سوف يَتَمَجَّدُ (</w:t>
      </w:r>
      <w:r>
        <w:rPr>
          <w:rtl/>
          <w:cs/>
          <w:lang w:val="ar_AE" w:bidi="ar_AE"/>
        </w:rPr>
        <w:t>المزمور 47</w:t>
      </w:r>
      <w:r>
        <w:rPr>
          <w:rtl/>
          <w:cs/>
          <w:lang w:val="ar_AE" w:bidi="ar_AE"/>
        </w:rPr>
        <w:t xml:space="preserve">؛ </w:t>
      </w:r>
      <w:r>
        <w:rPr>
          <w:rtl/>
          <w:cs/>
          <w:lang w:val="ar_AE" w:bidi="ar_AE"/>
        </w:rPr>
        <w:t>إِشَعْياء 6:1</w:t>
      </w:r>
      <w:r>
        <w:rPr>
          <w:rtl/>
          <w:cs/>
          <w:lang w:val="ar_AE" w:bidi="ar_AE"/>
        </w:rPr>
        <w:t xml:space="preserve">)؛ سوف يدينُ الأممَ وَيُنْقِذُ شَعْبَهُ (انْظُرْ </w:t>
      </w:r>
      <w:r>
        <w:rPr>
          <w:rtl/>
          <w:cs/>
          <w:lang w:val="ar_AE" w:bidi="ar_AE"/>
        </w:rPr>
        <w:t>المزمور 57:11</w:t>
      </w:r>
      <w:r>
        <w:rPr>
          <w:rtl/>
          <w:cs/>
          <w:lang w:val="ar_AE" w:bidi="ar_AE"/>
        </w:rPr>
        <w:t xml:space="preserve">؛ </w:t>
      </w:r>
      <w:r>
        <w:rPr>
          <w:rtl/>
          <w:cs/>
          <w:lang w:val="ar_AE" w:bidi="ar_AE"/>
        </w:rPr>
        <w:t>89:13</w:t>
      </w:r>
      <w:r>
        <w:rPr>
          <w:rtl/>
          <w:cs/>
          <w:lang w:val="ar_AE" w:bidi="ar_AE"/>
        </w:rPr>
        <w:t xml:space="preserve">؛ </w:t>
      </w:r>
      <w:r>
        <w:rPr>
          <w:rtl/>
          <w:cs/>
          <w:lang w:val="ar_AE" w:bidi="ar_AE"/>
        </w:rPr>
        <w:t>108:5–6</w:t>
      </w:r>
      <w:r>
        <w:rPr>
          <w:rtl/>
          <w:cs/>
          <w:lang w:val="ar_AE" w:bidi="ar_AE"/>
        </w:rPr>
        <w:t xml:space="preserve">؛ </w:t>
      </w:r>
      <w:r>
        <w:rPr>
          <w:rtl/>
          <w:cs/>
          <w:lang w:val="ar_AE" w:bidi="ar_AE"/>
        </w:rPr>
        <w:t>118:16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w:t>
      </w:r>
      <w:r>
        <w:rPr>
          <w:rtl/>
          <w:cs/>
          <w:lang w:val="ar_AE" w:bidi="ar_AE"/>
        </w:rPr>
      </w:r>
    </w:p>
    <w:p>
      <w:pPr>
        <w:bidi/>
      </w:pPr>
      <w:r>
        <w:rPr>
          <w:rtl/>
          <w:cs/>
          <w:lang w:val="ar_AE" w:bidi="ar_AE"/>
        </w:rPr>
      </w:r>
      <w:r>
        <w:rPr>
          <w:rtl/>
          <w:cs/>
          <w:lang w:val="ar_AE" w:bidi="ar_AE"/>
        </w:rPr>
        <w:t>يُصَفِّقُ الشُّعُوب بأيديهم تسبيحًا واعترافًا بالأعمال الإلهية المُذْهِلَةِ (</w:t>
      </w:r>
      <w:r>
        <w:rPr>
          <w:rtl/>
          <w:cs/>
          <w:lang w:val="ar_AE" w:bidi="ar_AE"/>
        </w:rPr>
        <w:t>47:3–4</w:t>
      </w:r>
      <w:r>
        <w:rPr>
          <w:rtl/>
          <w:cs/>
          <w:lang w:val="ar_AE" w:bidi="ar_AE"/>
        </w:rPr>
        <w:t xml:space="preserve">؛ انْظُرْ </w:t>
      </w:r>
      <w:r>
        <w:rPr>
          <w:rtl/>
          <w:cs/>
          <w:lang w:val="ar_AE" w:bidi="ar_AE"/>
        </w:rPr>
        <w:t>98:8</w:t>
      </w:r>
      <w:r>
        <w:rPr>
          <w:rtl/>
          <w:cs/>
          <w:lang w:val="ar_AE" w:bidi="ar_AE"/>
        </w:rPr>
        <w:t xml:space="preserve">؛ </w:t>
      </w:r>
      <w:r>
        <w:rPr>
          <w:rtl/>
          <w:cs/>
          <w:lang w:val="ar_AE" w:bidi="ar_AE"/>
        </w:rPr>
        <w:t>إِشَعْيَاء 55:12</w:t>
      </w:r>
      <w:r>
        <w:rPr>
          <w:rtl/>
          <w:cs/>
          <w:lang w:val="ar_AE" w:bidi="ar_AE"/>
        </w:rPr>
        <w:t xml:space="preserve">؛ قارن </w:t>
      </w:r>
      <w:r>
        <w:rPr>
          <w:rtl/>
          <w:cs/>
          <w:lang w:val="ar_AE" w:bidi="ar_AE"/>
        </w:rPr>
        <w:t>نَاحُوم 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1:47–2</w:t>
      </w:r>
      <w:r>
        <w:rPr>
          <w:rtl/>
          <w:cs/>
          <w:lang w:val="ar_AE" w:bidi="ar_AE"/>
        </w:rPr>
      </w:r>
    </w:p>
    <w:p>
      <w:pPr>
        <w:bidi/>
      </w:pPr>
      <w:r>
        <w:rPr>
          <w:rtl/>
          <w:cs/>
          <w:lang w:val="ar_AE" w:bidi="ar_AE"/>
        </w:rPr>
      </w:r>
      <w:r>
        <w:rPr>
          <w:rtl/>
          <w:cs/>
          <w:lang w:val="ar_AE" w:bidi="ar_AE"/>
        </w:rPr>
        <w:t>لأن اللهَ هو السَّيِّدَ المَلِكَ على الأُمَمِ، فإنه جديرٌ بالتسبيحِ.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1:47–9</w:t>
      </w:r>
      <w:r>
        <w:rPr>
          <w:rtl/>
          <w:cs/>
          <w:lang w:val="ar_AE" w:bidi="ar_AE"/>
        </w:rPr>
      </w:r>
    </w:p>
    <w:p>
      <w:pPr>
        <w:bidi/>
      </w:pPr>
      <w:r>
        <w:rPr>
          <w:rtl/>
          <w:cs/>
          <w:lang w:val="ar_AE" w:bidi="ar_AE"/>
        </w:rPr>
      </w:r>
      <w:r>
        <w:rPr>
          <w:rtl/>
          <w:cs/>
          <w:lang w:val="ar_AE" w:bidi="ar_AE"/>
        </w:rPr>
        <w:t>يَحْتَفِي هذا المزمور بِحُكْمِ الله المَلَكِيِّ على كُلِّ الأرْضِ؛ يَتَغَنَّى بِنُصْرَةِ الله في تعامُلِه مع إِسْرَائِيل والأُمَمِ. لكلِّ من إِسْرَائِيل (</w:t>
      </w:r>
      <w:r>
        <w:rPr>
          <w:rtl/>
          <w:cs/>
          <w:lang w:val="ar_AE" w:bidi="ar_AE"/>
        </w:rPr>
        <w:t>47:3–4</w:t>
      </w:r>
      <w:r>
        <w:rPr>
          <w:rtl/>
          <w:cs/>
          <w:lang w:val="ar_AE" w:bidi="ar_AE"/>
        </w:rPr>
        <w:t>) والأُمَمِ (</w:t>
      </w:r>
      <w:r>
        <w:rPr>
          <w:rtl/>
          <w:cs/>
          <w:lang w:val="ar_AE" w:bidi="ar_AE"/>
        </w:rPr>
        <w:t>47:9</w:t>
      </w:r>
      <w:r>
        <w:rPr>
          <w:rtl/>
          <w:cs/>
          <w:lang w:val="ar_AE" w:bidi="ar_AE"/>
        </w:rPr>
        <w:t>) نَصِيبٌ في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3:47–4</w:t>
      </w:r>
      <w:r>
        <w:rPr>
          <w:rtl/>
          <w:cs/>
          <w:lang w:val="ar_AE" w:bidi="ar_AE"/>
        </w:rPr>
      </w:r>
    </w:p>
    <w:p>
      <w:pPr>
        <w:bidi/>
      </w:pPr>
      <w:r>
        <w:rPr>
          <w:rtl/>
          <w:cs/>
          <w:lang w:val="ar_AE" w:bidi="ar_AE"/>
        </w:rPr>
      </w:r>
      <w:r>
        <w:rPr>
          <w:rtl/>
          <w:cs/>
          <w:lang w:val="ar_AE" w:bidi="ar_AE"/>
        </w:rPr>
        <w:t xml:space="preserve">جادَ الرَّبُّ على إِسْرَائِيل بالنُّصْرَةِ، خاصَّةً في ظِلِّ الحُكْمِ المَلَكِيِّ لداود (انْظُرْ </w:t>
      </w:r>
      <w:r>
        <w:rPr>
          <w:rtl/>
          <w:cs/>
          <w:lang w:val="ar_AE" w:bidi="ar_AE"/>
        </w:rPr>
        <w:t>18:40–50</w:t>
      </w:r>
      <w:r>
        <w:rPr>
          <w:rtl/>
          <w:cs/>
          <w:lang w:val="ar_AE" w:bidi="ar_AE"/>
        </w:rPr>
        <w:t>). إن أَعْمالَ الله القوِيَّةَ في الفداءِ تُظْهِرُ مَحَبَّتَهُ من أجلِ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4:47</w:t>
      </w:r>
      <w:r>
        <w:rPr>
          <w:rtl/>
          <w:cs/>
          <w:lang w:val="ar_AE" w:bidi="ar_AE"/>
        </w:rPr>
      </w:r>
    </w:p>
    <w:p>
      <w:pPr>
        <w:bidi/>
      </w:pPr>
      <w:r>
        <w:rPr>
          <w:rtl/>
          <w:cs/>
          <w:lang w:val="ar_AE" w:bidi="ar_AE"/>
        </w:rPr>
      </w:r>
      <w:r>
        <w:rPr>
          <w:b/>
          <w:rtl/>
          <w:cs/>
          <w:lang w:val="ar_AE" w:bidi="ar_AE"/>
        </w:rPr>
        <w:t>فَخْرَ يَعْقُوبَ:</w:t>
      </w:r>
      <w:r>
        <w:rPr>
          <w:rtl/>
          <w:cs/>
          <w:lang w:val="ar_AE" w:bidi="ar_AE"/>
        </w:rPr>
        <w:t xml:space="preserve"> يَعْقُوب هو الأبُ لجميع بني إِسْرَائِيل (</w:t>
      </w:r>
      <w:r>
        <w:rPr>
          <w:rtl/>
          <w:cs/>
          <w:lang w:val="ar_AE" w:bidi="ar_AE"/>
        </w:rPr>
        <w:t>التَّكْوِين 32:28</w:t>
      </w:r>
      <w:r>
        <w:rPr>
          <w:rtl/>
          <w:cs/>
          <w:lang w:val="ar_AE" w:bidi="ar_AE"/>
        </w:rPr>
        <w:t xml:space="preserve">)؛ يُشِيرُ الاسْمُ "يعقوب" غالبًا إلى أُمَّةِ أو شَعْبِ إِسْرَائِيل. • يُحِبُّ الله يَعْقُوبَ وَيَلْتَزِمُ بمواعيدِ عَهْدِهِ معه (انْظُرْ </w:t>
      </w:r>
      <w:r>
        <w:rPr>
          <w:rtl/>
          <w:cs/>
          <w:lang w:val="ar_AE" w:bidi="ar_AE"/>
        </w:rPr>
        <w:t>المزامير 78:68</w:t>
      </w:r>
      <w:r>
        <w:rPr>
          <w:rtl/>
          <w:cs/>
          <w:lang w:val="ar_AE" w:bidi="ar_AE"/>
        </w:rPr>
        <w:t xml:space="preserve">; </w:t>
      </w:r>
      <w:r>
        <w:rPr>
          <w:rtl/>
          <w:cs/>
          <w:lang w:val="ar_AE" w:bidi="ar_AE"/>
        </w:rPr>
        <w:t>127:2</w:t>
      </w:r>
      <w:r>
        <w:rPr>
          <w:rtl/>
          <w:cs/>
          <w:lang w:val="ar_AE" w:bidi="ar_AE"/>
        </w:rPr>
        <w:t xml:space="preserve">؛ انْظُرْ </w:t>
      </w:r>
      <w:r>
        <w:rPr>
          <w:rtl/>
          <w:cs/>
          <w:lang w:val="ar_AE" w:bidi="ar_AE"/>
        </w:rPr>
        <w:t>رُومِيَة 11:28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5:47</w:t>
      </w:r>
      <w:r>
        <w:rPr>
          <w:rtl/>
          <w:cs/>
          <w:lang w:val="ar_AE" w:bidi="ar_AE"/>
        </w:rPr>
      </w:r>
    </w:p>
    <w:p>
      <w:pPr>
        <w:bidi/>
      </w:pPr>
      <w:r>
        <w:rPr>
          <w:rtl/>
          <w:cs/>
          <w:lang w:val="ar_AE" w:bidi="ar_AE"/>
        </w:rPr>
      </w:r>
      <w:r>
        <w:rPr>
          <w:rtl/>
          <w:cs/>
          <w:lang w:val="ar_AE" w:bidi="ar_AE"/>
        </w:rPr>
        <w:t xml:space="preserve"> </w:t>
      </w:r>
      <w:r>
        <w:rPr>
          <w:b/>
          <w:rtl/>
          <w:cs/>
          <w:lang w:val="ar_AE" w:bidi="ar_AE"/>
        </w:rPr>
        <w:t>بِصَوْتِ الصُّورِ أو البُوقِ</w:t>
      </w:r>
      <w:r>
        <w:rPr>
          <w:rtl/>
          <w:cs/>
          <w:lang w:val="ar_AE" w:bidi="ar_AE"/>
        </w:rPr>
        <w:t xml:space="preserve">: أيْ </w:t>
      </w:r>
      <w:r>
        <w:rPr>
          <w:b/>
          <w:rtl/>
          <w:cs/>
          <w:lang w:val="ar_AE" w:bidi="ar_AE"/>
        </w:rPr>
        <w:t>بقَرْنِ الكَبْشِ</w:t>
      </w:r>
      <w:r>
        <w:rPr>
          <w:rtl/>
          <w:cs/>
          <w:lang w:val="ar_AE" w:bidi="ar_AE"/>
        </w:rPr>
        <w:t xml:space="preserve"> (انْظُرْ </w:t>
      </w:r>
      <w:r>
        <w:rPr>
          <w:rtl/>
          <w:cs/>
          <w:lang w:val="ar_AE" w:bidi="ar_AE"/>
        </w:rPr>
        <w:t>81:3</w:t>
      </w:r>
      <w:r>
        <w:rPr>
          <w:rtl/>
          <w:cs/>
          <w:lang w:val="ar_AE" w:bidi="ar_AE"/>
        </w:rPr>
        <w:t>). في أوقاتٍ مُعَيَّنة، كان بنو إسرائيل يَسْتَخْدِمُون قرونَ الكِبَاشِ للتصويت إعلانًا منهم عن بَدْءِ مَحَفلٍ ما (</w:t>
      </w:r>
      <w:r>
        <w:rPr>
          <w:rtl/>
          <w:cs/>
          <w:lang w:val="ar_AE" w:bidi="ar_AE"/>
        </w:rPr>
        <w:t>98:5–6</w:t>
      </w:r>
      <w:r>
        <w:rPr>
          <w:rtl/>
          <w:cs/>
          <w:lang w:val="ar_AE" w:bidi="ar_AE"/>
        </w:rPr>
        <w:t xml:space="preserve">؛ </w:t>
      </w:r>
      <w:r>
        <w:rPr>
          <w:rtl/>
          <w:cs/>
          <w:lang w:val="ar_AE" w:bidi="ar_AE"/>
        </w:rPr>
        <w:t>2 المُلوك 11:14</w:t>
      </w:r>
      <w:r>
        <w:rPr>
          <w:rtl/>
          <w:cs/>
          <w:lang w:val="ar_AE" w:bidi="ar_AE"/>
        </w:rPr>
        <w:t xml:space="preserve">; </w:t>
      </w:r>
      <w:r>
        <w:rPr>
          <w:rtl/>
          <w:cs/>
          <w:lang w:val="ar_AE" w:bidi="ar_AE"/>
        </w:rPr>
        <w:t>1 أَخبار الأَيامِ 15:28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5:47–6</w:t>
      </w:r>
      <w:r>
        <w:rPr>
          <w:rtl/>
          <w:cs/>
          <w:lang w:val="ar_AE" w:bidi="ar_AE"/>
        </w:rPr>
      </w:r>
    </w:p>
    <w:p>
      <w:pPr>
        <w:bidi/>
      </w:pPr>
      <w:r>
        <w:rPr>
          <w:rtl/>
          <w:cs/>
          <w:lang w:val="ar_AE" w:bidi="ar_AE"/>
        </w:rPr>
      </w:r>
      <w:r>
        <w:rPr>
          <w:rtl/>
          <w:cs/>
          <w:lang w:val="ar_AE" w:bidi="ar_AE"/>
        </w:rPr>
        <w:t xml:space="preserve">يُصَوِّرُ المُرَنِّمُ الرَّبَّ بوصفِهِ عائدًا إلى السَّمَاءِ بعد أن حَقَّقَ انتصاراتِهِ. لرؤية تصوير نزولِ الرَّبِّ، انْظُرْ </w:t>
      </w:r>
      <w:r>
        <w:rPr>
          <w:rtl/>
          <w:cs/>
          <w:lang w:val="ar_AE" w:bidi="ar_AE"/>
        </w:rPr>
        <w:t>18:9–16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7:47</w:t>
      </w:r>
      <w:r>
        <w:rPr>
          <w:rtl/>
          <w:cs/>
          <w:lang w:val="ar_AE" w:bidi="ar_AE"/>
        </w:rPr>
      </w:r>
    </w:p>
    <w:p>
      <w:pPr>
        <w:bidi/>
      </w:pPr>
      <w:r>
        <w:rPr>
          <w:rtl/>
          <w:cs/>
          <w:lang w:val="ar_AE" w:bidi="ar_AE"/>
        </w:rPr>
      </w:r>
      <w:r>
        <w:rPr>
          <w:rtl/>
          <w:cs/>
          <w:lang w:val="ar_AE" w:bidi="ar_AE"/>
        </w:rPr>
        <w:t xml:space="preserve">الأممِ من كلِّ أنحاءِ الأرْضِ (انْظُرْ </w:t>
      </w:r>
      <w:r>
        <w:rPr>
          <w:rtl/>
          <w:cs/>
          <w:lang w:val="ar_AE" w:bidi="ar_AE"/>
        </w:rPr>
        <w:t>96:1–3</w:t>
      </w:r>
      <w:r>
        <w:rPr>
          <w:rtl/>
          <w:cs/>
          <w:lang w:val="ar_AE" w:bidi="ar_AE"/>
        </w:rPr>
        <w:t>) سوف تَعْبُدُ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1:48–14</w:t>
      </w:r>
      <w:r>
        <w:rPr>
          <w:rtl/>
          <w:cs/>
          <w:lang w:val="ar_AE" w:bidi="ar_AE"/>
        </w:rPr>
      </w:r>
    </w:p>
    <w:p>
      <w:pPr>
        <w:bidi/>
      </w:pPr>
      <w:r>
        <w:rPr>
          <w:rtl/>
          <w:cs/>
          <w:lang w:val="ar_AE" w:bidi="ar_AE"/>
        </w:rPr>
      </w:r>
      <w:r>
        <w:rPr>
          <w:rtl/>
          <w:cs/>
          <w:lang w:val="ar_AE" w:bidi="ar_AE"/>
        </w:rPr>
        <w:t xml:space="preserve">هذه الأُغنيةُ عن صِهْيَون (انْظُرْ أيضًا </w:t>
      </w:r>
      <w:r>
        <w:rPr>
          <w:rtl/>
          <w:cs/>
          <w:lang w:val="ar_AE" w:bidi="ar_AE"/>
        </w:rPr>
        <w:t>المزامير 46</w:t>
      </w:r>
      <w:r>
        <w:rPr>
          <w:rtl/>
          <w:cs/>
          <w:lang w:val="ar_AE" w:bidi="ar_AE"/>
        </w:rPr>
        <w:t xml:space="preserve">؛ </w:t>
      </w:r>
      <w:r>
        <w:rPr>
          <w:rtl/>
          <w:cs/>
          <w:lang w:val="ar_AE" w:bidi="ar_AE"/>
        </w:rPr>
        <w:t>76</w:t>
      </w:r>
      <w:r>
        <w:rPr>
          <w:rtl/>
          <w:cs/>
          <w:lang w:val="ar_AE" w:bidi="ar_AE"/>
        </w:rPr>
        <w:t xml:space="preserve">؛ </w:t>
      </w:r>
      <w:r>
        <w:rPr>
          <w:rtl/>
          <w:cs/>
          <w:lang w:val="ar_AE" w:bidi="ar_AE"/>
        </w:rPr>
        <w:t>87</w:t>
      </w:r>
      <w:r>
        <w:rPr>
          <w:rtl/>
          <w:cs/>
          <w:lang w:val="ar_AE" w:bidi="ar_AE"/>
        </w:rPr>
        <w:t xml:space="preserve">؛ </w:t>
      </w:r>
      <w:r>
        <w:rPr>
          <w:rtl/>
          <w:cs/>
          <w:lang w:val="ar_AE" w:bidi="ar_AE"/>
        </w:rPr>
        <w:t>122</w:t>
      </w:r>
      <w:r>
        <w:rPr>
          <w:rtl/>
          <w:cs/>
          <w:lang w:val="ar_AE" w:bidi="ar_AE"/>
        </w:rPr>
        <w:t>)، تُصَوِّرُ أُورُشَلِيم (جَبَلَ صِهْيَون) بوضوحٍ بوصْفِها مدينَةَ المَلِكِ العظيمِ التي فيها يَجِدُ الأتقياءُ الحِمَايَةَ (</w:t>
      </w:r>
      <w:r>
        <w:rPr>
          <w:rtl/>
          <w:cs/>
          <w:lang w:val="ar_AE" w:bidi="ar_AE"/>
        </w:rPr>
        <w:t>48:1–3</w:t>
      </w:r>
      <w:r>
        <w:rPr>
          <w:rtl/>
          <w:cs/>
          <w:lang w:val="ar_AE" w:bidi="ar_AE"/>
        </w:rPr>
        <w:t>). يَحْكُمُ الله من صِهْيَون بالأمانة، والبِرِّ، والعَدْلِ، ويَهَبُ لِرعاياهُ الثِّقَةَ والفَرَحَ (</w:t>
      </w:r>
      <w:r>
        <w:rPr>
          <w:rtl/>
          <w:cs/>
          <w:lang w:val="ar_AE" w:bidi="ar_AE"/>
        </w:rPr>
        <w:t>48:9–11</w:t>
      </w:r>
      <w:r>
        <w:rPr>
          <w:rtl/>
          <w:cs/>
          <w:lang w:val="ar_AE" w:bidi="ar_AE"/>
        </w:rPr>
        <w:t>). يلتزمُ هؤلاء الرعايا برؤيَةِ مَجْدِ صِهْيَون بأنفسِهِم ليتمكَّنُوا من إخبارِ الجِيلِ القادِم عنه (</w:t>
      </w:r>
      <w:r>
        <w:rPr>
          <w:rtl/>
          <w:cs/>
          <w:lang w:val="ar_AE" w:bidi="ar_AE"/>
        </w:rPr>
        <w:t>48:8</w:t>
      </w:r>
      <w:r>
        <w:rPr>
          <w:rtl/>
          <w:cs/>
          <w:lang w:val="ar_AE" w:bidi="ar_AE"/>
        </w:rPr>
        <w:t xml:space="preserve">، </w:t>
      </w:r>
      <w:r>
        <w:rPr>
          <w:rtl/>
          <w:cs/>
          <w:lang w:val="ar_AE" w:bidi="ar_AE"/>
        </w:rPr>
        <w:t>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3:48</w:t>
      </w:r>
      <w:r>
        <w:rPr>
          <w:rtl/>
          <w:cs/>
          <w:lang w:val="ar_AE" w:bidi="ar_AE"/>
        </w:rPr>
      </w:r>
    </w:p>
    <w:p>
      <w:pPr>
        <w:bidi/>
      </w:pPr>
      <w:r>
        <w:rPr>
          <w:rtl/>
          <w:cs/>
          <w:lang w:val="ar_AE" w:bidi="ar_AE"/>
        </w:rPr>
      </w:r>
      <w:r>
        <w:rPr>
          <w:rtl/>
          <w:cs/>
          <w:lang w:val="ar_AE" w:bidi="ar_AE"/>
        </w:rPr>
        <w:t xml:space="preserve">يسكُنُ الله في صِهْيَون لِحِمَايَتِها من كلِّ أعدائها (انْظُرْ </w:t>
      </w:r>
      <w:r>
        <w:rPr>
          <w:rtl/>
          <w:cs/>
          <w:lang w:val="ar_AE" w:bidi="ar_AE"/>
        </w:rPr>
        <w:t>46:5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7:48</w:t>
      </w:r>
      <w:r>
        <w:rPr>
          <w:rtl/>
          <w:cs/>
          <w:lang w:val="ar_AE" w:bidi="ar_AE"/>
        </w:rPr>
      </w:r>
    </w:p>
    <w:p>
      <w:pPr>
        <w:bidi/>
      </w:pPr>
      <w:r>
        <w:rPr>
          <w:rtl/>
          <w:cs/>
          <w:lang w:val="ar_AE" w:bidi="ar_AE"/>
        </w:rPr>
      </w:r>
      <w:r>
        <w:rPr>
          <w:rtl/>
          <w:cs/>
          <w:lang w:val="ar_AE" w:bidi="ar_AE"/>
        </w:rPr>
        <w:t xml:space="preserve">سُفُنُ تَرْشِيش، التي بُنِيَتْ من أجل الرحلات البحريَّة الطَّوِيلَةِ، كانَتْ تمثِّلُ إنجازًا بَشَرِيًّا (انْظُرْ أيضًا </w:t>
      </w:r>
      <w:r>
        <w:rPr>
          <w:rtl/>
          <w:cs/>
          <w:lang w:val="ar_AE" w:bidi="ar_AE"/>
        </w:rPr>
        <w:t>2 أَخبار الأيام 9:21</w:t>
      </w:r>
      <w:r>
        <w:rPr>
          <w:rtl/>
          <w:cs/>
          <w:lang w:val="ar_AE" w:bidi="ar_AE"/>
        </w:rPr>
        <w:t xml:space="preserve">؛ </w:t>
      </w:r>
      <w:r>
        <w:rPr>
          <w:rtl/>
          <w:cs/>
          <w:lang w:val="ar_AE" w:bidi="ar_AE"/>
        </w:rPr>
        <w:t>إِشَعْيَاء 2:16</w:t>
      </w:r>
      <w:r>
        <w:rPr>
          <w:rtl/>
          <w:cs/>
          <w:lang w:val="ar_AE" w:bidi="ar_AE"/>
        </w:rPr>
        <w:t xml:space="preserve">). ربما يكونُ تدميرُها هو الحَدَثُ المذكور في </w:t>
      </w:r>
      <w:r>
        <w:rPr>
          <w:rtl/>
          <w:cs/>
          <w:lang w:val="ar_AE" w:bidi="ar_AE"/>
        </w:rPr>
        <w:t>1 المُلوك 22:48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9:48–11</w:t>
      </w:r>
      <w:r>
        <w:rPr>
          <w:rtl/>
          <w:cs/>
          <w:lang w:val="ar_AE" w:bidi="ar_AE"/>
        </w:rPr>
      </w:r>
    </w:p>
    <w:p>
      <w:pPr>
        <w:bidi/>
      </w:pPr>
      <w:r>
        <w:rPr>
          <w:rtl/>
          <w:cs/>
          <w:lang w:val="ar_AE" w:bidi="ar_AE"/>
        </w:rPr>
      </w:r>
      <w:r>
        <w:rPr>
          <w:rtl/>
          <w:cs/>
          <w:lang w:val="ar_AE" w:bidi="ar_AE"/>
        </w:rPr>
        <w:t>يَحْتَفِي المُرَنِّمُ بِفَرِحٍ بحضورٍ الرَّبِّ وَسْطَ الجَمَاعَةِ، مُتَأَمِّلاً في أَمَانَةِ، وَبِرِّ، وَعَدَالَةِ حُكْمِ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12:48–13</w:t>
      </w:r>
      <w:r>
        <w:rPr>
          <w:rtl/>
          <w:cs/>
          <w:lang w:val="ar_AE" w:bidi="ar_AE"/>
        </w:rPr>
      </w:r>
    </w:p>
    <w:p>
      <w:pPr>
        <w:bidi/>
      </w:pPr>
      <w:r>
        <w:rPr>
          <w:rtl/>
          <w:cs/>
          <w:lang w:val="ar_AE" w:bidi="ar_AE"/>
        </w:rPr>
      </w:r>
      <w:r>
        <w:rPr>
          <w:b/>
          <w:rtl/>
          <w:cs/>
          <w:lang w:val="ar_AE" w:bidi="ar_AE"/>
        </w:rPr>
        <w:t xml:space="preserve">الأَبْرَاج </w:t>
      </w:r>
      <w:r>
        <w:rPr>
          <w:rtl/>
          <w:cs/>
          <w:lang w:val="ar_AE" w:bidi="ar_AE"/>
        </w:rPr>
        <w:t xml:space="preserve">... </w:t>
      </w:r>
      <w:r>
        <w:rPr>
          <w:b/>
          <w:rtl/>
          <w:cs/>
          <w:lang w:val="ar_AE" w:bidi="ar_AE"/>
        </w:rPr>
        <w:t xml:space="preserve">المَتَارِس </w:t>
      </w:r>
      <w:r>
        <w:rPr>
          <w:rtl/>
          <w:cs/>
          <w:lang w:val="ar_AE" w:bidi="ar_AE"/>
        </w:rPr>
        <w:t xml:space="preserve">... </w:t>
      </w:r>
      <w:r>
        <w:rPr>
          <w:b/>
          <w:rtl/>
          <w:cs/>
          <w:lang w:val="ar_AE" w:bidi="ar_AE"/>
        </w:rPr>
        <w:t>القُصُور:</w:t>
      </w:r>
      <w:r>
        <w:rPr>
          <w:rtl/>
          <w:cs/>
          <w:lang w:val="ar_AE" w:bidi="ar_AE"/>
        </w:rPr>
        <w:t xml:space="preserve"> تُقَدِّمُ هذه البنايات عرْضًا بصرِيًّا عن مدى قُوَّةِ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14:48</w:t>
      </w:r>
      <w:r>
        <w:rPr>
          <w:rtl/>
          <w:cs/>
          <w:lang w:val="ar_AE" w:bidi="ar_AE"/>
        </w:rPr>
      </w:r>
    </w:p>
    <w:p>
      <w:pPr>
        <w:bidi/>
      </w:pPr>
      <w:r>
        <w:rPr>
          <w:rtl/>
          <w:cs/>
          <w:lang w:val="ar_AE" w:bidi="ar_AE"/>
        </w:rPr>
      </w:r>
      <w:r>
        <w:rPr>
          <w:rtl/>
          <w:cs/>
          <w:lang w:val="ar_AE" w:bidi="ar_AE"/>
        </w:rPr>
        <w:t>ما من شيءٍ أو أحدٍ مِثْلُ الله (</w:t>
      </w:r>
      <w:r>
        <w:rPr>
          <w:rtl/>
          <w:cs/>
          <w:lang w:val="ar_AE" w:bidi="ar_AE"/>
        </w:rPr>
        <w:t>35:10</w:t>
      </w:r>
      <w:r>
        <w:rPr>
          <w:rtl/>
          <w:cs/>
          <w:lang w:val="ar_AE" w:bidi="ar_AE"/>
        </w:rPr>
        <w:t xml:space="preserve">؛ </w:t>
      </w:r>
      <w:r>
        <w:rPr>
          <w:rtl/>
          <w:cs/>
          <w:lang w:val="ar_AE" w:bidi="ar_AE"/>
        </w:rPr>
        <w:t>71:19</w:t>
      </w:r>
      <w:r>
        <w:rPr>
          <w:rtl/>
          <w:cs/>
          <w:lang w:val="ar_AE" w:bidi="ar_AE"/>
        </w:rPr>
        <w:t xml:space="preserve">؛ </w:t>
      </w:r>
      <w:r>
        <w:rPr>
          <w:rtl/>
          <w:cs/>
          <w:lang w:val="ar_AE" w:bidi="ar_AE"/>
        </w:rPr>
        <w:t>86:8</w:t>
      </w:r>
      <w:r>
        <w:rPr>
          <w:rtl/>
          <w:cs/>
          <w:lang w:val="ar_AE" w:bidi="ar_AE"/>
        </w:rPr>
        <w:t xml:space="preserve">؛ </w:t>
      </w:r>
      <w:r>
        <w:rPr>
          <w:rtl/>
          <w:cs/>
          <w:lang w:val="ar_AE" w:bidi="ar_AE"/>
        </w:rPr>
        <w:t>89:6</w:t>
      </w:r>
      <w:r>
        <w:rPr>
          <w:rtl/>
          <w:cs/>
          <w:lang w:val="ar_AE" w:bidi="ar_AE"/>
        </w:rPr>
        <w:t xml:space="preserve">، </w:t>
      </w:r>
      <w:r>
        <w:rPr>
          <w:rtl/>
          <w:cs/>
          <w:lang w:val="ar_AE" w:bidi="ar_AE"/>
        </w:rPr>
        <w:t>8</w:t>
      </w:r>
      <w:r>
        <w:rPr>
          <w:rtl/>
          <w:cs/>
          <w:lang w:val="ar_AE" w:bidi="ar_AE"/>
        </w:rPr>
        <w:t xml:space="preserve">؛ </w:t>
      </w:r>
      <w:r>
        <w:rPr>
          <w:rtl/>
          <w:cs/>
          <w:lang w:val="ar_AE" w:bidi="ar_AE"/>
        </w:rPr>
        <w:t>113:5</w:t>
      </w:r>
      <w:r>
        <w:rPr>
          <w:rtl/>
          <w:cs/>
          <w:lang w:val="ar_AE" w:bidi="ar_AE"/>
        </w:rPr>
        <w:t xml:space="preserve">؛ انْظُرْ </w:t>
      </w:r>
      <w:r>
        <w:rPr>
          <w:rtl/>
          <w:cs/>
          <w:lang w:val="ar_AE" w:bidi="ar_AE"/>
        </w:rPr>
        <w:t>إِشَعْيَاء 40:18</w:t>
      </w:r>
      <w:r>
        <w:rPr>
          <w:rtl/>
          <w:cs/>
          <w:lang w:val="ar_AE" w:bidi="ar_AE"/>
        </w:rPr>
        <w:t xml:space="preserve">، </w:t>
      </w:r>
      <w:r>
        <w:rPr>
          <w:rtl/>
          <w:cs/>
          <w:lang w:val="ar_AE" w:bidi="ar_AE"/>
        </w:rPr>
        <w:t>25</w:t>
      </w:r>
      <w:r>
        <w:rPr>
          <w:rtl/>
          <w:cs/>
          <w:lang w:val="ar_AE" w:bidi="ar_AE"/>
        </w:rPr>
        <w:t>). هو المَلِكُ الرَّاعِي (</w:t>
      </w:r>
      <w:r>
        <w:rPr>
          <w:rtl/>
          <w:cs/>
          <w:lang w:val="ar_AE" w:bidi="ar_AE"/>
        </w:rPr>
        <w:t>المزمور 95:7</w:t>
      </w:r>
      <w:r>
        <w:rPr>
          <w:rtl/>
          <w:cs/>
          <w:lang w:val="ar_AE" w:bidi="ar_AE"/>
        </w:rPr>
        <w:t xml:space="preserve">) الذي يقودُ (انْظُرْ </w:t>
      </w:r>
      <w:r>
        <w:rPr>
          <w:rtl/>
          <w:cs/>
          <w:lang w:val="ar_AE" w:bidi="ar_AE"/>
        </w:rPr>
        <w:t>5:8</w:t>
      </w:r>
      <w:r>
        <w:rPr>
          <w:rtl/>
          <w:cs/>
          <w:lang w:val="ar_AE" w:bidi="ar_AE"/>
        </w:rPr>
        <w:t xml:space="preserve">؛ </w:t>
      </w:r>
      <w:r>
        <w:rPr>
          <w:rtl/>
          <w:cs/>
          <w:lang w:val="ar_AE" w:bidi="ar_AE"/>
        </w:rPr>
        <w:t>23:2</w:t>
      </w:r>
      <w:r>
        <w:rPr>
          <w:rtl/>
          <w:cs/>
          <w:lang w:val="ar_AE" w:bidi="ar_AE"/>
        </w:rPr>
        <w:t>) خرافَه، قطِيعَهُ (</w:t>
      </w:r>
      <w:r>
        <w:rPr>
          <w:rtl/>
          <w:cs/>
          <w:lang w:val="ar_AE" w:bidi="ar_AE"/>
        </w:rPr>
        <w:t>77:20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1:49–2</w:t>
      </w:r>
      <w:r>
        <w:rPr>
          <w:rtl/>
          <w:cs/>
          <w:lang w:val="ar_AE" w:bidi="ar_AE"/>
        </w:rPr>
      </w:r>
    </w:p>
    <w:p>
      <w:pPr>
        <w:bidi/>
      </w:pPr>
      <w:r>
        <w:rPr>
          <w:rtl/>
          <w:cs/>
          <w:lang w:val="ar_AE" w:bidi="ar_AE"/>
        </w:rPr>
      </w:r>
      <w:r>
        <w:rPr>
          <w:rtl/>
          <w:cs/>
          <w:lang w:val="ar_AE" w:bidi="ar_AE"/>
        </w:rPr>
        <w:t>كلُّ من يسْمَعُ بِوِسْعِهِ اقتناءُ الحِكْمَةِ (</w:t>
      </w:r>
      <w:r>
        <w:rPr>
          <w:rtl/>
          <w:cs/>
          <w:lang w:val="ar_AE" w:bidi="ar_AE"/>
        </w:rPr>
        <w:t>الأَمْثَال 1:5</w:t>
      </w:r>
      <w:r>
        <w:rPr>
          <w:rtl/>
          <w:cs/>
          <w:lang w:val="ar_AE" w:bidi="ar_AE"/>
        </w:rPr>
        <w:t xml:space="preserve">، </w:t>
      </w:r>
      <w:r>
        <w:rPr>
          <w:rtl/>
          <w:cs/>
          <w:lang w:val="ar_AE" w:bidi="ar_AE"/>
        </w:rPr>
        <w:t>8</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1:49–4</w:t>
      </w:r>
      <w:r>
        <w:rPr>
          <w:rtl/>
          <w:cs/>
          <w:lang w:val="ar_AE" w:bidi="ar_AE"/>
        </w:rPr>
      </w:r>
    </w:p>
    <w:p>
      <w:pPr>
        <w:bidi/>
      </w:pPr>
      <w:r>
        <w:rPr>
          <w:rtl/>
          <w:cs/>
          <w:lang w:val="ar_AE" w:bidi="ar_AE"/>
        </w:rPr>
      </w:r>
      <w:r>
        <w:rPr>
          <w:rtl/>
          <w:cs/>
          <w:lang w:val="ar_AE" w:bidi="ar_AE"/>
        </w:rPr>
        <w:t>يُدْعُو معلمُ الحِكْمَةِ الجميعَ إلى قَاعَةِ الحِكْمَةِ، واعدًا إياهم بتقدِيمِ تعلِيمِهِ بمَثَلٍ ولُغْزٍ.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1:49–20</w:t>
      </w:r>
      <w:r>
        <w:rPr>
          <w:rtl/>
          <w:cs/>
          <w:lang w:val="ar_AE" w:bidi="ar_AE"/>
        </w:rPr>
      </w:r>
    </w:p>
    <w:p>
      <w:pPr>
        <w:bidi/>
      </w:pPr>
      <w:r>
        <w:rPr>
          <w:rtl/>
          <w:cs/>
          <w:lang w:val="ar_AE" w:bidi="ar_AE"/>
        </w:rPr>
      </w:r>
      <w:r>
        <w:rPr>
          <w:rtl/>
          <w:cs/>
          <w:lang w:val="ar_AE" w:bidi="ar_AE"/>
        </w:rPr>
        <w:t>في مزمورِ الحِكْمَةِ هذا، يُحَذِّرُ المُعَلِّمُ الحَكِيم من الأعداء، الذين يُصَوِّرُهم وهم يعيشون حياةً تَتَّسِمُ بالثَّرَاءِ ولا يهتَمُّون إلا بأنفسِهم فقط (</w:t>
      </w:r>
      <w:r>
        <w:rPr>
          <w:rtl/>
          <w:cs/>
          <w:lang w:val="ar_AE" w:bidi="ar_AE"/>
        </w:rPr>
        <w:t>49:5–9</w:t>
      </w:r>
      <w:r>
        <w:rPr>
          <w:rtl/>
          <w:cs/>
          <w:lang w:val="ar_AE" w:bidi="ar_AE"/>
        </w:rPr>
        <w:t>). لا يمكِنُهم إبقاءُ أي شخصٍ على قيدِ الحياةِ، ولا حتى ما يرتبط بهم، حتى ذكرياتهم (</w:t>
      </w:r>
      <w:r>
        <w:rPr>
          <w:rtl/>
          <w:cs/>
          <w:lang w:val="ar_AE" w:bidi="ar_AE"/>
        </w:rPr>
        <w:t>49:10–12</w:t>
      </w:r>
      <w:r>
        <w:rPr>
          <w:rtl/>
          <w:cs/>
          <w:lang w:val="ar_AE" w:bidi="ar_AE"/>
        </w:rPr>
        <w:t>). كحيواناتٍ مُسَمَّنَةٍ يُساقون إلى الذَّبْحِ (</w:t>
      </w:r>
      <w:r>
        <w:rPr>
          <w:rtl/>
          <w:cs/>
          <w:lang w:val="ar_AE" w:bidi="ar_AE"/>
        </w:rPr>
        <w:t>49:14–20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4:49</w:t>
      </w:r>
      <w:r>
        <w:rPr>
          <w:rtl/>
          <w:cs/>
          <w:lang w:val="ar_AE" w:bidi="ar_AE"/>
        </w:rPr>
      </w:r>
    </w:p>
    <w:p>
      <w:pPr>
        <w:bidi/>
      </w:pPr>
      <w:r>
        <w:rPr>
          <w:rtl/>
          <w:cs/>
          <w:lang w:val="ar_AE" w:bidi="ar_AE"/>
        </w:rPr>
      </w:r>
      <w:r>
        <w:rPr>
          <w:rtl/>
          <w:cs/>
          <w:lang w:val="ar_AE" w:bidi="ar_AE"/>
        </w:rPr>
        <w:t xml:space="preserve">يَسْتَخْدِمُ المُعَلِّمُ أَقْوالَ الأَمْثَالِ والألغازِ لِتَعليمِ الحِكْمَةِ (انْظُرْ </w:t>
      </w:r>
      <w:r>
        <w:rPr>
          <w:rtl/>
          <w:cs/>
          <w:lang w:val="ar_AE" w:bidi="ar_AE"/>
        </w:rPr>
        <w:t>الأَمْثَال 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5:49–8</w:t>
      </w:r>
      <w:r>
        <w:rPr>
          <w:rtl/>
          <w:cs/>
          <w:lang w:val="ar_AE" w:bidi="ar_AE"/>
        </w:rPr>
      </w:r>
    </w:p>
    <w:p>
      <w:pPr>
        <w:bidi/>
      </w:pPr>
      <w:r>
        <w:rPr>
          <w:rtl/>
          <w:cs/>
          <w:lang w:val="ar_AE" w:bidi="ar_AE"/>
        </w:rPr>
      </w:r>
      <w:r>
        <w:rPr>
          <w:rtl/>
          <w:cs/>
          <w:lang w:val="ar_AE" w:bidi="ar_AE"/>
        </w:rPr>
        <w:t>إن كان الأعداءُ ممن يعيشون من أجلِ المَكَاسِبِ المَادِّيَّةِ لا يمكنُهُم الحفاظُ على وجودِهم فكيف يمكنُهم أن يَهَبُوا الحياةَ لِغَيْرِهِم؟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11:49–12</w:t>
      </w:r>
      <w:r>
        <w:rPr>
          <w:rtl/>
          <w:cs/>
          <w:lang w:val="ar_AE" w:bidi="ar_AE"/>
        </w:rPr>
      </w:r>
    </w:p>
    <w:p>
      <w:pPr>
        <w:bidi/>
      </w:pPr>
      <w:r>
        <w:rPr>
          <w:rtl/>
          <w:cs/>
          <w:lang w:val="ar_AE" w:bidi="ar_AE"/>
        </w:rPr>
      </w:r>
      <w:r>
        <w:rPr>
          <w:rtl/>
          <w:cs/>
          <w:lang w:val="ar_AE" w:bidi="ar_AE"/>
        </w:rPr>
        <w:t>يَسْتَحْضِرُ المُعَلِّمُ الحِكْمَةَ بأسلوبٍ سَاخِرٍ، فالجميعُ يموتون، حتى من يملكون ثراوتٍ بأسمائهم سوف يَذْهَبُون بعدهم في طَيِّ النِّسيانِ.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13:49–15</w:t>
      </w:r>
      <w:r>
        <w:rPr>
          <w:rtl/>
          <w:cs/>
          <w:lang w:val="ar_AE" w:bidi="ar_AE"/>
        </w:rPr>
      </w:r>
    </w:p>
    <w:p>
      <w:pPr>
        <w:bidi/>
      </w:pPr>
      <w:r>
        <w:rPr>
          <w:rtl/>
          <w:cs/>
          <w:lang w:val="ar_AE" w:bidi="ar_AE"/>
        </w:rPr>
      </w:r>
      <w:r>
        <w:rPr>
          <w:rtl/>
          <w:cs/>
          <w:lang w:val="ar_AE" w:bidi="ar_AE"/>
        </w:rPr>
        <w:t>معلمو الحِكْمَةِ الكاذبة ليس بوسعهم إنقاذِ أنفسهم من المَوتِ. الله وَحْدَه هو الذي يَمْتَلِكُ تلكَ القُوَّةَ.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16:49–20</w:t>
      </w:r>
      <w:r>
        <w:rPr>
          <w:rtl/>
          <w:cs/>
          <w:lang w:val="ar_AE" w:bidi="ar_AE"/>
        </w:rPr>
      </w:r>
    </w:p>
    <w:p>
      <w:pPr>
        <w:bidi/>
      </w:pPr>
      <w:r>
        <w:rPr>
          <w:rtl/>
          <w:cs/>
          <w:lang w:val="ar_AE" w:bidi="ar_AE"/>
        </w:rPr>
      </w:r>
      <w:r>
        <w:rPr>
          <w:rtl/>
          <w:cs/>
          <w:lang w:val="ar_AE" w:bidi="ar_AE"/>
        </w:rPr>
        <w:t>قد يَنْعَمُ الأَشْرارُ بحياةٍ غَنِيَّةٍ، فاخِرَةٍ، ومع ذلك يَنْسُون أنه ليس بِوِسْعِهم تَجَنُّبِ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1:50–3</w:t>
      </w:r>
      <w:r>
        <w:rPr>
          <w:rtl/>
          <w:cs/>
          <w:lang w:val="ar_AE" w:bidi="ar_AE"/>
        </w:rPr>
      </w:r>
    </w:p>
    <w:p>
      <w:pPr>
        <w:bidi/>
      </w:pPr>
      <w:r>
        <w:rPr>
          <w:rtl/>
          <w:cs/>
          <w:lang w:val="ar_AE" w:bidi="ar_AE"/>
        </w:rPr>
      </w:r>
      <w:r>
        <w:rPr>
          <w:rtl/>
          <w:cs/>
          <w:lang w:val="ar_AE" w:bidi="ar_AE"/>
        </w:rPr>
        <w:t>لا بُدَّ أن يَنْتبه الكَونُ بأسْرِهِ في حالة عندما يشرع الله في إظهار وتحقيق العدل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1:50–23</w:t>
      </w:r>
      <w:r>
        <w:rPr>
          <w:rtl/>
          <w:cs/>
          <w:lang w:val="ar_AE" w:bidi="ar_AE"/>
        </w:rPr>
      </w:r>
    </w:p>
    <w:p>
      <w:pPr>
        <w:bidi/>
      </w:pPr>
      <w:r>
        <w:rPr>
          <w:rtl/>
          <w:cs/>
          <w:lang w:val="ar_AE" w:bidi="ar_AE"/>
        </w:rPr>
      </w:r>
      <w:r>
        <w:rPr>
          <w:rtl/>
          <w:cs/>
          <w:lang w:val="ar_AE" w:bidi="ar_AE"/>
        </w:rPr>
        <w:t>يَظْهَرُ الله كقَاضٍ لِيُذكِّرَ الأتقياءَ والفجَّار بدورهم بأن الأداء الخارجي لِطُقُوس الذبائح وتأكيد الالتزام بالعهد لا قيمةَ لهما دون حياة الشُّكْرِ، والتَّوبَةِ، والعَدْلِ.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4:50–6</w:t>
      </w:r>
      <w:r>
        <w:rPr>
          <w:rtl/>
          <w:cs/>
          <w:lang w:val="ar_AE" w:bidi="ar_AE"/>
        </w:rPr>
      </w:r>
    </w:p>
    <w:p>
      <w:pPr>
        <w:bidi/>
      </w:pPr>
      <w:r>
        <w:rPr>
          <w:rtl/>
          <w:cs/>
          <w:lang w:val="ar_AE" w:bidi="ar_AE"/>
        </w:rPr>
      </w:r>
      <w:r>
        <w:rPr>
          <w:rtl/>
          <w:cs/>
          <w:lang w:val="ar_AE" w:bidi="ar_AE"/>
        </w:rPr>
        <w:t>الرَّبُّ آتٍ بالبِرِّ. يُشَجِّعُ هذا الرَّجاءُ شَعْبَ الرَّبِّ الأمين</w:t>
      </w:r>
      <w:r>
        <w:rPr>
          <w:i/>
          <w:rtl/>
          <w:cs/>
          <w:lang w:val="ar_AE" w:bidi="ar_AE"/>
        </w:rPr>
        <w:t>،</w:t>
      </w:r>
      <w:r>
        <w:rPr>
          <w:rtl/>
          <w:cs/>
          <w:lang w:val="ar_AE" w:bidi="ar_AE"/>
        </w:rPr>
        <w:t xml:space="preserve"> أما الخائنون فلن يختبروا البركة عندما تَشْهَدُ ضدَّهم السَّماواتُ من فوق والأَرْضُ من تحت (قارن </w:t>
      </w:r>
      <w:r>
        <w:rPr>
          <w:rtl/>
          <w:cs/>
          <w:lang w:val="ar_AE" w:bidi="ar_AE"/>
        </w:rPr>
        <w:t>التَّثْنِيَة 30:19</w:t>
      </w:r>
      <w:r>
        <w:rPr>
          <w:rtl/>
          <w:cs/>
          <w:lang w:val="ar_AE" w:bidi="ar_AE"/>
        </w:rPr>
        <w:t xml:space="preserve">؛ </w:t>
      </w:r>
      <w:r>
        <w:rPr>
          <w:rtl/>
          <w:cs/>
          <w:lang w:val="ar_AE" w:bidi="ar_AE"/>
        </w:rPr>
        <w:t>31:28</w:t>
      </w:r>
      <w:r>
        <w:rPr>
          <w:rtl/>
          <w:cs/>
          <w:lang w:val="ar_AE" w:bidi="ar_AE"/>
        </w:rPr>
        <w:t xml:space="preserve">؛ </w:t>
      </w:r>
      <w:r>
        <w:rPr>
          <w:rtl/>
          <w:cs/>
          <w:lang w:val="ar_AE" w:bidi="ar_AE"/>
        </w:rPr>
        <w:t>32:1</w:t>
      </w:r>
      <w:r>
        <w:rPr>
          <w:rtl/>
          <w:cs/>
          <w:lang w:val="ar_AE" w:bidi="ar_AE"/>
        </w:rPr>
        <w:t xml:space="preserve">؛ </w:t>
      </w:r>
      <w:r>
        <w:rPr>
          <w:rtl/>
          <w:cs/>
          <w:lang w:val="ar_AE" w:bidi="ar_AE"/>
        </w:rPr>
        <w:t>إِشَعْيَاء 1:2</w:t>
      </w:r>
      <w:r>
        <w:rPr>
          <w:rtl/>
          <w:cs/>
          <w:lang w:val="ar_AE" w:bidi="ar_AE"/>
        </w:rPr>
        <w:t>). الرَّبُّ يأتي لِيَسْتَرِدَّ النِّظَامَ إلى العَالَمِ (</w:t>
      </w:r>
      <w:r>
        <w:rPr>
          <w:rtl/>
          <w:cs/>
          <w:lang w:val="ar_AE" w:bidi="ar_AE"/>
        </w:rPr>
        <w:t>المزامير 5:8</w:t>
      </w:r>
      <w:r>
        <w:rPr>
          <w:rtl/>
          <w:cs/>
          <w:lang w:val="ar_AE" w:bidi="ar_AE"/>
        </w:rPr>
        <w:t xml:space="preserve">؛ </w:t>
      </w:r>
      <w:r>
        <w:rPr>
          <w:rtl/>
          <w:cs/>
          <w:lang w:val="ar_AE" w:bidi="ar_AE"/>
        </w:rPr>
        <w:t>22:31</w:t>
      </w:r>
      <w:r>
        <w:rPr>
          <w:rtl/>
          <w:cs/>
          <w:lang w:val="ar_AE" w:bidi="ar_AE"/>
        </w:rPr>
        <w:t xml:space="preserve">؛ </w:t>
      </w:r>
      <w:r>
        <w:rPr>
          <w:rtl/>
          <w:cs/>
          <w:lang w:val="ar_AE" w:bidi="ar_AE"/>
        </w:rPr>
        <w:t>33:5</w:t>
      </w:r>
      <w:r>
        <w:rPr>
          <w:rtl/>
          <w:cs/>
          <w:lang w:val="ar_AE" w:bidi="ar_AE"/>
        </w:rPr>
        <w:t xml:space="preserve">؛ </w:t>
      </w:r>
      <w:r>
        <w:rPr>
          <w:rtl/>
          <w:cs/>
          <w:lang w:val="ar_AE" w:bidi="ar_AE"/>
        </w:rPr>
        <w:t>40:9</w:t>
      </w:r>
      <w:r>
        <w:rPr>
          <w:rtl/>
          <w:cs/>
          <w:lang w:val="ar_AE" w:bidi="ar_AE"/>
        </w:rPr>
        <w:t xml:space="preserve">؛ </w:t>
      </w:r>
      <w:r>
        <w:rPr>
          <w:rtl/>
          <w:cs/>
          <w:lang w:val="ar_AE" w:bidi="ar_AE"/>
        </w:rPr>
        <w:t>50:6</w:t>
      </w:r>
      <w:r>
        <w:rPr>
          <w:rtl/>
          <w:cs/>
          <w:lang w:val="ar_AE" w:bidi="ar_AE"/>
        </w:rPr>
        <w:t xml:space="preserve">؛ </w:t>
      </w:r>
      <w:r>
        <w:rPr>
          <w:rtl/>
          <w:cs/>
          <w:lang w:val="ar_AE" w:bidi="ar_AE"/>
        </w:rPr>
        <w:t>71:16</w:t>
      </w:r>
      <w:r>
        <w:rPr>
          <w:rtl/>
          <w:cs/>
          <w:lang w:val="ar_AE" w:bidi="ar_AE"/>
        </w:rPr>
        <w:t xml:space="preserve">؛ </w:t>
      </w:r>
      <w:r>
        <w:rPr>
          <w:rtl/>
          <w:cs/>
          <w:lang w:val="ar_AE" w:bidi="ar_AE"/>
        </w:rPr>
        <w:t>97:6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7:50–13</w:t>
      </w:r>
      <w:r>
        <w:rPr>
          <w:rtl/>
          <w:cs/>
          <w:lang w:val="ar_AE" w:bidi="ar_AE"/>
        </w:rPr>
      </w:r>
    </w:p>
    <w:p>
      <w:pPr>
        <w:bidi/>
      </w:pPr>
      <w:r>
        <w:rPr>
          <w:rtl/>
          <w:cs/>
          <w:lang w:val="ar_AE" w:bidi="ar_AE"/>
        </w:rPr>
      </w:r>
      <w:r>
        <w:rPr>
          <w:rtl/>
          <w:cs/>
          <w:lang w:val="ar_AE" w:bidi="ar_AE"/>
        </w:rPr>
        <w:t>يُقَدِّمُ المُرَنِّمُ رِسَالَةً ضِدَّ من يَعْتَبِرُون الطُّقُوسَ الخاصة بالذبائح أكثر أهميَّةً من امتلاكهم لدافعٍ قلبيٍّ مستقيمٍ.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9:50</w:t>
      </w:r>
      <w:r>
        <w:rPr>
          <w:rtl/>
          <w:cs/>
          <w:lang w:val="ar_AE" w:bidi="ar_AE"/>
        </w:rPr>
      </w:r>
    </w:p>
    <w:p>
      <w:pPr>
        <w:bidi/>
      </w:pPr>
      <w:r>
        <w:rPr>
          <w:rtl/>
          <w:cs/>
          <w:lang w:val="ar_AE" w:bidi="ar_AE"/>
        </w:rPr>
      </w:r>
      <w:r>
        <w:rPr>
          <w:rtl/>
          <w:cs/>
          <w:lang w:val="ar_AE" w:bidi="ar_AE"/>
        </w:rPr>
        <w:t>بخلاف الآلِهَةِ الوثنيَّةِ، لا يحتاجُ الله إلى الطَّعَامِ؛ بل يريد من شعْبِهِ أن يَخْدُمَهُ بِقَلْبٍ مستقيمٍ (</w:t>
      </w:r>
      <w:r>
        <w:rPr>
          <w:rtl/>
          <w:cs/>
          <w:lang w:val="ar_AE" w:bidi="ar_AE"/>
        </w:rPr>
        <w:t>50:14–15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10:50</w:t>
      </w:r>
      <w:r>
        <w:rPr>
          <w:rtl/>
          <w:cs/>
          <w:lang w:val="ar_AE" w:bidi="ar_AE"/>
        </w:rPr>
      </w:r>
    </w:p>
    <w:p>
      <w:pPr>
        <w:bidi/>
      </w:pPr>
      <w:r>
        <w:rPr>
          <w:rtl/>
          <w:cs/>
          <w:lang w:val="ar_AE" w:bidi="ar_AE"/>
        </w:rPr>
      </w:r>
      <w:r>
        <w:rPr>
          <w:rtl/>
          <w:cs/>
          <w:lang w:val="ar_AE" w:bidi="ar_AE"/>
        </w:rPr>
        <w:t xml:space="preserve"> </w:t>
      </w:r>
      <w:r>
        <w:rPr>
          <w:b/>
          <w:rtl/>
          <w:cs/>
          <w:lang w:val="ar_AE" w:bidi="ar_AE"/>
        </w:rPr>
        <w:t>لِي حَيَوَانَ الْوَعْرِ وَالْبَهَائِمَ عَلَى الْجِبَالِ الأُلُوفِ:</w:t>
      </w:r>
      <w:r>
        <w:rPr>
          <w:rtl/>
          <w:cs/>
          <w:lang w:val="ar_AE" w:bidi="ar_AE"/>
        </w:rPr>
        <w:t xml:space="preserve"> ليسَتْ لله أيَّة احتياجات، فهو يَمْتَلِكُ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14:50</w:t>
      </w:r>
      <w:r>
        <w:rPr>
          <w:rtl/>
          <w:cs/>
          <w:lang w:val="ar_AE" w:bidi="ar_AE"/>
        </w:rPr>
      </w:r>
    </w:p>
    <w:p>
      <w:pPr>
        <w:bidi/>
      </w:pPr>
      <w:r>
        <w:rPr>
          <w:rtl/>
          <w:cs/>
          <w:lang w:val="ar_AE" w:bidi="ar_AE"/>
        </w:rPr>
      </w:r>
      <w:r>
        <w:rPr>
          <w:rtl/>
          <w:cs/>
          <w:lang w:val="ar_AE" w:bidi="ar_AE"/>
        </w:rPr>
        <w:t xml:space="preserve">يَعْنِي الحَمْدُ النَّظَرُ بما يتجاوزُ المَصْلَحَةَ الذاتِيَّةَ للتعبير عن الامْتِنَانِ من أجلِ البركاتِ الإلهيةِ (انْظُرْ </w:t>
      </w:r>
      <w:r>
        <w:rPr>
          <w:rtl/>
          <w:cs/>
          <w:lang w:val="ar_AE" w:bidi="ar_AE"/>
        </w:rPr>
        <w:t>51:15–17</w:t>
      </w:r>
      <w:r>
        <w:rPr>
          <w:rtl/>
          <w:cs/>
          <w:lang w:val="ar_AE" w:bidi="ar_AE"/>
        </w:rPr>
        <w:t xml:space="preserve">؛ </w:t>
      </w:r>
      <w:r>
        <w:rPr>
          <w:rtl/>
          <w:cs/>
          <w:lang w:val="ar_AE" w:bidi="ar_AE"/>
        </w:rPr>
        <w:t>54:6</w:t>
      </w:r>
      <w:r>
        <w:rPr>
          <w:rtl/>
          <w:cs/>
          <w:lang w:val="ar_AE" w:bidi="ar_AE"/>
        </w:rPr>
        <w:t>). • الذبيحةُ الحقيقيةُ تَسْتَلْزِمُ تقديمَ المَرْءِ لذاتِهِ من أجل مَجْدِ الله (</w:t>
      </w:r>
      <w:r>
        <w:rPr>
          <w:rtl/>
          <w:cs/>
          <w:lang w:val="ar_AE" w:bidi="ar_AE"/>
        </w:rPr>
        <w:t>50:23</w:t>
      </w:r>
      <w:r>
        <w:rPr>
          <w:rtl/>
          <w:cs/>
          <w:lang w:val="ar_AE" w:bidi="ar_AE"/>
        </w:rPr>
        <w:t xml:space="preserve">؛ </w:t>
      </w:r>
      <w:r>
        <w:rPr>
          <w:rtl/>
          <w:cs/>
          <w:lang w:val="ar_AE" w:bidi="ar_AE"/>
        </w:rPr>
        <w:t>رُومِيَة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15:50</w:t>
      </w:r>
      <w:r>
        <w:rPr>
          <w:rtl/>
          <w:cs/>
          <w:lang w:val="ar_AE" w:bidi="ar_AE"/>
        </w:rPr>
      </w:r>
    </w:p>
    <w:p>
      <w:pPr>
        <w:bidi/>
      </w:pPr>
      <w:r>
        <w:rPr>
          <w:rtl/>
          <w:cs/>
          <w:lang w:val="ar_AE" w:bidi="ar_AE"/>
        </w:rPr>
      </w:r>
      <w:r>
        <w:rPr>
          <w:rtl/>
          <w:cs/>
          <w:lang w:val="ar_AE" w:bidi="ar_AE"/>
        </w:rPr>
        <w:t>تَتَمَثَّلُ استجابَةُ الله لِصُراخِ شَعْبِهِ في إنقاذِهِم.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16:50–21</w:t>
      </w:r>
      <w:r>
        <w:rPr>
          <w:rtl/>
          <w:cs/>
          <w:lang w:val="ar_AE" w:bidi="ar_AE"/>
        </w:rPr>
      </w:r>
    </w:p>
    <w:p>
      <w:pPr>
        <w:bidi/>
      </w:pPr>
      <w:r>
        <w:rPr>
          <w:rtl/>
          <w:cs/>
          <w:lang w:val="ar_AE" w:bidi="ar_AE"/>
        </w:rPr>
      </w:r>
      <w:r>
        <w:rPr>
          <w:rtl/>
          <w:cs/>
          <w:lang w:val="ar_AE" w:bidi="ar_AE"/>
        </w:rPr>
        <w:t>يمثِّلُ هذالمَقْطَعُ رِسَالَةٌ مُوجَّهَةٌ للأشرارِ الذين يتظاهرون بِطَاعَةِ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17:50</w:t>
      </w:r>
      <w:r>
        <w:rPr>
          <w:rtl/>
          <w:cs/>
          <w:lang w:val="ar_AE" w:bidi="ar_AE"/>
        </w:rPr>
      </w:r>
    </w:p>
    <w:p>
      <w:pPr>
        <w:bidi/>
      </w:pPr>
      <w:r>
        <w:rPr>
          <w:rtl/>
          <w:cs/>
          <w:lang w:val="ar_AE" w:bidi="ar_AE"/>
        </w:rPr>
      </w:r>
      <w:r>
        <w:rPr>
          <w:rtl/>
          <w:cs/>
          <w:lang w:val="ar_AE" w:bidi="ar_AE"/>
        </w:rPr>
        <w:t xml:space="preserve"> </w:t>
      </w:r>
      <w:r>
        <w:rPr>
          <w:b/>
          <w:rtl/>
          <w:cs/>
          <w:lang w:val="ar_AE" w:bidi="ar_AE"/>
        </w:rPr>
        <w:t>التَّأْدِيب .... كَلاَمِي:</w:t>
      </w:r>
      <w:r>
        <w:rPr>
          <w:rtl/>
          <w:cs/>
          <w:lang w:val="ar_AE" w:bidi="ar_AE"/>
        </w:rPr>
        <w:t xml:space="preserve"> قد يَلْتَزِمُ الأشرارُ بأداءِ الطُّقُوس، لكنهم يحتقرون أمورًا أكثرَ أهميَّةٍ كالعَدْل، والرَّحْمَةِ، وَالأمَانَةِ (انْظُرْ </w:t>
      </w:r>
      <w:r>
        <w:rPr>
          <w:rtl/>
          <w:cs/>
          <w:lang w:val="ar_AE" w:bidi="ar_AE"/>
        </w:rPr>
        <w:t>مَتَّى 23:23–24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21:50</w:t>
      </w:r>
      <w:r>
        <w:rPr>
          <w:rtl/>
          <w:cs/>
          <w:lang w:val="ar_AE" w:bidi="ar_AE"/>
        </w:rPr>
      </w:r>
    </w:p>
    <w:p>
      <w:pPr>
        <w:bidi/>
      </w:pPr>
      <w:r>
        <w:rPr>
          <w:rtl/>
          <w:cs/>
          <w:lang w:val="ar_AE" w:bidi="ar_AE"/>
        </w:rPr>
      </w:r>
      <w:r>
        <w:rPr>
          <w:rtl/>
          <w:cs/>
          <w:lang w:val="ar_AE" w:bidi="ar_AE"/>
        </w:rPr>
        <w:t>لأن الله طويل الأَنَاةِ، فإنه يلتزمُ الصَّمْتَ.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22:50</w:t>
      </w:r>
      <w:r>
        <w:rPr>
          <w:rtl/>
          <w:cs/>
          <w:lang w:val="ar_AE" w:bidi="ar_AE"/>
        </w:rPr>
      </w:r>
    </w:p>
    <w:p>
      <w:pPr>
        <w:bidi/>
      </w:pPr>
      <w:r>
        <w:rPr>
          <w:rtl/>
          <w:cs/>
          <w:lang w:val="ar_AE" w:bidi="ar_AE"/>
        </w:rPr>
      </w:r>
      <w:r>
        <w:rPr>
          <w:rtl/>
          <w:cs/>
          <w:lang w:val="ar_AE" w:bidi="ar_AE"/>
        </w:rPr>
        <w:t>سوف يُمَزِّقُ الله الأشرارَ كما يمزِّقُ الأَسَدُ فريستَهُ (</w:t>
      </w:r>
      <w:r>
        <w:rPr>
          <w:rtl/>
          <w:cs/>
          <w:lang w:val="ar_AE" w:bidi="ar_AE"/>
        </w:rPr>
        <w:t>إِشَعْيَاء 5:29</w:t>
      </w:r>
      <w:r>
        <w:rPr>
          <w:rtl/>
          <w:cs/>
          <w:lang w:val="ar_AE" w:bidi="ar_AE"/>
        </w:rPr>
        <w:t xml:space="preserve">؛ </w:t>
      </w:r>
      <w:r>
        <w:rPr>
          <w:rtl/>
          <w:cs/>
          <w:lang w:val="ar_AE" w:bidi="ar_AE"/>
        </w:rPr>
        <w:t>31:4</w:t>
      </w:r>
      <w:r>
        <w:rPr>
          <w:rtl/>
          <w:cs/>
          <w:lang w:val="ar_AE" w:bidi="ar_AE"/>
        </w:rPr>
        <w:t xml:space="preserve">؛ </w:t>
      </w:r>
      <w:r>
        <w:rPr>
          <w:rtl/>
          <w:cs/>
          <w:lang w:val="ar_AE" w:bidi="ar_AE"/>
        </w:rPr>
        <w:t>حِزْقِيَال 19:3</w:t>
      </w:r>
      <w:r>
        <w:rPr>
          <w:rtl/>
          <w:cs/>
          <w:lang w:val="ar_AE" w:bidi="ar_AE"/>
        </w:rPr>
        <w:t xml:space="preserve">؛ قارن </w:t>
      </w:r>
      <w:r>
        <w:rPr>
          <w:rtl/>
          <w:cs/>
          <w:lang w:val="ar_AE" w:bidi="ar_AE"/>
        </w:rPr>
        <w:t>المزامير 7:2</w:t>
      </w:r>
      <w:r>
        <w:rPr>
          <w:rtl/>
          <w:cs/>
          <w:lang w:val="ar_AE" w:bidi="ar_AE"/>
        </w:rPr>
        <w:t xml:space="preserve">؛ </w:t>
      </w:r>
      <w:r>
        <w:rPr>
          <w:rtl/>
          <w:cs/>
          <w:lang w:val="ar_AE" w:bidi="ar_AE"/>
        </w:rPr>
        <w:t>22:13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22:50–23</w:t>
      </w:r>
      <w:r>
        <w:rPr>
          <w:rtl/>
          <w:cs/>
          <w:lang w:val="ar_AE" w:bidi="ar_AE"/>
        </w:rPr>
      </w:r>
    </w:p>
    <w:p>
      <w:pPr>
        <w:bidi/>
      </w:pPr>
      <w:r>
        <w:rPr>
          <w:rtl/>
          <w:cs/>
          <w:lang w:val="ar_AE" w:bidi="ar_AE"/>
        </w:rPr>
      </w:r>
      <w:r>
        <w:rPr>
          <w:rtl/>
          <w:cs/>
          <w:lang w:val="ar_AE" w:bidi="ar_AE"/>
        </w:rPr>
        <w:t>سوف يخْتَبِرُ الأشرارُ عدْلَ الله، بينما يُعايِنُ الأتقياءُ خَلَاصَ الله الأبديَّ.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w:t>
      </w:r>
      <w:r>
        <w:rPr>
          <w:rtl/>
          <w:cs/>
          <w:lang w:val="ar_AE" w:bidi="ar_AE"/>
        </w:rPr>
      </w:r>
    </w:p>
    <w:p>
      <w:pPr>
        <w:bidi/>
      </w:pPr>
      <w:r>
        <w:rPr>
          <w:rtl/>
          <w:cs/>
          <w:lang w:val="ar_AE" w:bidi="ar_AE"/>
        </w:rPr>
      </w:r>
      <w:r>
        <w:rPr>
          <w:rtl/>
          <w:cs/>
          <w:lang w:val="ar_AE" w:bidi="ar_AE"/>
        </w:rPr>
        <w:t xml:space="preserve">الصَّلاةُ من أجلِ رَحْمَةِ الله وإحسانِهِ جُزْءٌ من أَدَبِ الرِّثَاءِ. والتَّوَسُّلُ من أجلها قد ينبعُ أحيانًا من إدراك المُرَنِّم لضعْفِهِ وخطيَّتِهِ، كما هو الحال هنا (انْظُرْ أيضًا </w:t>
      </w:r>
      <w:r>
        <w:rPr>
          <w:rtl/>
          <w:cs/>
          <w:lang w:val="ar_AE" w:bidi="ar_AE"/>
        </w:rPr>
        <w:t>6:2</w:t>
      </w:r>
      <w:r>
        <w:rPr>
          <w:rtl/>
          <w:cs/>
          <w:lang w:val="ar_AE" w:bidi="ar_AE"/>
        </w:rPr>
        <w:t xml:space="preserve">؛ </w:t>
      </w:r>
      <w:r>
        <w:rPr>
          <w:rtl/>
          <w:cs/>
          <w:lang w:val="ar_AE" w:bidi="ar_AE"/>
        </w:rPr>
        <w:t>9:13</w:t>
      </w:r>
      <w:r>
        <w:rPr>
          <w:rtl/>
          <w:cs/>
          <w:lang w:val="ar_AE" w:bidi="ar_AE"/>
        </w:rPr>
        <w:t xml:space="preserve">؛ </w:t>
      </w:r>
      <w:r>
        <w:rPr>
          <w:rtl/>
          <w:cs/>
          <w:lang w:val="ar_AE" w:bidi="ar_AE"/>
        </w:rPr>
        <w:t>25:16</w:t>
      </w:r>
      <w:r>
        <w:rPr>
          <w:rtl/>
          <w:cs/>
          <w:lang w:val="ar_AE" w:bidi="ar_AE"/>
        </w:rPr>
        <w:t xml:space="preserve">؛ </w:t>
      </w:r>
      <w:r>
        <w:rPr>
          <w:rtl/>
          <w:cs/>
          <w:lang w:val="ar_AE" w:bidi="ar_AE"/>
        </w:rPr>
        <w:t>31:9</w:t>
      </w:r>
      <w:r>
        <w:rPr>
          <w:rtl/>
          <w:cs/>
          <w:lang w:val="ar_AE" w:bidi="ar_AE"/>
        </w:rPr>
        <w:t xml:space="preserve">؛ </w:t>
      </w:r>
      <w:r>
        <w:rPr>
          <w:rtl/>
          <w:cs/>
          <w:lang w:val="ar_AE" w:bidi="ar_AE"/>
        </w:rPr>
        <w:t>41:4</w:t>
      </w:r>
      <w:r>
        <w:rPr>
          <w:rtl/>
          <w:cs/>
          <w:lang w:val="ar_AE" w:bidi="ar_AE"/>
        </w:rPr>
        <w:t xml:space="preserve">، </w:t>
      </w:r>
      <w:r>
        <w:rPr>
          <w:rtl/>
          <w:cs/>
          <w:lang w:val="ar_AE" w:bidi="ar_AE"/>
        </w:rPr>
        <w:t>10</w:t>
      </w:r>
      <w:r>
        <w:rPr>
          <w:rtl/>
          <w:cs/>
          <w:lang w:val="ar_AE" w:bidi="ar_AE"/>
        </w:rPr>
        <w:t xml:space="preserve">)، أو يَنْشَأُ، في أوقاتٍ أخرى، من التزامِ المُرَنِّمِ نحو الرَّبِّ (انْظُرْ </w:t>
      </w:r>
      <w:r>
        <w:rPr>
          <w:rtl/>
          <w:cs/>
          <w:lang w:val="ar_AE" w:bidi="ar_AE"/>
        </w:rPr>
        <w:t>26:11</w:t>
      </w:r>
      <w:r>
        <w:rPr>
          <w:rtl/>
          <w:cs/>
          <w:lang w:val="ar_AE" w:bidi="ar_AE"/>
        </w:rPr>
        <w:t xml:space="preserve">؛ </w:t>
      </w:r>
      <w:r>
        <w:rPr>
          <w:rtl/>
          <w:cs/>
          <w:lang w:val="ar_AE" w:bidi="ar_AE"/>
        </w:rPr>
        <w:t>27:7</w:t>
      </w:r>
      <w:r>
        <w:rPr>
          <w:rtl/>
          <w:cs/>
          <w:lang w:val="ar_AE" w:bidi="ar_AE"/>
        </w:rPr>
        <w:t xml:space="preserve">؛ </w:t>
      </w:r>
      <w:r>
        <w:rPr>
          <w:rtl/>
          <w:cs/>
          <w:lang w:val="ar_AE" w:bidi="ar_AE"/>
        </w:rPr>
        <w:t>119:29</w:t>
      </w:r>
      <w:r>
        <w:rPr>
          <w:rtl/>
          <w:cs/>
          <w:lang w:val="ar_AE" w:bidi="ar_AE"/>
        </w:rPr>
        <w:t xml:space="preserve">، </w:t>
      </w:r>
      <w:r>
        <w:rPr>
          <w:rtl/>
          <w:cs/>
          <w:lang w:val="ar_AE" w:bidi="ar_AE"/>
        </w:rPr>
        <w:t>58</w:t>
      </w:r>
      <w:r>
        <w:rPr>
          <w:rtl/>
          <w:cs/>
          <w:lang w:val="ar_AE" w:bidi="ar_AE"/>
        </w:rPr>
        <w:t xml:space="preserve">، </w:t>
      </w:r>
      <w:r>
        <w:rPr>
          <w:rtl/>
          <w:cs/>
          <w:lang w:val="ar_AE" w:bidi="ar_AE"/>
        </w:rPr>
        <w:t>132</w:t>
      </w:r>
      <w:r>
        <w:rPr>
          <w:rtl/>
          <w:cs/>
          <w:lang w:val="ar_AE" w:bidi="ar_AE"/>
        </w:rPr>
        <w:t>). في كلٍّ حالةٍ، تَجْلِبُ رَحْمَةُ الله تَجْدِيدًا دَاخِلِيًّا.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1:51–2</w:t>
      </w:r>
      <w:r>
        <w:rPr>
          <w:rtl/>
          <w:cs/>
          <w:lang w:val="ar_AE" w:bidi="ar_AE"/>
        </w:rPr>
      </w:r>
    </w:p>
    <w:p>
      <w:pPr>
        <w:bidi/>
      </w:pPr>
      <w:r>
        <w:rPr>
          <w:rtl/>
          <w:cs/>
          <w:lang w:val="ar_AE" w:bidi="ar_AE"/>
        </w:rPr>
      </w:r>
      <w:r>
        <w:rPr>
          <w:rtl/>
          <w:cs/>
          <w:lang w:val="ar_AE" w:bidi="ar_AE"/>
        </w:rPr>
        <w:t>المُذْنِبُ التَّائِبُ لا يَمْلِكُ شيئًا يُقَدِّمُهُ لله. يحتاجُ إلى إحسانٍ الله، إلى رَحْمَتِهِ، غُفْرانِهِ، وبَرَكَتِهِ قَبْلَ أن يَتَمَكَّنَ من اختبارِ التَّجْدِيدِ والاستردادِ.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1:51–19</w:t>
      </w:r>
      <w:r>
        <w:rPr>
          <w:rtl/>
          <w:cs/>
          <w:lang w:val="ar_AE" w:bidi="ar_AE"/>
        </w:rPr>
      </w:r>
    </w:p>
    <w:p>
      <w:pPr>
        <w:bidi/>
      </w:pPr>
      <w:r>
        <w:rPr>
          <w:rtl/>
          <w:cs/>
          <w:lang w:val="ar_AE" w:bidi="ar_AE"/>
        </w:rPr>
      </w:r>
      <w:r>
        <w:rPr>
          <w:rtl/>
          <w:cs/>
          <w:lang w:val="ar_AE" w:bidi="ar_AE"/>
        </w:rPr>
        <w:t>تَلْتَمِسُ هذه الصَّلاةُ المُؤَثِّرَةُ من أجْلِ الاستردادِ إحسانَ الله، ورحمَتَهُ، وغفرانَهُ، وتَطْهِيرَهُ. بِرُوحٍ مُنْكَسِرَة، يَعْتَرِفُ المُرَنِّم بخَطِيَّتِهِ كما يَتَحَمَّلَ مسؤوليته عنها (</w:t>
      </w:r>
      <w:r>
        <w:rPr>
          <w:rtl/>
          <w:cs/>
          <w:lang w:val="ar_AE" w:bidi="ar_AE"/>
        </w:rPr>
        <w:t>51:3–6</w:t>
      </w:r>
      <w:r>
        <w:rPr>
          <w:rtl/>
          <w:cs/>
          <w:lang w:val="ar_AE" w:bidi="ar_AE"/>
        </w:rPr>
        <w:t>)، ثم يتَوَسَّلُ إلى الله لِيَمْحُوَ ذنْبَهُ ويُجَدِّدَهُ من الدَّاخِل (</w:t>
      </w:r>
      <w:r>
        <w:rPr>
          <w:rtl/>
          <w:cs/>
          <w:lang w:val="ar_AE" w:bidi="ar_AE"/>
        </w:rPr>
        <w:t>51:7–12</w:t>
      </w:r>
      <w:r>
        <w:rPr>
          <w:rtl/>
          <w:cs/>
          <w:lang w:val="ar_AE" w:bidi="ar_AE"/>
        </w:rPr>
        <w:t>). يعيدُ المُرَنِّمُ التزامَه بأن يحيا حياةً تَتَّسِمُ بالحِكْمَةِ والفَرَحِ من أجلِ خِدْمَةِ الله والآخرين (</w:t>
      </w:r>
      <w:r>
        <w:rPr>
          <w:rtl/>
          <w:cs/>
          <w:lang w:val="ar_AE" w:bidi="ar_AE"/>
        </w:rPr>
        <w:t>51:13–17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 العنوان</w:t>
      </w:r>
      <w:r>
        <w:rPr>
          <w:rtl/>
          <w:cs/>
          <w:lang w:val="ar_AE" w:bidi="ar_AE"/>
        </w:rPr>
      </w:r>
    </w:p>
    <w:p>
      <w:pPr>
        <w:bidi/>
      </w:pPr>
      <w:r>
        <w:rPr>
          <w:rtl/>
          <w:cs/>
          <w:lang w:val="ar_AE" w:bidi="ar_AE"/>
        </w:rPr>
      </w:r>
      <w:r>
        <w:rPr>
          <w:rtl/>
          <w:cs/>
          <w:lang w:val="ar_AE" w:bidi="ar_AE"/>
        </w:rPr>
        <w:t xml:space="preserve">انْظُرْ </w:t>
      </w:r>
      <w:r>
        <w:rPr>
          <w:rtl/>
          <w:cs/>
          <w:lang w:val="ar_AE" w:bidi="ar_AE"/>
        </w:rPr>
        <w:t>2 صَمُوئيل 11:1–27</w:t>
      </w:r>
      <w:r>
        <w:rPr>
          <w:rtl/>
          <w:cs/>
          <w:lang w:val="ar_AE" w:bidi="ar_AE"/>
        </w:rPr>
        <w:t>. لا يحتوي نصُّ المزمور أيَّة إشارَةٍ مباشِرَة إلى هذا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1:51–13:65</w:t>
      </w:r>
      <w:r>
        <w:rPr>
          <w:rtl/>
          <w:cs/>
          <w:lang w:val="ar_AE" w:bidi="ar_AE"/>
        </w:rPr>
      </w:r>
    </w:p>
    <w:p>
      <w:pPr>
        <w:bidi/>
      </w:pPr>
      <w:r>
        <w:rPr>
          <w:rtl/>
          <w:cs/>
          <w:lang w:val="ar_AE" w:bidi="ar_AE"/>
        </w:rPr>
      </w:r>
      <w:r>
        <w:rPr>
          <w:rtl/>
          <w:cs/>
          <w:lang w:val="ar_AE" w:bidi="ar_AE"/>
        </w:rPr>
        <w:t xml:space="preserve">تتقاسمُ هذه المزامير للمَلِكِ داود خيطًا واحدًا مشتركًا يَتَمَثَّلُ في التفكير العميق في اختبار الشَّرِّ. في </w:t>
      </w:r>
      <w:r>
        <w:rPr>
          <w:rtl/>
          <w:cs/>
          <w:lang w:val="ar_AE" w:bidi="ar_AE"/>
        </w:rPr>
        <w:t>المزمور 51</w:t>
      </w:r>
      <w:r>
        <w:rPr>
          <w:rtl/>
          <w:cs/>
          <w:lang w:val="ar_AE" w:bidi="ar_AE"/>
        </w:rPr>
        <w:t xml:space="preserve">، يَعْتَرِفُ المُرَنِّم بالشَّرِّ الذي اقْتَرَفَه وَيَطْلُبُ غفرانَ الله. </w:t>
      </w:r>
      <w:r>
        <w:rPr>
          <w:rtl/>
          <w:cs/>
          <w:lang w:val="ar_AE" w:bidi="ar_AE"/>
        </w:rPr>
        <w:t>المزامير 52–64</w:t>
      </w:r>
      <w:r>
        <w:rPr>
          <w:rtl/>
          <w:cs/>
          <w:lang w:val="ar_AE" w:bidi="ar_AE"/>
        </w:rPr>
        <w:t xml:space="preserve"> تَرْثِي شرورًا بعينها عانى منها المَلِكُ داود. أما أغنية التَّسْبِيحِ في </w:t>
      </w:r>
      <w:r>
        <w:rPr>
          <w:rtl/>
          <w:cs/>
          <w:lang w:val="ar_AE" w:bidi="ar_AE"/>
        </w:rPr>
        <w:t>المزمور 65</w:t>
      </w:r>
      <w:r>
        <w:rPr>
          <w:rtl/>
          <w:cs/>
          <w:lang w:val="ar_AE" w:bidi="ar_AE"/>
        </w:rPr>
        <w:t xml:space="preserve"> فتُمَثِّل ختام مَرَاثِي المَلِكُ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w:t>
      </w:r>
      <w:r>
        <w:rPr>
          <w:rtl/>
          <w:cs/>
          <w:lang w:val="ar_AE" w:bidi="ar_AE"/>
        </w:rPr>
      </w:r>
    </w:p>
    <w:p>
      <w:pPr>
        <w:bidi/>
      </w:pPr>
      <w:r>
        <w:rPr>
          <w:rtl/>
          <w:cs/>
          <w:lang w:val="ar_AE" w:bidi="ar_AE"/>
        </w:rPr>
      </w:r>
      <w:r>
        <w:rPr>
          <w:b/>
          <w:rtl/>
          <w:cs/>
          <w:lang w:val="ar_AE" w:bidi="ar_AE"/>
        </w:rPr>
        <w:t xml:space="preserve">اغْسِلْنِي ... طَهِّرْنِي: </w:t>
      </w:r>
      <w:r>
        <w:rPr>
          <w:rtl/>
          <w:cs/>
          <w:lang w:val="ar_AE" w:bidi="ar_AE"/>
        </w:rPr>
        <w:t>يُصَلِّي المُرَنِّمُ من أجلِ التَّطْهِيرِ والتَّحَرُّرِ من ذَنْبِ خَطِيَّتِهِ (</w:t>
      </w:r>
      <w:r>
        <w:rPr>
          <w:rtl/>
          <w:cs/>
          <w:lang w:val="ar_AE" w:bidi="ar_AE"/>
        </w:rPr>
        <w:t>51:7</w:t>
      </w:r>
      <w:r>
        <w:rPr>
          <w:rtl/>
          <w:cs/>
          <w:lang w:val="ar_AE" w:bidi="ar_AE"/>
        </w:rPr>
        <w:t xml:space="preserve">؛ انْظُرْ </w:t>
      </w:r>
      <w:r>
        <w:rPr>
          <w:rtl/>
          <w:cs/>
          <w:lang w:val="ar_AE" w:bidi="ar_AE"/>
        </w:rPr>
        <w:t>26:6</w:t>
      </w:r>
      <w:r>
        <w:rPr>
          <w:rtl/>
          <w:cs/>
          <w:lang w:val="ar_AE" w:bidi="ar_AE"/>
        </w:rPr>
        <w:t xml:space="preserve">؛ </w:t>
      </w:r>
      <w:r>
        <w:rPr>
          <w:rtl/>
          <w:cs/>
          <w:lang w:val="ar_AE" w:bidi="ar_AE"/>
        </w:rPr>
        <w:t>إِشَعْيَاء 1:16</w:t>
      </w:r>
      <w:r>
        <w:rPr>
          <w:rtl/>
          <w:cs/>
          <w:lang w:val="ar_AE" w:bidi="ar_AE"/>
        </w:rPr>
        <w:t xml:space="preserve">، </w:t>
      </w:r>
      <w:r>
        <w:rPr>
          <w:rtl/>
          <w:cs/>
          <w:lang w:val="ar_AE" w:bidi="ar_AE"/>
        </w:rPr>
        <w:t>18</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3:51–6</w:t>
      </w:r>
      <w:r>
        <w:rPr>
          <w:rtl/>
          <w:cs/>
          <w:lang w:val="ar_AE" w:bidi="ar_AE"/>
        </w:rPr>
      </w:r>
    </w:p>
    <w:p>
      <w:pPr>
        <w:bidi/>
      </w:pPr>
      <w:r>
        <w:rPr>
          <w:rtl/>
          <w:cs/>
          <w:lang w:val="ar_AE" w:bidi="ar_AE"/>
        </w:rPr>
      </w:r>
      <w:r>
        <w:rPr>
          <w:rtl/>
          <w:cs/>
          <w:lang w:val="ar_AE" w:bidi="ar_AE"/>
        </w:rPr>
        <w:t>يَقْبَلُ المُرَنِّمُ بِعَواقِبِ خَطِيَّتِهِ ضدَّ الله. يَعْلَمُ أنه ما من شيءٍ صالِحٍ يمكن أن يوجدَ فيه إن لم يُجَدِّدْ اللهُ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4:51</w:t>
      </w:r>
      <w:r>
        <w:rPr>
          <w:rtl/>
          <w:cs/>
          <w:lang w:val="ar_AE" w:bidi="ar_AE"/>
        </w:rPr>
      </w:r>
    </w:p>
    <w:p>
      <w:pPr>
        <w:bidi/>
      </w:pPr>
      <w:r>
        <w:rPr>
          <w:rtl/>
          <w:cs/>
          <w:lang w:val="ar_AE" w:bidi="ar_AE"/>
        </w:rPr>
      </w:r>
      <w:r>
        <w:rPr>
          <w:b/>
          <w:rtl/>
          <w:cs/>
          <w:lang w:val="ar_AE" w:bidi="ar_AE"/>
        </w:rPr>
        <w:t>إِلَيْكَ وَحْدَكَ:</w:t>
      </w:r>
      <w:r>
        <w:rPr>
          <w:rtl/>
          <w:cs/>
          <w:lang w:val="ar_AE" w:bidi="ar_AE"/>
        </w:rPr>
        <w:t xml:space="preserve"> هذه مبالغة-يَعْلَمُ المُرَنِّم أنه أخطأ أيضًا ضد البَشَرِ (</w:t>
      </w:r>
      <w:r>
        <w:rPr>
          <w:rtl/>
          <w:cs/>
          <w:lang w:val="ar_AE" w:bidi="ar_AE"/>
        </w:rPr>
        <w:t>2 صَمُوئِيل 11:2–4</w:t>
      </w:r>
      <w:r>
        <w:rPr>
          <w:rtl/>
          <w:cs/>
          <w:lang w:val="ar_AE" w:bidi="ar_AE"/>
        </w:rPr>
        <w:t xml:space="preserve">، </w:t>
      </w:r>
      <w:r>
        <w:rPr>
          <w:rtl/>
          <w:cs/>
          <w:lang w:val="ar_AE" w:bidi="ar_AE"/>
        </w:rPr>
        <w:t>15–17</w:t>
      </w:r>
      <w:r>
        <w:rPr>
          <w:rtl/>
          <w:cs/>
          <w:lang w:val="ar_AE" w:bidi="ar_AE"/>
        </w:rPr>
        <w:t xml:space="preserve">)، إلا أن جرْمَهُ ضد الله بالغُ الأهمِّيَّة. يَتَوَقَّعُ أن يُوبِّخَهُ الله وأنه سيَقْبَلُ بأيِّ حُكْمٍ يَقْضِي به الله (انْظُرْ </w:t>
      </w:r>
      <w:r>
        <w:rPr>
          <w:rtl/>
          <w:cs/>
          <w:lang w:val="ar_AE" w:bidi="ar_AE"/>
        </w:rPr>
        <w:t>رُومِيَة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5:51</w:t>
      </w:r>
      <w:r>
        <w:rPr>
          <w:rtl/>
          <w:cs/>
          <w:lang w:val="ar_AE" w:bidi="ar_AE"/>
        </w:rPr>
      </w:r>
    </w:p>
    <w:p>
      <w:pPr>
        <w:bidi/>
      </w:pPr>
      <w:r>
        <w:rPr>
          <w:rtl/>
          <w:cs/>
          <w:lang w:val="ar_AE" w:bidi="ar_AE"/>
        </w:rPr>
      </w:r>
      <w:r>
        <w:rPr>
          <w:b/>
          <w:rtl/>
          <w:cs/>
          <w:lang w:val="ar_AE" w:bidi="ar_AE"/>
        </w:rPr>
        <w:t>بِالْخَطِيَّةِ حَبِلَتْ بِي أُمِّي:</w:t>
      </w:r>
      <w:r>
        <w:rPr>
          <w:rtl/>
          <w:cs/>
          <w:lang w:val="ar_AE" w:bidi="ar_AE"/>
        </w:rPr>
        <w:t xml:space="preserve"> لا يُقَدِّمُ المُرَنِّمُ أعذارًا، بل يعتَرِفُ بعمقِ خطيَّتِهِ. منذ لحظة الحَبَلِ بنا</w:t>
      </w:r>
      <w:r>
        <w:rPr>
          <w:i/>
          <w:rtl/>
          <w:cs/>
          <w:lang w:val="ar_AE" w:bidi="ar_AE"/>
        </w:rPr>
        <w:t>،</w:t>
      </w:r>
      <w:r>
        <w:rPr>
          <w:rtl/>
          <w:cs/>
          <w:lang w:val="ar_AE" w:bidi="ar_AE"/>
        </w:rPr>
        <w:t xml:space="preserve"> نشتركُ جميعًا في حال البَشَرِيَّة الفَاسِد بِالخَطِيَّةِ.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7:51</w:t>
      </w:r>
      <w:r>
        <w:rPr>
          <w:rtl/>
          <w:cs/>
          <w:lang w:val="ar_AE" w:bidi="ar_AE"/>
        </w:rPr>
      </w:r>
    </w:p>
    <w:p>
      <w:pPr>
        <w:bidi/>
      </w:pPr>
      <w:r>
        <w:rPr>
          <w:rtl/>
          <w:cs/>
          <w:lang w:val="ar_AE" w:bidi="ar_AE"/>
        </w:rPr>
      </w:r>
      <w:r>
        <w:rPr>
          <w:b/>
          <w:rtl/>
          <w:cs/>
          <w:lang w:val="ar_AE" w:bidi="ar_AE"/>
        </w:rPr>
        <w:t>طَهِّرْنِي</w:t>
      </w:r>
      <w:r>
        <w:rPr>
          <w:rtl/>
          <w:cs/>
          <w:lang w:val="ar_AE" w:bidi="ar_AE"/>
        </w:rPr>
        <w:t xml:space="preserve"> من خَطَاياي، (حَرْفِيًّا </w:t>
      </w:r>
      <w:r>
        <w:rPr>
          <w:b/>
          <w:rtl/>
          <w:cs/>
          <w:lang w:val="ar_AE" w:bidi="ar_AE"/>
        </w:rPr>
        <w:t>طَهِّرْنِي بِالزُوّفَا</w:t>
      </w:r>
      <w:r>
        <w:rPr>
          <w:rtl/>
          <w:cs/>
          <w:lang w:val="ar_AE" w:bidi="ar_AE"/>
        </w:rPr>
        <w:t xml:space="preserve">؛ انْظُرْ </w:t>
      </w:r>
      <w:r>
        <w:rPr>
          <w:rtl/>
          <w:cs/>
          <w:lang w:val="ar_AE" w:bidi="ar_AE"/>
        </w:rPr>
        <w:t>الخروج 12:22</w:t>
      </w:r>
      <w:r>
        <w:rPr>
          <w:rtl/>
          <w:cs/>
          <w:lang w:val="ar_AE" w:bidi="ar_AE"/>
        </w:rPr>
        <w:t xml:space="preserve">؛ </w:t>
      </w:r>
      <w:r>
        <w:rPr>
          <w:rtl/>
          <w:cs/>
          <w:lang w:val="ar_AE" w:bidi="ar_AE"/>
        </w:rPr>
        <w:t>اللَّاوِيِّين 14:4</w:t>
      </w:r>
      <w:r>
        <w:rPr>
          <w:rtl/>
          <w:cs/>
          <w:lang w:val="ar_AE" w:bidi="ar_AE"/>
        </w:rPr>
        <w:t xml:space="preserve">؛ </w:t>
      </w:r>
      <w:r>
        <w:rPr>
          <w:rtl/>
          <w:cs/>
          <w:lang w:val="ar_AE" w:bidi="ar_AE"/>
        </w:rPr>
        <w:t>يُوحَنَّا 19:29</w:t>
      </w:r>
      <w:r>
        <w:rPr>
          <w:rtl/>
          <w:cs/>
          <w:lang w:val="ar_AE" w:bidi="ar_AE"/>
        </w:rPr>
        <w:t xml:space="preserve">؛ </w:t>
      </w:r>
      <w:r>
        <w:rPr>
          <w:rtl/>
          <w:cs/>
          <w:lang w:val="ar_AE" w:bidi="ar_AE"/>
        </w:rPr>
        <w:t>العِبْرَانِيِّين 9:19</w:t>
      </w:r>
      <w:r>
        <w:rPr>
          <w:rtl/>
          <w:cs/>
          <w:lang w:val="ar_AE" w:bidi="ar_AE"/>
        </w:rPr>
        <w:t xml:space="preserve">): يَعْتَمِدُ المُرَنِّم على الله لِتَطْهِيرِهِ وتجدِيدِهِ (انْظُرْ </w:t>
      </w:r>
      <w:r>
        <w:rPr>
          <w:rtl/>
          <w:cs/>
          <w:lang w:val="ar_AE" w:bidi="ar_AE"/>
        </w:rPr>
        <w:t>إِشَعْيَاء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8:51</w:t>
      </w:r>
      <w:r>
        <w:rPr>
          <w:rtl/>
          <w:cs/>
          <w:lang w:val="ar_AE" w:bidi="ar_AE"/>
        </w:rPr>
      </w:r>
    </w:p>
    <w:p>
      <w:pPr>
        <w:bidi/>
      </w:pPr>
      <w:r>
        <w:rPr>
          <w:rtl/>
          <w:cs/>
          <w:lang w:val="ar_AE" w:bidi="ar_AE"/>
        </w:rPr>
      </w:r>
      <w:r>
        <w:rPr>
          <w:rtl/>
          <w:cs/>
          <w:lang w:val="ar_AE" w:bidi="ar_AE"/>
        </w:rPr>
        <w:t xml:space="preserve">استعادَةُ الفَرَحِ هِبَةٌ كريمَةٌ من الله. • </w:t>
      </w:r>
      <w:r>
        <w:rPr>
          <w:b/>
          <w:rtl/>
          <w:cs/>
          <w:lang w:val="ar_AE" w:bidi="ar_AE"/>
        </w:rPr>
        <w:t>عِظَامٌ سَحَقْتَهَا:</w:t>
      </w:r>
      <w:r>
        <w:rPr>
          <w:rtl/>
          <w:cs/>
          <w:lang w:val="ar_AE" w:bidi="ar_AE"/>
        </w:rPr>
        <w:t xml:space="preserve"> يَشْعُرُ المُرَنِّمُ بأن كِيانَهُ مُحَطَّمٌ بالكامِلِ (</w:t>
      </w:r>
      <w:r>
        <w:rPr>
          <w:rtl/>
          <w:cs/>
          <w:lang w:val="ar_AE" w:bidi="ar_AE"/>
        </w:rPr>
        <w:t>6:2</w:t>
      </w:r>
      <w:r>
        <w:rPr>
          <w:rtl/>
          <w:cs/>
          <w:lang w:val="ar_AE" w:bidi="ar_AE"/>
        </w:rPr>
        <w:t xml:space="preserve">؛ قارن </w:t>
      </w:r>
      <w:r>
        <w:rPr>
          <w:rtl/>
          <w:cs/>
          <w:lang w:val="ar_AE" w:bidi="ar_AE"/>
        </w:rPr>
        <w:t>34:20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10:51</w:t>
      </w:r>
      <w:r>
        <w:rPr>
          <w:rtl/>
          <w:cs/>
          <w:lang w:val="ar_AE" w:bidi="ar_AE"/>
        </w:rPr>
      </w:r>
    </w:p>
    <w:p>
      <w:pPr>
        <w:bidi/>
      </w:pPr>
      <w:r>
        <w:rPr>
          <w:rtl/>
          <w:cs/>
          <w:lang w:val="ar_AE" w:bidi="ar_AE"/>
        </w:rPr>
      </w:r>
      <w:r>
        <w:rPr>
          <w:rtl/>
          <w:cs/>
          <w:lang w:val="ar_AE" w:bidi="ar_AE"/>
        </w:rPr>
        <w:t xml:space="preserve"> تُثْمِرُ الرُّوح الوَفِيَّةُ صفاتٍ داخلية منها الاتِّسَاقُ والمُثَابَرَةُ.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10:51–12</w:t>
      </w:r>
      <w:r>
        <w:rPr>
          <w:rtl/>
          <w:cs/>
          <w:lang w:val="ar_AE" w:bidi="ar_AE"/>
        </w:rPr>
      </w:r>
    </w:p>
    <w:p>
      <w:pPr>
        <w:bidi/>
      </w:pPr>
      <w:r>
        <w:rPr>
          <w:rtl/>
          <w:cs/>
          <w:lang w:val="ar_AE" w:bidi="ar_AE"/>
        </w:rPr>
      </w:r>
      <w:r>
        <w:rPr>
          <w:rtl/>
          <w:cs/>
          <w:lang w:val="ar_AE" w:bidi="ar_AE"/>
        </w:rPr>
        <w:t>إن رُوحَ الله يُجَدِّدُ ويَخْلُقُ من جَدِيدٍ الرُّوحَ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11:51</w:t>
      </w:r>
      <w:r>
        <w:rPr>
          <w:rtl/>
          <w:cs/>
          <w:lang w:val="ar_AE" w:bidi="ar_AE"/>
        </w:rPr>
      </w:r>
    </w:p>
    <w:p>
      <w:pPr>
        <w:bidi/>
      </w:pPr>
      <w:r>
        <w:rPr>
          <w:rtl/>
          <w:cs/>
          <w:lang w:val="ar_AE" w:bidi="ar_AE"/>
        </w:rPr>
      </w:r>
      <w:r>
        <w:rPr>
          <w:b/>
          <w:rtl/>
          <w:cs/>
          <w:lang w:val="ar_AE" w:bidi="ar_AE"/>
        </w:rPr>
        <w:t>رُوحَكَ الْقُدُّوسَ:</w:t>
      </w:r>
      <w:r>
        <w:rPr>
          <w:rtl/>
          <w:cs/>
          <w:lang w:val="ar_AE" w:bidi="ar_AE"/>
        </w:rPr>
        <w:t xml:space="preserve"> فقط قُوَّةُ الرُّوحِ القُدُسِ يمكِنُها تغيير الإرادة البَشَرِيَّة لِجَعْلِها "مُسْتَقِيمَة" أي "وَفِيَّة" (</w:t>
      </w:r>
      <w:r>
        <w:rPr>
          <w:rtl/>
          <w:cs/>
          <w:lang w:val="ar_AE" w:bidi="ar_AE"/>
        </w:rPr>
        <w:t>51:10</w:t>
      </w:r>
      <w:r>
        <w:rPr>
          <w:rtl/>
          <w:cs/>
          <w:lang w:val="ar_AE" w:bidi="ar_AE"/>
        </w:rPr>
        <w:t>) و"</w:t>
      </w:r>
      <w:r>
        <w:rPr>
          <w:b/>
          <w:rtl/>
          <w:cs/>
          <w:lang w:val="ar_AE" w:bidi="ar_AE"/>
        </w:rPr>
        <w:t>مُنْتَدِبَةٍ</w:t>
      </w:r>
      <w:r>
        <w:rPr>
          <w:rtl/>
          <w:cs/>
          <w:lang w:val="ar_AE" w:bidi="ar_AE"/>
        </w:rPr>
        <w:t>" أي مُسْتَعِدَّة للطَّاعَةِ (</w:t>
      </w:r>
      <w:r>
        <w:rPr>
          <w:rtl/>
          <w:cs/>
          <w:lang w:val="ar_AE" w:bidi="ar_AE"/>
        </w:rPr>
        <w:t>51:12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13:51</w:t>
      </w:r>
      <w:r>
        <w:rPr>
          <w:rtl/>
          <w:cs/>
          <w:lang w:val="ar_AE" w:bidi="ar_AE"/>
        </w:rPr>
      </w:r>
    </w:p>
    <w:p>
      <w:pPr>
        <w:bidi/>
      </w:pPr>
      <w:r>
        <w:rPr>
          <w:rtl/>
          <w:cs/>
          <w:lang w:val="ar_AE" w:bidi="ar_AE"/>
        </w:rPr>
      </w:r>
      <w:r>
        <w:rPr>
          <w:rtl/>
          <w:cs/>
          <w:lang w:val="ar_AE" w:bidi="ar_AE"/>
        </w:rPr>
        <w:t>بَعدَ أن تَعَلَّمَ المُرَنِّمُ من خَطِيَّتِهِ وعواقِبِها، يرغَبُ في تَعْلِيمِ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14:51</w:t>
      </w:r>
      <w:r>
        <w:rPr>
          <w:rtl/>
          <w:cs/>
          <w:lang w:val="ar_AE" w:bidi="ar_AE"/>
        </w:rPr>
      </w:r>
    </w:p>
    <w:p>
      <w:pPr>
        <w:bidi/>
      </w:pPr>
      <w:r>
        <w:rPr>
          <w:rtl/>
          <w:cs/>
          <w:lang w:val="ar_AE" w:bidi="ar_AE"/>
        </w:rPr>
      </w:r>
      <w:r>
        <w:rPr>
          <w:b/>
          <w:rtl/>
          <w:cs/>
          <w:lang w:val="ar_AE" w:bidi="ar_AE"/>
        </w:rPr>
        <w:t xml:space="preserve">نَجِّنِي مِنَ الدِّمَاءِ: </w:t>
      </w:r>
      <w:r>
        <w:rPr>
          <w:rtl/>
          <w:cs/>
          <w:lang w:val="ar_AE" w:bidi="ar_AE"/>
        </w:rPr>
        <w:t>ينطوي هذا التعبيرُ الاصْطِلَاحِي على أيِّ نوعٍ من الظُّلْمِ، وَلَيْسَ فقط القَتْل (</w:t>
      </w:r>
      <w:r>
        <w:rPr>
          <w:rtl/>
          <w:cs/>
          <w:lang w:val="ar_AE" w:bidi="ar_AE"/>
        </w:rPr>
        <w:t>9:12</w:t>
      </w:r>
      <w:r>
        <w:rPr>
          <w:rtl/>
          <w:cs/>
          <w:lang w:val="ar_AE" w:bidi="ar_AE"/>
        </w:rPr>
        <w:t xml:space="preserve">؛ </w:t>
      </w:r>
      <w:r>
        <w:rPr>
          <w:rtl/>
          <w:cs/>
          <w:lang w:val="ar_AE" w:bidi="ar_AE"/>
        </w:rPr>
        <w:t>58:10</w:t>
      </w:r>
      <w:r>
        <w:rPr>
          <w:rtl/>
          <w:cs/>
          <w:lang w:val="ar_AE" w:bidi="ar_AE"/>
        </w:rPr>
        <w:t xml:space="preserve">؛ انْظُرْ </w:t>
      </w:r>
      <w:r>
        <w:rPr>
          <w:rtl/>
          <w:cs/>
          <w:lang w:val="ar_AE" w:bidi="ar_AE"/>
        </w:rPr>
        <w:t>2 صَمُوئِيل 11:14–26</w:t>
      </w:r>
      <w:r>
        <w:rPr>
          <w:rtl/>
          <w:cs/>
          <w:lang w:val="ar_AE" w:bidi="ar_AE"/>
        </w:rPr>
        <w:t xml:space="preserve">؛ قارن </w:t>
      </w:r>
      <w:r>
        <w:rPr>
          <w:rtl/>
          <w:cs/>
          <w:lang w:val="ar_AE" w:bidi="ar_AE"/>
        </w:rPr>
        <w:t>إِشَعْيَاء 1:15–17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18:51–19</w:t>
      </w:r>
      <w:r>
        <w:rPr>
          <w:rtl/>
          <w:cs/>
          <w:lang w:val="ar_AE" w:bidi="ar_AE"/>
        </w:rPr>
      </w:r>
    </w:p>
    <w:p>
      <w:pPr>
        <w:bidi/>
      </w:pPr>
      <w:r>
        <w:rPr>
          <w:rtl/>
          <w:cs/>
          <w:lang w:val="ar_AE" w:bidi="ar_AE"/>
        </w:rPr>
      </w:r>
      <w:r>
        <w:rPr>
          <w:b/>
          <w:rtl/>
          <w:cs/>
          <w:lang w:val="ar_AE" w:bidi="ar_AE"/>
        </w:rPr>
        <w:t xml:space="preserve">ابْنِ أَسْوَارَ أُورُشَلِيمَ: </w:t>
      </w:r>
      <w:r>
        <w:rPr>
          <w:rtl/>
          <w:cs/>
          <w:lang w:val="ar_AE" w:bidi="ar_AE"/>
        </w:rPr>
        <w:t xml:space="preserve">من المُحْتَمِل أن هذه النصوص قد أضيفَتْ كَصَلاةٍ من أجل الاسترداد القَوْمِي بَعْدَ السَّبْيِ (انْظُرْ </w:t>
      </w:r>
      <w:r>
        <w:rPr>
          <w:rtl/>
          <w:cs/>
          <w:lang w:val="ar_AE" w:bidi="ar_AE"/>
        </w:rPr>
        <w:t>المزامير 42–43</w:t>
      </w:r>
      <w:r>
        <w:rPr>
          <w:rtl/>
          <w:cs/>
          <w:lang w:val="ar_AE" w:bidi="ar_AE"/>
        </w:rPr>
        <w:t>)؛ جماعة السَّبْيِ بأكْمَلِها متوحِّدَةً مع رُوحِ المزمور.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19:51</w:t>
      </w:r>
      <w:r>
        <w:rPr>
          <w:rtl/>
          <w:cs/>
          <w:lang w:val="ar_AE" w:bidi="ar_AE"/>
        </w:rPr>
      </w:r>
    </w:p>
    <w:p>
      <w:pPr>
        <w:bidi/>
      </w:pPr>
      <w:r>
        <w:rPr>
          <w:rtl/>
          <w:cs/>
          <w:lang w:val="ar_AE" w:bidi="ar_AE"/>
        </w:rPr>
      </w:r>
      <w:r>
        <w:rPr>
          <w:rtl/>
          <w:cs/>
          <w:lang w:val="ar_AE" w:bidi="ar_AE"/>
        </w:rPr>
        <w:t xml:space="preserve">الذَّبائحُ المُقَدَّمَةُ بِرُوحٍ مستقيمةً تنبع من قَلْبٍ كاملٍ مع الله والآخرين (انْظُرْ </w:t>
      </w:r>
      <w:r>
        <w:rPr>
          <w:rtl/>
          <w:cs/>
          <w:lang w:val="ar_AE" w:bidi="ar_AE"/>
        </w:rPr>
        <w:t>15:2–5</w:t>
      </w:r>
      <w:r>
        <w:rPr>
          <w:rtl/>
          <w:cs/>
          <w:lang w:val="ar_AE" w:bidi="ar_AE"/>
        </w:rPr>
        <w:t xml:space="preserve">؛ </w:t>
      </w:r>
      <w:r>
        <w:rPr>
          <w:rtl/>
          <w:cs/>
          <w:lang w:val="ar_AE" w:bidi="ar_AE"/>
        </w:rPr>
        <w:t>24:3–6</w:t>
      </w:r>
      <w:r>
        <w:rPr>
          <w:rtl/>
          <w:cs/>
          <w:lang w:val="ar_AE" w:bidi="ar_AE"/>
        </w:rPr>
        <w:t xml:space="preserve">؛ </w:t>
      </w:r>
      <w:r>
        <w:rPr>
          <w:rtl/>
          <w:cs/>
          <w:lang w:val="ar_AE" w:bidi="ar_AE"/>
        </w:rPr>
        <w:t>50:14</w:t>
      </w:r>
      <w:r>
        <w:rPr>
          <w:rtl/>
          <w:cs/>
          <w:lang w:val="ar_AE" w:bidi="ar_AE"/>
        </w:rPr>
        <w:t xml:space="preserve">؛ </w:t>
      </w:r>
      <w:r>
        <w:rPr>
          <w:rtl/>
          <w:cs/>
          <w:lang w:val="ar_AE" w:bidi="ar_AE"/>
        </w:rPr>
        <w:t>مَتَّى 5:23–24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w:t>
      </w:r>
      <w:r>
        <w:rPr>
          <w:rtl/>
          <w:cs/>
          <w:lang w:val="ar_AE" w:bidi="ar_AE"/>
        </w:rPr>
      </w:r>
    </w:p>
    <w:p>
      <w:pPr>
        <w:bidi/>
      </w:pPr>
      <w:r>
        <w:rPr>
          <w:rtl/>
          <w:cs/>
          <w:lang w:val="ar_AE" w:bidi="ar_AE"/>
        </w:rPr>
      </w:r>
      <w:r>
        <w:rPr>
          <w:rtl/>
          <w:cs/>
          <w:lang w:val="ar_AE" w:bidi="ar_AE"/>
        </w:rPr>
        <w:t>إنه نموذج للشرير.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1:52–4</w:t>
      </w:r>
      <w:r>
        <w:rPr>
          <w:rtl/>
          <w:cs/>
          <w:lang w:val="ar_AE" w:bidi="ar_AE"/>
        </w:rPr>
      </w:r>
    </w:p>
    <w:p>
      <w:pPr>
        <w:bidi/>
      </w:pPr>
      <w:r>
        <w:rPr>
          <w:rtl/>
          <w:cs/>
          <w:lang w:val="ar_AE" w:bidi="ar_AE"/>
        </w:rPr>
      </w:r>
      <w:r>
        <w:rPr>
          <w:rtl/>
          <w:cs/>
          <w:lang w:val="ar_AE" w:bidi="ar_AE"/>
        </w:rPr>
        <w:t>بكلِّ حَمَاقَةٍ، يخدعُ الكاذبون أنفسَهم عندما يعتقدون أن بوسْعِهم أن يكونوا أبطالًا بكلماتِهِم. يؤمنون أنهم أبرياءٌ من أيَّة اتهاماتٍ بفعل الشَّرِّ، رُغْم أنهم يحبون الشَّرِّ ويتسبَّبُون في إحداث الدَّمار. إن من يتحدَّثُون بالشتائِم، السُّخْرِيَةِ، المرارةِ، والخداع، والتباهي الكاشف عن العجرفةِ (</w:t>
      </w:r>
      <w:r>
        <w:rPr>
          <w:rtl/>
          <w:cs/>
          <w:lang w:val="ar_AE" w:bidi="ar_AE"/>
        </w:rPr>
        <w:t>31:18</w:t>
      </w:r>
      <w:r>
        <w:rPr>
          <w:rtl/>
          <w:cs/>
          <w:lang w:val="ar_AE" w:bidi="ar_AE"/>
        </w:rPr>
        <w:t xml:space="preserve">؛ </w:t>
      </w:r>
      <w:r>
        <w:rPr>
          <w:rtl/>
          <w:cs/>
          <w:lang w:val="ar_AE" w:bidi="ar_AE"/>
        </w:rPr>
        <w:t>34:13</w:t>
      </w:r>
      <w:r>
        <w:rPr>
          <w:rtl/>
          <w:cs/>
          <w:lang w:val="ar_AE" w:bidi="ar_AE"/>
        </w:rPr>
        <w:t xml:space="preserve">؛ </w:t>
      </w:r>
      <w:r>
        <w:rPr>
          <w:rtl/>
          <w:cs/>
          <w:lang w:val="ar_AE" w:bidi="ar_AE"/>
        </w:rPr>
        <w:t>59:7</w:t>
      </w:r>
      <w:r>
        <w:rPr>
          <w:rtl/>
          <w:cs/>
          <w:lang w:val="ar_AE" w:bidi="ar_AE"/>
        </w:rPr>
        <w:t xml:space="preserve">، </w:t>
      </w:r>
      <w:r>
        <w:rPr>
          <w:rtl/>
          <w:cs/>
          <w:lang w:val="ar_AE" w:bidi="ar_AE"/>
        </w:rPr>
        <w:t>12</w:t>
      </w:r>
      <w:r>
        <w:rPr>
          <w:rtl/>
          <w:cs/>
          <w:lang w:val="ar_AE" w:bidi="ar_AE"/>
        </w:rPr>
        <w:t xml:space="preserve">؛ </w:t>
      </w:r>
      <w:r>
        <w:rPr>
          <w:rtl/>
          <w:cs/>
          <w:lang w:val="ar_AE" w:bidi="ar_AE"/>
        </w:rPr>
        <w:t>120:2–3</w:t>
      </w:r>
      <w:r>
        <w:rPr>
          <w:rtl/>
          <w:cs/>
          <w:lang w:val="ar_AE" w:bidi="ar_AE"/>
        </w:rPr>
        <w:t xml:space="preserve">؛ </w:t>
      </w:r>
      <w:r>
        <w:rPr>
          <w:rtl/>
          <w:cs/>
          <w:lang w:val="ar_AE" w:bidi="ar_AE"/>
        </w:rPr>
        <w:t>140:3</w:t>
      </w:r>
      <w:r>
        <w:rPr>
          <w:rtl/>
          <w:cs/>
          <w:lang w:val="ar_AE" w:bidi="ar_AE"/>
        </w:rPr>
        <w:t xml:space="preserve">، </w:t>
      </w:r>
      <w:r>
        <w:rPr>
          <w:rtl/>
          <w:cs/>
          <w:lang w:val="ar_AE" w:bidi="ar_AE"/>
        </w:rPr>
        <w:t>9</w:t>
      </w:r>
      <w:r>
        <w:rPr>
          <w:rtl/>
          <w:cs/>
          <w:lang w:val="ar_AE" w:bidi="ar_AE"/>
        </w:rPr>
        <w:t>) يسبِّبُون الفوضَى، المجافاة، والدَّمَار (</w:t>
      </w:r>
      <w:r>
        <w:rPr>
          <w:rtl/>
          <w:cs/>
          <w:lang w:val="ar_AE" w:bidi="ar_AE"/>
        </w:rPr>
        <w:t>يَعْقُوب 3:5</w:t>
      </w:r>
      <w:r>
        <w:rPr>
          <w:rtl/>
          <w:cs/>
          <w:lang w:val="ar_AE" w:bidi="ar_AE"/>
        </w:rPr>
        <w:t>). كلماتهم الحادة جارحةٌ كالسُّيوفِ، كالخناجر (</w:t>
      </w:r>
      <w:r>
        <w:rPr>
          <w:rtl/>
          <w:cs/>
          <w:lang w:val="ar_AE" w:bidi="ar_AE"/>
        </w:rPr>
        <w:t>المزامير 55:21</w:t>
      </w:r>
      <w:r>
        <w:rPr>
          <w:rtl/>
          <w:cs/>
          <w:lang w:val="ar_AE" w:bidi="ar_AE"/>
        </w:rPr>
        <w:t xml:space="preserve">؛ </w:t>
      </w:r>
      <w:r>
        <w:rPr>
          <w:rtl/>
          <w:cs/>
          <w:lang w:val="ar_AE" w:bidi="ar_AE"/>
        </w:rPr>
        <w:t>57:4</w:t>
      </w:r>
      <w:r>
        <w:rPr>
          <w:rtl/>
          <w:cs/>
          <w:lang w:val="ar_AE" w:bidi="ar_AE"/>
        </w:rPr>
        <w:t xml:space="preserve">؛ </w:t>
      </w:r>
      <w:r>
        <w:rPr>
          <w:rtl/>
          <w:cs/>
          <w:lang w:val="ar_AE" w:bidi="ar_AE"/>
        </w:rPr>
        <w:t>64:3</w:t>
      </w:r>
      <w:r>
        <w:rPr>
          <w:rtl/>
          <w:cs/>
          <w:lang w:val="ar_AE" w:bidi="ar_AE"/>
        </w:rPr>
        <w:t>)، كأنيابِ الأفعَى (</w:t>
      </w:r>
      <w:r>
        <w:rPr>
          <w:rtl/>
          <w:cs/>
          <w:lang w:val="ar_AE" w:bidi="ar_AE"/>
        </w:rPr>
        <w:t>140:3</w:t>
      </w:r>
      <w:r>
        <w:rPr>
          <w:rtl/>
          <w:cs/>
          <w:lang w:val="ar_AE" w:bidi="ar_AE"/>
        </w:rPr>
        <w:t>)، أو كموسًى مسنونَةٍ.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1:52–9</w:t>
      </w:r>
      <w:r>
        <w:rPr>
          <w:rtl/>
          <w:cs/>
          <w:lang w:val="ar_AE" w:bidi="ar_AE"/>
        </w:rPr>
      </w:r>
    </w:p>
    <w:p>
      <w:pPr>
        <w:bidi/>
      </w:pPr>
      <w:r>
        <w:rPr>
          <w:rtl/>
          <w:cs/>
          <w:lang w:val="ar_AE" w:bidi="ar_AE"/>
        </w:rPr>
      </w:r>
      <w:r>
        <w:rPr>
          <w:rtl/>
          <w:cs/>
          <w:lang w:val="ar_AE" w:bidi="ar_AE"/>
        </w:rPr>
        <w:t>يَسْتَخْدِمُ الأشرار الكلماتِ لتدمير العلاقات والمجتمعات. يعتقدون بحماقة أن بوسعِهم أن يصبحوا أبطالاً بكلماتِهِم (</w:t>
      </w:r>
      <w:r>
        <w:rPr>
          <w:rtl/>
          <w:cs/>
          <w:lang w:val="ar_AE" w:bidi="ar_AE"/>
        </w:rPr>
        <w:t>52:1–4</w:t>
      </w:r>
      <w:r>
        <w:rPr>
          <w:rtl/>
          <w:cs/>
          <w:lang w:val="ar_AE" w:bidi="ar_AE"/>
        </w:rPr>
        <w:t>)، إلا أن مصيرَهم يفاجئهم على نحوٍ غير مُتَوَقَّعٍ (</w:t>
      </w:r>
      <w:r>
        <w:rPr>
          <w:rtl/>
          <w:cs/>
          <w:lang w:val="ar_AE" w:bidi="ar_AE"/>
        </w:rPr>
        <w:t>52:5–7</w:t>
      </w:r>
      <w:r>
        <w:rPr>
          <w:rtl/>
          <w:cs/>
          <w:lang w:val="ar_AE" w:bidi="ar_AE"/>
        </w:rPr>
        <w:t>). في المقابل، يُجَدِّدُ الأتقياء التزامهم نحو الرَّبِّ (</w:t>
      </w:r>
      <w:r>
        <w:rPr>
          <w:rtl/>
          <w:cs/>
          <w:lang w:val="ar_AE" w:bidi="ar_AE"/>
        </w:rPr>
        <w:t>52:8–9</w:t>
      </w:r>
      <w:r>
        <w:rPr>
          <w:rtl/>
          <w:cs/>
          <w:lang w:val="ar_AE" w:bidi="ar_AE"/>
        </w:rPr>
        <w:t>) ويجدون أن مستقبَلَهم آمِنًا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3:52</w:t>
      </w:r>
      <w:r>
        <w:rPr>
          <w:rtl/>
          <w:cs/>
          <w:lang w:val="ar_AE" w:bidi="ar_AE"/>
        </w:rPr>
      </w:r>
    </w:p>
    <w:p>
      <w:pPr>
        <w:bidi/>
      </w:pPr>
      <w:r>
        <w:rPr>
          <w:rtl/>
          <w:cs/>
          <w:lang w:val="ar_AE" w:bidi="ar_AE"/>
        </w:rPr>
      </w:r>
      <w:r>
        <w:rPr>
          <w:rtl/>
          <w:cs/>
          <w:lang w:val="ar_AE" w:bidi="ar_AE"/>
        </w:rPr>
        <w:t>الكلامُ المُخَادِعُ يُغَيِّرُ شخصيَّةَ المَرْءِ.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5:52</w:t>
      </w:r>
      <w:r>
        <w:rPr>
          <w:rtl/>
          <w:cs/>
          <w:lang w:val="ar_AE" w:bidi="ar_AE"/>
        </w:rPr>
      </w:r>
    </w:p>
    <w:p>
      <w:pPr>
        <w:bidi/>
      </w:pPr>
      <w:r>
        <w:rPr>
          <w:rtl/>
          <w:cs/>
          <w:lang w:val="ar_AE" w:bidi="ar_AE"/>
        </w:rPr>
      </w:r>
      <w:r>
        <w:rPr>
          <w:rtl/>
          <w:cs/>
          <w:lang w:val="ar_AE" w:bidi="ar_AE"/>
        </w:rPr>
        <w:t>سَيُعاقِبُ الله الأشرارَ، يَهْدِمُهم كما لو أنهم مذبحٌ وَثَنِيٌّ أو وَثَنٌ، أو إناءٌ نَجِسٌ (</w:t>
      </w:r>
      <w:r>
        <w:rPr>
          <w:rtl/>
          <w:cs/>
          <w:lang w:val="ar_AE" w:bidi="ar_AE"/>
        </w:rPr>
        <w:t>الخروج 34:13</w:t>
      </w:r>
      <w:r>
        <w:rPr>
          <w:rtl/>
          <w:cs/>
          <w:lang w:val="ar_AE" w:bidi="ar_AE"/>
        </w:rPr>
        <w:t xml:space="preserve">؛ </w:t>
      </w:r>
      <w:r>
        <w:rPr>
          <w:rtl/>
          <w:cs/>
          <w:lang w:val="ar_AE" w:bidi="ar_AE"/>
        </w:rPr>
        <w:t>اللَّاوِيِّين 11:35</w:t>
      </w:r>
      <w:r>
        <w:rPr>
          <w:rtl/>
          <w:cs/>
          <w:lang w:val="ar_AE" w:bidi="ar_AE"/>
        </w:rPr>
        <w:t xml:space="preserve">؛ </w:t>
      </w:r>
      <w:r>
        <w:rPr>
          <w:rtl/>
          <w:cs/>
          <w:lang w:val="ar_AE" w:bidi="ar_AE"/>
        </w:rPr>
        <w:t>2 المُلوك 10:27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5:52–7</w:t>
      </w:r>
      <w:r>
        <w:rPr>
          <w:rtl/>
          <w:cs/>
          <w:lang w:val="ar_AE" w:bidi="ar_AE"/>
        </w:rPr>
      </w:r>
    </w:p>
    <w:p>
      <w:pPr>
        <w:bidi/>
      </w:pPr>
      <w:r>
        <w:rPr>
          <w:rtl/>
          <w:cs/>
          <w:lang w:val="ar_AE" w:bidi="ar_AE"/>
        </w:rPr>
      </w:r>
      <w:r>
        <w:rPr>
          <w:rtl/>
          <w:cs/>
          <w:lang w:val="ar_AE" w:bidi="ar_AE"/>
        </w:rPr>
        <w:t>سوف تأتي دينونةُ الله على الأشرارِ بشكلٍ قوِيٍّ ومفاجئٍ. أما الأتقياءُ فَسَوفَ يبتهجُون بِعَدْل الله، وليس بمصائِبِ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6:52</w:t>
      </w:r>
      <w:r>
        <w:rPr>
          <w:rtl/>
          <w:cs/>
          <w:lang w:val="ar_AE" w:bidi="ar_AE"/>
        </w:rPr>
      </w:r>
    </w:p>
    <w:p>
      <w:pPr>
        <w:bidi/>
      </w:pPr>
      <w:r>
        <w:rPr>
          <w:rtl/>
          <w:cs/>
          <w:lang w:val="ar_AE" w:bidi="ar_AE"/>
        </w:rPr>
      </w:r>
      <w:r>
        <w:rPr>
          <w:rtl/>
          <w:cs/>
          <w:lang w:val="ar_AE" w:bidi="ar_AE"/>
        </w:rPr>
        <w:t>في اللُّغَةِ العِبْرِيَّة، الأفعال المترجمة إلى "يَرَى"، و"يَخَافُ" تبدو متشابهة من الناحية الصوتية.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8:52–9</w:t>
      </w:r>
      <w:r>
        <w:rPr>
          <w:rtl/>
          <w:cs/>
          <w:lang w:val="ar_AE" w:bidi="ar_AE"/>
        </w:rPr>
      </w:r>
    </w:p>
    <w:p>
      <w:pPr>
        <w:bidi/>
      </w:pPr>
      <w:r>
        <w:rPr>
          <w:rtl/>
          <w:cs/>
          <w:lang w:val="ar_AE" w:bidi="ar_AE"/>
        </w:rPr>
      </w:r>
      <w:r>
        <w:rPr>
          <w:rtl/>
          <w:cs/>
          <w:lang w:val="ar_AE" w:bidi="ar_AE"/>
        </w:rPr>
        <w:t>يكرِّسُ المُرَنِّمُ نفسَه لحياةِ الثِّقَةِ في الرَّبِّ. • تحيا شجرة الزيتون لِفَتْرَةٍ طويلةٍ متى تَمَّ الاعتناءُ بها (</w:t>
      </w:r>
      <w:r>
        <w:rPr>
          <w:rtl/>
          <w:cs/>
          <w:lang w:val="ar_AE" w:bidi="ar_AE"/>
        </w:rPr>
        <w:t>1:3</w:t>
      </w:r>
      <w:r>
        <w:rPr>
          <w:rtl/>
          <w:cs/>
          <w:lang w:val="ar_AE" w:bidi="ar_AE"/>
        </w:rPr>
        <w:t xml:space="preserve">؛ </w:t>
      </w:r>
      <w:r>
        <w:rPr>
          <w:rtl/>
          <w:cs/>
          <w:lang w:val="ar_AE" w:bidi="ar_AE"/>
        </w:rPr>
        <w:t>128:3</w:t>
      </w:r>
      <w:r>
        <w:rPr>
          <w:rtl/>
          <w:cs/>
          <w:lang w:val="ar_AE" w:bidi="ar_AE"/>
        </w:rPr>
        <w:t>). يَشْتَهِي المُرَنِّمُ أن يكونَ قريبًا من الرَّبِّ، مُخَلِّصِهِ، وَمَصْدَرِ بَرَكَتِهِ (</w:t>
      </w:r>
      <w:r>
        <w:rPr>
          <w:rtl/>
          <w:cs/>
          <w:lang w:val="ar_AE" w:bidi="ar_AE"/>
        </w:rPr>
        <w:t>18:6</w:t>
      </w:r>
      <w:r>
        <w:rPr>
          <w:rtl/>
          <w:cs/>
          <w:lang w:val="ar_AE" w:bidi="ar_AE"/>
        </w:rPr>
        <w:t xml:space="preserve">؛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1:53–3</w:t>
      </w:r>
      <w:r>
        <w:rPr>
          <w:rtl/>
          <w:cs/>
          <w:lang w:val="ar_AE" w:bidi="ar_AE"/>
        </w:rPr>
      </w:r>
    </w:p>
    <w:p>
      <w:pPr>
        <w:bidi/>
      </w:pPr>
      <w:r>
        <w:rPr>
          <w:rtl/>
          <w:cs/>
          <w:lang w:val="ar_AE" w:bidi="ar_AE"/>
        </w:rPr>
      </w:r>
      <w:r>
        <w:rPr>
          <w:rtl/>
          <w:cs/>
          <w:lang w:val="ar_AE" w:bidi="ar_AE"/>
        </w:rPr>
        <w:t>يَسْتَخْدِمُ الرَّسُول بُولُس الترجمةَ اليونانيةَ السَّبعينيةَ لهذا المقطعِ في وَصْفِهِ لِفَسَادِ البَشَرِيَّة جمعاء (</w:t>
      </w:r>
      <w:r>
        <w:rPr>
          <w:rtl/>
          <w:cs/>
          <w:lang w:val="ar_AE" w:bidi="ar_AE"/>
        </w:rPr>
        <w:t>رُومِيَة 3:10–12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1:53–6</w:t>
      </w:r>
      <w:r>
        <w:rPr>
          <w:rtl/>
          <w:cs/>
          <w:lang w:val="ar_AE" w:bidi="ar_AE"/>
        </w:rPr>
      </w:r>
    </w:p>
    <w:p>
      <w:pPr>
        <w:bidi/>
      </w:pPr>
      <w:r>
        <w:rPr>
          <w:rtl/>
          <w:cs/>
          <w:lang w:val="ar_AE" w:bidi="ar_AE"/>
        </w:rPr>
      </w:r>
      <w:r>
        <w:rPr>
          <w:rtl/>
          <w:cs/>
          <w:lang w:val="ar_AE" w:bidi="ar_AE"/>
        </w:rPr>
        <w:t xml:space="preserve">يشبه هذا المزمورُ </w:t>
      </w:r>
      <w:r>
        <w:rPr>
          <w:rtl/>
          <w:cs/>
          <w:lang w:val="ar_AE" w:bidi="ar_AE"/>
        </w:rPr>
        <w:t>المزمور 14</w:t>
      </w:r>
      <w:r>
        <w:rPr>
          <w:rtl/>
          <w:cs/>
          <w:lang w:val="ar_AE" w:bidi="ar_AE"/>
        </w:rPr>
        <w:t>، وَيَخْتَلِفُ عنه فقط في النَّصِّ 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5:53</w:t>
      </w:r>
      <w:r>
        <w:rPr>
          <w:rtl/>
          <w:cs/>
          <w:lang w:val="ar_AE" w:bidi="ar_AE"/>
        </w:rPr>
      </w:r>
    </w:p>
    <w:p>
      <w:pPr>
        <w:bidi/>
      </w:pPr>
      <w:r>
        <w:rPr>
          <w:rtl/>
          <w:cs/>
          <w:lang w:val="ar_AE" w:bidi="ar_AE"/>
        </w:rPr>
      </w:r>
      <w:r>
        <w:rPr>
          <w:b/>
          <w:rtl/>
          <w:cs/>
          <w:lang w:val="ar_AE" w:bidi="ar_AE"/>
        </w:rPr>
        <w:t>بَدَّدَ عِظَام:</w:t>
      </w:r>
      <w:r>
        <w:rPr>
          <w:rtl/>
          <w:cs/>
          <w:lang w:val="ar_AE" w:bidi="ar_AE"/>
        </w:rPr>
        <w:t xml:space="preserve"> سَيُعَانِي أعداءُ إسْرَائِيل من هزيمَةٍ مخزِيَةٍ، يفتقرون فيها للراحة الآمنة بِدَفْنٍ لائِقٍ (قارن </w:t>
      </w:r>
      <w:r>
        <w:rPr>
          <w:rtl/>
          <w:cs/>
          <w:lang w:val="ar_AE" w:bidi="ar_AE"/>
        </w:rPr>
        <w:t>141:7</w:t>
      </w:r>
      <w:r>
        <w:rPr>
          <w:rtl/>
          <w:cs/>
          <w:lang w:val="ar_AE" w:bidi="ar_AE"/>
        </w:rPr>
        <w:t xml:space="preserve">؛ </w:t>
      </w:r>
      <w:r>
        <w:rPr>
          <w:rtl/>
          <w:cs/>
          <w:lang w:val="ar_AE" w:bidi="ar_AE"/>
        </w:rPr>
        <w:t>2 المُلوك 9:10</w:t>
      </w:r>
      <w:r>
        <w:rPr>
          <w:rtl/>
          <w:cs/>
          <w:lang w:val="ar_AE" w:bidi="ar_AE"/>
        </w:rPr>
        <w:t xml:space="preserve">؛ </w:t>
      </w:r>
      <w:r>
        <w:rPr>
          <w:rtl/>
          <w:cs/>
          <w:lang w:val="ar_AE" w:bidi="ar_AE"/>
        </w:rPr>
        <w:t>إِرْمِيَا 8:1–2</w:t>
      </w:r>
      <w:r>
        <w:rPr>
          <w:rtl/>
          <w:cs/>
          <w:lang w:val="ar_AE" w:bidi="ar_AE"/>
        </w:rPr>
        <w:t xml:space="preserve">؛ </w:t>
      </w:r>
      <w:r>
        <w:rPr>
          <w:rtl/>
          <w:cs/>
          <w:lang w:val="ar_AE" w:bidi="ar_AE"/>
        </w:rPr>
        <w:t>حِزْقِيَال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1:54</w:t>
      </w:r>
      <w:r>
        <w:rPr>
          <w:rtl/>
          <w:cs/>
          <w:lang w:val="ar_AE" w:bidi="ar_AE"/>
        </w:rPr>
      </w:r>
    </w:p>
    <w:p>
      <w:pPr>
        <w:bidi/>
      </w:pPr>
      <w:r>
        <w:rPr>
          <w:rtl/>
          <w:cs/>
          <w:lang w:val="ar_AE" w:bidi="ar_AE"/>
        </w:rPr>
      </w:r>
      <w:r>
        <w:rPr>
          <w:rtl/>
          <w:cs/>
          <w:lang w:val="ar_AE" w:bidi="ar_AE"/>
        </w:rPr>
        <w:t>كانوا عازمين على استخدام العنف.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1:54–7</w:t>
      </w:r>
      <w:r>
        <w:rPr>
          <w:rtl/>
          <w:cs/>
          <w:lang w:val="ar_AE" w:bidi="ar_AE"/>
        </w:rPr>
      </w:r>
    </w:p>
    <w:p>
      <w:pPr>
        <w:bidi/>
      </w:pPr>
      <w:r>
        <w:rPr>
          <w:rtl/>
          <w:cs/>
          <w:lang w:val="ar_AE" w:bidi="ar_AE"/>
        </w:rPr>
      </w:r>
      <w:r>
        <w:rPr>
          <w:rtl/>
          <w:cs/>
          <w:lang w:val="ar_AE" w:bidi="ar_AE"/>
        </w:rPr>
        <w:t>في هذا الرِّثَاءِ الفرديِّ، الذي تَسَبَّبَ فيه أشخاصٌ عتاةٌ وفجَّارٌ (</w:t>
      </w:r>
      <w:r>
        <w:rPr>
          <w:rtl/>
          <w:cs/>
          <w:lang w:val="ar_AE" w:bidi="ar_AE"/>
        </w:rPr>
        <w:t>54:3</w:t>
      </w:r>
      <w:r>
        <w:rPr>
          <w:rtl/>
          <w:cs/>
          <w:lang w:val="ar_AE" w:bidi="ar_AE"/>
        </w:rPr>
        <w:t>)، يَتَوَجَّه المُرَنِّمُ إلى الله في الصَّلاةِ متمسِّكًا بالترْكِيزِ على معونَةِ الله (</w:t>
      </w:r>
      <w:r>
        <w:rPr>
          <w:rtl/>
          <w:cs/>
          <w:lang w:val="ar_AE" w:bidi="ar_AE"/>
        </w:rPr>
        <w:t>54:4</w:t>
      </w:r>
      <w:r>
        <w:rPr>
          <w:rtl/>
          <w:cs/>
          <w:lang w:val="ar_AE" w:bidi="ar_AE"/>
        </w:rPr>
        <w:t>). يُصَلِّي إلى الله لِيُنْقِذَهُ من الشَّرِّ وأن يَقْضِي على أعدائِهِ (</w:t>
      </w:r>
      <w:r>
        <w:rPr>
          <w:rtl/>
          <w:cs/>
          <w:lang w:val="ar_AE" w:bidi="ar_AE"/>
        </w:rPr>
        <w:t>54:5</w:t>
      </w:r>
      <w:r>
        <w:rPr>
          <w:rtl/>
          <w:cs/>
          <w:lang w:val="ar_AE" w:bidi="ar_AE"/>
        </w:rPr>
        <w:t xml:space="preserve">،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3:54</w:t>
      </w:r>
      <w:r>
        <w:rPr>
          <w:rtl/>
          <w:cs/>
          <w:lang w:val="ar_AE" w:bidi="ar_AE"/>
        </w:rPr>
      </w:r>
    </w:p>
    <w:p>
      <w:pPr>
        <w:bidi/>
      </w:pPr>
      <w:r>
        <w:rPr>
          <w:rtl/>
          <w:cs/>
          <w:lang w:val="ar_AE" w:bidi="ar_AE"/>
        </w:rPr>
      </w:r>
      <w:r>
        <w:rPr>
          <w:rtl/>
          <w:cs/>
          <w:lang w:val="ar_AE" w:bidi="ar_AE"/>
        </w:rPr>
        <w:t xml:space="preserve">الغرباءُ منفصلون عن جماعَةِ العَهْدِ (انْظُر </w:t>
      </w:r>
      <w:r>
        <w:rPr>
          <w:rtl/>
          <w:cs/>
          <w:lang w:val="ar_AE" w:bidi="ar_AE"/>
        </w:rPr>
        <w:t>109:11</w:t>
      </w:r>
      <w:r>
        <w:rPr>
          <w:rtl/>
          <w:cs/>
          <w:lang w:val="ar_AE" w:bidi="ar_AE"/>
        </w:rPr>
        <w:t xml:space="preserve">؛ </w:t>
      </w:r>
      <w:r>
        <w:rPr>
          <w:rtl/>
          <w:cs/>
          <w:lang w:val="ar_AE" w:bidi="ar_AE"/>
        </w:rPr>
        <w:t>الأمثال 5:10</w:t>
      </w:r>
      <w:r>
        <w:rPr>
          <w:rtl/>
          <w:cs/>
          <w:lang w:val="ar_AE" w:bidi="ar_AE"/>
        </w:rPr>
        <w:t xml:space="preserve">). • الأشخاصُ المتكَبِّرون العُتاةُ لا يُظْهِرُون أيَّ تقدِيرٍ أو اعتبارٍ لله أو للنَّاسِ الآخرين (انْظُرْ </w:t>
      </w:r>
      <w:r>
        <w:rPr>
          <w:rtl/>
          <w:cs/>
          <w:lang w:val="ar_AE" w:bidi="ar_AE"/>
        </w:rPr>
        <w:t>المزامير 35:11</w:t>
      </w:r>
      <w:r>
        <w:rPr>
          <w:rtl/>
          <w:cs/>
          <w:lang w:val="ar_AE" w:bidi="ar_AE"/>
        </w:rPr>
        <w:t xml:space="preserve">، </w:t>
      </w:r>
      <w:r>
        <w:rPr>
          <w:rtl/>
          <w:cs/>
          <w:lang w:val="ar_AE" w:bidi="ar_AE"/>
        </w:rPr>
        <w:t>25</w:t>
      </w:r>
      <w:r>
        <w:rPr>
          <w:rtl/>
          <w:cs/>
          <w:lang w:val="ar_AE" w:bidi="ar_AE"/>
        </w:rPr>
        <w:t xml:space="preserve">؛ </w:t>
      </w:r>
      <w:r>
        <w:rPr>
          <w:rtl/>
          <w:cs/>
          <w:lang w:val="ar_AE" w:bidi="ar_AE"/>
        </w:rPr>
        <w:t>86:14</w:t>
      </w:r>
      <w:r>
        <w:rPr>
          <w:rtl/>
          <w:cs/>
          <w:lang w:val="ar_AE" w:bidi="ar_AE"/>
        </w:rPr>
        <w:t xml:space="preserve">؛ </w:t>
      </w:r>
      <w:r>
        <w:rPr>
          <w:rtl/>
          <w:cs/>
          <w:lang w:val="ar_AE" w:bidi="ar_AE"/>
        </w:rPr>
        <w:t>الأمثال 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6:54</w:t>
      </w:r>
      <w:r>
        <w:rPr>
          <w:rtl/>
          <w:cs/>
          <w:lang w:val="ar_AE" w:bidi="ar_AE"/>
        </w:rPr>
      </w:r>
    </w:p>
    <w:p>
      <w:pPr>
        <w:bidi/>
      </w:pPr>
      <w:r>
        <w:rPr>
          <w:rtl/>
          <w:cs/>
          <w:lang w:val="ar_AE" w:bidi="ar_AE"/>
        </w:rPr>
      </w:r>
      <w:r>
        <w:rPr>
          <w:rtl/>
          <w:cs/>
          <w:lang w:val="ar_AE" w:bidi="ar_AE"/>
        </w:rPr>
        <w:t xml:space="preserve">التَّقْدِمَةُ الطَّوعِيَّةُ هي ذبيحةُ تسبيحٌ. ذبائحُ التسبيحِ هي نوع من التقدمات التي يَرْغَبُ فيها الله بقُوَّةٍ (انْظُرْ </w:t>
      </w:r>
      <w:r>
        <w:rPr>
          <w:rtl/>
          <w:cs/>
          <w:lang w:val="ar_AE" w:bidi="ar_AE"/>
        </w:rPr>
        <w:t>المزمور 50:14–15</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6:54–7</w:t>
      </w:r>
      <w:r>
        <w:rPr>
          <w:rtl/>
          <w:cs/>
          <w:lang w:val="ar_AE" w:bidi="ar_AE"/>
        </w:rPr>
      </w:r>
    </w:p>
    <w:p>
      <w:pPr>
        <w:bidi/>
      </w:pPr>
      <w:r>
        <w:rPr>
          <w:rtl/>
          <w:cs/>
          <w:lang w:val="ar_AE" w:bidi="ar_AE"/>
        </w:rPr>
      </w:r>
      <w:r>
        <w:rPr>
          <w:rtl/>
          <w:cs/>
          <w:lang w:val="ar_AE" w:bidi="ar_AE"/>
        </w:rPr>
        <w:t>في انتظارٍ لاستجابةِ الله، يتغيَّرُ اتِّجاهُ المزمور من الجزن والكآبَةِ إلى الحَمْدِ.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1:55–3</w:t>
      </w:r>
      <w:r>
        <w:rPr>
          <w:rtl/>
          <w:cs/>
          <w:lang w:val="ar_AE" w:bidi="ar_AE"/>
        </w:rPr>
      </w:r>
    </w:p>
    <w:p>
      <w:pPr>
        <w:bidi/>
      </w:pPr>
      <w:r>
        <w:rPr>
          <w:rtl/>
          <w:cs/>
          <w:lang w:val="ar_AE" w:bidi="ar_AE"/>
        </w:rPr>
      </w:r>
      <w:r>
        <w:rPr>
          <w:rtl/>
          <w:cs/>
          <w:lang w:val="ar_AE" w:bidi="ar_AE"/>
        </w:rPr>
        <w:t>المناسَبَةُ لهذِهِ الصَّلاةِ هي هجومٌ بواسطة 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1:55–23</w:t>
      </w:r>
      <w:r>
        <w:rPr>
          <w:rtl/>
          <w:cs/>
          <w:lang w:val="ar_AE" w:bidi="ar_AE"/>
        </w:rPr>
      </w:r>
    </w:p>
    <w:p>
      <w:pPr>
        <w:bidi/>
      </w:pPr>
      <w:r>
        <w:rPr>
          <w:rtl/>
          <w:cs/>
          <w:lang w:val="ar_AE" w:bidi="ar_AE"/>
        </w:rPr>
      </w:r>
      <w:r>
        <w:rPr>
          <w:rtl/>
          <w:cs/>
          <w:lang w:val="ar_AE" w:bidi="ar_AE"/>
        </w:rPr>
        <w:t>يواجِهُ المُرَنِّمُ خُصُومًا كان قائدُهم صديقًا سَابِقًا له (</w:t>
      </w:r>
      <w:r>
        <w:rPr>
          <w:rtl/>
          <w:cs/>
          <w:lang w:val="ar_AE" w:bidi="ar_AE"/>
        </w:rPr>
        <w:t>55:12–14</w:t>
      </w:r>
      <w:r>
        <w:rPr>
          <w:rtl/>
          <w:cs/>
          <w:lang w:val="ar_AE" w:bidi="ar_AE"/>
        </w:rPr>
        <w:t>)، ومن ثَمَّ يغمُرُهُ الحُزْنُ والأَسَى. يَلْجَأُ إلى الرَّبِّ في الصَّلاةِ مستودِعًا نفسه بين يدي الله لإصلاح الأمور (</w:t>
      </w:r>
      <w:r>
        <w:rPr>
          <w:rtl/>
          <w:cs/>
          <w:lang w:val="ar_AE" w:bidi="ar_AE"/>
        </w:rPr>
        <w:t>55:22–23</w:t>
      </w:r>
      <w:r>
        <w:rPr>
          <w:rtl/>
          <w:cs/>
          <w:lang w:val="ar_AE" w:bidi="ar_AE"/>
        </w:rPr>
        <w:t>). اختبرَ الرَّبُّ يسوع ألمًا مشابهًا عندما خانه صديقه (يَهُوذَا). كما اختبرَ أيضًا استجابةَ صلاةِ المُرَنِّم: (1) بأن حل محل الأشرار مُتَلقِّيًا دينونتهم (</w:t>
      </w:r>
      <w:r>
        <w:rPr>
          <w:rtl/>
          <w:cs/>
          <w:lang w:val="ar_AE" w:bidi="ar_AE"/>
        </w:rPr>
        <w:t>إشعياء 53:7–9</w:t>
      </w:r>
      <w:r>
        <w:rPr>
          <w:rtl/>
          <w:cs/>
          <w:lang w:val="ar_AE" w:bidi="ar_AE"/>
        </w:rPr>
        <w:t>)، و(2) بإيداع نفسه بين يدي الآب، الذي أَنْقَذَهُ (</w:t>
      </w:r>
      <w:r>
        <w:rPr>
          <w:rtl/>
          <w:cs/>
          <w:lang w:val="ar_AE" w:bidi="ar_AE"/>
        </w:rPr>
        <w:t>لوقا 23:46</w:t>
      </w:r>
      <w:r>
        <w:rPr>
          <w:rtl/>
          <w:cs/>
          <w:lang w:val="ar_AE" w:bidi="ar_AE"/>
        </w:rPr>
        <w:t>) وكافَأَهُ (</w:t>
      </w:r>
      <w:r>
        <w:rPr>
          <w:rtl/>
          <w:cs/>
          <w:lang w:val="ar_AE" w:bidi="ar_AE"/>
        </w:rPr>
        <w:t>إشعياء 53:10–12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4:55–8</w:t>
      </w:r>
      <w:r>
        <w:rPr>
          <w:rtl/>
          <w:cs/>
          <w:lang w:val="ar_AE" w:bidi="ar_AE"/>
        </w:rPr>
      </w:r>
    </w:p>
    <w:p>
      <w:pPr>
        <w:bidi/>
      </w:pPr>
      <w:r>
        <w:rPr>
          <w:rtl/>
          <w:cs/>
          <w:lang w:val="ar_AE" w:bidi="ar_AE"/>
        </w:rPr>
      </w:r>
      <w:r>
        <w:rPr>
          <w:rtl/>
          <w:cs/>
          <w:lang w:val="ar_AE" w:bidi="ar_AE"/>
        </w:rPr>
        <w:t>في قلب اختباره للحزْنِ العميقِ، يعتَرِفُ المُرَنِّمُ بأن بَلْوَتَهُ تفوقُ الاحتمالَ ومن ثّمَّ يطلُبُ النَّجَاةَ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12:55–20</w:t>
      </w:r>
      <w:r>
        <w:rPr>
          <w:rtl/>
          <w:cs/>
          <w:lang w:val="ar_AE" w:bidi="ar_AE"/>
        </w:rPr>
      </w:r>
    </w:p>
    <w:p>
      <w:pPr>
        <w:bidi/>
      </w:pPr>
      <w:r>
        <w:rPr>
          <w:rtl/>
          <w:cs/>
          <w:lang w:val="ar_AE" w:bidi="ar_AE"/>
        </w:rPr>
      </w:r>
      <w:r>
        <w:rPr>
          <w:rtl/>
          <w:cs/>
          <w:lang w:val="ar_AE" w:bidi="ar_AE"/>
        </w:rPr>
        <w:t xml:space="preserve">كان عُدُوُّ المُرَنِّم صَدِيقًا في الماضِي؛ ولهذا تؤْلِمُه ذكرياتُ تلك العلاقَةِ الوَثِيقَةِ (انْظُرْ </w:t>
      </w:r>
      <w:r>
        <w:rPr>
          <w:rtl/>
          <w:cs/>
          <w:lang w:val="ar_AE" w:bidi="ar_AE"/>
        </w:rPr>
        <w:t>31:11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19:55–21</w:t>
      </w:r>
      <w:r>
        <w:rPr>
          <w:rtl/>
          <w:cs/>
          <w:lang w:val="ar_AE" w:bidi="ar_AE"/>
        </w:rPr>
      </w:r>
    </w:p>
    <w:p>
      <w:pPr>
        <w:bidi/>
      </w:pPr>
      <w:r>
        <w:rPr>
          <w:rtl/>
          <w:cs/>
          <w:lang w:val="ar_AE" w:bidi="ar_AE"/>
        </w:rPr>
      </w:r>
      <w:r>
        <w:rPr>
          <w:rtl/>
          <w:cs/>
          <w:lang w:val="ar_AE" w:bidi="ar_AE"/>
        </w:rPr>
        <w:t>الله صَالِحٌ وأَمِينٌ، أما أَعْدَاءُ المُرَنِّمِ مع الصَّدِيقِ المَزْعُومِ فإنهم أشرارٌ مخادِعُون.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22:55–23</w:t>
      </w:r>
      <w:r>
        <w:rPr>
          <w:rtl/>
          <w:cs/>
          <w:lang w:val="ar_AE" w:bidi="ar_AE"/>
        </w:rPr>
      </w:r>
    </w:p>
    <w:p>
      <w:pPr>
        <w:bidi/>
      </w:pPr>
      <w:r>
        <w:rPr>
          <w:rtl/>
          <w:cs/>
          <w:lang w:val="ar_AE" w:bidi="ar_AE"/>
        </w:rPr>
      </w:r>
      <w:r>
        <w:rPr>
          <w:rtl/>
          <w:cs/>
          <w:lang w:val="ar_AE" w:bidi="ar_AE"/>
        </w:rPr>
        <w:t>يُلْقِي المُرَنِّمُ كلَّ همومِهِ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23:55</w:t>
      </w:r>
      <w:r>
        <w:rPr>
          <w:rtl/>
          <w:cs/>
          <w:lang w:val="ar_AE" w:bidi="ar_AE"/>
        </w:rPr>
      </w:r>
    </w:p>
    <w:p>
      <w:pPr>
        <w:bidi/>
      </w:pPr>
      <w:r>
        <w:rPr>
          <w:rtl/>
          <w:cs/>
          <w:lang w:val="ar_AE" w:bidi="ar_AE"/>
        </w:rPr>
      </w:r>
      <w:r>
        <w:rPr>
          <w:rtl/>
          <w:cs/>
          <w:lang w:val="ar_AE" w:bidi="ar_AE"/>
        </w:rPr>
        <w:t xml:space="preserve">يَعْنِي المَوتُ في سِنٍّ مُبَكِّرَةٍ إخفاقَ المَرْءِ في اختبارِ بركاتِ الله الكامِلَةِ (قَارِن </w:t>
      </w:r>
      <w:r>
        <w:rPr>
          <w:rtl/>
          <w:cs/>
          <w:lang w:val="ar_AE" w:bidi="ar_AE"/>
        </w:rPr>
        <w:t>الأمثال 3:2</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1:56</w:t>
      </w:r>
      <w:r>
        <w:rPr>
          <w:rtl/>
          <w:cs/>
          <w:lang w:val="ar_AE" w:bidi="ar_AE"/>
        </w:rPr>
      </w:r>
    </w:p>
    <w:p>
      <w:pPr>
        <w:pStyle w:val="ListBullet"/>
        <w:bidi/>
        <w:spacing w:line="240" w:lineRule="auto"/>
        <w:ind w:left="720"/>
      </w:pPr>
      <w:r>
        <w:rPr>
          <w:rtl/>
          <w:cs/>
          <w:lang w:val="ar_AE" w:bidi="ar_AE"/>
        </w:rPr>
      </w:r>
      <w:r>
        <w:rPr>
          <w:rtl/>
          <w:cs/>
          <w:lang w:val="ar_AE" w:bidi="ar_AE"/>
        </w:rPr>
        <w:t>مُذَهَّبَة: قد يكون هذا مصطلحًا أدبيًا أو موسيقيًا.</w:t>
      </w:r>
    </w:p>
    <w:p>
      <w:pPr>
        <w:pStyle w:val="ListBullet"/>
        <w:bidi/>
        <w:spacing w:line="240" w:lineRule="auto"/>
        <w:ind w:left="720"/>
      </w:pPr>
      <w:r>
        <w:rPr>
          <w:rtl/>
          <w:cs/>
          <w:lang w:val="ar_AE" w:bidi="ar_AE"/>
        </w:rPr>
      </w:r>
      <w:r>
        <w:rPr>
          <w:rtl/>
          <w:cs/>
          <w:lang w:val="ar_AE" w:bidi="ar_AE"/>
        </w:rPr>
        <w:t>ألقى الفلسطينيون القبض على داود بسبب شكوكهم في ولائه، ثم أحضروه إلى الملك أخيش</w:t>
      </w:r>
      <w:r>
        <w:rPr>
          <w:rtl/>
          <w:cs/>
          <w:lang w:val="ar_AE" w:bidi="ar_AE"/>
        </w:rPr>
        <w:t xml:space="preserve"> </w:t>
      </w:r>
      <w:r>
        <w:rPr>
          <w:rtl/>
          <w:cs/>
          <w:lang w:val="ar_AE" w:bidi="ar_AE"/>
        </w:rPr>
        <w:t>(</w:t>
      </w:r>
      <w:r>
        <w:rPr>
          <w:rtl/>
          <w:cs/>
          <w:lang w:val="ar_AE" w:bidi="ar_AE"/>
        </w:rPr>
        <w:t>1 صَمُوئيل 21:10–15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1:56–13</w:t>
      </w:r>
      <w:r>
        <w:rPr>
          <w:rtl/>
          <w:cs/>
          <w:lang w:val="ar_AE" w:bidi="ar_AE"/>
        </w:rPr>
      </w:r>
    </w:p>
    <w:p>
      <w:pPr>
        <w:bidi/>
      </w:pPr>
      <w:r>
        <w:rPr>
          <w:rtl/>
          <w:cs/>
          <w:lang w:val="ar_AE" w:bidi="ar_AE"/>
        </w:rPr>
      </w:r>
      <w:r>
        <w:rPr>
          <w:rtl/>
          <w:cs/>
          <w:lang w:val="ar_AE" w:bidi="ar_AE"/>
        </w:rPr>
        <w:t>في هذا المزمور، يَتَحَوَّلُ الرثاءُ الفَرْدِيُّ من التَّوَسُّل إلى الثِّقَةِ مَرَّتَيْن (</w:t>
      </w:r>
      <w:r>
        <w:rPr>
          <w:rtl/>
          <w:cs/>
          <w:lang w:val="ar_AE" w:bidi="ar_AE"/>
        </w:rPr>
        <w:t>56:1–4</w:t>
      </w:r>
      <w:r>
        <w:rPr>
          <w:rtl/>
          <w:cs/>
          <w:lang w:val="ar_AE" w:bidi="ar_AE"/>
        </w:rPr>
        <w:t xml:space="preserve">، </w:t>
      </w:r>
      <w:r>
        <w:rPr>
          <w:rtl/>
          <w:cs/>
          <w:lang w:val="ar_AE" w:bidi="ar_AE"/>
        </w:rPr>
        <w:t>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4:56</w:t>
      </w:r>
      <w:r>
        <w:rPr>
          <w:rtl/>
          <w:cs/>
          <w:lang w:val="ar_AE" w:bidi="ar_AE"/>
        </w:rPr>
      </w:r>
    </w:p>
    <w:p>
      <w:pPr>
        <w:bidi/>
      </w:pPr>
      <w:r>
        <w:rPr>
          <w:rtl/>
          <w:cs/>
          <w:lang w:val="ar_AE" w:bidi="ar_AE"/>
        </w:rPr>
      </w:r>
      <w:r>
        <w:rPr>
          <w:rtl/>
          <w:cs/>
          <w:lang w:val="ar_AE" w:bidi="ar_AE"/>
        </w:rPr>
        <w:t>مُجَرَّد بَشَرُ! أو فانون</w:t>
      </w:r>
      <w:r>
        <w:rPr>
          <w:i/>
          <w:rtl/>
          <w:cs/>
          <w:lang w:val="ar_AE" w:bidi="ar_AE"/>
        </w:rPr>
        <w:t>،</w:t>
      </w:r>
      <w:r>
        <w:rPr>
          <w:rtl/>
          <w:cs/>
          <w:lang w:val="ar_AE" w:bidi="ar_AE"/>
        </w:rPr>
        <w:t xml:space="preserve"> على النقيضِ من الإلَهِ الخَالِد صَاحِبِ القدْرَةِ غيرِ المحدُودَةِ (انْظُرْ </w:t>
      </w:r>
      <w:r>
        <w:rPr>
          <w:rtl/>
          <w:cs/>
          <w:lang w:val="ar_AE" w:bidi="ar_AE"/>
        </w:rPr>
        <w:t>إِشَعْيَاء 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5:56–7</w:t>
      </w:r>
      <w:r>
        <w:rPr>
          <w:rtl/>
          <w:cs/>
          <w:lang w:val="ar_AE" w:bidi="ar_AE"/>
        </w:rPr>
      </w:r>
    </w:p>
    <w:p>
      <w:pPr>
        <w:bidi/>
      </w:pPr>
      <w:r>
        <w:rPr>
          <w:rtl/>
          <w:cs/>
          <w:lang w:val="ar_AE" w:bidi="ar_AE"/>
        </w:rPr>
      </w:r>
      <w:r>
        <w:rPr>
          <w:rtl/>
          <w:cs/>
          <w:lang w:val="ar_AE" w:bidi="ar_AE"/>
        </w:rPr>
        <w:t>يُحَدِّدُ المُرَنِّمُ شكواه ضد مهاجميه أثناء صَلاتِهِ من أجلِ أن يَتَوَقَّف شَرُّهم.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8:56</w:t>
      </w:r>
      <w:r>
        <w:rPr>
          <w:rtl/>
          <w:cs/>
          <w:lang w:val="ar_AE" w:bidi="ar_AE"/>
        </w:rPr>
      </w:r>
    </w:p>
    <w:p>
      <w:pPr>
        <w:bidi/>
      </w:pPr>
      <w:r>
        <w:rPr>
          <w:rtl/>
          <w:cs/>
          <w:lang w:val="ar_AE" w:bidi="ar_AE"/>
        </w:rPr>
      </w:r>
      <w:r>
        <w:rPr>
          <w:rtl/>
          <w:cs/>
          <w:lang w:val="ar_AE" w:bidi="ar_AE"/>
        </w:rPr>
        <w:t>في العبرية، يَسْتَخْدِمُ المُرَنِّمُ نوعًا من الجناس الناقص، فالتعبير المُتَرْجَم "تَيَهَانِي" يأتي بالعبرية "نُودِي"، أما التعبير "زِقِّكَ" فيأتي "نُودِخا".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11:56</w:t>
      </w:r>
      <w:r>
        <w:rPr>
          <w:rtl/>
          <w:cs/>
          <w:lang w:val="ar_AE" w:bidi="ar_AE"/>
        </w:rPr>
      </w:r>
    </w:p>
    <w:p>
      <w:pPr>
        <w:bidi/>
      </w:pPr>
      <w:r>
        <w:rPr>
          <w:rtl/>
          <w:cs/>
          <w:lang w:val="ar_AE" w:bidi="ar_AE"/>
        </w:rPr>
      </w:r>
      <w:r>
        <w:rPr>
          <w:rtl/>
          <w:cs/>
          <w:lang w:val="ar_AE" w:bidi="ar_AE"/>
        </w:rPr>
        <w:t>الإِنْسَانُ: بالعبرية "آدام"، وَيَسْتَخْدِمُ المزمور أيضًا لفظتَيْن أخريين للإشارة إلى الإنسان: "إِنُوش" أي "الناس" (</w:t>
      </w:r>
      <w:r>
        <w:rPr>
          <w:rtl/>
          <w:cs/>
          <w:lang w:val="ar_AE" w:bidi="ar_AE"/>
        </w:rPr>
        <w:t>56:1</w:t>
      </w:r>
      <w:r>
        <w:rPr>
          <w:rtl/>
          <w:cs/>
          <w:lang w:val="ar_AE" w:bidi="ar_AE"/>
        </w:rPr>
        <w:t>)، و"بَاسَار" أي "البشرية الفانية"، (</w:t>
      </w:r>
      <w:r>
        <w:rPr>
          <w:rtl/>
          <w:cs/>
          <w:lang w:val="ar_AE" w:bidi="ar_AE"/>
        </w:rPr>
        <w:t>56:4</w:t>
      </w:r>
      <w:r>
        <w:rPr>
          <w:rtl/>
          <w:cs/>
          <w:lang w:val="ar_AE" w:bidi="ar_AE"/>
        </w:rPr>
        <w:t>). تُعَبِّر المفردات الثلاث عن فكرةِ الفناء والمحدودية.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13:56</w:t>
      </w:r>
      <w:r>
        <w:rPr>
          <w:rtl/>
          <w:cs/>
          <w:lang w:val="ar_AE" w:bidi="ar_AE"/>
        </w:rPr>
      </w:r>
    </w:p>
    <w:p>
      <w:pPr>
        <w:bidi/>
      </w:pPr>
      <w:r>
        <w:rPr>
          <w:rtl/>
          <w:cs/>
          <w:lang w:val="ar_AE" w:bidi="ar_AE"/>
        </w:rPr>
      </w:r>
      <w:r>
        <w:rPr>
          <w:rtl/>
          <w:cs/>
          <w:lang w:val="ar_AE" w:bidi="ar_AE"/>
        </w:rPr>
        <w:t xml:space="preserve">نُورُ صلاحِ وخلاصِ الله سَيَحِلُّ مَحَلَّ ظلمَةِ المَوتِ (انْظُرْ </w:t>
      </w:r>
      <w:r>
        <w:rPr>
          <w:rtl/>
          <w:cs/>
          <w:lang w:val="ar_AE" w:bidi="ar_AE"/>
        </w:rPr>
        <w:t>18:25–29</w:t>
      </w:r>
      <w:r>
        <w:rPr>
          <w:rtl/>
          <w:cs/>
          <w:lang w:val="ar_AE" w:bidi="ar_AE"/>
        </w:rPr>
        <w:t xml:space="preserve">؛ </w:t>
      </w:r>
      <w:r>
        <w:rPr>
          <w:rtl/>
          <w:cs/>
          <w:lang w:val="ar_AE" w:bidi="ar_AE"/>
        </w:rPr>
        <w:t>27:1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1:57</w:t>
      </w:r>
      <w:r>
        <w:rPr>
          <w:rtl/>
          <w:cs/>
          <w:lang w:val="ar_AE" w:bidi="ar_AE"/>
        </w:rPr>
      </w:r>
    </w:p>
    <w:p>
      <w:pPr>
        <w:bidi/>
      </w:pPr>
      <w:r>
        <w:rPr>
          <w:rtl/>
          <w:cs/>
          <w:lang w:val="ar_AE" w:bidi="ar_AE"/>
        </w:rPr>
      </w:r>
      <w:r>
        <w:rPr>
          <w:rtl/>
          <w:cs/>
          <w:lang w:val="ar_AE" w:bidi="ar_AE"/>
        </w:rPr>
        <w:t xml:space="preserve">ظِلِّ جَنَاحَيْكَ: كما يَحْمِي الطَّائِرُ صغارَهُ، يَحْمِي الله من يَثِقُ بِهِ (انْظُرْ </w:t>
      </w:r>
      <w:r>
        <w:rPr>
          <w:rtl/>
          <w:cs/>
          <w:lang w:val="ar_AE" w:bidi="ar_AE"/>
        </w:rPr>
        <w:t>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1:57–11</w:t>
      </w:r>
      <w:r>
        <w:rPr>
          <w:rtl/>
          <w:cs/>
          <w:lang w:val="ar_AE" w:bidi="ar_AE"/>
        </w:rPr>
      </w:r>
    </w:p>
    <w:p>
      <w:pPr>
        <w:bidi/>
      </w:pPr>
      <w:r>
        <w:rPr>
          <w:rtl/>
          <w:cs/>
          <w:lang w:val="ar_AE" w:bidi="ar_AE"/>
        </w:rPr>
      </w:r>
      <w:r>
        <w:rPr>
          <w:rtl/>
          <w:cs/>
          <w:lang w:val="ar_AE" w:bidi="ar_AE"/>
        </w:rPr>
        <w:t>صرْخَةُ المُرَنِّمِ من أجلِ الرَّحْمَةِ والحمايَةِ تتحوَّلُ بسرْعَةٍ إلى تأكيدٍ على الإيمانِ والثِّقَةِ بالرَّبِّ (</w:t>
      </w:r>
      <w:r>
        <w:rPr>
          <w:rtl/>
          <w:cs/>
          <w:lang w:val="ar_AE" w:bidi="ar_AE"/>
        </w:rPr>
        <w:t>57:1–4</w:t>
      </w:r>
      <w:r>
        <w:rPr>
          <w:rtl/>
          <w:cs/>
          <w:lang w:val="ar_AE" w:bidi="ar_AE"/>
        </w:rPr>
        <w:t>). عندما يقعُ الأشرارُ في فخاخِهِم الخاصة (</w:t>
      </w:r>
      <w:r>
        <w:rPr>
          <w:rtl/>
          <w:cs/>
          <w:lang w:val="ar_AE" w:bidi="ar_AE"/>
        </w:rPr>
        <w:t>57:6</w:t>
      </w:r>
      <w:r>
        <w:rPr>
          <w:rtl/>
          <w:cs/>
          <w:lang w:val="ar_AE" w:bidi="ar_AE"/>
        </w:rPr>
        <w:t>)، يُسَبِّحُ المُرَنِّمِ الرَّبَّ (</w:t>
      </w:r>
      <w:r>
        <w:rPr>
          <w:rtl/>
          <w:cs/>
          <w:lang w:val="ar_AE" w:bidi="ar_AE"/>
        </w:rPr>
        <w:t>57:7–10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 عنوان</w:t>
      </w:r>
      <w:r>
        <w:rPr>
          <w:rtl/>
          <w:cs/>
          <w:lang w:val="ar_AE" w:bidi="ar_AE"/>
        </w:rPr>
      </w:r>
    </w:p>
    <w:p>
      <w:pPr>
        <w:bidi/>
      </w:pPr>
      <w:r>
        <w:rPr>
          <w:rtl/>
          <w:cs/>
          <w:lang w:val="ar_AE" w:bidi="ar_AE"/>
        </w:rPr>
      </w:r>
      <w:r>
        <w:rPr>
          <w:rtl/>
          <w:cs/>
          <w:lang w:val="ar_AE" w:bidi="ar_AE"/>
        </w:rPr>
        <w:t xml:space="preserve">انْظُرْ </w:t>
      </w:r>
      <w:r>
        <w:rPr>
          <w:rtl/>
          <w:cs/>
          <w:lang w:val="ar_AE" w:bidi="ar_AE"/>
        </w:rPr>
        <w:t>1 صَمُوئِبل 22:1</w:t>
      </w:r>
      <w:r>
        <w:rPr>
          <w:rtl/>
          <w:cs/>
          <w:lang w:val="ar_AE" w:bidi="ar_AE"/>
        </w:rPr>
        <w:t xml:space="preserve"> أو </w:t>
      </w:r>
      <w:r>
        <w:rPr>
          <w:rtl/>
          <w:cs/>
          <w:lang w:val="ar_AE" w:bidi="ar_AE"/>
        </w:rPr>
        <w:t>المَزْمُور 24:1–8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2:57</w:t>
      </w:r>
      <w:r>
        <w:rPr>
          <w:rtl/>
          <w:cs/>
          <w:lang w:val="ar_AE" w:bidi="ar_AE"/>
        </w:rPr>
      </w:r>
    </w:p>
    <w:p>
      <w:pPr>
        <w:bidi/>
      </w:pPr>
      <w:r>
        <w:rPr>
          <w:rtl/>
          <w:cs/>
          <w:lang w:val="ar_AE" w:bidi="ar_AE"/>
        </w:rPr>
      </w:r>
      <w:r>
        <w:rPr>
          <w:rtl/>
          <w:cs/>
          <w:lang w:val="ar_AE" w:bidi="ar_AE"/>
        </w:rPr>
        <w:t xml:space="preserve">الله الْعَلِيِّ (بالعبرية إلوهيم-عِلْيُون) هو لَقَبٌ مُطْلَقٌ لله، بوصْفِهِ الإلهَ الأقوَى من جميع الكائنات الفائقة الحقيقية أو أيَّة كائنات يمكن تَخَيُّلُها (انْظُرْ </w:t>
      </w:r>
      <w:r>
        <w:rPr>
          <w:rtl/>
          <w:cs/>
          <w:lang w:val="ar_AE" w:bidi="ar_AE"/>
        </w:rPr>
        <w:t>91:1</w:t>
      </w:r>
      <w:r>
        <w:rPr>
          <w:rtl/>
          <w:cs/>
          <w:lang w:val="ar_AE" w:bidi="ar_AE"/>
        </w:rPr>
        <w:t xml:space="preserve">؛ </w:t>
      </w:r>
      <w:r>
        <w:rPr>
          <w:rtl/>
          <w:cs/>
          <w:lang w:val="ar_AE" w:bidi="ar_AE"/>
        </w:rPr>
        <w:t>97:9</w:t>
      </w:r>
      <w:r>
        <w:rPr>
          <w:rtl/>
          <w:cs/>
          <w:lang w:val="ar_AE" w:bidi="ar_AE"/>
        </w:rPr>
        <w:t xml:space="preserve">؛ </w:t>
      </w:r>
      <w:r>
        <w:rPr>
          <w:rtl/>
          <w:cs/>
          <w:lang w:val="ar_AE" w:bidi="ar_AE"/>
        </w:rPr>
        <w:t>التَّكْوِين 14:18–22</w:t>
      </w:r>
      <w:r>
        <w:rPr>
          <w:rtl/>
          <w:cs/>
          <w:lang w:val="ar_AE" w:bidi="ar_AE"/>
        </w:rPr>
        <w:t>). • الذي يُتَمِّم مقاصِدَهُ: أو الذي يَضَعُ نهايَةً [لضيقاتي]، أو الذي يتعامَلُ معي بالإحسان.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3:57–4</w:t>
      </w:r>
      <w:r>
        <w:rPr>
          <w:rtl/>
          <w:cs/>
          <w:lang w:val="ar_AE" w:bidi="ar_AE"/>
        </w:rPr>
      </w:r>
    </w:p>
    <w:p>
      <w:pPr>
        <w:bidi/>
      </w:pPr>
      <w:r>
        <w:rPr>
          <w:rtl/>
          <w:cs/>
          <w:lang w:val="ar_AE" w:bidi="ar_AE"/>
        </w:rPr>
      </w:r>
      <w:r>
        <w:rPr>
          <w:rtl/>
          <w:cs/>
          <w:lang w:val="ar_AE" w:bidi="ar_AE"/>
        </w:rPr>
        <w:t xml:space="preserve">هذان النَّصَّان عبارَة عن صلاةٍ لِطَلَبِ الإنقاذِ من أعداءٍ أقوياءٍ. الصورة الاستعارية عن الأسودِ المفتَرِسَة تَصِفُ الأعداء البشريين؛ يَشْعُرُ المُرَنِّم بعجزه عن الهَرَبِ منهم بدون التَّدَخُّل الإلهي (انْظُرْ أيضًا </w:t>
      </w:r>
      <w:r>
        <w:rPr>
          <w:rtl/>
          <w:cs/>
          <w:lang w:val="ar_AE" w:bidi="ar_AE"/>
        </w:rPr>
        <w:t>35:11–21</w:t>
      </w:r>
      <w:r>
        <w:rPr>
          <w:rtl/>
          <w:cs/>
          <w:lang w:val="ar_AE" w:bidi="ar_AE"/>
        </w:rPr>
        <w:t xml:space="preserve">؛ </w:t>
      </w:r>
      <w:r>
        <w:rPr>
          <w:rtl/>
          <w:cs/>
          <w:lang w:val="ar_AE" w:bidi="ar_AE"/>
        </w:rPr>
        <w:t>124:6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5:57</w:t>
      </w:r>
      <w:r>
        <w:rPr>
          <w:rtl/>
          <w:cs/>
          <w:lang w:val="ar_AE" w:bidi="ar_AE"/>
        </w:rPr>
      </w:r>
    </w:p>
    <w:p>
      <w:pPr>
        <w:bidi/>
      </w:pPr>
      <w:r>
        <w:rPr>
          <w:rtl/>
          <w:cs/>
          <w:lang w:val="ar_AE" w:bidi="ar_AE"/>
        </w:rPr>
      </w:r>
      <w:r>
        <w:rPr>
          <w:rtl/>
          <w:cs/>
          <w:lang w:val="ar_AE" w:bidi="ar_AE"/>
        </w:rPr>
        <w:t xml:space="preserve">هذا النَّصُّ متكرِّرٌ في </w:t>
      </w:r>
      <w:r>
        <w:rPr>
          <w:rtl/>
          <w:cs/>
          <w:lang w:val="ar_AE" w:bidi="ar_AE"/>
        </w:rPr>
        <w:t>57:11</w:t>
      </w:r>
      <w:r>
        <w:rPr>
          <w:rtl/>
          <w:cs/>
          <w:lang w:val="ar_AE" w:bidi="ar_AE"/>
        </w:rPr>
        <w:t xml:space="preserve"> و</w:t>
      </w:r>
      <w:r>
        <w:rPr>
          <w:rtl/>
          <w:cs/>
          <w:lang w:val="ar_AE" w:bidi="ar_AE"/>
        </w:rPr>
        <w:t>108:5</w:t>
      </w:r>
      <w:r>
        <w:rPr>
          <w:rtl/>
          <w:cs/>
          <w:lang w:val="ar_AE" w:bidi="ar_AE"/>
        </w:rPr>
        <w:t>. • مَجْدُ الله- حضورُهُ المُعْلَن الذي يستَبْعِدُ كلَّ شَرٍّ (</w:t>
      </w:r>
      <w:r>
        <w:rPr>
          <w:rtl/>
          <w:cs/>
          <w:lang w:val="ar_AE" w:bidi="ar_AE"/>
        </w:rPr>
        <w:t>8:1</w:t>
      </w:r>
      <w:r>
        <w:rPr>
          <w:rtl/>
          <w:cs/>
          <w:lang w:val="ar_AE" w:bidi="ar_AE"/>
        </w:rPr>
        <w:t xml:space="preserve">؛ </w:t>
      </w:r>
      <w:r>
        <w:rPr>
          <w:rtl/>
          <w:cs/>
          <w:lang w:val="ar_AE" w:bidi="ar_AE"/>
        </w:rPr>
        <w:t>19:1–4</w:t>
      </w:r>
      <w:r>
        <w:rPr>
          <w:rtl/>
          <w:cs/>
          <w:lang w:val="ar_AE" w:bidi="ar_AE"/>
        </w:rPr>
        <w:t xml:space="preserve">؛ </w:t>
      </w:r>
      <w:r>
        <w:rPr>
          <w:rtl/>
          <w:cs/>
          <w:lang w:val="ar_AE" w:bidi="ar_AE"/>
        </w:rPr>
        <w:t>24:7</w:t>
      </w:r>
      <w:r>
        <w:rPr>
          <w:rtl/>
          <w:cs/>
          <w:lang w:val="ar_AE" w:bidi="ar_AE"/>
        </w:rPr>
        <w:t>) - سوف يَمْلَأ كلَّ الخليقة (</w:t>
      </w:r>
      <w:r>
        <w:rPr>
          <w:rtl/>
          <w:cs/>
          <w:lang w:val="ar_AE" w:bidi="ar_AE"/>
        </w:rPr>
        <w:t>إِشَعْيَاء 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7:57–8</w:t>
      </w:r>
      <w:r>
        <w:rPr>
          <w:rtl/>
          <w:cs/>
          <w:lang w:val="ar_AE" w:bidi="ar_AE"/>
        </w:rPr>
      </w:r>
    </w:p>
    <w:p>
      <w:pPr>
        <w:bidi/>
      </w:pPr>
      <w:r>
        <w:rPr>
          <w:rtl/>
          <w:cs/>
          <w:lang w:val="ar_AE" w:bidi="ar_AE"/>
        </w:rPr>
      </w:r>
      <w:r>
        <w:rPr>
          <w:rtl/>
          <w:cs/>
          <w:lang w:val="ar_AE" w:bidi="ar_AE"/>
        </w:rPr>
        <w:t xml:space="preserve">المُرَنِّم واثِقٌ بأنَّ الله سوف يَضَعُ نهايَةً لِلَيْلِ الشَّرِّ (قارن </w:t>
      </w:r>
      <w:r>
        <w:rPr>
          <w:rtl/>
          <w:cs/>
          <w:lang w:val="ar_AE" w:bidi="ar_AE"/>
        </w:rPr>
        <w:t>56:13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7:57–11</w:t>
      </w:r>
      <w:r>
        <w:rPr>
          <w:rtl/>
          <w:cs/>
          <w:lang w:val="ar_AE" w:bidi="ar_AE"/>
        </w:rPr>
      </w:r>
    </w:p>
    <w:p>
      <w:pPr>
        <w:bidi/>
      </w:pPr>
      <w:r>
        <w:rPr>
          <w:rtl/>
          <w:cs/>
          <w:lang w:val="ar_AE" w:bidi="ar_AE"/>
        </w:rPr>
      </w:r>
      <w:r>
        <w:rPr>
          <w:rtl/>
          <w:cs/>
          <w:lang w:val="ar_AE" w:bidi="ar_AE"/>
        </w:rPr>
        <w:t xml:space="preserve">يتكرَّر هذا القِسْمُ بتَعْدِيلاتٍ قليلة في </w:t>
      </w:r>
      <w:r>
        <w:rPr>
          <w:rtl/>
          <w:cs/>
          <w:lang w:val="ar_AE" w:bidi="ar_AE"/>
        </w:rPr>
        <w:t>108:1–5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10:57–11</w:t>
      </w:r>
      <w:r>
        <w:rPr>
          <w:rtl/>
          <w:cs/>
          <w:lang w:val="ar_AE" w:bidi="ar_AE"/>
        </w:rPr>
      </w:r>
    </w:p>
    <w:p>
      <w:pPr>
        <w:bidi/>
      </w:pPr>
      <w:r>
        <w:rPr>
          <w:rtl/>
          <w:cs/>
          <w:lang w:val="ar_AE" w:bidi="ar_AE"/>
        </w:rPr>
      </w:r>
      <w:r>
        <w:rPr>
          <w:rtl/>
          <w:cs/>
          <w:lang w:val="ar_AE" w:bidi="ar_AE"/>
        </w:rPr>
        <w:t>يَمْتَدُّ مَجْدُ الله إلى الكَونِ بأسْرِهِ، وكذلك التسبيح من أجل محبته الراسخة وأمانته الثابتة.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1:58</w:t>
      </w:r>
      <w:r>
        <w:rPr>
          <w:rtl/>
          <w:cs/>
          <w:lang w:val="ar_AE" w:bidi="ar_AE"/>
        </w:rPr>
      </w:r>
    </w:p>
    <w:p>
      <w:pPr>
        <w:bidi/>
      </w:pPr>
      <w:r>
        <w:rPr>
          <w:rtl/>
          <w:cs/>
          <w:lang w:val="ar_AE" w:bidi="ar_AE"/>
        </w:rPr>
      </w:r>
      <w:r>
        <w:rPr>
          <w:b/>
          <w:rtl/>
          <w:cs/>
          <w:lang w:val="ar_AE" w:bidi="ar_AE"/>
        </w:rPr>
        <w:t>الرؤساءُ (أو</w:t>
      </w:r>
      <w:r>
        <w:rPr>
          <w:rtl/>
          <w:cs/>
          <w:lang w:val="ar_AE" w:bidi="ar_AE"/>
        </w:rPr>
        <w:t xml:space="preserve"> </w:t>
      </w:r>
      <w:r>
        <w:rPr>
          <w:b/>
          <w:rtl/>
          <w:cs/>
          <w:lang w:val="ar_AE" w:bidi="ar_AE"/>
        </w:rPr>
        <w:t>الآلِهَةُ</w:t>
      </w:r>
      <w:r>
        <w:rPr>
          <w:rtl/>
          <w:cs/>
          <w:lang w:val="ar_AE" w:bidi="ar_AE"/>
        </w:rPr>
        <w:t>): هذا اللَّقَبُ كان مُسْتَخْدَمًا لِوَصْفِ كِبَار الموظَّفِين والقائمين على إصدار الأحكام العَادِلَةِ (</w:t>
      </w:r>
      <w:r>
        <w:rPr>
          <w:rtl/>
          <w:cs/>
          <w:lang w:val="ar_AE" w:bidi="ar_AE"/>
        </w:rPr>
        <w:t>82:1</w:t>
      </w:r>
      <w:r>
        <w:rPr>
          <w:rtl/>
          <w:cs/>
          <w:lang w:val="ar_AE" w:bidi="ar_AE"/>
        </w:rPr>
        <w:t xml:space="preserve">، </w:t>
      </w:r>
      <w:r>
        <w:rPr>
          <w:rtl/>
          <w:cs/>
          <w:lang w:val="ar_AE" w:bidi="ar_AE"/>
        </w:rPr>
        <w:t>6</w:t>
      </w:r>
      <w:r>
        <w:rPr>
          <w:rtl/>
          <w:cs/>
          <w:lang w:val="ar_AE" w:bidi="ar_AE"/>
        </w:rPr>
        <w:t>). في مواضِعِ أخرى، قد يُشِيرُ إلى الكائناتِ الملائكِيَّةِ (</w:t>
      </w:r>
      <w:r>
        <w:rPr>
          <w:rtl/>
          <w:cs/>
          <w:lang w:val="ar_AE" w:bidi="ar_AE"/>
        </w:rPr>
        <w:t>89:7</w:t>
      </w:r>
      <w:r>
        <w:rPr>
          <w:rtl/>
          <w:cs/>
          <w:lang w:val="ar_AE" w:bidi="ar_AE"/>
        </w:rPr>
        <w:t>) أو آلهةِ الأُمَمِ (</w:t>
      </w:r>
      <w:r>
        <w:rPr>
          <w:rtl/>
          <w:cs/>
          <w:lang w:val="ar_AE" w:bidi="ar_AE"/>
        </w:rPr>
        <w:t>82:1</w:t>
      </w:r>
      <w:r>
        <w:rPr>
          <w:rtl/>
          <w:cs/>
          <w:lang w:val="ar_AE" w:bidi="ar_AE"/>
        </w:rPr>
        <w:t xml:space="preserve">؛ </w:t>
      </w:r>
      <w:r>
        <w:rPr>
          <w:rtl/>
          <w:cs/>
          <w:lang w:val="ar_AE" w:bidi="ar_AE"/>
        </w:rPr>
        <w:t>دَانِيآل 11:36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المزامور 1:58–5</w:t>
      </w:r>
      <w:r>
        <w:rPr>
          <w:rtl/>
          <w:cs/>
          <w:lang w:val="ar_AE" w:bidi="ar_AE"/>
        </w:rPr>
      </w:r>
    </w:p>
    <w:p>
      <w:pPr>
        <w:bidi/>
      </w:pPr>
      <w:r>
        <w:rPr>
          <w:rtl/>
          <w:cs/>
          <w:lang w:val="ar_AE" w:bidi="ar_AE"/>
        </w:rPr>
      </w:r>
      <w:r>
        <w:rPr>
          <w:rtl/>
          <w:cs/>
          <w:lang w:val="ar_AE" w:bidi="ar_AE"/>
        </w:rPr>
        <w:t>القائمون على القضاء بالعَدْلِ كانوا يرسِّخون مَصَالِحهم الشخصية لا مصالح المساكين. أدَّى غيابُ العَدْلِ تدريجيًّا إلى مُجْتَمَعٍ عنيفٍ.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1:58–11</w:t>
      </w:r>
      <w:r>
        <w:rPr>
          <w:rtl/>
          <w:cs/>
          <w:lang w:val="ar_AE" w:bidi="ar_AE"/>
        </w:rPr>
      </w:r>
    </w:p>
    <w:p>
      <w:pPr>
        <w:bidi/>
      </w:pPr>
      <w:r>
        <w:rPr>
          <w:rtl/>
          <w:cs/>
          <w:lang w:val="ar_AE" w:bidi="ar_AE"/>
        </w:rPr>
      </w:r>
      <w:r>
        <w:rPr>
          <w:rtl/>
          <w:cs/>
          <w:lang w:val="ar_AE" w:bidi="ar_AE"/>
        </w:rPr>
        <w:t>تحقيقُ العَدْلِ علامَةٌ على الحُكْمِ الصَّالِحِ. لا يَتَوَقَّعُ الله من شعبِهِ أقلَّ من ذلك. يدِينُ المُرَنِّم قادة إسرائيل لسوء استخدامهم للسُّلْطَة، وَيَطالِبُ الرَّبَّ بإنزالِ لَعَناتِهِ على الأشرارِ. إن تحقيقَ العَدَالة الإلهيَّة يُؤكِّدُ للأتقياء بأنَّ الله 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3:58</w:t>
      </w:r>
      <w:r>
        <w:rPr>
          <w:rtl/>
          <w:cs/>
          <w:lang w:val="ar_AE" w:bidi="ar_AE"/>
        </w:rPr>
      </w:r>
    </w:p>
    <w:p>
      <w:pPr>
        <w:bidi/>
      </w:pPr>
      <w:r>
        <w:rPr>
          <w:rtl/>
          <w:cs/>
          <w:lang w:val="ar_AE" w:bidi="ar_AE"/>
        </w:rPr>
      </w:r>
      <w:r>
        <w:rPr>
          <w:rtl/>
          <w:cs/>
          <w:lang w:val="ar_AE" w:bidi="ar_AE"/>
        </w:rPr>
        <w:t xml:space="preserve">يُولَدُ جميع البَشَرِ خطاةً (انْظُرْ </w:t>
      </w:r>
      <w:r>
        <w:rPr>
          <w:rtl/>
          <w:cs/>
          <w:lang w:val="ar_AE" w:bidi="ar_AE"/>
        </w:rPr>
        <w:t>51:5</w:t>
      </w:r>
      <w:r>
        <w:rPr>
          <w:rtl/>
          <w:cs/>
          <w:lang w:val="ar_AE" w:bidi="ar_AE"/>
        </w:rPr>
        <w:t>)؛ ومع ذلك، بينما يَنْغَمِسُ الأشرارُ في طبيعَتِهم الخَاطِئَةِ، يَسْعَى الأتقياءُ لمقاوَمَتِها (</w:t>
      </w:r>
      <w:r>
        <w:rPr>
          <w:rtl/>
          <w:cs/>
          <w:lang w:val="ar_AE" w:bidi="ar_AE"/>
        </w:rPr>
        <w:t>رُومِيَة 7:19–23</w:t>
      </w:r>
      <w:r>
        <w:rPr>
          <w:rtl/>
          <w:cs/>
          <w:lang w:val="ar_AE" w:bidi="ar_AE"/>
        </w:rPr>
        <w:t xml:space="preserve">؛ </w:t>
      </w:r>
      <w:r>
        <w:rPr>
          <w:rtl/>
          <w:cs/>
          <w:lang w:val="ar_AE" w:bidi="ar_AE"/>
        </w:rPr>
        <w:t>يَعْقُوب 4:1–10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4:58</w:t>
      </w:r>
      <w:r>
        <w:rPr>
          <w:rtl/>
          <w:cs/>
          <w:lang w:val="ar_AE" w:bidi="ar_AE"/>
        </w:rPr>
      </w:r>
    </w:p>
    <w:p>
      <w:pPr>
        <w:bidi/>
      </w:pPr>
      <w:r>
        <w:rPr>
          <w:rtl/>
          <w:cs/>
          <w:lang w:val="ar_AE" w:bidi="ar_AE"/>
        </w:rPr>
      </w:r>
      <w:r>
        <w:rPr>
          <w:rtl/>
          <w:cs/>
          <w:lang w:val="ar_AE" w:bidi="ar_AE"/>
        </w:rPr>
        <w:t xml:space="preserve">يُشِيرُ السُّمُّ هنا إلى الكلامِ السَّامِ (انْظُرْ </w:t>
      </w:r>
      <w:r>
        <w:rPr>
          <w:rtl/>
          <w:cs/>
          <w:lang w:val="ar_AE" w:bidi="ar_AE"/>
        </w:rPr>
        <w:t>140:3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6:58</w:t>
      </w:r>
      <w:r>
        <w:rPr>
          <w:rtl/>
          <w:cs/>
          <w:lang w:val="ar_AE" w:bidi="ar_AE"/>
        </w:rPr>
      </w:r>
    </w:p>
    <w:p>
      <w:pPr>
        <w:bidi/>
      </w:pPr>
      <w:r>
        <w:rPr>
          <w:rtl/>
          <w:cs/>
          <w:lang w:val="ar_AE" w:bidi="ar_AE"/>
        </w:rPr>
      </w:r>
      <w:r>
        <w:rPr>
          <w:rtl/>
          <w:cs/>
          <w:lang w:val="ar_AE" w:bidi="ar_AE"/>
        </w:rPr>
        <w:t>يطْلُبُ المُرَنِّمُ من الله أن يُحَطِّمَ النفوذ المدمِّر للأشرار.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8:58</w:t>
      </w:r>
      <w:r>
        <w:rPr>
          <w:rtl/>
          <w:cs/>
          <w:lang w:val="ar_AE" w:bidi="ar_AE"/>
        </w:rPr>
      </w:r>
    </w:p>
    <w:p>
      <w:pPr>
        <w:bidi/>
      </w:pPr>
      <w:r>
        <w:rPr>
          <w:rtl/>
          <w:cs/>
          <w:lang w:val="ar_AE" w:bidi="ar_AE"/>
        </w:rPr>
      </w:r>
      <w:r>
        <w:rPr>
          <w:rtl/>
          <w:cs/>
          <w:lang w:val="ar_AE" w:bidi="ar_AE"/>
        </w:rPr>
        <w:t>عندما يَعْبُرُ الحَلَزُون أرضًا يابِسَةً، يجِفُّ.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9:58–10</w:t>
      </w:r>
      <w:r>
        <w:rPr>
          <w:rtl/>
          <w:cs/>
          <w:lang w:val="ar_AE" w:bidi="ar_AE"/>
        </w:rPr>
      </w:r>
    </w:p>
    <w:p>
      <w:pPr>
        <w:bidi/>
      </w:pPr>
      <w:r>
        <w:rPr>
          <w:rtl/>
          <w:cs/>
          <w:lang w:val="ar_AE" w:bidi="ar_AE"/>
        </w:rPr>
      </w:r>
      <w:r>
        <w:rPr>
          <w:rtl/>
          <w:cs/>
          <w:lang w:val="ar_AE" w:bidi="ar_AE"/>
        </w:rPr>
        <w:t>سوف تأتي دينونَةُ الله وقضاؤه فجأةً. يجْلِبُ يقينُ الإنصافِ الإلهيِّ الفَرَحَ للأتقياءِ.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11:58</w:t>
      </w:r>
      <w:r>
        <w:rPr>
          <w:rtl/>
          <w:cs/>
          <w:lang w:val="ar_AE" w:bidi="ar_AE"/>
        </w:rPr>
      </w:r>
    </w:p>
    <w:p>
      <w:pPr>
        <w:bidi/>
      </w:pPr>
      <w:r>
        <w:rPr>
          <w:rtl/>
          <w:cs/>
          <w:lang w:val="ar_AE" w:bidi="ar_AE"/>
        </w:rPr>
      </w:r>
      <w:r>
        <w:rPr>
          <w:rtl/>
          <w:cs/>
          <w:lang w:val="ar_AE" w:bidi="ar_AE"/>
        </w:rPr>
        <w:t>الإنصافُ هو مكافأةُ مَن يعيشون من أجلِ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1:59</w:t>
      </w:r>
      <w:r>
        <w:rPr>
          <w:rtl/>
          <w:cs/>
          <w:lang w:val="ar_AE" w:bidi="ar_AE"/>
        </w:rPr>
      </w:r>
    </w:p>
    <w:p>
      <w:pPr>
        <w:bidi/>
      </w:pPr>
      <w:r>
        <w:rPr>
          <w:rtl/>
          <w:cs/>
          <w:lang w:val="ar_AE" w:bidi="ar_AE"/>
        </w:rPr>
      </w:r>
      <w:r>
        <w:rPr>
          <w:rtl/>
          <w:cs/>
          <w:lang w:val="ar_AE" w:bidi="ar_AE"/>
        </w:rPr>
        <w:t xml:space="preserve">انْظُرْ </w:t>
      </w:r>
      <w:r>
        <w:rPr>
          <w:rtl/>
          <w:cs/>
          <w:lang w:val="ar_AE" w:bidi="ar_AE"/>
        </w:rPr>
        <w:t>1 صَمُوئِيل 19:11–18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1:59–2</w:t>
      </w:r>
      <w:r>
        <w:rPr>
          <w:rtl/>
          <w:cs/>
          <w:lang w:val="ar_AE" w:bidi="ar_AE"/>
        </w:rPr>
      </w:r>
    </w:p>
    <w:p>
      <w:pPr>
        <w:bidi/>
      </w:pPr>
      <w:r>
        <w:rPr>
          <w:rtl/>
          <w:cs/>
          <w:lang w:val="ar_AE" w:bidi="ar_AE"/>
        </w:rPr>
      </w:r>
      <w:r>
        <w:rPr>
          <w:rtl/>
          <w:cs/>
          <w:lang w:val="ar_AE" w:bidi="ar_AE"/>
        </w:rPr>
        <w:t xml:space="preserve">احْمِنِي (أو </w:t>
      </w:r>
      <w:r>
        <w:rPr>
          <w:b/>
          <w:rtl/>
          <w:cs/>
          <w:lang w:val="ar_AE" w:bidi="ar_AE"/>
        </w:rPr>
        <w:t>اجْعَلْنِي في مكانٍ مرتَفِعٍ</w:t>
      </w:r>
      <w:r>
        <w:rPr>
          <w:rtl/>
          <w:cs/>
          <w:lang w:val="ar_AE" w:bidi="ar_AE"/>
        </w:rPr>
        <w:t>): عندما يُحِيطُ بِهِم الشَّرُّ، يتَّجِهُ الأتقياءُ بالصَّلاةِ إلى الله لِيُكرِّسَهم لِنَفْسِهِ وَيَحْمِيهِم.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1:59–17</w:t>
      </w:r>
      <w:r>
        <w:rPr>
          <w:rtl/>
          <w:cs/>
          <w:lang w:val="ar_AE" w:bidi="ar_AE"/>
        </w:rPr>
      </w:r>
    </w:p>
    <w:p>
      <w:pPr>
        <w:bidi/>
      </w:pPr>
      <w:r>
        <w:rPr>
          <w:rtl/>
          <w:cs/>
          <w:lang w:val="ar_AE" w:bidi="ar_AE"/>
        </w:rPr>
      </w:r>
      <w:r>
        <w:rPr>
          <w:rtl/>
          <w:cs/>
          <w:lang w:val="ar_AE" w:bidi="ar_AE"/>
        </w:rPr>
        <w:t>يَشْكُو المُرَنِّمُ راثيًا قُوَّةَ الأَعْداءِ الذين يتآمرون مع أُمَمٍ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4:59–5</w:t>
      </w:r>
      <w:r>
        <w:rPr>
          <w:rtl/>
          <w:cs/>
          <w:lang w:val="ar_AE" w:bidi="ar_AE"/>
        </w:rPr>
      </w:r>
    </w:p>
    <w:p>
      <w:pPr>
        <w:bidi/>
      </w:pPr>
      <w:r>
        <w:rPr>
          <w:rtl/>
          <w:cs/>
          <w:lang w:val="ar_AE" w:bidi="ar_AE"/>
        </w:rPr>
      </w:r>
      <w:r>
        <w:rPr>
          <w:rtl/>
          <w:cs/>
          <w:lang w:val="ar_AE" w:bidi="ar_AE"/>
        </w:rPr>
        <w:t xml:space="preserve">يَطْلُبُ المُرَنِّمُ من الله أَلَّا يُظْهِرَ أيَّةَ رَحْمَةٍ للخوَنَةِ، المُخادِعين والأشرار (انْظُرْ </w:t>
      </w:r>
      <w:r>
        <w:rPr>
          <w:rtl/>
          <w:cs/>
          <w:lang w:val="ar_AE" w:bidi="ar_AE"/>
        </w:rPr>
        <w:t>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6:59–8</w:t>
      </w:r>
      <w:r>
        <w:rPr>
          <w:rtl/>
          <w:cs/>
          <w:lang w:val="ar_AE" w:bidi="ar_AE"/>
        </w:rPr>
      </w:r>
    </w:p>
    <w:p>
      <w:pPr>
        <w:bidi/>
      </w:pPr>
      <w:r>
        <w:rPr>
          <w:rtl/>
          <w:cs/>
          <w:lang w:val="ar_AE" w:bidi="ar_AE"/>
        </w:rPr>
      </w:r>
      <w:r>
        <w:rPr>
          <w:rtl/>
          <w:cs/>
          <w:lang w:val="ar_AE" w:bidi="ar_AE"/>
        </w:rPr>
        <w:t>يُهَدِّدُ الأشرار حياة المُرَنِّم مثل كلابٍ شَرِسَةٍ</w:t>
      </w:r>
      <w:r>
        <w:rPr>
          <w:i/>
          <w:rtl/>
          <w:cs/>
          <w:lang w:val="ar_AE" w:bidi="ar_AE"/>
        </w:rPr>
        <w:t>،</w:t>
      </w:r>
      <w:r>
        <w:rPr>
          <w:rtl/>
          <w:cs/>
          <w:lang w:val="ar_AE" w:bidi="ar_AE"/>
        </w:rPr>
        <w:t xml:space="preserve"> أما الرَّبُّ فَيَرُدُّ عليهم بازدراءٍ.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11:59–13</w:t>
      </w:r>
      <w:r>
        <w:rPr>
          <w:rtl/>
          <w:cs/>
          <w:lang w:val="ar_AE" w:bidi="ar_AE"/>
        </w:rPr>
      </w:r>
    </w:p>
    <w:p>
      <w:pPr>
        <w:bidi/>
      </w:pPr>
      <w:r>
        <w:rPr>
          <w:rtl/>
          <w:cs/>
          <w:lang w:val="ar_AE" w:bidi="ar_AE"/>
        </w:rPr>
      </w:r>
      <w:r>
        <w:rPr>
          <w:rtl/>
          <w:cs/>
          <w:lang w:val="ar_AE" w:bidi="ar_AE"/>
        </w:rPr>
        <w:t>يُصَلِّي المُرَنِّمُ أن يعاني الأشرارُ رغْمًا عنهم نَفْسَ الآلامِ الشديدةَ التي تَسَبَّبُوا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14:59–16</w:t>
      </w:r>
      <w:r>
        <w:rPr>
          <w:rtl/>
          <w:cs/>
          <w:lang w:val="ar_AE" w:bidi="ar_AE"/>
        </w:rPr>
      </w:r>
    </w:p>
    <w:p>
      <w:pPr>
        <w:bidi/>
      </w:pPr>
      <w:r>
        <w:rPr>
          <w:rtl/>
          <w:cs/>
          <w:lang w:val="ar_AE" w:bidi="ar_AE"/>
        </w:rPr>
      </w:r>
      <w:r>
        <w:rPr>
          <w:rtl/>
          <w:cs/>
          <w:lang w:val="ar_AE" w:bidi="ar_AE"/>
        </w:rPr>
        <w:t>لن يكتفي الأشرارُ، إلا أنَّ المُرَنِّمَ سوف يُسَبِّحُ الرَّبَّ من أجل قُوَّتِه ومحَبَّتِةِ الثَّابِتَةِ.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1:60</w:t>
      </w:r>
      <w:r>
        <w:rPr>
          <w:rtl/>
          <w:cs/>
          <w:lang w:val="ar_AE" w:bidi="ar_AE"/>
        </w:rPr>
      </w:r>
    </w:p>
    <w:p>
      <w:pPr>
        <w:bidi/>
      </w:pPr>
      <w:r>
        <w:rPr>
          <w:rtl/>
          <w:cs/>
          <w:lang w:val="ar_AE" w:bidi="ar_AE"/>
        </w:rPr>
      </w:r>
      <w:r>
        <w:rPr>
          <w:rtl/>
          <w:cs/>
          <w:lang w:val="ar_AE" w:bidi="ar_AE"/>
        </w:rPr>
        <w:t xml:space="preserve">يُدَرَّسُ هذا المزمور للصِّغَارِ كجزءٍ من تعليمِهِم. • بالنسبة إلى الزمن: انْظُرْ </w:t>
      </w:r>
      <w:r>
        <w:rPr>
          <w:rtl/>
          <w:cs/>
          <w:lang w:val="ar_AE" w:bidi="ar_AE"/>
        </w:rPr>
        <w:t>2 صَمُوئِيل 8:13–14</w:t>
      </w:r>
      <w:r>
        <w:rPr>
          <w:rtl/>
          <w:cs/>
          <w:lang w:val="ar_AE" w:bidi="ar_AE"/>
        </w:rPr>
        <w:t xml:space="preserve">. • تُشِيرُ أَرَامَ النَّهْرَيْنِ، وَأَرَامَ صُوبَةَ إلى الأَرامِيِّين شِمَال غَرْب بلاد ما بين النَّهْرَيْنِ، وَسُورِيَّا (انْظُرْ </w:t>
      </w:r>
      <w:r>
        <w:rPr>
          <w:rtl/>
          <w:cs/>
          <w:lang w:val="ar_AE" w:bidi="ar_AE"/>
        </w:rPr>
        <w:t>التعليق الدِّرَاسِي على التَّكْوِين 24:10</w:t>
      </w:r>
      <w:r>
        <w:rPr>
          <w:rtl/>
          <w:cs/>
          <w:lang w:val="ar_AE" w:bidi="ar_AE"/>
        </w:rPr>
        <w:t>). • اللحنُ الموسيقي "سَوسَنُ الشهادَةِ" وهو لحنُ غيرُ معروف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1:60–4</w:t>
      </w:r>
      <w:r>
        <w:rPr>
          <w:rtl/>
          <w:cs/>
          <w:lang w:val="ar_AE" w:bidi="ar_AE"/>
        </w:rPr>
      </w:r>
    </w:p>
    <w:p>
      <w:pPr>
        <w:bidi/>
      </w:pPr>
      <w:r>
        <w:rPr>
          <w:rtl/>
          <w:cs/>
          <w:lang w:val="ar_AE" w:bidi="ar_AE"/>
        </w:rPr>
      </w:r>
      <w:r>
        <w:rPr>
          <w:rtl/>
          <w:cs/>
          <w:lang w:val="ar_AE" w:bidi="ar_AE"/>
        </w:rPr>
        <w:t>عندما يختبر شعبُ الله التأديب الإلهي، فإنهم يؤكِّدون على ولائِهِم له وينْتَظِرُون جَوَابَهُ.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1:60–12</w:t>
      </w:r>
      <w:r>
        <w:rPr>
          <w:rtl/>
          <w:cs/>
          <w:lang w:val="ar_AE" w:bidi="ar_AE"/>
        </w:rPr>
      </w:r>
    </w:p>
    <w:p>
      <w:pPr>
        <w:bidi/>
      </w:pPr>
      <w:r>
        <w:rPr>
          <w:rtl/>
          <w:cs/>
          <w:lang w:val="ar_AE" w:bidi="ar_AE"/>
        </w:rPr>
      </w:r>
      <w:r>
        <w:rPr>
          <w:rtl/>
          <w:cs/>
          <w:lang w:val="ar_AE" w:bidi="ar_AE"/>
        </w:rPr>
        <w:t>يَرْثِي المُرَنِّمُ هَزِيمَةً قَومِيَّةً وَيَصْرُخُ إلى الله طَالِبًا النَّجَاة.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3:60</w:t>
      </w:r>
      <w:r>
        <w:rPr>
          <w:rtl/>
          <w:cs/>
          <w:lang w:val="ar_AE" w:bidi="ar_AE"/>
        </w:rPr>
      </w:r>
    </w:p>
    <w:p>
      <w:pPr>
        <w:bidi/>
      </w:pPr>
      <w:r>
        <w:rPr>
          <w:rtl/>
          <w:cs/>
          <w:lang w:val="ar_AE" w:bidi="ar_AE"/>
        </w:rPr>
      </w:r>
      <w:r>
        <w:rPr>
          <w:rtl/>
          <w:cs/>
          <w:lang w:val="ar_AE" w:bidi="ar_AE"/>
        </w:rPr>
        <w:t>الخَمْرُ (بالعبرية يَايِن) التي جعلتنا نترَنَّح: "يَايِن" لفظة عبرية عامة تعني الـ "خَمْر"، وترتبط غالبًا بالسُّكْرِ (</w:t>
      </w:r>
      <w:r>
        <w:rPr>
          <w:rtl/>
          <w:cs/>
          <w:lang w:val="ar_AE" w:bidi="ar_AE"/>
        </w:rPr>
        <w:t>2 صَمُوئِيل 13:28</w:t>
      </w:r>
      <w:r>
        <w:rPr>
          <w:rtl/>
          <w:cs/>
          <w:lang w:val="ar_AE" w:bidi="ar_AE"/>
        </w:rPr>
        <w:t xml:space="preserve">؛ </w:t>
      </w:r>
      <w:r>
        <w:rPr>
          <w:rtl/>
          <w:cs/>
          <w:lang w:val="ar_AE" w:bidi="ar_AE"/>
        </w:rPr>
        <w:t>إِشَعْيَاء 5:11</w:t>
      </w:r>
      <w:r>
        <w:rPr>
          <w:rtl/>
          <w:cs/>
          <w:lang w:val="ar_AE" w:bidi="ar_AE"/>
        </w:rPr>
        <w:t xml:space="preserve">؛ </w:t>
      </w:r>
      <w:r>
        <w:rPr>
          <w:rtl/>
          <w:cs/>
          <w:lang w:val="ar_AE" w:bidi="ar_AE"/>
        </w:rPr>
        <w:t>28:7–8</w:t>
      </w:r>
      <w:r>
        <w:rPr>
          <w:rtl/>
          <w:cs/>
          <w:lang w:val="ar_AE" w:bidi="ar_AE"/>
        </w:rPr>
        <w:t xml:space="preserve">؛ قارن </w:t>
      </w:r>
      <w:r>
        <w:rPr>
          <w:rtl/>
          <w:cs/>
          <w:lang w:val="ar_AE" w:bidi="ar_AE"/>
        </w:rPr>
        <w:t>المزمور 104:15</w:t>
      </w:r>
      <w:r>
        <w:rPr>
          <w:rtl/>
          <w:cs/>
          <w:lang w:val="ar_AE" w:bidi="ar_AE"/>
        </w:rPr>
        <w:t xml:space="preserve">؛ </w:t>
      </w:r>
      <w:r>
        <w:rPr>
          <w:rtl/>
          <w:cs/>
          <w:lang w:val="ar_AE" w:bidi="ar_AE"/>
        </w:rPr>
        <w:t>التَّثْنِيَة 14:26</w:t>
      </w:r>
      <w:r>
        <w:rPr>
          <w:rtl/>
          <w:cs/>
          <w:lang w:val="ar_AE" w:bidi="ar_AE"/>
        </w:rPr>
        <w:t xml:space="preserve">؛ </w:t>
      </w:r>
      <w:r>
        <w:rPr>
          <w:rtl/>
          <w:cs/>
          <w:lang w:val="ar_AE" w:bidi="ar_AE"/>
        </w:rPr>
        <w:t>إِشَعْيَاء 55:1</w:t>
      </w:r>
      <w:r>
        <w:rPr>
          <w:rtl/>
          <w:cs/>
          <w:lang w:val="ar_AE" w:bidi="ar_AE"/>
        </w:rPr>
        <w:t>). ترمُزُ الخَمْرُ إلى دينونَةِ الله للأشرارِ (</w:t>
      </w:r>
      <w:r>
        <w:rPr>
          <w:rtl/>
          <w:cs/>
          <w:lang w:val="ar_AE" w:bidi="ar_AE"/>
        </w:rPr>
        <w:t>المزمور 75:8</w:t>
      </w:r>
      <w:r>
        <w:rPr>
          <w:rtl/>
          <w:cs/>
          <w:lang w:val="ar_AE" w:bidi="ar_AE"/>
        </w:rPr>
        <w:t xml:space="preserve">؛ </w:t>
      </w:r>
      <w:r>
        <w:rPr>
          <w:rtl/>
          <w:cs/>
          <w:lang w:val="ar_AE" w:bidi="ar_AE"/>
        </w:rPr>
        <w:t>إِرْمِيا 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4:60</w:t>
      </w:r>
      <w:r>
        <w:rPr>
          <w:rtl/>
          <w:cs/>
          <w:lang w:val="ar_AE" w:bidi="ar_AE"/>
        </w:rPr>
      </w:r>
    </w:p>
    <w:p>
      <w:pPr>
        <w:bidi/>
      </w:pPr>
      <w:r>
        <w:rPr>
          <w:rtl/>
          <w:cs/>
          <w:lang w:val="ar_AE" w:bidi="ar_AE"/>
        </w:rPr>
      </w:r>
      <w:r>
        <w:rPr>
          <w:b/>
          <w:rtl/>
          <w:cs/>
          <w:lang w:val="ar_AE" w:bidi="ar_AE"/>
        </w:rPr>
        <w:t>أَعْطَيْتَ خَائِفِيكَ رَايَةً</w:t>
      </w:r>
      <w:r>
        <w:rPr>
          <w:rtl/>
          <w:cs/>
          <w:lang w:val="ar_AE" w:bidi="ar_AE"/>
        </w:rPr>
        <w:t>: أقام الله رايَةً لشَعْبِهِ لتعملَ كنقطة حشدٍ ومصدرِ فخْرٍ وَثِقَةٍ. • مخافَةُ الله التي تؤدِّي إلى الحِكْمَةِ (</w:t>
      </w:r>
      <w:r>
        <w:rPr>
          <w:rtl/>
          <w:cs/>
          <w:lang w:val="ar_AE" w:bidi="ar_AE"/>
        </w:rPr>
        <w:t>111:10</w:t>
      </w:r>
      <w:r>
        <w:rPr>
          <w:rtl/>
          <w:cs/>
          <w:lang w:val="ar_AE" w:bidi="ar_AE"/>
        </w:rPr>
        <w:t>) ليسَتْ ضعفًا؛ بل تزَوِّدُ المَرْءَ بِنَظْرَةٍ وقُوَّةٍ لازِمَيْن للقيامِ بما هو صَالِحٌ.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5:60</w:t>
      </w:r>
      <w:r>
        <w:rPr>
          <w:rtl/>
          <w:cs/>
          <w:lang w:val="ar_AE" w:bidi="ar_AE"/>
        </w:rPr>
      </w:r>
    </w:p>
    <w:p>
      <w:pPr>
        <w:bidi/>
      </w:pPr>
      <w:r>
        <w:rPr>
          <w:rtl/>
          <w:cs/>
          <w:lang w:val="ar_AE" w:bidi="ar_AE"/>
        </w:rPr>
      </w:r>
      <w:r>
        <w:rPr>
          <w:rtl/>
          <w:cs/>
          <w:lang w:val="ar_AE" w:bidi="ar_AE"/>
        </w:rPr>
        <w:t>يُصَلِّي المُرَنِّمُ من أجلِ النَّجَاة استنادًا إلى العَلاقَةِ الخَاصَّة بين الله وَشَعْبِهِ.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5:60–12</w:t>
      </w:r>
      <w:r>
        <w:rPr>
          <w:rtl/>
          <w:cs/>
          <w:lang w:val="ar_AE" w:bidi="ar_AE"/>
        </w:rPr>
      </w:r>
    </w:p>
    <w:p>
      <w:pPr>
        <w:bidi/>
      </w:pPr>
      <w:r>
        <w:rPr>
          <w:rtl/>
          <w:cs/>
          <w:lang w:val="ar_AE" w:bidi="ar_AE"/>
        </w:rPr>
      </w:r>
      <w:r>
        <w:rPr>
          <w:rtl/>
          <w:cs/>
          <w:lang w:val="ar_AE" w:bidi="ar_AE"/>
        </w:rPr>
        <w:t xml:space="preserve">يَتَكَرَّرُ هذا القِسْمُ حَرْفِيًّا في </w:t>
      </w:r>
      <w:r>
        <w:rPr>
          <w:rtl/>
          <w:cs/>
          <w:lang w:val="ar_AE" w:bidi="ar_AE"/>
        </w:rPr>
        <w:t>108:6–13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6:60</w:t>
      </w:r>
      <w:r>
        <w:rPr>
          <w:rtl/>
          <w:cs/>
          <w:lang w:val="ar_AE" w:bidi="ar_AE"/>
        </w:rPr>
      </w:r>
    </w:p>
    <w:p>
      <w:pPr>
        <w:bidi/>
      </w:pPr>
      <w:r>
        <w:rPr>
          <w:rtl/>
          <w:cs/>
          <w:lang w:val="ar_AE" w:bidi="ar_AE"/>
        </w:rPr>
      </w:r>
      <w:r>
        <w:rPr>
          <w:rtl/>
          <w:cs/>
          <w:lang w:val="ar_AE" w:bidi="ar_AE"/>
        </w:rPr>
        <w:t>تُمَثِّلُ شَكِيم وَسُكُّوتَ قلب أراضي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6:60–8</w:t>
      </w:r>
      <w:r>
        <w:rPr>
          <w:rtl/>
          <w:cs/>
          <w:lang w:val="ar_AE" w:bidi="ar_AE"/>
        </w:rPr>
      </w:r>
    </w:p>
    <w:p>
      <w:pPr>
        <w:bidi/>
      </w:pPr>
      <w:r>
        <w:rPr>
          <w:rtl/>
          <w:cs/>
          <w:lang w:val="ar_AE" w:bidi="ar_AE"/>
        </w:rPr>
      </w:r>
      <w:r>
        <w:rPr>
          <w:rtl/>
          <w:cs/>
          <w:lang w:val="ar_AE" w:bidi="ar_AE"/>
        </w:rPr>
        <w:t>يستجيبُ الرَّبُّ برسالة تحملُ وَعْدًا. يشاركُ أرضَهُ مع شَعْبِهِ كغنائِمِ 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9:60</w:t>
      </w:r>
      <w:r>
        <w:rPr>
          <w:rtl/>
          <w:cs/>
          <w:lang w:val="ar_AE" w:bidi="ar_AE"/>
        </w:rPr>
      </w:r>
    </w:p>
    <w:p>
      <w:pPr>
        <w:bidi/>
      </w:pPr>
      <w:r>
        <w:rPr>
          <w:rtl/>
          <w:cs/>
          <w:lang w:val="ar_AE" w:bidi="ar_AE"/>
        </w:rPr>
      </w:r>
      <w:r>
        <w:rPr>
          <w:rtl/>
          <w:cs/>
          <w:lang w:val="ar_AE" w:bidi="ar_AE"/>
        </w:rPr>
        <w:t>يَضْمَنُ تدمير عاصمة الغازي المنهزِمِ (المَدِينَةِ الْمُحَصَّنَةِ) عدم قيامها بالهجوم مَرَّةً أخرى. كانَتْ بُصْرَةُ عاصمةَ أَدُوم، وَتَقَعُ إلى الجنوبِ الشَّرْقِيِّ من إِسْرَائِيل. الله وَحْدَه هو القادِرُ على مَنْحِ النُّصْرَة.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1:61–8</w:t>
      </w:r>
      <w:r>
        <w:rPr>
          <w:rtl/>
          <w:cs/>
          <w:lang w:val="ar_AE" w:bidi="ar_AE"/>
        </w:rPr>
      </w:r>
    </w:p>
    <w:p>
      <w:pPr>
        <w:bidi/>
      </w:pPr>
      <w:r>
        <w:rPr>
          <w:rtl/>
          <w:cs/>
          <w:lang w:val="ar_AE" w:bidi="ar_AE"/>
        </w:rPr>
      </w:r>
      <w:r>
        <w:rPr>
          <w:rtl/>
          <w:cs/>
          <w:lang w:val="ar_AE" w:bidi="ar_AE"/>
        </w:rPr>
        <w:t>الالتماسات المُغَلَّفَةِ بالرثَاء يُقَدِّمها المُرَنِّمِ إلى الله لِيَحْمِيَهُ ويقودَهُ إلى مَحْضَرِه (</w:t>
      </w:r>
      <w:r>
        <w:rPr>
          <w:rtl/>
          <w:cs/>
          <w:lang w:val="ar_AE" w:bidi="ar_AE"/>
        </w:rPr>
        <w:t>61:4–5</w:t>
      </w:r>
      <w:r>
        <w:rPr>
          <w:rtl/>
          <w:cs/>
          <w:lang w:val="ar_AE" w:bidi="ar_AE"/>
        </w:rPr>
        <w:t>). يُصَلِّي لِيَحْمِيَ الله المَلِكَ ويُطِيلَ حُكْمَهُ المَلَكِيَّ، كما يَتَعَهَّدُ بِتَسْبِيحِ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1:61–11:63</w:t>
      </w:r>
      <w:r>
        <w:rPr>
          <w:rtl/>
          <w:cs/>
          <w:lang w:val="ar_AE" w:bidi="ar_AE"/>
        </w:rPr>
      </w:r>
    </w:p>
    <w:p>
      <w:pPr>
        <w:bidi/>
      </w:pPr>
      <w:r>
        <w:rPr>
          <w:rtl/>
          <w:cs/>
          <w:lang w:val="ar_AE" w:bidi="ar_AE"/>
        </w:rPr>
      </w:r>
      <w:r>
        <w:rPr>
          <w:rtl/>
          <w:cs/>
          <w:lang w:val="ar_AE" w:bidi="ar_AE"/>
        </w:rPr>
        <w:t>في هذه الصَّلَواتِ المَلَكِيَّةِ، يَتُوقُ المُرَنِّمُ إلى حضورِ الله. تنشغل المزامير الثلاثة كلها بأمانِ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2:61</w:t>
      </w:r>
      <w:r>
        <w:rPr>
          <w:rtl/>
          <w:cs/>
          <w:lang w:val="ar_AE" w:bidi="ar_AE"/>
        </w:rPr>
      </w:r>
    </w:p>
    <w:p>
      <w:pPr>
        <w:bidi/>
      </w:pPr>
      <w:r>
        <w:rPr>
          <w:rtl/>
          <w:cs/>
          <w:lang w:val="ar_AE" w:bidi="ar_AE"/>
        </w:rPr>
      </w:r>
      <w:r>
        <w:rPr>
          <w:b/>
          <w:rtl/>
          <w:cs/>
          <w:lang w:val="ar_AE" w:bidi="ar_AE"/>
        </w:rPr>
        <w:t>مِنْ أَقْصَى الأَرْضِ</w:t>
      </w:r>
      <w:r>
        <w:rPr>
          <w:rtl/>
          <w:cs/>
          <w:lang w:val="ar_AE" w:bidi="ar_AE"/>
        </w:rPr>
        <w:t>: لهذا التعبيرِ دلالةٌ على أن صرخَةَ المُرَنِّمِ تأتي من مكان بعيدٍ عن الله. • قَلْبُ المُرَنِّمِ غارقٌ في حزنٍ عَمِيقٍ.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4:61</w:t>
      </w:r>
      <w:r>
        <w:rPr>
          <w:rtl/>
          <w:cs/>
          <w:lang w:val="ar_AE" w:bidi="ar_AE"/>
        </w:rPr>
      </w:r>
    </w:p>
    <w:p>
      <w:pPr>
        <w:bidi/>
      </w:pPr>
      <w:r>
        <w:rPr>
          <w:rtl/>
          <w:cs/>
          <w:lang w:val="ar_AE" w:bidi="ar_AE"/>
        </w:rPr>
      </w:r>
      <w:r>
        <w:rPr>
          <w:rtl/>
          <w:cs/>
          <w:lang w:val="ar_AE" w:bidi="ar_AE"/>
        </w:rPr>
        <w:t>يتوقُ ناظِمُ المزمور إلى مَحْضَرِ الله وَيَسْعَى إلى الدُّخُول إلى بيتِهِ على الأرض لِيَنْعَمَ بِحِمَايَتِهِ ورعايَتِهِ. من أعظمِ النِّعَمِ أن يكون المرَنِّمُ مقبولاً في مَسْكَنِ الله، الذي يعني حرفيًّا "</w:t>
      </w:r>
      <w:r>
        <w:rPr>
          <w:b/>
          <w:rtl/>
          <w:cs/>
          <w:lang w:val="ar_AE" w:bidi="ar_AE"/>
        </w:rPr>
        <w:t>الخيمة"</w:t>
      </w:r>
      <w:r>
        <w:rPr>
          <w:rtl/>
          <w:cs/>
          <w:lang w:val="ar_AE" w:bidi="ar_AE"/>
        </w:rPr>
        <w:t xml:space="preserve">، (انْظُرْ </w:t>
      </w:r>
      <w:r>
        <w:rPr>
          <w:rtl/>
          <w:cs/>
          <w:lang w:val="ar_AE" w:bidi="ar_AE"/>
        </w:rPr>
        <w:t>15:1</w:t>
      </w:r>
      <w:r>
        <w:rPr>
          <w:rtl/>
          <w:cs/>
          <w:lang w:val="ar_AE" w:bidi="ar_AE"/>
        </w:rPr>
        <w:t xml:space="preserve">؛ </w:t>
      </w:r>
      <w:r>
        <w:rPr>
          <w:rtl/>
          <w:cs/>
          <w:lang w:val="ar_AE" w:bidi="ar_AE"/>
        </w:rPr>
        <w:t>23:6</w:t>
      </w:r>
      <w:r>
        <w:rPr>
          <w:rtl/>
          <w:cs/>
          <w:lang w:val="ar_AE" w:bidi="ar_AE"/>
        </w:rPr>
        <w:t xml:space="preserve">؛ </w:t>
      </w:r>
      <w:r>
        <w:rPr>
          <w:rtl/>
          <w:cs/>
          <w:lang w:val="ar_AE" w:bidi="ar_AE"/>
        </w:rPr>
        <w:t>24:3–6</w:t>
      </w:r>
      <w:r>
        <w:rPr>
          <w:rtl/>
          <w:cs/>
          <w:lang w:val="ar_AE" w:bidi="ar_AE"/>
        </w:rPr>
        <w:t>). تُذَكِّرُنا اللفظةُ العبريَّة المترجَمَة إلى "</w:t>
      </w:r>
      <w:r>
        <w:rPr>
          <w:b/>
          <w:rtl/>
          <w:cs/>
          <w:lang w:val="ar_AE" w:bidi="ar_AE"/>
        </w:rPr>
        <w:t>مَسْكَن</w:t>
      </w:r>
      <w:r>
        <w:rPr>
          <w:rtl/>
          <w:cs/>
          <w:lang w:val="ar_AE" w:bidi="ar_AE"/>
        </w:rPr>
        <w:t>" بخيمَةِ الاجتماعِ والخيمَةِ التي بَنَاها المَلِكُ داود من أجلِ تابوتِ العَهْدِ (</w:t>
      </w:r>
      <w:r>
        <w:rPr>
          <w:rtl/>
          <w:cs/>
          <w:lang w:val="ar_AE" w:bidi="ar_AE"/>
        </w:rPr>
        <w:t>1 أخبار الأيام 15:1</w:t>
      </w:r>
      <w:r>
        <w:rPr>
          <w:rtl/>
          <w:cs/>
          <w:lang w:val="ar_AE" w:bidi="ar_AE"/>
        </w:rPr>
        <w:t xml:space="preserve">). انْظُرْ أيضًا </w:t>
      </w:r>
      <w:r>
        <w:rPr>
          <w:rtl/>
          <w:cs/>
          <w:lang w:val="ar_AE" w:bidi="ar_AE"/>
        </w:rPr>
        <w:t>التعليق الدِّرَاسِي على يُوحَنَّا 1:14</w:t>
      </w:r>
      <w:r>
        <w:rPr>
          <w:rtl/>
          <w:cs/>
          <w:lang w:val="ar_AE" w:bidi="ar_AE"/>
        </w:rPr>
        <w:t>. • يشير تعبير "</w:t>
      </w:r>
      <w:r>
        <w:rPr>
          <w:b/>
          <w:rtl/>
          <w:cs/>
          <w:lang w:val="ar_AE" w:bidi="ar_AE"/>
        </w:rPr>
        <w:t>سِتْرِ جَنَاحَيْكَ</w:t>
      </w:r>
      <w:r>
        <w:rPr>
          <w:rtl/>
          <w:cs/>
          <w:lang w:val="ar_AE" w:bidi="ar_AE"/>
        </w:rPr>
        <w:t xml:space="preserve">" إلى حِمَايَةِ الله ورعايَتِهِ (انْظُرْ </w:t>
      </w:r>
      <w:r>
        <w:rPr>
          <w:rtl/>
          <w:cs/>
          <w:lang w:val="ar_AE" w:bidi="ar_AE"/>
        </w:rPr>
        <w:t>المزمور 9:9</w:t>
      </w:r>
      <w:r>
        <w:rPr>
          <w:rtl/>
          <w:cs/>
          <w:lang w:val="ar_AE" w:bidi="ar_AE"/>
        </w:rPr>
        <w:t xml:space="preserve">؛ </w:t>
      </w:r>
      <w:r>
        <w:rPr>
          <w:rtl/>
          <w:cs/>
          <w:lang w:val="ar_AE" w:bidi="ar_AE"/>
        </w:rPr>
        <w:t>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5:61</w:t>
      </w:r>
      <w:r>
        <w:rPr>
          <w:rtl/>
          <w:cs/>
          <w:lang w:val="ar_AE" w:bidi="ar_AE"/>
        </w:rPr>
      </w:r>
    </w:p>
    <w:p>
      <w:pPr>
        <w:bidi/>
      </w:pPr>
      <w:r>
        <w:rPr>
          <w:rtl/>
          <w:cs/>
          <w:lang w:val="ar_AE" w:bidi="ar_AE"/>
        </w:rPr>
      </w:r>
      <w:r>
        <w:rPr>
          <w:rtl/>
          <w:cs/>
          <w:lang w:val="ar_AE" w:bidi="ar_AE"/>
        </w:rPr>
        <w:t xml:space="preserve"> </w:t>
      </w:r>
      <w:r>
        <w:rPr>
          <w:b/>
          <w:rtl/>
          <w:cs/>
          <w:lang w:val="ar_AE" w:bidi="ar_AE"/>
        </w:rPr>
        <w:t>اسْتَمَعْتَ نُذُورِي:</w:t>
      </w:r>
      <w:r>
        <w:rPr>
          <w:rtl/>
          <w:cs/>
          <w:lang w:val="ar_AE" w:bidi="ar_AE"/>
        </w:rPr>
        <w:t xml:space="preserve"> ربما كانَتْ نُذُورُ المُرَنِّم جُزْءًا من ذبائِحٍ طَقْسِيَّةٍ قد تَعَهَّدَ بها (</w:t>
      </w:r>
      <w:r>
        <w:rPr>
          <w:rtl/>
          <w:cs/>
          <w:lang w:val="ar_AE" w:bidi="ar_AE"/>
        </w:rPr>
        <w:t>66:13–15</w:t>
      </w:r>
      <w:r>
        <w:rPr>
          <w:rtl/>
          <w:cs/>
          <w:lang w:val="ar_AE" w:bidi="ar_AE"/>
        </w:rPr>
        <w:t xml:space="preserve">؛ </w:t>
      </w:r>
      <w:r>
        <w:rPr>
          <w:rtl/>
          <w:cs/>
          <w:lang w:val="ar_AE" w:bidi="ar_AE"/>
        </w:rPr>
        <w:t>76:11</w:t>
      </w:r>
      <w:r>
        <w:rPr>
          <w:rtl/>
          <w:cs/>
          <w:lang w:val="ar_AE" w:bidi="ar_AE"/>
        </w:rPr>
        <w:t xml:space="preserve">؛ </w:t>
      </w:r>
      <w:r>
        <w:rPr>
          <w:rtl/>
          <w:cs/>
          <w:lang w:val="ar_AE" w:bidi="ar_AE"/>
        </w:rPr>
        <w:t>116:14</w:t>
      </w:r>
      <w:r>
        <w:rPr>
          <w:rtl/>
          <w:cs/>
          <w:lang w:val="ar_AE" w:bidi="ar_AE"/>
        </w:rPr>
        <w:t xml:space="preserve">، </w:t>
      </w:r>
      <w:r>
        <w:rPr>
          <w:rtl/>
          <w:cs/>
          <w:lang w:val="ar_AE" w:bidi="ar_AE"/>
        </w:rPr>
        <w:t>18</w:t>
      </w:r>
      <w:r>
        <w:rPr>
          <w:rtl/>
          <w:cs/>
          <w:lang w:val="ar_AE" w:bidi="ar_AE"/>
        </w:rPr>
        <w:t>). يُسَبِّحُ المُرَنِّمُ الله ويَحْمَدُه من أجل أنه قد أَنْقَذَهُ. • ربما يُشِيرُ الـ "</w:t>
      </w:r>
      <w:r>
        <w:rPr>
          <w:b/>
          <w:rtl/>
          <w:cs/>
          <w:lang w:val="ar_AE" w:bidi="ar_AE"/>
        </w:rPr>
        <w:t>مِيرَاث</w:t>
      </w:r>
      <w:r>
        <w:rPr>
          <w:rtl/>
          <w:cs/>
          <w:lang w:val="ar_AE" w:bidi="ar_AE"/>
        </w:rPr>
        <w:t xml:space="preserve">" إلى وَعْدِ الرَّبِّ بالأَرْضِ (انْظُرْ </w:t>
      </w:r>
      <w:r>
        <w:rPr>
          <w:rtl/>
          <w:cs/>
          <w:lang w:val="ar_AE" w:bidi="ar_AE"/>
        </w:rPr>
        <w:t>المزمور 60</w:t>
      </w:r>
      <w:r>
        <w:rPr>
          <w:rtl/>
          <w:cs/>
          <w:lang w:val="ar_AE" w:bidi="ar_AE"/>
        </w:rPr>
        <w:t>)، الهيكلِ المقدَّس، وفرح الحضورِ الإلهيِّ (</w:t>
      </w:r>
      <w:r>
        <w:rPr>
          <w:rtl/>
          <w:cs/>
          <w:lang w:val="ar_AE" w:bidi="ar_AE"/>
        </w:rPr>
        <w:t>119:111</w:t>
      </w:r>
      <w:r>
        <w:rPr>
          <w:rtl/>
          <w:cs/>
          <w:lang w:val="ar_AE" w:bidi="ar_AE"/>
        </w:rPr>
        <w:t>)، أو أيَّةِ مكافأةٍ مشابهة (</w:t>
      </w:r>
      <w:r>
        <w:rPr>
          <w:rtl/>
          <w:cs/>
          <w:lang w:val="ar_AE" w:bidi="ar_AE"/>
        </w:rPr>
        <w:t>16:6</w:t>
      </w:r>
      <w:r>
        <w:rPr>
          <w:rtl/>
          <w:cs/>
          <w:lang w:val="ar_AE" w:bidi="ar_AE"/>
        </w:rPr>
        <w:t xml:space="preserve">؛ </w:t>
      </w:r>
      <w:r>
        <w:rPr>
          <w:rtl/>
          <w:cs/>
          <w:lang w:val="ar_AE" w:bidi="ar_AE"/>
        </w:rPr>
        <w:t>37:9</w:t>
      </w:r>
      <w:r>
        <w:rPr>
          <w:rtl/>
          <w:cs/>
          <w:lang w:val="ar_AE" w:bidi="ar_AE"/>
        </w:rPr>
        <w:t xml:space="preserve">، </w:t>
      </w:r>
      <w:r>
        <w:rPr>
          <w:rtl/>
          <w:cs/>
          <w:lang w:val="ar_AE" w:bidi="ar_AE"/>
        </w:rPr>
        <w:t>11</w:t>
      </w:r>
      <w:r>
        <w:rPr>
          <w:rtl/>
          <w:cs/>
          <w:lang w:val="ar_AE" w:bidi="ar_AE"/>
        </w:rPr>
        <w:t xml:space="preserve">، </w:t>
      </w:r>
      <w:r>
        <w:rPr>
          <w:rtl/>
          <w:cs/>
          <w:lang w:val="ar_AE" w:bidi="ar_AE"/>
        </w:rPr>
        <w:t>18</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34</w:t>
      </w:r>
      <w:r>
        <w:rPr>
          <w:rtl/>
          <w:cs/>
          <w:lang w:val="ar_AE" w:bidi="ar_AE"/>
        </w:rPr>
        <w:t xml:space="preserve">؛ </w:t>
      </w:r>
      <w:r>
        <w:rPr>
          <w:rtl/>
          <w:cs/>
          <w:lang w:val="ar_AE" w:bidi="ar_AE"/>
        </w:rPr>
        <w:t>127:3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1:62</w:t>
      </w:r>
      <w:r>
        <w:rPr>
          <w:rtl/>
          <w:cs/>
          <w:lang w:val="ar_AE" w:bidi="ar_AE"/>
        </w:rPr>
      </w:r>
    </w:p>
    <w:p>
      <w:pPr>
        <w:bidi/>
      </w:pPr>
      <w:r>
        <w:rPr>
          <w:rtl/>
          <w:cs/>
          <w:lang w:val="ar_AE" w:bidi="ar_AE"/>
        </w:rPr>
      </w:r>
      <w:r>
        <w:rPr>
          <w:rtl/>
          <w:cs/>
          <w:lang w:val="ar_AE" w:bidi="ar_AE"/>
        </w:rPr>
        <w:t xml:space="preserve">انْظُرْ </w:t>
      </w:r>
      <w:r>
        <w:rPr>
          <w:rtl/>
          <w:cs/>
          <w:lang w:val="ar_AE" w:bidi="ar_AE"/>
        </w:rPr>
        <w:t>1 أخبار الأيام 25:1</w:t>
      </w:r>
      <w:r>
        <w:rPr>
          <w:rtl/>
          <w:cs/>
          <w:lang w:val="ar_AE" w:bidi="ar_AE"/>
        </w:rPr>
        <w:t xml:space="preserve">؛ وأيضًا </w:t>
      </w:r>
      <w:r>
        <w:rPr>
          <w:rtl/>
          <w:cs/>
          <w:lang w:val="ar_AE" w:bidi="ar_AE"/>
        </w:rPr>
        <w:t>المزامير 39</w:t>
      </w:r>
      <w:r>
        <w:rPr>
          <w:rtl/>
          <w:cs/>
          <w:lang w:val="ar_AE" w:bidi="ar_AE"/>
        </w:rPr>
        <w:t xml:space="preserve"> و</w:t>
      </w:r>
      <w:r>
        <w:rPr>
          <w:rtl/>
          <w:cs/>
          <w:lang w:val="ar_AE" w:bidi="ar_AE"/>
        </w:rPr>
        <w:t>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1:62–12</w:t>
      </w:r>
      <w:r>
        <w:rPr>
          <w:rtl/>
          <w:cs/>
          <w:lang w:val="ar_AE" w:bidi="ar_AE"/>
        </w:rPr>
      </w:r>
    </w:p>
    <w:p>
      <w:pPr>
        <w:bidi/>
      </w:pPr>
      <w:r>
        <w:rPr>
          <w:rtl/>
          <w:cs/>
          <w:lang w:val="ar_AE" w:bidi="ar_AE"/>
        </w:rPr>
      </w:r>
      <w:r>
        <w:rPr>
          <w:rtl/>
          <w:cs/>
          <w:lang w:val="ar_AE" w:bidi="ar_AE"/>
        </w:rPr>
        <w:t>يُعَبِّرُ هذا المزمورُ عن الثِّقَةِ في المَلِكِ وَيُقَدِّمُ صلاةً من أجلِهِ. يَجِدُ المَلِكُ راحتَهُ في الله رُغْم الصعوبات التي يجتازها. على الرُّغْم من أن خصومَه الأقوياء والمخادعين يضغطون عليه بشدَّةٍ، إلا أنَّه لا يزالُ ثابِتًا. يُشَجِّعُ نفسَه وشعْبَه على الثِّقَةِ في الله على رؤية الخصوم البشريين من منظورٍ إلهيٍّ، إنَّهم ضعفاءٌ زائلون، ومخادعون (</w:t>
      </w:r>
      <w:r>
        <w:rPr>
          <w:rtl/>
          <w:cs/>
          <w:lang w:val="ar_AE" w:bidi="ar_AE"/>
        </w:rPr>
        <w:t>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3:62–4</w:t>
      </w:r>
      <w:r>
        <w:rPr>
          <w:rtl/>
          <w:cs/>
          <w:lang w:val="ar_AE" w:bidi="ar_AE"/>
        </w:rPr>
      </w:r>
    </w:p>
    <w:p>
      <w:pPr>
        <w:bidi/>
      </w:pPr>
      <w:r>
        <w:rPr>
          <w:rtl/>
          <w:cs/>
          <w:lang w:val="ar_AE" w:bidi="ar_AE"/>
        </w:rPr>
      </w:r>
      <w:r>
        <w:rPr>
          <w:rtl/>
          <w:cs/>
          <w:lang w:val="ar_AE" w:bidi="ar_AE"/>
        </w:rPr>
        <w:t>يشتهي الأعداءُ الإطاحة بالمَلِكِ بالأكاذِيب والمَكْرِ.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4:62</w:t>
      </w:r>
      <w:r>
        <w:rPr>
          <w:rtl/>
          <w:cs/>
          <w:lang w:val="ar_AE" w:bidi="ar_AE"/>
        </w:rPr>
      </w:r>
    </w:p>
    <w:p>
      <w:pPr>
        <w:bidi/>
      </w:pPr>
      <w:r>
        <w:rPr>
          <w:rtl/>
          <w:cs/>
          <w:lang w:val="ar_AE" w:bidi="ar_AE"/>
        </w:rPr>
      </w:r>
      <w:r>
        <w:rPr>
          <w:rtl/>
          <w:cs/>
          <w:lang w:val="ar_AE" w:bidi="ar_AE"/>
        </w:rPr>
        <w:t>تشيرُ مكانتي الرَّفِيعَة إلى العَرْشِ المَلَكِيِّ.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5:62–8</w:t>
      </w:r>
      <w:r>
        <w:rPr>
          <w:rtl/>
          <w:cs/>
          <w:lang w:val="ar_AE" w:bidi="ar_AE"/>
        </w:rPr>
      </w:r>
    </w:p>
    <w:p>
      <w:pPr>
        <w:bidi/>
      </w:pPr>
      <w:r>
        <w:rPr>
          <w:rtl/>
          <w:cs/>
          <w:lang w:val="ar_AE" w:bidi="ar_AE"/>
        </w:rPr>
      </w:r>
      <w:r>
        <w:rPr>
          <w:rtl/>
          <w:cs/>
          <w:lang w:val="ar_AE" w:bidi="ar_AE"/>
        </w:rPr>
        <w:t>يثشَجِّعُ المُرَنِّمُ نفسَهُ والآخرين على أن يضعوا رجاءهم في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9:62</w:t>
      </w:r>
      <w:r>
        <w:rPr>
          <w:rtl/>
          <w:cs/>
          <w:lang w:val="ar_AE" w:bidi="ar_AE"/>
        </w:rPr>
      </w:r>
    </w:p>
    <w:p>
      <w:pPr>
        <w:bidi/>
      </w:pPr>
      <w:r>
        <w:rPr>
          <w:rtl/>
          <w:cs/>
          <w:lang w:val="ar_AE" w:bidi="ar_AE"/>
        </w:rPr>
      </w:r>
      <w:r>
        <w:rPr>
          <w:b/>
          <w:rtl/>
          <w:cs/>
          <w:lang w:val="ar_AE" w:bidi="ar_AE"/>
        </w:rPr>
        <w:t>لَيْسُوا كما يَظْهرُون</w:t>
      </w:r>
      <w:r>
        <w:rPr>
          <w:rtl/>
          <w:cs/>
          <w:lang w:val="ar_AE" w:bidi="ar_AE"/>
        </w:rPr>
        <w:t>: في الغَالِب، يحاول الناسُ أن يَظْهَرُوا بأنهم أَقْوَى وأفضلُ مما هم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9:62–12</w:t>
      </w:r>
      <w:r>
        <w:rPr>
          <w:rtl/>
          <w:cs/>
          <w:lang w:val="ar_AE" w:bidi="ar_AE"/>
        </w:rPr>
      </w:r>
    </w:p>
    <w:p>
      <w:pPr>
        <w:bidi/>
      </w:pPr>
      <w:r>
        <w:rPr>
          <w:rtl/>
          <w:cs/>
          <w:lang w:val="ar_AE" w:bidi="ar_AE"/>
        </w:rPr>
      </w:r>
      <w:r>
        <w:rPr>
          <w:rtl/>
          <w:cs/>
          <w:lang w:val="ar_AE" w:bidi="ar_AE"/>
        </w:rPr>
        <w:t>بخلاف الله، البَشَر كائنات عابرة. حتى عندما يزدهرون، فإن ازدهارَهم زائِلٌ.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10:62</w:t>
      </w:r>
      <w:r>
        <w:rPr>
          <w:rtl/>
          <w:cs/>
          <w:lang w:val="ar_AE" w:bidi="ar_AE"/>
        </w:rPr>
      </w:r>
    </w:p>
    <w:p>
      <w:pPr>
        <w:bidi/>
      </w:pPr>
      <w:r>
        <w:rPr>
          <w:rtl/>
          <w:cs/>
          <w:lang w:val="ar_AE" w:bidi="ar_AE"/>
        </w:rPr>
      </w:r>
      <w:r>
        <w:rPr>
          <w:rtl/>
          <w:cs/>
          <w:lang w:val="ar_AE" w:bidi="ar_AE"/>
        </w:rPr>
        <w:t>تعني جريمةُ الابتزازِ استخدامَ التخويفِ والتهديدِ لإجبار الآخرين للتَّخَلِّي عما يَمْلِكُون، في حين تعني السَّرِقَة الاستيلاء على ممتلكاتِ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11:62–12</w:t>
      </w:r>
      <w:r>
        <w:rPr>
          <w:rtl/>
          <w:cs/>
          <w:lang w:val="ar_AE" w:bidi="ar_AE"/>
        </w:rPr>
      </w:r>
    </w:p>
    <w:p>
      <w:pPr>
        <w:bidi/>
      </w:pPr>
      <w:r>
        <w:rPr>
          <w:rtl/>
          <w:cs/>
          <w:lang w:val="ar_AE" w:bidi="ar_AE"/>
        </w:rPr>
      </w:r>
      <w:r>
        <w:rPr>
          <w:rtl/>
          <w:cs/>
          <w:lang w:val="ar_AE" w:bidi="ar_AE"/>
        </w:rPr>
        <w:t xml:space="preserve">القوةُ والمحبةُ العاملةُ كلاهما يكون متوازنًا فقط في الله. يعتني الله بِشَعْبِهِ بتخليصِ العَالَمِ من فاعِلِي الشَّرِّ (انْظُرْ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1:63</w:t>
      </w:r>
      <w:r>
        <w:rPr>
          <w:rtl/>
          <w:cs/>
          <w:lang w:val="ar_AE" w:bidi="ar_AE"/>
        </w:rPr>
      </w:r>
    </w:p>
    <w:p>
      <w:pPr>
        <w:bidi/>
      </w:pPr>
      <w:r>
        <w:rPr>
          <w:rtl/>
          <w:cs/>
          <w:lang w:val="ar_AE" w:bidi="ar_AE"/>
        </w:rPr>
      </w:r>
      <w:r>
        <w:rPr>
          <w:rtl/>
          <w:cs/>
          <w:lang w:val="ar_AE" w:bidi="ar_AE"/>
        </w:rPr>
        <w:t>تُشِيرُ المفردات معًا "</w:t>
      </w:r>
      <w:r>
        <w:rPr>
          <w:b/>
          <w:rtl/>
          <w:cs/>
          <w:lang w:val="ar_AE" w:bidi="ar_AE"/>
        </w:rPr>
        <w:t>نَفْس</w:t>
      </w:r>
      <w:r>
        <w:rPr>
          <w:rtl/>
          <w:cs/>
          <w:lang w:val="ar_AE" w:bidi="ar_AE"/>
        </w:rPr>
        <w:t>"، و"</w:t>
      </w:r>
      <w:r>
        <w:rPr>
          <w:b/>
          <w:rtl/>
          <w:cs/>
          <w:lang w:val="ar_AE" w:bidi="ar_AE"/>
        </w:rPr>
        <w:t>جَسَد</w:t>
      </w:r>
      <w:r>
        <w:rPr>
          <w:rtl/>
          <w:cs/>
          <w:lang w:val="ar_AE" w:bidi="ar_AE"/>
        </w:rPr>
        <w:t xml:space="preserve">" إلى كيانِ المَرْءِ بالكاملِ. • </w:t>
      </w:r>
      <w:r>
        <w:rPr>
          <w:b/>
          <w:rtl/>
          <w:cs/>
          <w:lang w:val="ar_AE" w:bidi="ar_AE"/>
        </w:rPr>
        <w:t>فِي أَرْضٍ نَاشِفَةٍ وَيَابِسَةٍ:</w:t>
      </w:r>
      <w:r>
        <w:rPr>
          <w:rtl/>
          <w:cs/>
          <w:lang w:val="ar_AE" w:bidi="ar_AE"/>
        </w:rPr>
        <w:t xml:space="preserve"> عندما عاش المَلِكُ داود فترةً في بَرِّيَّة يهوذا، وَجَدَ نفسَهُ أيضًا في أرضٍ قَاحِلَةٍ روحيًّا، منفصلًا عن شَعْبِ الله والمَسْكَنِ.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1:63–11</w:t>
      </w:r>
      <w:r>
        <w:rPr>
          <w:rtl/>
          <w:cs/>
          <w:lang w:val="ar_AE" w:bidi="ar_AE"/>
        </w:rPr>
      </w:r>
    </w:p>
    <w:p>
      <w:pPr>
        <w:bidi/>
      </w:pPr>
      <w:r>
        <w:rPr>
          <w:rtl/>
          <w:cs/>
          <w:lang w:val="ar_AE" w:bidi="ar_AE"/>
        </w:rPr>
      </w:r>
      <w:r>
        <w:rPr>
          <w:rtl/>
          <w:cs/>
          <w:lang w:val="ar_AE" w:bidi="ar_AE"/>
        </w:rPr>
        <w:t>يتُوقُ المَلِكُ بقوَّةٍ إلى مَحْضَرِ الله لكي يأكُلَ، ويَشْرَبَ، ويَنْعَمُ بصلاحِ الله. رغم شعورِه بأنه مُنْهَكٌ ومُنْضَغِطٌ بِسَبَبِ الأشرارِ، فإنه يعاين الله، الأمر الذي يُحَفِّزُهُ على التسبيحِ. فقد صار الله حياتَهُ (</w:t>
      </w:r>
      <w:r>
        <w:rPr>
          <w:rtl/>
          <w:cs/>
          <w:lang w:val="ar_AE" w:bidi="ar_AE"/>
        </w:rPr>
        <w:t>63:3</w:t>
      </w:r>
      <w:r>
        <w:rPr>
          <w:rtl/>
          <w:cs/>
          <w:lang w:val="ar_AE" w:bidi="ar_AE"/>
        </w:rPr>
        <w:t>)، في المقابل يَهْلَكُ الأشرارُ (</w:t>
      </w:r>
      <w:r>
        <w:rPr>
          <w:rtl/>
          <w:cs/>
          <w:lang w:val="ar_AE" w:bidi="ar_AE"/>
        </w:rPr>
        <w:t>63:9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2:63</w:t>
      </w:r>
      <w:r>
        <w:rPr>
          <w:rtl/>
          <w:cs/>
          <w:lang w:val="ar_AE" w:bidi="ar_AE"/>
        </w:rPr>
      </w:r>
    </w:p>
    <w:p>
      <w:pPr>
        <w:bidi/>
      </w:pPr>
      <w:r>
        <w:rPr>
          <w:rtl/>
          <w:cs/>
          <w:lang w:val="ar_AE" w:bidi="ar_AE"/>
        </w:rPr>
      </w:r>
      <w:r>
        <w:rPr>
          <w:rtl/>
          <w:cs/>
          <w:lang w:val="ar_AE" w:bidi="ar_AE"/>
        </w:rPr>
        <w:t xml:space="preserve">يَتَذَكَّرُ المُرَنِّمُ أنه قد اختبر حضورَ الله في المَسْكَنِ (انْظُرْ </w:t>
      </w:r>
      <w:r>
        <w:rPr>
          <w:rtl/>
          <w:cs/>
          <w:lang w:val="ar_AE" w:bidi="ar_AE"/>
        </w:rPr>
        <w:t>18:6</w:t>
      </w:r>
      <w:r>
        <w:rPr>
          <w:rtl/>
          <w:cs/>
          <w:lang w:val="ar_AE" w:bidi="ar_AE"/>
        </w:rPr>
        <w:t xml:space="preserve">؛ </w:t>
      </w:r>
      <w:r>
        <w:rPr>
          <w:rtl/>
          <w:cs/>
          <w:lang w:val="ar_AE" w:bidi="ar_AE"/>
        </w:rPr>
        <w:t>61:4</w:t>
      </w:r>
      <w:r>
        <w:rPr>
          <w:rtl/>
          <w:cs/>
          <w:lang w:val="ar_AE" w:bidi="ar_AE"/>
        </w:rPr>
        <w:t xml:space="preserve">؛ </w:t>
      </w:r>
      <w:r>
        <w:rPr>
          <w:rtl/>
          <w:cs/>
          <w:lang w:val="ar_AE" w:bidi="ar_AE"/>
        </w:rPr>
        <w:t>62:5</w:t>
      </w:r>
      <w:r>
        <w:rPr>
          <w:rtl/>
          <w:cs/>
          <w:lang w:val="ar_AE" w:bidi="ar_AE"/>
        </w:rPr>
        <w:t xml:space="preserve">، </w:t>
      </w:r>
      <w:r>
        <w:rPr>
          <w:rtl/>
          <w:cs/>
          <w:lang w:val="ar_AE" w:bidi="ar_AE"/>
        </w:rPr>
        <w:t>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3:63</w:t>
      </w:r>
      <w:r>
        <w:rPr>
          <w:rtl/>
          <w:cs/>
          <w:lang w:val="ar_AE" w:bidi="ar_AE"/>
        </w:rPr>
      </w:r>
    </w:p>
    <w:p>
      <w:pPr>
        <w:bidi/>
      </w:pPr>
      <w:r>
        <w:rPr>
          <w:rtl/>
          <w:cs/>
          <w:lang w:val="ar_AE" w:bidi="ar_AE"/>
        </w:rPr>
      </w:r>
      <w:r>
        <w:rPr>
          <w:b/>
          <w:rtl/>
          <w:cs/>
          <w:lang w:val="ar_AE" w:bidi="ar_AE"/>
        </w:rPr>
        <w:t>أَفْضَلُ مِنَ الْحَيَاةِ</w:t>
      </w:r>
      <w:r>
        <w:rPr>
          <w:rtl/>
          <w:cs/>
          <w:lang w:val="ar_AE" w:bidi="ar_AE"/>
        </w:rPr>
        <w:t xml:space="preserve">: النوعية الأسمى للحياة موجودةٌ في العَلاقَةِ مع الله (انْظُر </w:t>
      </w:r>
      <w:r>
        <w:rPr>
          <w:rtl/>
          <w:cs/>
          <w:lang w:val="ar_AE" w:bidi="ar_AE"/>
        </w:rPr>
        <w:t>4:7</w:t>
      </w:r>
      <w:r>
        <w:rPr>
          <w:rtl/>
          <w:cs/>
          <w:lang w:val="ar_AE" w:bidi="ar_AE"/>
        </w:rPr>
        <w:t xml:space="preserve">؛ </w:t>
      </w:r>
      <w:r>
        <w:rPr>
          <w:rtl/>
          <w:cs/>
          <w:lang w:val="ar_AE" w:bidi="ar_AE"/>
        </w:rPr>
        <w:t>63:5</w:t>
      </w:r>
      <w:r>
        <w:rPr>
          <w:rtl/>
          <w:cs/>
          <w:lang w:val="ar_AE" w:bidi="ar_AE"/>
        </w:rPr>
        <w:t xml:space="preserve">؛ </w:t>
      </w:r>
      <w:r>
        <w:rPr>
          <w:rtl/>
          <w:cs/>
          <w:lang w:val="ar_AE" w:bidi="ar_AE"/>
        </w:rPr>
        <w:t>الأمثال 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6:63</w:t>
      </w:r>
      <w:r>
        <w:rPr>
          <w:rtl/>
          <w:cs/>
          <w:lang w:val="ar_AE" w:bidi="ar_AE"/>
        </w:rPr>
      </w:r>
    </w:p>
    <w:p>
      <w:pPr>
        <w:bidi/>
      </w:pPr>
      <w:r>
        <w:rPr>
          <w:rtl/>
          <w:cs/>
          <w:lang w:val="ar_AE" w:bidi="ar_AE"/>
        </w:rPr>
      </w:r>
      <w:r>
        <w:rPr>
          <w:rtl/>
          <w:cs/>
          <w:lang w:val="ar_AE" w:bidi="ar_AE"/>
        </w:rPr>
        <w:t xml:space="preserve">يَسْتَلْزِمُ التَّأَمُّل في الله وَعْيًا هادفًا، وتركيزًا، وتفكيرًا، وتأملًا (انْظُرْ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6:63–8</w:t>
      </w:r>
      <w:r>
        <w:rPr>
          <w:rtl/>
          <w:cs/>
          <w:lang w:val="ar_AE" w:bidi="ar_AE"/>
        </w:rPr>
      </w:r>
    </w:p>
    <w:p>
      <w:pPr>
        <w:bidi/>
      </w:pPr>
      <w:r>
        <w:rPr>
          <w:rtl/>
          <w:cs/>
          <w:lang w:val="ar_AE" w:bidi="ar_AE"/>
        </w:rPr>
      </w:r>
      <w:r>
        <w:rPr>
          <w:rtl/>
          <w:cs/>
          <w:lang w:val="ar_AE" w:bidi="ar_AE"/>
        </w:rPr>
        <w:t>أثناء الليل يَتَأَمَّل المُرَنِّم ويفكِّر بعمقٍ في حضور الله. في غياب النور، الله هو النور. الفترة من سكون الليل حتى الفجر تُقَدِّم للمُرَنِّم وقتًا للتركيزِ على المَعْنَى الحقيقي للحياةِ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9:63</w:t>
      </w:r>
      <w:r>
        <w:rPr>
          <w:rtl/>
          <w:cs/>
          <w:lang w:val="ar_AE" w:bidi="ar_AE"/>
        </w:rPr>
      </w:r>
    </w:p>
    <w:p>
      <w:pPr>
        <w:bidi/>
      </w:pPr>
      <w:r>
        <w:rPr>
          <w:rtl/>
          <w:cs/>
          <w:lang w:val="ar_AE" w:bidi="ar_AE"/>
        </w:rPr>
      </w:r>
      <w:r>
        <w:rPr>
          <w:rtl/>
          <w:cs/>
          <w:lang w:val="ar_AE" w:bidi="ar_AE"/>
        </w:rPr>
        <w:t>كان الأشرارُ يُخَطِّطُون لتدمير حياةِ المُرَنِّم عَبْر الخداعِ والأكاذيب، لكنهم سيواجهون نهايَتَهُم. • تُشِيرُ أَسَافِلِ الأَرْضِ إلى مكان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10:63</w:t>
      </w:r>
      <w:r>
        <w:rPr>
          <w:rtl/>
          <w:cs/>
          <w:lang w:val="ar_AE" w:bidi="ar_AE"/>
        </w:rPr>
      </w:r>
    </w:p>
    <w:p>
      <w:pPr>
        <w:bidi/>
      </w:pPr>
      <w:r>
        <w:rPr>
          <w:rtl/>
          <w:cs/>
          <w:lang w:val="ar_AE" w:bidi="ar_AE"/>
        </w:rPr>
      </w:r>
      <w:r>
        <w:rPr>
          <w:b/>
          <w:rtl/>
          <w:cs/>
          <w:lang w:val="ar_AE" w:bidi="ar_AE"/>
        </w:rPr>
        <w:t>بَنَاتِ آوَى</w:t>
      </w:r>
      <w:r>
        <w:rPr>
          <w:rtl/>
          <w:cs/>
          <w:lang w:val="ar_AE" w:bidi="ar_AE"/>
        </w:rPr>
        <w:t xml:space="preserve"> أي الثَّعَالِبُ البَرِّيَّةُ ترتَبِطُ بالخرابِ والقِفَارِ المهجورةِ (</w:t>
      </w:r>
      <w:r>
        <w:rPr>
          <w:rtl/>
          <w:cs/>
          <w:lang w:val="ar_AE" w:bidi="ar_AE"/>
        </w:rPr>
        <w:t>إِشَعْيَاء 13:20–22</w:t>
      </w:r>
      <w:r>
        <w:rPr>
          <w:rtl/>
          <w:cs/>
          <w:lang w:val="ar_AE" w:bidi="ar_AE"/>
        </w:rPr>
        <w:t xml:space="preserve">؛ </w:t>
      </w:r>
      <w:r>
        <w:rPr>
          <w:rtl/>
          <w:cs/>
          <w:lang w:val="ar_AE" w:bidi="ar_AE"/>
        </w:rPr>
        <w:t>34:10–15</w:t>
      </w:r>
      <w:r>
        <w:rPr>
          <w:rtl/>
          <w:cs/>
          <w:lang w:val="ar_AE" w:bidi="ar_AE"/>
        </w:rPr>
        <w:t xml:space="preserve">؛ </w:t>
      </w:r>
      <w:r>
        <w:rPr>
          <w:rtl/>
          <w:cs/>
          <w:lang w:val="ar_AE" w:bidi="ar_AE"/>
        </w:rPr>
        <w:t>إِرْمِيا 9:11</w:t>
      </w:r>
      <w:r>
        <w:rPr>
          <w:rtl/>
          <w:cs/>
          <w:lang w:val="ar_AE" w:bidi="ar_AE"/>
        </w:rPr>
        <w:t xml:space="preserve">؛ </w:t>
      </w:r>
      <w:r>
        <w:rPr>
          <w:rtl/>
          <w:cs/>
          <w:lang w:val="ar_AE" w:bidi="ar_AE"/>
        </w:rPr>
        <w:t>49:33</w:t>
      </w:r>
      <w:r>
        <w:rPr>
          <w:rtl/>
          <w:cs/>
          <w:lang w:val="ar_AE" w:bidi="ar_AE"/>
        </w:rPr>
        <w:t xml:space="preserve">؛ </w:t>
      </w:r>
      <w:r>
        <w:rPr>
          <w:rtl/>
          <w:cs/>
          <w:lang w:val="ar_AE" w:bidi="ar_AE"/>
        </w:rPr>
        <w:t>51:37</w:t>
      </w:r>
      <w:r>
        <w:rPr>
          <w:rtl/>
          <w:cs/>
          <w:lang w:val="ar_AE" w:bidi="ar_AE"/>
        </w:rPr>
        <w:t xml:space="preserve">؛ </w:t>
      </w:r>
      <w:r>
        <w:rPr>
          <w:rtl/>
          <w:cs/>
          <w:lang w:val="ar_AE" w:bidi="ar_AE"/>
        </w:rPr>
        <w:t>المَرَاثي 5:18</w:t>
      </w:r>
      <w:r>
        <w:rPr>
          <w:rtl/>
          <w:cs/>
          <w:lang w:val="ar_AE" w:bidi="ar_AE"/>
        </w:rPr>
        <w:t xml:space="preserve">؛ </w:t>
      </w:r>
      <w:r>
        <w:rPr>
          <w:rtl/>
          <w:cs/>
          <w:lang w:val="ar_AE" w:bidi="ar_AE"/>
        </w:rPr>
        <w:t>مَلَاخي 1:3</w:t>
      </w:r>
      <w:r>
        <w:rPr>
          <w:rtl/>
          <w:cs/>
          <w:lang w:val="ar_AE" w:bidi="ar_AE"/>
        </w:rPr>
        <w:t>). لن يَنْعَمَ الأشرار بأيِّ تكريمٍ في المَوتِ؛ ستكون جُثَثُهم متروكةً للحيواناتِ الجائعةِ (</w:t>
      </w:r>
      <w:r>
        <w:rPr>
          <w:rtl/>
          <w:cs/>
          <w:lang w:val="ar_AE" w:bidi="ar_AE"/>
        </w:rPr>
        <w:t>الجامِعَة 6:3</w:t>
      </w:r>
      <w:r>
        <w:rPr>
          <w:rtl/>
          <w:cs/>
          <w:lang w:val="ar_AE" w:bidi="ar_AE"/>
        </w:rPr>
        <w:t xml:space="preserve">؛ </w:t>
      </w:r>
      <w:r>
        <w:rPr>
          <w:rtl/>
          <w:cs/>
          <w:lang w:val="ar_AE" w:bidi="ar_AE"/>
        </w:rPr>
        <w:t>إِرْمِيا 22:18–19</w:t>
      </w:r>
      <w:r>
        <w:rPr>
          <w:rtl/>
          <w:cs/>
          <w:lang w:val="ar_AE" w:bidi="ar_AE"/>
        </w:rPr>
        <w:t xml:space="preserve">؛ </w:t>
      </w:r>
      <w:r>
        <w:rPr>
          <w:rtl/>
          <w:cs/>
          <w:lang w:val="ar_AE" w:bidi="ar_AE"/>
        </w:rPr>
        <w:t>36:29–30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1:64–6</w:t>
      </w:r>
      <w:r>
        <w:rPr>
          <w:rtl/>
          <w:cs/>
          <w:lang w:val="ar_AE" w:bidi="ar_AE"/>
        </w:rPr>
      </w:r>
    </w:p>
    <w:p>
      <w:pPr>
        <w:bidi/>
      </w:pPr>
      <w:r>
        <w:rPr>
          <w:rtl/>
          <w:cs/>
          <w:lang w:val="ar_AE" w:bidi="ar_AE"/>
        </w:rPr>
      </w:r>
      <w:r>
        <w:rPr>
          <w:rtl/>
          <w:cs/>
          <w:lang w:val="ar_AE" w:bidi="ar_AE"/>
        </w:rPr>
        <w:t>تُشَكِّلُ هذه النصوص صلاةً للنَّجَاةِ من الكاذبين الوقحين المُتَجَبِّرِين.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1:64–10</w:t>
      </w:r>
      <w:r>
        <w:rPr>
          <w:rtl/>
          <w:cs/>
          <w:lang w:val="ar_AE" w:bidi="ar_AE"/>
        </w:rPr>
      </w:r>
    </w:p>
    <w:p>
      <w:pPr>
        <w:bidi/>
      </w:pPr>
      <w:r>
        <w:rPr>
          <w:rtl/>
          <w:cs/>
          <w:lang w:val="ar_AE" w:bidi="ar_AE"/>
        </w:rPr>
      </w:r>
      <w:r>
        <w:rPr>
          <w:rtl/>
          <w:cs/>
          <w:lang w:val="ar_AE" w:bidi="ar_AE"/>
        </w:rPr>
        <w:t>يَشْجُبُ رثاءُ هذا المزمور مؤامراتِ الأشرارِ المدَمِّرَةَ ودوافعَهم المُتَعَجْرِفَةَ (</w:t>
      </w:r>
      <w:r>
        <w:rPr>
          <w:rtl/>
          <w:cs/>
          <w:lang w:val="ar_AE" w:bidi="ar_AE"/>
        </w:rPr>
        <w:t>64:1–6</w:t>
      </w:r>
      <w:r>
        <w:rPr>
          <w:rtl/>
          <w:cs/>
          <w:lang w:val="ar_AE" w:bidi="ar_AE"/>
        </w:rPr>
        <w:t>). يلْجَأ المُرَنِّمُ إلى الله في الصَّلاةِ واثقًا في العدْلِ الإلهي فكل ما يفعله الأشرارُ سوف يَبْطُل بواسطة الدَّيانِ البَارِّ. يبتهجُ الأتقياءُ وينمون في الحِكْمَةِ عندما يتأمَّلون أعمال الله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3:63</w:t>
      </w:r>
      <w:r>
        <w:rPr>
          <w:rtl/>
          <w:cs/>
          <w:lang w:val="ar_AE" w:bidi="ar_AE"/>
        </w:rPr>
      </w:r>
    </w:p>
    <w:p>
      <w:pPr>
        <w:bidi/>
      </w:pPr>
      <w:r>
        <w:rPr>
          <w:rtl/>
          <w:cs/>
          <w:lang w:val="ar_AE" w:bidi="ar_AE"/>
        </w:rPr>
      </w:r>
      <w:r>
        <w:rPr>
          <w:b/>
          <w:rtl/>
          <w:cs/>
          <w:lang w:val="ar_AE" w:bidi="ar_AE"/>
        </w:rPr>
        <w:t>صَقَلُوا أَلْسِنَتَهُمْ كَالسَّيْفِ. فَوَّقُوا سَهْمَهُمْ كَلاَمًا مُرًّا</w:t>
      </w:r>
      <w:r>
        <w:rPr>
          <w:rtl/>
          <w:cs/>
          <w:lang w:val="ar_AE" w:bidi="ar_AE"/>
        </w:rPr>
        <w:t>: يَسْتَخْدِمُ الكاذبون كلماتِهم للقتل. قد يُشِيرُ هذا الوَصْفِ أيضًا إلى ممارسة السِّحْرِ.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6:64</w:t>
      </w:r>
      <w:r>
        <w:rPr>
          <w:rtl/>
          <w:cs/>
          <w:lang w:val="ar_AE" w:bidi="ar_AE"/>
        </w:rPr>
      </w:r>
    </w:p>
    <w:p>
      <w:pPr>
        <w:bidi/>
      </w:pPr>
      <w:r>
        <w:rPr>
          <w:rtl/>
          <w:cs/>
          <w:lang w:val="ar_AE" w:bidi="ar_AE"/>
        </w:rPr>
      </w:r>
      <w:r>
        <w:rPr>
          <w:rtl/>
          <w:cs/>
          <w:lang w:val="ar_AE" w:bidi="ar_AE"/>
        </w:rPr>
        <w:t>يَبْتَكِرُ الأعداءُ مؤامراتٍ مِثَالِيَّةً لإيذاءِ الأبرياءِ ولا ينكشفوا. • يَهلَكُ البَشَرُ في أعماقٍ لا يمكِنُ تَصَوُّرُها بالكلماتِ، أو الأفعالِ، أو المؤامراتِ الشِّرِّيرَةِ (</w:t>
      </w:r>
      <w:r>
        <w:rPr>
          <w:rtl/>
          <w:cs/>
          <w:lang w:val="ar_AE" w:bidi="ar_AE"/>
        </w:rPr>
        <w:t>83:3</w:t>
      </w:r>
      <w:r>
        <w:rPr>
          <w:rtl/>
          <w:cs/>
          <w:lang w:val="ar_AE" w:bidi="ar_AE"/>
        </w:rPr>
        <w:t xml:space="preserve">؛ انْظُرْ </w:t>
      </w:r>
      <w:r>
        <w:rPr>
          <w:rtl/>
          <w:cs/>
          <w:lang w:val="ar_AE" w:bidi="ar_AE"/>
        </w:rPr>
        <w:t>إِرْمِيَا 17:9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7:64–10</w:t>
      </w:r>
      <w:r>
        <w:rPr>
          <w:rtl/>
          <w:cs/>
          <w:lang w:val="ar_AE" w:bidi="ar_AE"/>
        </w:rPr>
      </w:r>
    </w:p>
    <w:p>
      <w:pPr>
        <w:bidi/>
      </w:pPr>
      <w:r>
        <w:rPr>
          <w:rtl/>
          <w:cs/>
          <w:lang w:val="ar_AE" w:bidi="ar_AE"/>
        </w:rPr>
      </w:r>
      <w:r>
        <w:rPr>
          <w:rtl/>
          <w:cs/>
          <w:lang w:val="ar_AE" w:bidi="ar_AE"/>
        </w:rPr>
        <w:t>ما يَفْعَلُهُ الله مستقِيمٌ. يُبْطِلُ الله الشَّرَّ ويجازي الأشرارَ بما تآمروا به على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1:65</w:t>
      </w:r>
      <w:r>
        <w:rPr>
          <w:rtl/>
          <w:cs/>
          <w:lang w:val="ar_AE" w:bidi="ar_AE"/>
        </w:rPr>
      </w:r>
    </w:p>
    <w:p>
      <w:pPr>
        <w:bidi/>
      </w:pPr>
      <w:r>
        <w:rPr>
          <w:rtl/>
          <w:cs/>
          <w:lang w:val="ar_AE" w:bidi="ar_AE"/>
        </w:rPr>
      </w:r>
      <w:r>
        <w:rPr>
          <w:rtl/>
          <w:cs/>
          <w:lang w:val="ar_AE" w:bidi="ar_AE"/>
        </w:rPr>
        <w:t>الله وحده المستحقُّ التَّسبيح وهو جديرٌ بأن تُوفَى له النُّذُورُ.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1:35–3</w:t>
      </w:r>
      <w:r>
        <w:rPr>
          <w:rtl/>
          <w:cs/>
          <w:lang w:val="ar_AE" w:bidi="ar_AE"/>
        </w:rPr>
      </w:r>
    </w:p>
    <w:p>
      <w:pPr>
        <w:bidi/>
      </w:pPr>
      <w:r>
        <w:rPr>
          <w:rtl/>
          <w:cs/>
          <w:lang w:val="ar_AE" w:bidi="ar_AE"/>
        </w:rPr>
      </w:r>
      <w:r>
        <w:rPr>
          <w:rtl/>
          <w:cs/>
          <w:lang w:val="ar_AE" w:bidi="ar_AE"/>
        </w:rPr>
        <w:t>التَّسْبِيحُ هو رَدُّ الفِعْلُ المُنَاسِبُ على أعمالِ اللهِ العَظِيمَةِ فِي الفِدَاءِ (</w:t>
      </w:r>
      <w:r>
        <w:rPr>
          <w:rtl/>
          <w:cs/>
          <w:lang w:val="ar_AE" w:bidi="ar_AE"/>
        </w:rPr>
        <w:t>65:3–5</w:t>
      </w:r>
      <w:r>
        <w:rPr>
          <w:rtl/>
          <w:cs/>
          <w:lang w:val="ar_AE" w:bidi="ar_AE"/>
        </w:rPr>
        <w:t>) وَفِي الطَّبِيعَةِ (</w:t>
      </w:r>
      <w:r>
        <w:rPr>
          <w:rtl/>
          <w:cs/>
          <w:lang w:val="ar_AE" w:bidi="ar_AE"/>
        </w:rPr>
        <w:t>65:5–13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1:65–13</w:t>
      </w:r>
      <w:r>
        <w:rPr>
          <w:rtl/>
          <w:cs/>
          <w:lang w:val="ar_AE" w:bidi="ar_AE"/>
        </w:rPr>
      </w:r>
    </w:p>
    <w:p>
      <w:pPr>
        <w:bidi/>
      </w:pPr>
      <w:r>
        <w:rPr>
          <w:rtl/>
          <w:cs/>
          <w:lang w:val="ar_AE" w:bidi="ar_AE"/>
        </w:rPr>
      </w:r>
      <w:r>
        <w:rPr>
          <w:rtl/>
          <w:cs/>
          <w:lang w:val="ar_AE" w:bidi="ar_AE"/>
        </w:rPr>
        <w:t>يُعَدِّدُ هذا المزمورُ الأسبابَ التي من أَجْلِها ينبغِي عَلَى جميع الناس تَسِبيحُ وتوقيرُ الله لِقُدْرَتِهِ العَظِيمَةِ وَرِعَايَتِهِ الرَّحِيمَةِ للكَوْنِ.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2:65</w:t>
      </w:r>
      <w:r>
        <w:rPr>
          <w:rtl/>
          <w:cs/>
          <w:lang w:val="ar_AE" w:bidi="ar_AE"/>
        </w:rPr>
      </w:r>
    </w:p>
    <w:p>
      <w:pPr>
        <w:bidi/>
      </w:pPr>
      <w:r>
        <w:rPr>
          <w:rtl/>
          <w:cs/>
          <w:lang w:val="ar_AE" w:bidi="ar_AE"/>
        </w:rPr>
      </w:r>
      <w:r>
        <w:rPr>
          <w:b/>
          <w:rtl/>
          <w:cs/>
          <w:lang w:val="ar_AE" w:bidi="ar_AE"/>
        </w:rPr>
        <w:t>كُلُّ بَشَرٍ</w:t>
      </w:r>
      <w:r>
        <w:rPr>
          <w:rtl/>
          <w:cs/>
          <w:lang w:val="ar_AE" w:bidi="ar_AE"/>
        </w:rPr>
        <w:t xml:space="preserve"> أي نحن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3:65</w:t>
      </w:r>
      <w:r>
        <w:rPr>
          <w:rtl/>
          <w:cs/>
          <w:lang w:val="ar_AE" w:bidi="ar_AE"/>
        </w:rPr>
      </w:r>
    </w:p>
    <w:p>
      <w:pPr>
        <w:bidi/>
      </w:pPr>
      <w:r>
        <w:rPr>
          <w:rtl/>
          <w:cs/>
          <w:lang w:val="ar_AE" w:bidi="ar_AE"/>
        </w:rPr>
      </w:r>
      <w:r>
        <w:rPr>
          <w:b/>
          <w:rtl/>
          <w:cs/>
          <w:lang w:val="ar_AE" w:bidi="ar_AE"/>
        </w:rPr>
        <w:t>مَعَاصِينَا أَنْتَ تُكَفِّرُ عَنْهَا:</w:t>
      </w:r>
      <w:r>
        <w:rPr>
          <w:rtl/>
          <w:cs/>
          <w:lang w:val="ar_AE" w:bidi="ar_AE"/>
        </w:rPr>
        <w:t xml:space="preserve"> يزيل الله بِرَحْمَتِهِ ذَنْبَ الخَطِيَّةِ (انْظُرْ </w:t>
      </w:r>
      <w:r>
        <w:rPr>
          <w:rtl/>
          <w:cs/>
          <w:lang w:val="ar_AE" w:bidi="ar_AE"/>
        </w:rPr>
        <w:t>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4:65</w:t>
      </w:r>
      <w:r>
        <w:rPr>
          <w:rtl/>
          <w:cs/>
          <w:lang w:val="ar_AE" w:bidi="ar_AE"/>
        </w:rPr>
      </w:r>
    </w:p>
    <w:p>
      <w:pPr>
        <w:bidi/>
      </w:pPr>
      <w:r>
        <w:rPr>
          <w:rtl/>
          <w:cs/>
          <w:lang w:val="ar_AE" w:bidi="ar_AE"/>
        </w:rPr>
      </w:r>
      <w:r>
        <w:rPr>
          <w:b/>
          <w:rtl/>
          <w:cs/>
          <w:lang w:val="ar_AE" w:bidi="ar_AE"/>
        </w:rPr>
        <w:t xml:space="preserve">لِلَّذِي تَخْتَارُهُ وَتُقَرِّبُهُ: </w:t>
      </w:r>
      <w:r>
        <w:rPr>
          <w:rtl/>
          <w:cs/>
          <w:lang w:val="ar_AE" w:bidi="ar_AE"/>
        </w:rPr>
        <w:t>يَنْطَوِي ذلك على النَّاس من إِسْرَائِيل والأممِ الأخرى. • فقط من يراهم الله بلا لَوْمٍ يعيشون في ديار الرَّبِّ المُقَدَّسَة (</w:t>
      </w:r>
      <w:r>
        <w:rPr>
          <w:rtl/>
          <w:cs/>
          <w:lang w:val="ar_AE" w:bidi="ar_AE"/>
        </w:rPr>
        <w:t>المزمور 15</w:t>
      </w:r>
      <w:r>
        <w:rPr>
          <w:rtl/>
          <w:cs/>
          <w:lang w:val="ar_AE" w:bidi="ar_AE"/>
        </w:rPr>
        <w:t xml:space="preserve"> و</w:t>
      </w:r>
      <w:r>
        <w:rPr>
          <w:rtl/>
          <w:cs/>
          <w:lang w:val="ar_AE" w:bidi="ar_AE"/>
        </w:rPr>
        <w:t>24</w:t>
      </w:r>
      <w:r>
        <w:rPr>
          <w:rtl/>
          <w:cs/>
          <w:lang w:val="ar_AE" w:bidi="ar_AE"/>
        </w:rPr>
        <w:t>). • في الهَيْكَلِ</w:t>
      </w:r>
      <w:r>
        <w:rPr>
          <w:i/>
          <w:rtl/>
          <w:cs/>
          <w:lang w:val="ar_AE" w:bidi="ar_AE"/>
        </w:rPr>
        <w:t>،</w:t>
      </w:r>
      <w:r>
        <w:rPr>
          <w:rtl/>
          <w:cs/>
          <w:lang w:val="ar_AE" w:bidi="ar_AE"/>
        </w:rPr>
        <w:t xml:space="preserve"> في قصرِ الله الأَرْضِي، يُمْكِنُ لجميعِ الأُمَمِ أن يجتَمِعُوا ليخْتَبِرُوا حضورَ الله المُقَدَّس. لا يمْكِن لأيِّ كيانٍ أن يَفْصِلَ البَشَرَ عن الله (انْظُرْ </w:t>
      </w:r>
      <w:r>
        <w:rPr>
          <w:rtl/>
          <w:cs/>
          <w:lang w:val="ar_AE" w:bidi="ar_AE"/>
        </w:rPr>
        <w:t>الرُّؤْيا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6:65–7</w:t>
      </w:r>
      <w:r>
        <w:rPr>
          <w:rtl/>
          <w:cs/>
          <w:lang w:val="ar_AE" w:bidi="ar_AE"/>
        </w:rPr>
      </w:r>
    </w:p>
    <w:p>
      <w:pPr>
        <w:bidi/>
      </w:pPr>
      <w:r>
        <w:rPr>
          <w:rtl/>
          <w:cs/>
          <w:lang w:val="ar_AE" w:bidi="ar_AE"/>
        </w:rPr>
      </w:r>
      <w:r>
        <w:rPr>
          <w:rtl/>
          <w:cs/>
          <w:lang w:val="ar_AE" w:bidi="ar_AE"/>
        </w:rPr>
        <w:t>وضعَ الله نظامًا للجبالِ</w:t>
      </w:r>
      <w:r>
        <w:rPr>
          <w:i/>
          <w:rtl/>
          <w:cs/>
          <w:lang w:val="ar_AE" w:bidi="ar_AE"/>
        </w:rPr>
        <w:t>،</w:t>
      </w:r>
      <w:r>
        <w:rPr>
          <w:rtl/>
          <w:cs/>
          <w:lang w:val="ar_AE" w:bidi="ar_AE"/>
        </w:rPr>
        <w:t xml:space="preserve"> للمحيطات الهائجة</w:t>
      </w:r>
      <w:r>
        <w:rPr>
          <w:i/>
          <w:rtl/>
          <w:cs/>
          <w:lang w:val="ar_AE" w:bidi="ar_AE"/>
        </w:rPr>
        <w:t>،</w:t>
      </w:r>
      <w:r>
        <w:rPr>
          <w:rtl/>
          <w:cs/>
          <w:lang w:val="ar_AE" w:bidi="ar_AE"/>
        </w:rPr>
        <w:t xml:space="preserve"> والأمواج العاتية (انْظُرْ </w:t>
      </w:r>
      <w:r>
        <w:rPr>
          <w:rtl/>
          <w:cs/>
          <w:lang w:val="ar_AE" w:bidi="ar_AE"/>
        </w:rPr>
        <w:t>المزمور 95:4–5</w:t>
      </w:r>
      <w:r>
        <w:rPr>
          <w:rtl/>
          <w:cs/>
          <w:lang w:val="ar_AE" w:bidi="ar_AE"/>
        </w:rPr>
        <w:t xml:space="preserve">؛ </w:t>
      </w:r>
      <w:r>
        <w:rPr>
          <w:rtl/>
          <w:cs/>
          <w:lang w:val="ar_AE" w:bidi="ar_AE"/>
        </w:rPr>
        <w:t>104:6–9</w:t>
      </w:r>
      <w:r>
        <w:rPr>
          <w:rtl/>
          <w:cs/>
          <w:lang w:val="ar_AE" w:bidi="ar_AE"/>
        </w:rPr>
        <w:t xml:space="preserve">). • يضاهي المُرَنِّمُ بين القُوَى الفَوضَوِيَّة للطبيعة وَتَمَرُّد الأُمَم (انْظُرْ </w:t>
      </w:r>
      <w:r>
        <w:rPr>
          <w:rtl/>
          <w:cs/>
          <w:lang w:val="ar_AE" w:bidi="ar_AE"/>
        </w:rPr>
        <w:t>2:1–12</w:t>
      </w:r>
      <w:r>
        <w:rPr>
          <w:rtl/>
          <w:cs/>
          <w:lang w:val="ar_AE" w:bidi="ar_AE"/>
        </w:rPr>
        <w:t xml:space="preserve">؛ </w:t>
      </w:r>
      <w:r>
        <w:rPr>
          <w:rtl/>
          <w:cs/>
          <w:lang w:val="ar_AE" w:bidi="ar_AE"/>
        </w:rPr>
        <w:t>33:6–11</w:t>
      </w:r>
      <w:r>
        <w:rPr>
          <w:rtl/>
          <w:cs/>
          <w:lang w:val="ar_AE" w:bidi="ar_AE"/>
        </w:rPr>
        <w:t xml:space="preserve">؛ </w:t>
      </w:r>
      <w:r>
        <w:rPr>
          <w:rtl/>
          <w:cs/>
          <w:lang w:val="ar_AE" w:bidi="ar_AE"/>
        </w:rPr>
        <w:t>46:6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8:65</w:t>
      </w:r>
      <w:r>
        <w:rPr>
          <w:rtl/>
          <w:cs/>
          <w:lang w:val="ar_AE" w:bidi="ar_AE"/>
        </w:rPr>
      </w:r>
    </w:p>
    <w:p>
      <w:pPr>
        <w:bidi/>
      </w:pPr>
      <w:r>
        <w:rPr>
          <w:rtl/>
          <w:cs/>
          <w:lang w:val="ar_AE" w:bidi="ar_AE"/>
        </w:rPr>
      </w:r>
      <w:r>
        <w:rPr>
          <w:rtl/>
          <w:cs/>
          <w:lang w:val="ar_AE" w:bidi="ar_AE"/>
        </w:rPr>
        <w:t>في كلِّ أنحاءِ العَالَمِ (</w:t>
      </w:r>
      <w:r>
        <w:rPr>
          <w:rtl/>
          <w:cs/>
          <w:lang w:val="ar_AE" w:bidi="ar_AE"/>
        </w:rPr>
        <w:t>أَيُّوب 38:13</w:t>
      </w:r>
      <w:r>
        <w:rPr>
          <w:rtl/>
          <w:cs/>
          <w:lang w:val="ar_AE" w:bidi="ar_AE"/>
        </w:rPr>
        <w:t xml:space="preserve">؛ انْظُرْ </w:t>
      </w:r>
      <w:r>
        <w:rPr>
          <w:rtl/>
          <w:cs/>
          <w:lang w:val="ar_AE" w:bidi="ar_AE"/>
        </w:rPr>
        <w:t>المزمور 50:1–3</w:t>
      </w:r>
      <w:r>
        <w:rPr>
          <w:rtl/>
          <w:cs/>
          <w:lang w:val="ar_AE" w:bidi="ar_AE"/>
        </w:rPr>
        <w:t>)، ينبغي على الناس أن يقفوا في رهبة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9:65</w:t>
      </w:r>
      <w:r>
        <w:rPr>
          <w:rtl/>
          <w:cs/>
          <w:lang w:val="ar_AE" w:bidi="ar_AE"/>
        </w:rPr>
      </w:r>
    </w:p>
    <w:p>
      <w:pPr>
        <w:bidi/>
      </w:pPr>
      <w:r>
        <w:rPr>
          <w:rtl/>
          <w:cs/>
          <w:lang w:val="ar_AE" w:bidi="ar_AE"/>
        </w:rPr>
      </w:r>
      <w:r>
        <w:rPr>
          <w:rtl/>
          <w:cs/>
          <w:lang w:val="ar_AE" w:bidi="ar_AE"/>
        </w:rPr>
        <w:t xml:space="preserve">يُظْهِرُ نَهْرُ الله، وكلُّ الأنهارِ تَعْكِسُ قدرَةَ الله الظافِرَة وصَلاحِهِ عن طريقِ النِّظَامِ في الطبيعَةِ وانتظامِ أزمنَةِ الحَصَادِ (انْظُرْ </w:t>
      </w:r>
      <w:r>
        <w:rPr>
          <w:rtl/>
          <w:cs/>
          <w:lang w:val="ar_AE" w:bidi="ar_AE"/>
        </w:rPr>
        <w:t>1:3</w:t>
      </w:r>
      <w:r>
        <w:rPr>
          <w:rtl/>
          <w:cs/>
          <w:lang w:val="ar_AE" w:bidi="ar_AE"/>
        </w:rPr>
        <w:t xml:space="preserve">؛ </w:t>
      </w:r>
      <w:r>
        <w:rPr>
          <w:rtl/>
          <w:cs/>
          <w:lang w:val="ar_AE" w:bidi="ar_AE"/>
        </w:rPr>
        <w:t>36:8</w:t>
      </w:r>
      <w:r>
        <w:rPr>
          <w:rtl/>
          <w:cs/>
          <w:lang w:val="ar_AE" w:bidi="ar_AE"/>
        </w:rPr>
        <w:t xml:space="preserve">؛ </w:t>
      </w:r>
      <w:r>
        <w:rPr>
          <w:rtl/>
          <w:cs/>
          <w:lang w:val="ar_AE" w:bidi="ar_AE"/>
        </w:rPr>
        <w:t>46:4</w:t>
      </w:r>
      <w:r>
        <w:rPr>
          <w:rtl/>
          <w:cs/>
          <w:lang w:val="ar_AE" w:bidi="ar_AE"/>
        </w:rPr>
        <w:t xml:space="preserve">؛ </w:t>
      </w:r>
      <w:r>
        <w:rPr>
          <w:rtl/>
          <w:cs/>
          <w:lang w:val="ar_AE" w:bidi="ar_AE"/>
        </w:rPr>
        <w:t>حِزْقِيَال 47:6–12</w:t>
      </w:r>
      <w:r>
        <w:rPr>
          <w:rtl/>
          <w:cs/>
          <w:lang w:val="ar_AE" w:bidi="ar_AE"/>
        </w:rPr>
        <w:t xml:space="preserve">؛ </w:t>
      </w:r>
      <w:r>
        <w:rPr>
          <w:rtl/>
          <w:cs/>
          <w:lang w:val="ar_AE" w:bidi="ar_AE"/>
        </w:rPr>
        <w:t>زَكَرِيَّا 14:8</w:t>
      </w:r>
      <w:r>
        <w:rPr>
          <w:rtl/>
          <w:cs/>
          <w:lang w:val="ar_AE" w:bidi="ar_AE"/>
        </w:rPr>
        <w:t xml:space="preserve">؛ </w:t>
      </w:r>
      <w:r>
        <w:rPr>
          <w:rtl/>
          <w:cs/>
          <w:lang w:val="ar_AE" w:bidi="ar_AE"/>
        </w:rPr>
        <w:t>الرُّؤْيَا 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 9–13</w:t>
      </w:r>
      <w:r>
        <w:rPr>
          <w:rtl/>
          <w:cs/>
          <w:lang w:val="ar_AE" w:bidi="ar_AE"/>
        </w:rPr>
      </w:r>
    </w:p>
    <w:p>
      <w:pPr>
        <w:bidi/>
      </w:pPr>
      <w:r>
        <w:rPr>
          <w:rtl/>
          <w:cs/>
          <w:lang w:val="ar_AE" w:bidi="ar_AE"/>
        </w:rPr>
      </w:r>
      <w:r>
        <w:rPr>
          <w:rtl/>
          <w:cs/>
          <w:lang w:val="ar_AE" w:bidi="ar_AE"/>
        </w:rPr>
        <w:t>يقدِّمُ نظامُ الخليقَةِ دليلاً وَاضِحًا على قُدْرَةِ الله (</w:t>
      </w:r>
      <w:r>
        <w:rPr>
          <w:rtl/>
          <w:cs/>
          <w:lang w:val="ar_AE" w:bidi="ar_AE"/>
        </w:rPr>
        <w:t>65:6–8</w:t>
      </w:r>
      <w:r>
        <w:rPr>
          <w:rtl/>
          <w:cs/>
          <w:lang w:val="ar_AE" w:bidi="ar_AE"/>
        </w:rPr>
        <w:t>). كما يُظْهِرُ المحبَّةَ الإلهيةَ في العنايةِ بالطبيعَةِ. كلُّ شيءٍ يُسَبِّحُ الرَّبَّ إذ تعملُ كلُّ أجزاءِ الخليقةِ مَعًا بشكلٍ مُتناغَمٍ.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13:65</w:t>
      </w:r>
      <w:r>
        <w:rPr>
          <w:rtl/>
          <w:cs/>
          <w:lang w:val="ar_AE" w:bidi="ar_AE"/>
        </w:rPr>
      </w:r>
    </w:p>
    <w:p>
      <w:pPr>
        <w:bidi/>
      </w:pPr>
      <w:r>
        <w:rPr>
          <w:rtl/>
          <w:cs/>
          <w:lang w:val="ar_AE" w:bidi="ar_AE"/>
        </w:rPr>
      </w:r>
      <w:r>
        <w:rPr>
          <w:rtl/>
          <w:cs/>
          <w:lang w:val="ar_AE" w:bidi="ar_AE"/>
        </w:rPr>
        <w:t xml:space="preserve">تُزخر الطبيعةُ بِتَسْبِيحِ الخَالِقِ (انْظُرْ </w:t>
      </w:r>
      <w:r>
        <w:rPr>
          <w:rtl/>
          <w:cs/>
          <w:lang w:val="ar_AE" w:bidi="ar_AE"/>
        </w:rPr>
        <w:t>79:13</w:t>
      </w:r>
      <w:r>
        <w:rPr>
          <w:rtl/>
          <w:cs/>
          <w:lang w:val="ar_AE" w:bidi="ar_AE"/>
        </w:rPr>
        <w:t xml:space="preserve">؛ </w:t>
      </w:r>
      <w:r>
        <w:rPr>
          <w:rtl/>
          <w:cs/>
          <w:lang w:val="ar_AE" w:bidi="ar_AE"/>
        </w:rPr>
        <w:t>96:11–13</w:t>
      </w:r>
      <w:r>
        <w:rPr>
          <w:rtl/>
          <w:cs/>
          <w:lang w:val="ar_AE" w:bidi="ar_AE"/>
        </w:rPr>
        <w:t xml:space="preserve">؛ </w:t>
      </w:r>
      <w:r>
        <w:rPr>
          <w:rtl/>
          <w:cs/>
          <w:lang w:val="ar_AE" w:bidi="ar_AE"/>
        </w:rPr>
        <w:t>148:3–5</w:t>
      </w:r>
      <w:r>
        <w:rPr>
          <w:rtl/>
          <w:cs/>
          <w:lang w:val="ar_AE" w:bidi="ar_AE"/>
        </w:rPr>
        <w:t xml:space="preserve">، </w:t>
      </w:r>
      <w:r>
        <w:rPr>
          <w:rtl/>
          <w:cs/>
          <w:lang w:val="ar_AE" w:bidi="ar_AE"/>
        </w:rPr>
        <w:t>7–12</w:t>
      </w:r>
      <w:r>
        <w:rPr>
          <w:rtl/>
          <w:cs/>
          <w:lang w:val="ar_AE" w:bidi="ar_AE"/>
        </w:rPr>
        <w:t xml:space="preserve">؛ </w:t>
      </w:r>
      <w:r>
        <w:rPr>
          <w:rtl/>
          <w:cs/>
          <w:lang w:val="ar_AE" w:bidi="ar_AE"/>
        </w:rPr>
        <w:t>إِشَعْيَاء 55:12–13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1:66–4</w:t>
      </w:r>
      <w:r>
        <w:rPr>
          <w:rtl/>
          <w:cs/>
          <w:lang w:val="ar_AE" w:bidi="ar_AE"/>
        </w:rPr>
      </w:r>
    </w:p>
    <w:p>
      <w:pPr>
        <w:bidi/>
      </w:pPr>
      <w:r>
        <w:rPr>
          <w:rtl/>
          <w:cs/>
          <w:lang w:val="ar_AE" w:bidi="ar_AE"/>
        </w:rPr>
      </w:r>
      <w:r>
        <w:rPr>
          <w:rtl/>
          <w:cs/>
          <w:lang w:val="ar_AE" w:bidi="ar_AE"/>
        </w:rPr>
        <w:t>يُدْعُو المُرَنِّمُ الطبيعةَ للانضمامِ إلى جوقةٍ هائلة لتسبيح مَجْدِ الله، واسْمِه، وقُدْرَتِه.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1:66–20</w:t>
      </w:r>
      <w:r>
        <w:rPr>
          <w:rtl/>
          <w:cs/>
          <w:lang w:val="ar_AE" w:bidi="ar_AE"/>
        </w:rPr>
      </w:r>
    </w:p>
    <w:p>
      <w:pPr>
        <w:bidi/>
      </w:pPr>
      <w:r>
        <w:rPr>
          <w:rtl/>
          <w:cs/>
          <w:lang w:val="ar_AE" w:bidi="ar_AE"/>
        </w:rPr>
      </w:r>
      <w:r>
        <w:rPr>
          <w:rtl/>
          <w:cs/>
          <w:lang w:val="ar_AE" w:bidi="ar_AE"/>
        </w:rPr>
        <w:t>يَحْتَوِي هذا المزمورُ، غيرُ المعروفِ كاتِبُه، على قِسْمَيْن (</w:t>
      </w:r>
      <w:r>
        <w:rPr>
          <w:rtl/>
          <w:cs/>
          <w:lang w:val="ar_AE" w:bidi="ar_AE"/>
        </w:rPr>
        <w:t>66:1–12</w:t>
      </w:r>
      <w:r>
        <w:rPr>
          <w:rtl/>
          <w:cs/>
          <w:lang w:val="ar_AE" w:bidi="ar_AE"/>
        </w:rPr>
        <w:t xml:space="preserve">، </w:t>
      </w:r>
      <w:r>
        <w:rPr>
          <w:rtl/>
          <w:cs/>
          <w:lang w:val="ar_AE" w:bidi="ar_AE"/>
        </w:rPr>
        <w:t>13–20</w:t>
      </w:r>
      <w:r>
        <w:rPr>
          <w:rtl/>
          <w:cs/>
          <w:lang w:val="ar_AE" w:bidi="ar_AE"/>
        </w:rPr>
        <w:t>) يُسَبِّحان الله عَلَى فِدَائِهِ.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2:66</w:t>
      </w:r>
      <w:r>
        <w:rPr>
          <w:rtl/>
          <w:cs/>
          <w:lang w:val="ar_AE" w:bidi="ar_AE"/>
        </w:rPr>
      </w:r>
    </w:p>
    <w:p>
      <w:pPr>
        <w:bidi/>
      </w:pPr>
      <w:r>
        <w:rPr>
          <w:rtl/>
          <w:cs/>
          <w:lang w:val="ar_AE" w:bidi="ar_AE"/>
        </w:rPr>
      </w:r>
      <w:r>
        <w:rPr>
          <w:rtl/>
          <w:cs/>
          <w:lang w:val="ar_AE" w:bidi="ar_AE"/>
        </w:rPr>
        <w:t>يُمَثِّلُ مَجْدُ اسْمِه كَمَال طبيعَةِ الله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3:66</w:t>
      </w:r>
      <w:r>
        <w:rPr>
          <w:rtl/>
          <w:cs/>
          <w:lang w:val="ar_AE" w:bidi="ar_AE"/>
        </w:rPr>
      </w:r>
    </w:p>
    <w:p>
      <w:pPr>
        <w:bidi/>
      </w:pPr>
      <w:r>
        <w:rPr>
          <w:rtl/>
          <w:cs/>
          <w:lang w:val="ar_AE" w:bidi="ar_AE"/>
        </w:rPr>
      </w:r>
      <w:r>
        <w:rPr>
          <w:rtl/>
          <w:cs/>
          <w:lang w:val="ar_AE" w:bidi="ar_AE"/>
        </w:rPr>
        <w:t xml:space="preserve">يَنْتَصِرُ الله على أعدائِهِ (انْظُرْ </w:t>
      </w:r>
      <w:r>
        <w:rPr>
          <w:rtl/>
          <w:cs/>
          <w:lang w:val="ar_AE" w:bidi="ar_AE"/>
        </w:rPr>
        <w:t>18:44</w:t>
      </w:r>
      <w:r>
        <w:rPr>
          <w:rtl/>
          <w:cs/>
          <w:lang w:val="ar_AE" w:bidi="ar_AE"/>
        </w:rPr>
        <w:t xml:space="preserve">؛ </w:t>
      </w:r>
      <w:r>
        <w:rPr>
          <w:rtl/>
          <w:cs/>
          <w:lang w:val="ar_AE" w:bidi="ar_AE"/>
        </w:rPr>
        <w:t>59:11</w:t>
      </w:r>
      <w:r>
        <w:rPr>
          <w:rtl/>
          <w:cs/>
          <w:lang w:val="ar_AE" w:bidi="ar_AE"/>
        </w:rPr>
        <w:t xml:space="preserve">؛ </w:t>
      </w:r>
      <w:r>
        <w:rPr>
          <w:rtl/>
          <w:cs/>
          <w:lang w:val="ar_AE" w:bidi="ar_AE"/>
        </w:rPr>
        <w:t>81:15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5:66–7</w:t>
      </w:r>
      <w:r>
        <w:rPr>
          <w:rtl/>
          <w:cs/>
          <w:lang w:val="ar_AE" w:bidi="ar_AE"/>
        </w:rPr>
      </w:r>
    </w:p>
    <w:p>
      <w:pPr>
        <w:bidi/>
      </w:pPr>
      <w:r>
        <w:rPr>
          <w:rtl/>
          <w:cs/>
          <w:lang w:val="ar_AE" w:bidi="ar_AE"/>
        </w:rPr>
      </w:r>
      <w:r>
        <w:rPr>
          <w:rtl/>
          <w:cs/>
          <w:lang w:val="ar_AE" w:bidi="ar_AE"/>
        </w:rPr>
        <w:t>قِصَّةُ الخروج وانتصار الله على البَحْرِ تثير استجابات زاخرة بالدَّهْشَة (</w:t>
      </w:r>
      <w:r>
        <w:rPr>
          <w:rtl/>
          <w:cs/>
          <w:lang w:val="ar_AE" w:bidi="ar_AE"/>
        </w:rPr>
        <w:t>66:5</w:t>
      </w:r>
      <w:r>
        <w:rPr>
          <w:rtl/>
          <w:cs/>
          <w:lang w:val="ar_AE" w:bidi="ar_AE"/>
        </w:rPr>
        <w:t>)، والعبَادَةِ (</w:t>
      </w:r>
      <w:r>
        <w:rPr>
          <w:rtl/>
          <w:cs/>
          <w:lang w:val="ar_AE" w:bidi="ar_AE"/>
        </w:rPr>
        <w:t>66:6</w:t>
      </w:r>
      <w:r>
        <w:rPr>
          <w:rtl/>
          <w:cs/>
          <w:lang w:val="ar_AE" w:bidi="ar_AE"/>
        </w:rPr>
        <w:t>). يَصْنَعُ الله المعجزات من أجلِ الناس لكي يفتديهم إلى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7:66</w:t>
      </w:r>
      <w:r>
        <w:rPr>
          <w:rtl/>
          <w:cs/>
          <w:lang w:val="ar_AE" w:bidi="ar_AE"/>
        </w:rPr>
      </w:r>
    </w:p>
    <w:p>
      <w:pPr>
        <w:bidi/>
      </w:pPr>
      <w:r>
        <w:rPr>
          <w:rtl/>
          <w:cs/>
          <w:lang w:val="ar_AE" w:bidi="ar_AE"/>
        </w:rPr>
      </w:r>
      <w:r>
        <w:rPr>
          <w:rtl/>
          <w:cs/>
          <w:lang w:val="ar_AE" w:bidi="ar_AE"/>
        </w:rPr>
        <w:t xml:space="preserve">تَجْلِبُ قُدْرَةُ الله فداءً. تَأتي نفسُ اللفظةِ في </w:t>
      </w:r>
      <w:r>
        <w:rPr>
          <w:rtl/>
          <w:cs/>
          <w:lang w:val="ar_AE" w:bidi="ar_AE"/>
        </w:rPr>
        <w:t>65:6</w:t>
      </w:r>
      <w:r>
        <w:rPr>
          <w:rtl/>
          <w:cs/>
          <w:lang w:val="ar_AE" w:bidi="ar_AE"/>
        </w:rPr>
        <w:t xml:space="preserve"> للإشارة إلى قُدرَةِ الله في الخَلْقِ (انْظُرْ أيضًا </w:t>
      </w:r>
      <w:r>
        <w:rPr>
          <w:rtl/>
          <w:cs/>
          <w:lang w:val="ar_AE" w:bidi="ar_AE"/>
        </w:rPr>
        <w:t>80:2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8:66–10</w:t>
      </w:r>
      <w:r>
        <w:rPr>
          <w:rtl/>
          <w:cs/>
          <w:lang w:val="ar_AE" w:bidi="ar_AE"/>
        </w:rPr>
      </w:r>
    </w:p>
    <w:p>
      <w:pPr>
        <w:bidi/>
      </w:pPr>
      <w:r>
        <w:rPr>
          <w:rtl/>
          <w:cs/>
          <w:lang w:val="ar_AE" w:bidi="ar_AE"/>
        </w:rPr>
      </w:r>
      <w:r>
        <w:rPr>
          <w:rtl/>
          <w:cs/>
          <w:lang w:val="ar_AE" w:bidi="ar_AE"/>
        </w:rPr>
        <w:t>تَعْكِسُ حياةُ المفديين المرتَّبَة النظام المرتبط بِعَالَمِ الله. يَحْمِيهِم الرَّبُّ من الشَّرِّ وَيُطَهِّرُهم.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9:66</w:t>
      </w:r>
      <w:r>
        <w:rPr>
          <w:rtl/>
          <w:cs/>
          <w:lang w:val="ar_AE" w:bidi="ar_AE"/>
        </w:rPr>
      </w:r>
    </w:p>
    <w:p>
      <w:pPr>
        <w:bidi/>
      </w:pPr>
      <w:r>
        <w:rPr>
          <w:rtl/>
          <w:cs/>
          <w:lang w:val="ar_AE" w:bidi="ar_AE"/>
        </w:rPr>
      </w:r>
      <w:r>
        <w:rPr>
          <w:rtl/>
          <w:cs/>
          <w:lang w:val="ar_AE" w:bidi="ar_AE"/>
        </w:rPr>
        <w:t>يَقودُ الله شَعْبَهُ إلى الحِكْمَةِ وَيَنْأَى بهم بَعِيدًا عن الحَمَاقَةِ (</w:t>
      </w:r>
      <w:r>
        <w:rPr>
          <w:rtl/>
          <w:cs/>
          <w:lang w:val="ar_AE" w:bidi="ar_AE"/>
        </w:rPr>
        <w:t>17:5</w:t>
      </w:r>
      <w:r>
        <w:rPr>
          <w:rtl/>
          <w:cs/>
          <w:lang w:val="ar_AE" w:bidi="ar_AE"/>
        </w:rPr>
        <w:t xml:space="preserve">؛ </w:t>
      </w:r>
      <w:r>
        <w:rPr>
          <w:rtl/>
          <w:cs/>
          <w:lang w:val="ar_AE" w:bidi="ar_AE"/>
        </w:rPr>
        <w:t>37:31</w:t>
      </w:r>
      <w:r>
        <w:rPr>
          <w:rtl/>
          <w:cs/>
          <w:lang w:val="ar_AE" w:bidi="ar_AE"/>
        </w:rPr>
        <w:t xml:space="preserve">؛ </w:t>
      </w:r>
      <w:r>
        <w:rPr>
          <w:rtl/>
          <w:cs/>
          <w:lang w:val="ar_AE" w:bidi="ar_AE"/>
        </w:rPr>
        <w:t>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10:66</w:t>
      </w:r>
      <w:r>
        <w:rPr>
          <w:rtl/>
          <w:cs/>
          <w:lang w:val="ar_AE" w:bidi="ar_AE"/>
        </w:rPr>
      </w:r>
    </w:p>
    <w:p>
      <w:pPr>
        <w:bidi/>
      </w:pPr>
      <w:r>
        <w:rPr>
          <w:rtl/>
          <w:cs/>
          <w:lang w:val="ar_AE" w:bidi="ar_AE"/>
        </w:rPr>
      </w:r>
      <w:r>
        <w:rPr>
          <w:b/>
          <w:rtl/>
          <w:cs/>
          <w:lang w:val="ar_AE" w:bidi="ar_AE"/>
        </w:rPr>
        <w:t>لأَنَّكَ جَرَّبْتَنَا يَا اللهُ</w:t>
      </w:r>
      <w:r>
        <w:rPr>
          <w:rtl/>
          <w:cs/>
          <w:lang w:val="ar_AE" w:bidi="ar_AE"/>
        </w:rPr>
        <w:t xml:space="preserve">: كما يقومُ الصَّائِغُ بِصَهْرِ الفَضَّةِ لإزالَةِ الشوائب، يزيل تأديبُ الله الخطايا من شَعْبِهِ (انْظُرْ </w:t>
      </w:r>
      <w:r>
        <w:rPr>
          <w:rtl/>
          <w:cs/>
          <w:lang w:val="ar_AE" w:bidi="ar_AE"/>
        </w:rPr>
        <w:t>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11:66</w:t>
      </w:r>
      <w:r>
        <w:rPr>
          <w:rtl/>
          <w:cs/>
          <w:lang w:val="ar_AE" w:bidi="ar_AE"/>
        </w:rPr>
      </w:r>
    </w:p>
    <w:p>
      <w:pPr>
        <w:bidi/>
      </w:pPr>
      <w:r>
        <w:rPr>
          <w:rtl/>
          <w:cs/>
          <w:lang w:val="ar_AE" w:bidi="ar_AE"/>
        </w:rPr>
      </w:r>
      <w:r>
        <w:rPr>
          <w:rtl/>
          <w:cs/>
          <w:lang w:val="ar_AE" w:bidi="ar_AE"/>
        </w:rPr>
        <w:t>يُقَرِّرُ الله وَيَسْمَحُ بأن يجتازَ شَعْبَهُ عَبْرَ الكثيرِ من الظُّرُوفِ الصَّعْبَةِ.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12:66</w:t>
      </w:r>
      <w:r>
        <w:rPr>
          <w:rtl/>
          <w:cs/>
          <w:lang w:val="ar_AE" w:bidi="ar_AE"/>
        </w:rPr>
      </w:r>
    </w:p>
    <w:p>
      <w:pPr>
        <w:bidi/>
      </w:pPr>
      <w:r>
        <w:rPr>
          <w:rtl/>
          <w:cs/>
          <w:lang w:val="ar_AE" w:bidi="ar_AE"/>
        </w:rPr>
      </w:r>
      <w:r>
        <w:rPr>
          <w:rtl/>
          <w:cs/>
          <w:lang w:val="ar_AE" w:bidi="ar_AE"/>
        </w:rPr>
        <w:t>ثمَّ نَصَّبْتَ قادةً علينا: أو "</w:t>
      </w:r>
      <w:r>
        <w:rPr>
          <w:b/>
          <w:rtl/>
          <w:cs/>
          <w:lang w:val="ar_AE" w:bidi="ar_AE"/>
        </w:rPr>
        <w:t>رَكَّبْتَ أُنَاسًا عَلَى رُؤُوسِنَا</w:t>
      </w:r>
      <w:r>
        <w:rPr>
          <w:rtl/>
          <w:cs/>
          <w:lang w:val="ar_AE" w:bidi="ar_AE"/>
        </w:rPr>
        <w:t>"</w:t>
      </w:r>
      <w:r>
        <w:rPr>
          <w:i/>
          <w:rtl/>
          <w:cs/>
          <w:lang w:val="ar_AE" w:bidi="ar_AE"/>
        </w:rPr>
        <w:t>.</w:t>
      </w:r>
      <w:r>
        <w:rPr>
          <w:rtl/>
          <w:cs/>
          <w:lang w:val="ar_AE" w:bidi="ar_AE"/>
        </w:rPr>
        <w:t xml:space="preserve"> ربما تُشِيرُ هذه الجُمْلَةُ إلى رئيسٍ أجنبي أَخْضَعَ بني إِسْرَائِيل تحت سِيَادَتِهِ.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15:66</w:t>
      </w:r>
      <w:r>
        <w:rPr>
          <w:rtl/>
          <w:cs/>
          <w:lang w:val="ar_AE" w:bidi="ar_AE"/>
        </w:rPr>
      </w:r>
    </w:p>
    <w:p>
      <w:pPr>
        <w:bidi/>
      </w:pPr>
      <w:r>
        <w:rPr>
          <w:rtl/>
          <w:cs/>
          <w:lang w:val="ar_AE" w:bidi="ar_AE"/>
        </w:rPr>
      </w:r>
      <w:r>
        <w:rPr>
          <w:rtl/>
          <w:cs/>
          <w:lang w:val="ar_AE" w:bidi="ar_AE"/>
        </w:rPr>
        <w:t xml:space="preserve">كانَتْ النُّذُور تَتْطَوي غالبًا على ذبائِحِ السلامة أيْ الشُّكرِ، بما في ذلك المُحْرَقَاتِ (انْظُرْ </w:t>
      </w:r>
      <w:r>
        <w:rPr>
          <w:rtl/>
          <w:cs/>
          <w:lang w:val="ar_AE" w:bidi="ar_AE"/>
        </w:rPr>
        <w:t>20:3</w:t>
      </w:r>
      <w:r>
        <w:rPr>
          <w:rtl/>
          <w:cs/>
          <w:lang w:val="ar_AE" w:bidi="ar_AE"/>
        </w:rPr>
        <w:t xml:space="preserve">؛ </w:t>
      </w:r>
      <w:r>
        <w:rPr>
          <w:rtl/>
          <w:cs/>
          <w:lang w:val="ar_AE" w:bidi="ar_AE"/>
        </w:rPr>
        <w:t>40:6</w:t>
      </w:r>
      <w:r>
        <w:rPr>
          <w:rtl/>
          <w:cs/>
          <w:lang w:val="ar_AE" w:bidi="ar_AE"/>
        </w:rPr>
        <w:t xml:space="preserve">؛ </w:t>
      </w:r>
      <w:r>
        <w:rPr>
          <w:rtl/>
          <w:cs/>
          <w:lang w:val="ar_AE" w:bidi="ar_AE"/>
        </w:rPr>
        <w:t>50:8</w:t>
      </w:r>
      <w:r>
        <w:rPr>
          <w:rtl/>
          <w:cs/>
          <w:lang w:val="ar_AE" w:bidi="ar_AE"/>
        </w:rPr>
        <w:t xml:space="preserve">؛ </w:t>
      </w:r>
      <w:r>
        <w:rPr>
          <w:rtl/>
          <w:cs/>
          <w:lang w:val="ar_AE" w:bidi="ar_AE"/>
        </w:rPr>
        <w:t>51:19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16:66–20</w:t>
      </w:r>
      <w:r>
        <w:rPr>
          <w:rtl/>
          <w:cs/>
          <w:lang w:val="ar_AE" w:bidi="ar_AE"/>
        </w:rPr>
      </w:r>
    </w:p>
    <w:p>
      <w:pPr>
        <w:bidi/>
      </w:pPr>
      <w:r>
        <w:rPr>
          <w:rtl/>
          <w:cs/>
          <w:lang w:val="ar_AE" w:bidi="ar_AE"/>
        </w:rPr>
      </w:r>
      <w:r>
        <w:rPr>
          <w:rtl/>
          <w:cs/>
          <w:lang w:val="ar_AE" w:bidi="ar_AE"/>
        </w:rPr>
        <w:t>الشَّهَادَةُ الخاصَّةُ في خِتَامِ المزمورِ تأتي بالتوازي مع التَّسْبيحِ العَلَنيِّ في بدايَتِهِ (</w:t>
      </w:r>
      <w:r>
        <w:rPr>
          <w:rtl/>
          <w:cs/>
          <w:lang w:val="ar_AE" w:bidi="ar_AE"/>
        </w:rPr>
        <w:t>66:1–4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18:66</w:t>
      </w:r>
      <w:r>
        <w:rPr>
          <w:rtl/>
          <w:cs/>
          <w:lang w:val="ar_AE" w:bidi="ar_AE"/>
        </w:rPr>
      </w:r>
    </w:p>
    <w:p>
      <w:pPr>
        <w:bidi/>
      </w:pPr>
      <w:r>
        <w:rPr>
          <w:rtl/>
          <w:cs/>
          <w:lang w:val="ar_AE" w:bidi="ar_AE"/>
        </w:rPr>
      </w:r>
      <w:r>
        <w:rPr>
          <w:rtl/>
          <w:cs/>
          <w:lang w:val="ar_AE" w:bidi="ar_AE"/>
        </w:rPr>
        <w:t xml:space="preserve">الاعتراف يؤدي إلى الاسْتِرْدَادِ (انْظُرْ </w:t>
      </w:r>
      <w:r>
        <w:rPr>
          <w:rtl/>
          <w:cs/>
          <w:lang w:val="ar_AE" w:bidi="ar_AE"/>
        </w:rPr>
        <w:t>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1:67–2</w:t>
      </w:r>
      <w:r>
        <w:rPr>
          <w:rtl/>
          <w:cs/>
          <w:lang w:val="ar_AE" w:bidi="ar_AE"/>
        </w:rPr>
      </w:r>
    </w:p>
    <w:p>
      <w:pPr>
        <w:bidi/>
      </w:pPr>
      <w:r>
        <w:rPr>
          <w:rtl/>
          <w:cs/>
          <w:lang w:val="ar_AE" w:bidi="ar_AE"/>
        </w:rPr>
      </w:r>
      <w:r>
        <w:rPr>
          <w:rtl/>
          <w:cs/>
          <w:lang w:val="ar_AE" w:bidi="ar_AE"/>
        </w:rPr>
        <w:t xml:space="preserve">تَسْتَنِدُ هذه الصَّلاة على البَرَكَةِ الكَهَنُوتِيَّةِ الموجودَةِ في سِفْرِ </w:t>
      </w:r>
      <w:r>
        <w:rPr>
          <w:rtl/>
          <w:cs/>
          <w:lang w:val="ar_AE" w:bidi="ar_AE"/>
        </w:rPr>
        <w:t>العَدَد 6:24–26</w:t>
      </w:r>
      <w:r>
        <w:rPr>
          <w:rtl/>
          <w:cs/>
          <w:lang w:val="ar_AE" w:bidi="ar_AE"/>
        </w:rPr>
        <w:t xml:space="preserve">. يؤثِّر صلاحُ الله نحو إِسْرَائِيل على سُمْعَتِهِ بين الأُمَم (انْظُرْ </w:t>
      </w:r>
      <w:r>
        <w:rPr>
          <w:rtl/>
          <w:cs/>
          <w:lang w:val="ar_AE" w:bidi="ar_AE"/>
        </w:rPr>
        <w:t>المزمور 96:1–3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1:67–7</w:t>
      </w:r>
      <w:r>
        <w:rPr>
          <w:rtl/>
          <w:cs/>
          <w:lang w:val="ar_AE" w:bidi="ar_AE"/>
        </w:rPr>
      </w:r>
    </w:p>
    <w:p>
      <w:pPr>
        <w:bidi/>
      </w:pPr>
      <w:r>
        <w:rPr>
          <w:rtl/>
          <w:cs/>
          <w:lang w:val="ar_AE" w:bidi="ar_AE"/>
        </w:rPr>
      </w:r>
      <w:r>
        <w:rPr>
          <w:rtl/>
          <w:cs/>
          <w:lang w:val="ar_AE" w:bidi="ar_AE"/>
        </w:rPr>
        <w:t xml:space="preserve">في هذه الصلاة، لكاتبٍ غيرُ معروفٍ، من أجلِ بَرَكَةِ الله، يتناول المُرَنِّمُ معرفَةَ الله وعبادَتَهُ بين الأُمَمِ (قارن </w:t>
      </w:r>
      <w:r>
        <w:rPr>
          <w:rtl/>
          <w:cs/>
          <w:lang w:val="ar_AE" w:bidi="ar_AE"/>
        </w:rPr>
        <w:t>64:9</w:t>
      </w:r>
      <w:r>
        <w:rPr>
          <w:rtl/>
          <w:cs/>
          <w:lang w:val="ar_AE" w:bidi="ar_AE"/>
        </w:rPr>
        <w:t xml:space="preserve">؛ </w:t>
      </w:r>
      <w:r>
        <w:rPr>
          <w:rtl/>
          <w:cs/>
          <w:lang w:val="ar_AE" w:bidi="ar_AE"/>
        </w:rPr>
        <w:t>65:8</w:t>
      </w:r>
      <w:r>
        <w:rPr>
          <w:rtl/>
          <w:cs/>
          <w:lang w:val="ar_AE" w:bidi="ar_AE"/>
        </w:rPr>
        <w:t xml:space="preserve">). تَطْلُبُ الصَّلاةُ بأن يكونَ اسْمُ الله مُقَدَّسًا وأن يأتي ملكوتُه (قارن </w:t>
      </w:r>
      <w:r>
        <w:rPr>
          <w:rtl/>
          <w:cs/>
          <w:lang w:val="ar_AE" w:bidi="ar_AE"/>
        </w:rPr>
        <w:t>مَتَّى 6:9–13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3:67</w:t>
      </w:r>
      <w:r>
        <w:rPr>
          <w:rtl/>
          <w:cs/>
          <w:lang w:val="ar_AE" w:bidi="ar_AE"/>
        </w:rPr>
      </w:r>
    </w:p>
    <w:p>
      <w:pPr>
        <w:bidi/>
      </w:pPr>
      <w:r>
        <w:rPr>
          <w:rtl/>
          <w:cs/>
          <w:lang w:val="ar_AE" w:bidi="ar_AE"/>
        </w:rPr>
      </w:r>
      <w:r>
        <w:rPr>
          <w:rtl/>
          <w:cs/>
          <w:lang w:val="ar_AE" w:bidi="ar_AE"/>
        </w:rPr>
        <w:t xml:space="preserve">صِيتُ الله بين الشعوبِ يُؤدِّي إلى تسبيحِهِ بين الأُمَمِ (انْظُرْ </w:t>
      </w:r>
      <w:r>
        <w:rPr>
          <w:rtl/>
          <w:cs/>
          <w:lang w:val="ar_AE" w:bidi="ar_AE"/>
        </w:rPr>
        <w:t>138:4</w:t>
      </w:r>
      <w:r>
        <w:rPr>
          <w:rtl/>
          <w:cs/>
          <w:lang w:val="ar_AE" w:bidi="ar_AE"/>
        </w:rPr>
        <w:t xml:space="preserve">)، إذ يَتَوَقَّفُ شَغَبُهم وَتَمَرُّدُهم بانضمامهم لإِسْرَائِيل لتسبيحِ الله. • إلهُ وَاحِدٌ يسودُ على الجميع، وتقدِّمُ له الشعوب الحَمْدَ من أجل حُكْمِهِ العَادِل (انْظُرْ </w:t>
      </w:r>
      <w:r>
        <w:rPr>
          <w:rtl/>
          <w:cs/>
          <w:lang w:val="ar_AE" w:bidi="ar_AE"/>
        </w:rPr>
        <w:t>67:4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4:67</w:t>
      </w:r>
      <w:r>
        <w:rPr>
          <w:rtl/>
          <w:cs/>
          <w:lang w:val="ar_AE" w:bidi="ar_AE"/>
        </w:rPr>
      </w:r>
    </w:p>
    <w:p>
      <w:pPr>
        <w:bidi/>
      </w:pPr>
      <w:r>
        <w:rPr>
          <w:rtl/>
          <w:cs/>
          <w:lang w:val="ar_AE" w:bidi="ar_AE"/>
        </w:rPr>
      </w:r>
      <w:r>
        <w:rPr>
          <w:rtl/>
          <w:cs/>
          <w:lang w:val="ar_AE" w:bidi="ar_AE"/>
        </w:rPr>
        <w:t>يُحَقِّقُ الله العَدْلَ المُطْلَقَ الذي يَتُوقُ إليه البَشَرُ (</w:t>
      </w:r>
      <w:r>
        <w:rPr>
          <w:rtl/>
          <w:cs/>
          <w:lang w:val="ar_AE" w:bidi="ar_AE"/>
        </w:rPr>
        <w:t>96:10</w:t>
      </w:r>
      <w:r>
        <w:rPr>
          <w:rtl/>
          <w:cs/>
          <w:lang w:val="ar_AE" w:bidi="ar_AE"/>
        </w:rPr>
        <w:t xml:space="preserve">؛ </w:t>
      </w:r>
      <w:r>
        <w:rPr>
          <w:rtl/>
          <w:cs/>
          <w:lang w:val="ar_AE" w:bidi="ar_AE"/>
        </w:rPr>
        <w:t>98:9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6:67–7</w:t>
      </w:r>
      <w:r>
        <w:rPr>
          <w:rtl/>
          <w:cs/>
          <w:lang w:val="ar_AE" w:bidi="ar_AE"/>
        </w:rPr>
      </w:r>
    </w:p>
    <w:p>
      <w:pPr>
        <w:bidi/>
      </w:pPr>
      <w:r>
        <w:rPr>
          <w:rtl/>
          <w:cs/>
          <w:lang w:val="ar_AE" w:bidi="ar_AE"/>
        </w:rPr>
      </w:r>
      <w:r>
        <w:rPr>
          <w:rtl/>
          <w:cs/>
          <w:lang w:val="ar_AE" w:bidi="ar_AE"/>
        </w:rPr>
        <w:t>الحَصَادُ الوَفِيرُ دليل على بَرَكَةِ الله (</w:t>
      </w:r>
      <w:r>
        <w:rPr>
          <w:rtl/>
          <w:cs/>
          <w:lang w:val="ar_AE" w:bidi="ar_AE"/>
        </w:rPr>
        <w:t>التَّكْوِين 26:12</w:t>
      </w:r>
      <w:r>
        <w:rPr>
          <w:rtl/>
          <w:cs/>
          <w:lang w:val="ar_AE" w:bidi="ar_AE"/>
        </w:rPr>
        <w:t xml:space="preserve">؛ </w:t>
      </w:r>
      <w:r>
        <w:rPr>
          <w:rtl/>
          <w:cs/>
          <w:lang w:val="ar_AE" w:bidi="ar_AE"/>
        </w:rPr>
        <w:t>إِشَعْيَاء 30:23</w:t>
      </w:r>
      <w:r>
        <w:rPr>
          <w:rtl/>
          <w:cs/>
          <w:lang w:val="ar_AE" w:bidi="ar_AE"/>
        </w:rPr>
        <w:t xml:space="preserve">). • </w:t>
      </w:r>
      <w:r>
        <w:rPr>
          <w:b/>
          <w:rtl/>
          <w:cs/>
          <w:lang w:val="ar_AE" w:bidi="ar_AE"/>
        </w:rPr>
        <w:t>تَخْشَاهُ كُلُّ أَقَاصِي الأَرْضِ:</w:t>
      </w:r>
      <w:r>
        <w:rPr>
          <w:rtl/>
          <w:cs/>
          <w:lang w:val="ar_AE" w:bidi="ar_AE"/>
        </w:rPr>
        <w:t xml:space="preserve"> انْظُرْ </w:t>
      </w:r>
      <w:r>
        <w:rPr>
          <w:rtl/>
          <w:cs/>
          <w:lang w:val="ar_AE" w:bidi="ar_AE"/>
        </w:rPr>
        <w:t>المزامير 2:8</w:t>
      </w:r>
      <w:r>
        <w:rPr>
          <w:rtl/>
          <w:cs/>
          <w:lang w:val="ar_AE" w:bidi="ar_AE"/>
        </w:rPr>
        <w:t xml:space="preserve">؛ </w:t>
      </w:r>
      <w:r>
        <w:rPr>
          <w:rtl/>
          <w:cs/>
          <w:lang w:val="ar_AE" w:bidi="ar_AE"/>
        </w:rPr>
        <w:t>96:1–3</w:t>
      </w:r>
      <w:r>
        <w:rPr>
          <w:rtl/>
          <w:cs/>
          <w:lang w:val="ar_AE" w:bidi="ar_AE"/>
        </w:rPr>
        <w:t>. • سوف يَخْشَاهُ الجميعُ</w:t>
      </w:r>
      <w:r>
        <w:rPr>
          <w:i/>
          <w:rtl/>
          <w:cs/>
          <w:lang w:val="ar_AE" w:bidi="ar_AE"/>
        </w:rPr>
        <w:t>،</w:t>
      </w:r>
      <w:r>
        <w:rPr>
          <w:rtl/>
          <w:cs/>
          <w:lang w:val="ar_AE" w:bidi="ar_AE"/>
        </w:rPr>
        <w:t xml:space="preserve"> وينضمون إلى شَعْبِهِ اعترافًا بإله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1:68–3</w:t>
      </w:r>
      <w:r>
        <w:rPr>
          <w:rtl/>
          <w:cs/>
          <w:lang w:val="ar_AE" w:bidi="ar_AE"/>
        </w:rPr>
      </w:r>
    </w:p>
    <w:p>
      <w:pPr>
        <w:bidi/>
      </w:pPr>
      <w:r>
        <w:rPr>
          <w:rtl/>
          <w:cs/>
          <w:lang w:val="ar_AE" w:bidi="ar_AE"/>
        </w:rPr>
      </w:r>
      <w:r>
        <w:rPr>
          <w:rtl/>
          <w:cs/>
          <w:lang w:val="ar_AE" w:bidi="ar_AE"/>
        </w:rPr>
        <w:t xml:space="preserve">تُمَثِّلُ هذه النصوصُ صلاةً لله لِيَقُومَ ويُبَدِّدَ أعداءَهُ، كما فعل عندما دَخَلَ إِسْرَائِيل أرْضَ المَوْعِدِ (قارن </w:t>
      </w:r>
      <w:r>
        <w:rPr>
          <w:rtl/>
          <w:cs/>
          <w:lang w:val="ar_AE" w:bidi="ar_AE"/>
        </w:rPr>
        <w:t>العَدَد 10:35–36</w:t>
      </w:r>
      <w:r>
        <w:rPr>
          <w:rtl/>
          <w:cs/>
          <w:lang w:val="ar_AE" w:bidi="ar_AE"/>
        </w:rPr>
        <w:t xml:space="preserve">؛ </w:t>
      </w:r>
      <w:r>
        <w:rPr>
          <w:rtl/>
          <w:cs/>
          <w:lang w:val="ar_AE" w:bidi="ar_AE"/>
        </w:rPr>
        <w:t>يَشُوع 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1:68–35</w:t>
      </w:r>
      <w:r>
        <w:rPr>
          <w:rtl/>
          <w:cs/>
          <w:lang w:val="ar_AE" w:bidi="ar_AE"/>
        </w:rPr>
      </w:r>
    </w:p>
    <w:p>
      <w:pPr>
        <w:bidi/>
      </w:pPr>
      <w:r>
        <w:rPr>
          <w:rtl/>
          <w:cs/>
          <w:lang w:val="ar_AE" w:bidi="ar_AE"/>
        </w:rPr>
      </w:r>
      <w:r>
        <w:rPr>
          <w:rtl/>
          <w:cs/>
          <w:lang w:val="ar_AE" w:bidi="ar_AE"/>
        </w:rPr>
        <w:t>هذه الصَّلاةُ من أجلِ حُكْمِ الله الظَّافِرِ تَتْبَعُ مَسِيرَةَ الله مع شَعْبِهِ من سِينَاء إلى صهيون (</w:t>
      </w:r>
      <w:r>
        <w:rPr>
          <w:rtl/>
          <w:cs/>
          <w:lang w:val="ar_AE" w:bidi="ar_AE"/>
        </w:rPr>
        <w:t>68:7</w:t>
      </w:r>
      <w:r>
        <w:rPr>
          <w:rtl/>
          <w:cs/>
          <w:lang w:val="ar_AE" w:bidi="ar_AE"/>
        </w:rPr>
        <w:t xml:space="preserve">، </w:t>
      </w:r>
      <w:r>
        <w:rPr>
          <w:rtl/>
          <w:cs/>
          <w:lang w:val="ar_AE" w:bidi="ar_AE"/>
        </w:rPr>
        <w:t>16–18</w:t>
      </w:r>
      <w:r>
        <w:rPr>
          <w:rtl/>
          <w:cs/>
          <w:lang w:val="ar_AE" w:bidi="ar_AE"/>
        </w:rPr>
        <w:t xml:space="preserve">، </w:t>
      </w:r>
      <w:r>
        <w:rPr>
          <w:rtl/>
          <w:cs/>
          <w:lang w:val="ar_AE" w:bidi="ar_AE"/>
        </w:rPr>
        <w:t>24</w:t>
      </w:r>
      <w:r>
        <w:rPr>
          <w:rtl/>
          <w:cs/>
          <w:lang w:val="ar_AE" w:bidi="ar_AE"/>
        </w:rPr>
        <w:t>). لقد أَنْقَذَ الله شعبَ إِسْرَائِيل من مِصْر، وَقَادَهُ عَبْرَ البَرِّيَّةِ، وأَدْخَلَهُ أَرْضَ المَوْعِدِ، وأسَّسَ فيها مَمْلَكَتَهُ. هو الإله المعتني، والظَّافِر، الذي لا تَتَغيَّرُ طبيعَتُهُ. لذلك، يَفْرَحُ ويرجو الأتقياءُ منتظرين سيادَتَهُ على كلِّ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2:68</w:t>
      </w:r>
      <w:r>
        <w:rPr>
          <w:rtl/>
          <w:cs/>
          <w:lang w:val="ar_AE" w:bidi="ar_AE"/>
        </w:rPr>
      </w:r>
    </w:p>
    <w:p>
      <w:pPr>
        <w:bidi/>
      </w:pPr>
      <w:r>
        <w:rPr>
          <w:rtl/>
          <w:cs/>
          <w:lang w:val="ar_AE" w:bidi="ar_AE"/>
        </w:rPr>
      </w:r>
      <w:r>
        <w:rPr>
          <w:rtl/>
          <w:cs/>
          <w:lang w:val="ar_AE" w:bidi="ar_AE"/>
        </w:rPr>
        <w:t>هنا، يُشِيرُ كُلٌّ من الدُّخَان والشَّمْعِ إلى الوجودِ العَابِرِ (</w:t>
      </w:r>
      <w:r>
        <w:rPr>
          <w:rtl/>
          <w:cs/>
          <w:lang w:val="ar_AE" w:bidi="ar_AE"/>
        </w:rPr>
        <w:t>22:12–18</w:t>
      </w:r>
      <w:r>
        <w:rPr>
          <w:rtl/>
          <w:cs/>
          <w:lang w:val="ar_AE" w:bidi="ar_AE"/>
        </w:rPr>
        <w:t xml:space="preserve">؛ </w:t>
      </w:r>
      <w:r>
        <w:rPr>
          <w:rtl/>
          <w:cs/>
          <w:lang w:val="ar_AE" w:bidi="ar_AE"/>
        </w:rPr>
        <w:t>37:20</w:t>
      </w:r>
      <w:r>
        <w:rPr>
          <w:rtl/>
          <w:cs/>
          <w:lang w:val="ar_AE" w:bidi="ar_AE"/>
        </w:rPr>
        <w:t xml:space="preserve">؛ </w:t>
      </w:r>
      <w:r>
        <w:rPr>
          <w:rtl/>
          <w:cs/>
          <w:lang w:val="ar_AE" w:bidi="ar_AE"/>
        </w:rPr>
        <w:t>102:3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3:68</w:t>
      </w:r>
      <w:r>
        <w:rPr>
          <w:rtl/>
          <w:cs/>
          <w:lang w:val="ar_AE" w:bidi="ar_AE"/>
        </w:rPr>
      </w:r>
    </w:p>
    <w:p>
      <w:pPr>
        <w:bidi/>
      </w:pPr>
      <w:r>
        <w:rPr>
          <w:rtl/>
          <w:cs/>
          <w:lang w:val="ar_AE" w:bidi="ar_AE"/>
        </w:rPr>
      </w:r>
      <w:r>
        <w:rPr>
          <w:rtl/>
          <w:cs/>
          <w:lang w:val="ar_AE" w:bidi="ar_AE"/>
        </w:rPr>
        <w:t xml:space="preserve">يختلِفُ نَصِيبُ الأتقياءِ ومصيرهم عن نَصِيبِ ومصيرِ الأَشْرارِ (انْظُرْ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4:68</w:t>
      </w:r>
      <w:r>
        <w:rPr>
          <w:rtl/>
          <w:cs/>
          <w:lang w:val="ar_AE" w:bidi="ar_AE"/>
        </w:rPr>
      </w:r>
    </w:p>
    <w:p>
      <w:pPr>
        <w:bidi/>
      </w:pPr>
      <w:r>
        <w:rPr>
          <w:rtl/>
          <w:cs/>
          <w:lang w:val="ar_AE" w:bidi="ar_AE"/>
        </w:rPr>
      </w:r>
      <w:r>
        <w:rPr>
          <w:b/>
          <w:rtl/>
          <w:cs/>
          <w:lang w:val="ar_AE" w:bidi="ar_AE"/>
        </w:rPr>
        <w:t>لِلرَّاكِبِ في</w:t>
      </w:r>
      <w:r>
        <w:rPr>
          <w:rtl/>
          <w:cs/>
          <w:lang w:val="ar_AE" w:bidi="ar_AE"/>
        </w:rPr>
        <w:t xml:space="preserve"> (عَبْرَ) </w:t>
      </w:r>
      <w:r>
        <w:rPr>
          <w:b/>
          <w:rtl/>
          <w:cs/>
          <w:lang w:val="ar_AE" w:bidi="ar_AE"/>
        </w:rPr>
        <w:t>القِفَارِ:</w:t>
      </w:r>
      <w:r>
        <w:rPr>
          <w:rtl/>
          <w:cs/>
          <w:lang w:val="ar_AE" w:bidi="ar_AE"/>
        </w:rPr>
        <w:t xml:space="preserve"> هذا وَصْفٌ قديمٌ للبَعْلِ، إله كَنعان. يُوَظِّفُه المُرنِّمُ عَلَى الرَّبِّ باعتبارِهِ "راكبَ السَّحَابِ" الحقيقيَّ (انْظُرْ </w:t>
      </w:r>
      <w:r>
        <w:rPr>
          <w:rtl/>
          <w:cs/>
          <w:lang w:val="ar_AE" w:bidi="ar_AE"/>
        </w:rPr>
        <w:t>68:33</w:t>
      </w:r>
      <w:r>
        <w:rPr>
          <w:rtl/>
          <w:cs/>
          <w:lang w:val="ar_AE" w:bidi="ar_AE"/>
        </w:rPr>
        <w:t xml:space="preserve">؛ </w:t>
      </w:r>
      <w:r>
        <w:rPr>
          <w:rtl/>
          <w:cs/>
          <w:lang w:val="ar_AE" w:bidi="ar_AE"/>
        </w:rPr>
        <w:t>104:3</w:t>
      </w:r>
      <w:r>
        <w:rPr>
          <w:rtl/>
          <w:cs/>
          <w:lang w:val="ar_AE" w:bidi="ar_AE"/>
        </w:rPr>
        <w:t>). لله سُلْطَانٌ على السَّحَابِ والمَطَرِ.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4:68–6</w:t>
      </w:r>
      <w:r>
        <w:rPr>
          <w:rtl/>
          <w:cs/>
          <w:lang w:val="ar_AE" w:bidi="ar_AE"/>
        </w:rPr>
      </w:r>
    </w:p>
    <w:p>
      <w:pPr>
        <w:bidi/>
      </w:pPr>
      <w:r>
        <w:rPr>
          <w:rtl/>
          <w:cs/>
          <w:lang w:val="ar_AE" w:bidi="ar_AE"/>
        </w:rPr>
      </w:r>
      <w:r>
        <w:rPr>
          <w:rtl/>
          <w:cs/>
          <w:lang w:val="ar_AE" w:bidi="ar_AE"/>
        </w:rPr>
        <w:t>يسبِّحُ المُرَنِّمُ بِمُلْكِ الله الزَّاخِرِ بالقُوَّةِ والرَّأفَةِ.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5:68</w:t>
      </w:r>
      <w:r>
        <w:rPr>
          <w:rtl/>
          <w:cs/>
          <w:lang w:val="ar_AE" w:bidi="ar_AE"/>
        </w:rPr>
      </w:r>
    </w:p>
    <w:p>
      <w:pPr>
        <w:bidi/>
      </w:pPr>
      <w:r>
        <w:rPr>
          <w:rtl/>
          <w:cs/>
          <w:lang w:val="ar_AE" w:bidi="ar_AE"/>
        </w:rPr>
      </w:r>
      <w:r>
        <w:rPr>
          <w:rtl/>
          <w:cs/>
          <w:lang w:val="ar_AE" w:bidi="ar_AE"/>
        </w:rPr>
        <w:t xml:space="preserve"> أبو جميع المُهَمَّشِين والمساكين هو الإله الذي يُظْهِرُ لهم الرأفة وَيَحْمِي حُقُوقَهم (انْظُرْ </w:t>
      </w:r>
      <w:r>
        <w:rPr>
          <w:rtl/>
          <w:cs/>
          <w:lang w:val="ar_AE" w:bidi="ar_AE"/>
        </w:rPr>
        <w:t>10:14</w:t>
      </w:r>
      <w:r>
        <w:rPr>
          <w:rtl/>
          <w:cs/>
          <w:lang w:val="ar_AE" w:bidi="ar_AE"/>
        </w:rPr>
        <w:t xml:space="preserve">، </w:t>
      </w:r>
      <w:r>
        <w:rPr>
          <w:rtl/>
          <w:cs/>
          <w:lang w:val="ar_AE" w:bidi="ar_AE"/>
        </w:rPr>
        <w:t>18</w:t>
      </w:r>
      <w:r>
        <w:rPr>
          <w:rtl/>
          <w:cs/>
          <w:lang w:val="ar_AE" w:bidi="ar_AE"/>
        </w:rPr>
        <w:t xml:space="preserve">؛ </w:t>
      </w:r>
      <w:r>
        <w:rPr>
          <w:rtl/>
          <w:cs/>
          <w:lang w:val="ar_AE" w:bidi="ar_AE"/>
        </w:rPr>
        <w:t>69:33</w:t>
      </w:r>
      <w:r>
        <w:rPr>
          <w:rtl/>
          <w:cs/>
          <w:lang w:val="ar_AE" w:bidi="ar_AE"/>
        </w:rPr>
        <w:t xml:space="preserve">؛ </w:t>
      </w:r>
      <w:r>
        <w:rPr>
          <w:rtl/>
          <w:cs/>
          <w:lang w:val="ar_AE" w:bidi="ar_AE"/>
        </w:rPr>
        <w:t>82:3</w:t>
      </w:r>
      <w:r>
        <w:rPr>
          <w:rtl/>
          <w:cs/>
          <w:lang w:val="ar_AE" w:bidi="ar_AE"/>
        </w:rPr>
        <w:t>). • الرُّبُّ قُدٌّوسٌ، لذا فمَسْكَنِهِ</w:t>
      </w:r>
      <w:r>
        <w:rPr>
          <w:i/>
          <w:rtl/>
          <w:cs/>
          <w:lang w:val="ar_AE" w:bidi="ar_AE"/>
        </w:rPr>
        <w:t xml:space="preserve"> مقدس أيضًا</w:t>
      </w:r>
      <w:r>
        <w:rPr>
          <w:rtl/>
          <w:cs/>
          <w:lang w:val="ar_AE" w:bidi="ar_AE"/>
        </w:rPr>
        <w:t>. المَثِالَ الأَسْمَى للإله القُدُّوس الذي نَزَل لإِنْقَاذِ البَشَرِيَّة هو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6:68</w:t>
      </w:r>
      <w:r>
        <w:rPr>
          <w:rtl/>
          <w:cs/>
          <w:lang w:val="ar_AE" w:bidi="ar_AE"/>
        </w:rPr>
      </w:r>
    </w:p>
    <w:p>
      <w:pPr>
        <w:bidi/>
      </w:pPr>
      <w:r>
        <w:rPr>
          <w:rtl/>
          <w:cs/>
          <w:lang w:val="ar_AE" w:bidi="ar_AE"/>
        </w:rPr>
      </w:r>
      <w:r>
        <w:rPr>
          <w:rtl/>
          <w:cs/>
          <w:lang w:val="ar_AE" w:bidi="ar_AE"/>
        </w:rPr>
        <w:t>لقد حَرَّرَ الله إِسْرَائِيل من العبودِيَّةِ في مِصْر (</w:t>
      </w:r>
      <w:r>
        <w:rPr>
          <w:rtl/>
          <w:cs/>
          <w:lang w:val="ar_AE" w:bidi="ar_AE"/>
        </w:rPr>
        <w:t>الخروج 20:2</w:t>
      </w:r>
      <w:r>
        <w:rPr>
          <w:rtl/>
          <w:cs/>
          <w:lang w:val="ar_AE" w:bidi="ar_AE"/>
        </w:rPr>
        <w:t xml:space="preserve">؛ انْظُر </w:t>
      </w:r>
      <w:r>
        <w:rPr>
          <w:rtl/>
          <w:cs/>
          <w:lang w:val="ar_AE" w:bidi="ar_AE"/>
        </w:rPr>
        <w:t>المزمور 69:33</w:t>
      </w:r>
      <w:r>
        <w:rPr>
          <w:rtl/>
          <w:cs/>
          <w:lang w:val="ar_AE" w:bidi="ar_AE"/>
        </w:rPr>
        <w:t>)، ولا يزالُ يُحَرِّرُ الأسرى. • تُمَثِّلُ البرِّيَّةُ الملفوحة بالشَّمْسِ اغترابًا عن الله وانفصالاً عن بركتِهِ.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8:68–10</w:t>
      </w:r>
      <w:r>
        <w:rPr>
          <w:rtl/>
          <w:cs/>
          <w:lang w:val="ar_AE" w:bidi="ar_AE"/>
        </w:rPr>
      </w:r>
    </w:p>
    <w:p>
      <w:pPr>
        <w:bidi/>
      </w:pPr>
      <w:r>
        <w:rPr>
          <w:rtl/>
          <w:cs/>
          <w:lang w:val="ar_AE" w:bidi="ar_AE"/>
        </w:rPr>
      </w:r>
      <w:r>
        <w:rPr>
          <w:b/>
          <w:rtl/>
          <w:cs/>
          <w:lang w:val="ar_AE" w:bidi="ar_AE"/>
        </w:rPr>
        <w:t>الأَرْضُ ارْتَعَدَتِ</w:t>
      </w:r>
      <w:r>
        <w:rPr>
          <w:rtl/>
          <w:cs/>
          <w:lang w:val="ar_AE" w:bidi="ar_AE"/>
        </w:rPr>
        <w:t xml:space="preserve"> كما من زِلْزَالٍ (انْظُرْ </w:t>
      </w:r>
      <w:r>
        <w:rPr>
          <w:rtl/>
          <w:cs/>
          <w:lang w:val="ar_AE" w:bidi="ar_AE"/>
        </w:rPr>
        <w:t>الخروج 19:18</w:t>
      </w:r>
      <w:r>
        <w:rPr>
          <w:rtl/>
          <w:cs/>
          <w:lang w:val="ar_AE" w:bidi="ar_AE"/>
        </w:rPr>
        <w:t xml:space="preserve">). • </w:t>
      </w:r>
      <w:r>
        <w:rPr>
          <w:b/>
          <w:rtl/>
          <w:cs/>
          <w:lang w:val="ar_AE" w:bidi="ar_AE"/>
        </w:rPr>
        <w:t>السَّمَاوَاتُ أَيْضًا قَطَرَتْ:</w:t>
      </w:r>
      <w:r>
        <w:rPr>
          <w:rtl/>
          <w:cs/>
          <w:lang w:val="ar_AE" w:bidi="ar_AE"/>
        </w:rPr>
        <w:t xml:space="preserve"> الآبارُ في البراري وَزَخَّاتِ المَطَرِ في كَنْعَانِ أَتَاحَتْ وَفْرَةً من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11:68</w:t>
      </w:r>
      <w:r>
        <w:rPr>
          <w:rtl/>
          <w:cs/>
          <w:lang w:val="ar_AE" w:bidi="ar_AE"/>
        </w:rPr>
      </w:r>
    </w:p>
    <w:p>
      <w:pPr>
        <w:bidi/>
      </w:pPr>
      <w:r>
        <w:rPr>
          <w:rtl/>
          <w:cs/>
          <w:lang w:val="ar_AE" w:bidi="ar_AE"/>
        </w:rPr>
      </w:r>
      <w:r>
        <w:rPr>
          <w:b/>
          <w:rtl/>
          <w:cs/>
          <w:lang w:val="ar_AE" w:bidi="ar_AE"/>
        </w:rPr>
        <w:t xml:space="preserve">جُنْدٌ كَثِيرٌ (أو الْمُبَشِّرَاتُ): </w:t>
      </w:r>
      <w:r>
        <w:rPr>
          <w:rtl/>
          <w:cs/>
          <w:lang w:val="ar_AE" w:bidi="ar_AE"/>
        </w:rPr>
        <w:t xml:space="preserve">تُشِيرُ اللفظةُ العبريَّةُ "مُبَشِّرَاتُ" إلى جماعَةِ من النِّساءِ المُغَنِّيَاتِ يَتَرَنَّمْن بأخبارِ الانتصار السَّارَّةِ (انْظُرْ </w:t>
      </w:r>
      <w:r>
        <w:rPr>
          <w:rtl/>
          <w:cs/>
          <w:lang w:val="ar_AE" w:bidi="ar_AE"/>
        </w:rPr>
        <w:t>68:25</w:t>
      </w:r>
      <w:r>
        <w:rPr>
          <w:rtl/>
          <w:cs/>
          <w:lang w:val="ar_AE" w:bidi="ar_AE"/>
        </w:rPr>
        <w:t xml:space="preserve">؛ </w:t>
      </w:r>
      <w:r>
        <w:rPr>
          <w:rtl/>
          <w:cs/>
          <w:lang w:val="ar_AE" w:bidi="ar_AE"/>
        </w:rPr>
        <w:t>الخُروج 15:20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13:68</w:t>
      </w:r>
      <w:r>
        <w:rPr>
          <w:rtl/>
          <w:cs/>
          <w:lang w:val="ar_AE" w:bidi="ar_AE"/>
        </w:rPr>
      </w:r>
    </w:p>
    <w:p>
      <w:pPr>
        <w:bidi/>
      </w:pPr>
      <w:r>
        <w:rPr>
          <w:rtl/>
          <w:cs/>
          <w:lang w:val="ar_AE" w:bidi="ar_AE"/>
        </w:rPr>
      </w:r>
      <w:r>
        <w:rPr>
          <w:rtl/>
          <w:cs/>
          <w:lang w:val="ar_AE" w:bidi="ar_AE"/>
        </w:rPr>
        <w:t>إن الرُّعاةَ البَدَويين الذين عاشوا بين حظائر الأغنام اندهشوا بالحصول على منحوتاتٍ من الفَضَّةِ والذَّهَبِ بعد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14:68</w:t>
      </w:r>
      <w:r>
        <w:rPr>
          <w:rtl/>
          <w:cs/>
          <w:lang w:val="ar_AE" w:bidi="ar_AE"/>
        </w:rPr>
      </w:r>
    </w:p>
    <w:p>
      <w:pPr>
        <w:bidi/>
      </w:pPr>
      <w:r>
        <w:rPr>
          <w:rtl/>
          <w:cs/>
          <w:lang w:val="ar_AE" w:bidi="ar_AE"/>
        </w:rPr>
      </w:r>
      <w:r>
        <w:rPr>
          <w:b/>
          <w:rtl/>
          <w:cs/>
          <w:lang w:val="ar_AE" w:bidi="ar_AE"/>
        </w:rPr>
        <w:t xml:space="preserve">الْقَدِيرُ </w:t>
      </w:r>
      <w:r>
        <w:rPr>
          <w:rtl/>
          <w:cs/>
          <w:lang w:val="ar_AE" w:bidi="ar_AE"/>
        </w:rPr>
        <w:t xml:space="preserve">(بالعبرية شَدَّيْ) هو لقب وصفي قديمٌ لله (انْظُرْ </w:t>
      </w:r>
      <w:r>
        <w:rPr>
          <w:rtl/>
          <w:cs/>
          <w:lang w:val="ar_AE" w:bidi="ar_AE"/>
        </w:rPr>
        <w:t>91:1</w:t>
      </w:r>
      <w:r>
        <w:rPr>
          <w:rtl/>
          <w:cs/>
          <w:lang w:val="ar_AE" w:bidi="ar_AE"/>
        </w:rPr>
        <w:t xml:space="preserve">؛ </w:t>
      </w:r>
      <w:r>
        <w:rPr>
          <w:rtl/>
          <w:cs/>
          <w:lang w:val="ar_AE" w:bidi="ar_AE"/>
        </w:rPr>
        <w:t>التَّكْوِين 17:1</w:t>
      </w:r>
      <w:r>
        <w:rPr>
          <w:rtl/>
          <w:cs/>
          <w:lang w:val="ar_AE" w:bidi="ar_AE"/>
        </w:rPr>
        <w:t xml:space="preserve">). • تحديدُ موقَعِ جبلِ صَلْمُون غيرِ معروفٍ على وجهِ اليقينِ؛ ربما كان جَبَلاً في بَاشَان (انْظُرْ </w:t>
      </w:r>
      <w:r>
        <w:rPr>
          <w:rtl/>
          <w:cs/>
          <w:lang w:val="ar_AE" w:bidi="ar_AE"/>
        </w:rPr>
        <w:t>المزمور 68:15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15:68</w:t>
      </w:r>
      <w:r>
        <w:rPr>
          <w:rtl/>
          <w:cs/>
          <w:lang w:val="ar_AE" w:bidi="ar_AE"/>
        </w:rPr>
      </w:r>
    </w:p>
    <w:p>
      <w:pPr>
        <w:bidi/>
      </w:pPr>
      <w:r>
        <w:rPr>
          <w:rtl/>
          <w:cs/>
          <w:lang w:val="ar_AE" w:bidi="ar_AE"/>
        </w:rPr>
      </w:r>
      <w:r>
        <w:rPr>
          <w:rtl/>
          <w:cs/>
          <w:lang w:val="ar_AE" w:bidi="ar_AE"/>
        </w:rPr>
        <w:t xml:space="preserve">بَاشَان هضبةٌ تقعُ شِمَال شَرْق أُورُشَلِيم، وشرق بَحْرِ الجَلِيلِ، كانَتْ مشهورةً بغاباتِها ومراعيها (انْظُرْ </w:t>
      </w:r>
      <w:r>
        <w:rPr>
          <w:rtl/>
          <w:cs/>
          <w:lang w:val="ar_AE" w:bidi="ar_AE"/>
        </w:rPr>
        <w:t>22:12</w:t>
      </w:r>
      <w:r>
        <w:rPr>
          <w:rtl/>
          <w:cs/>
          <w:lang w:val="ar_AE" w:bidi="ar_AE"/>
        </w:rPr>
        <w:t xml:space="preserve">؛ </w:t>
      </w:r>
      <w:r>
        <w:rPr>
          <w:rtl/>
          <w:cs/>
          <w:lang w:val="ar_AE" w:bidi="ar_AE"/>
        </w:rPr>
        <w:t>إِشَعْيَاء 2:13</w:t>
      </w:r>
      <w:r>
        <w:rPr>
          <w:rtl/>
          <w:cs/>
          <w:lang w:val="ar_AE" w:bidi="ar_AE"/>
        </w:rPr>
        <w:t>). وربما ضمَّتْ هذه الجبال معها جبل حرمون شِمَال الهضبةِ أو صَلْمُون، التي قد تكون جَبَل الدُّرُوز في الشَّرْقِ.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16:68</w:t>
      </w:r>
      <w:r>
        <w:rPr>
          <w:rtl/>
          <w:cs/>
          <w:lang w:val="ar_AE" w:bidi="ar_AE"/>
        </w:rPr>
      </w:r>
    </w:p>
    <w:p>
      <w:pPr>
        <w:bidi/>
      </w:pPr>
      <w:r>
        <w:rPr>
          <w:rtl/>
          <w:cs/>
          <w:lang w:val="ar_AE" w:bidi="ar_AE"/>
        </w:rPr>
      </w:r>
      <w:r>
        <w:rPr>
          <w:b/>
          <w:rtl/>
          <w:cs/>
          <w:lang w:val="ar_AE" w:bidi="ar_AE"/>
        </w:rPr>
        <w:t>لِمَاذَا أَيَّتُهَا الْجِبَالُ تَرْصُدْنَ (بِغَيْرَةٍ)؟</w:t>
      </w:r>
      <w:r>
        <w:rPr>
          <w:rtl/>
          <w:cs/>
          <w:lang w:val="ar_AE" w:bidi="ar_AE"/>
        </w:rPr>
        <w:t xml:space="preserve"> من الناحية الطبيعيَّةِ، باشان مثيرًا للإعجاب أكثر من كلِّ الجبالِ المحيطَةِ بأُورُشَلِيم، لكنه لَيْسَ مَسْكَنًا للرَّبِّ. فقط جَبَلُ صِهْيَون الذي حَظِيَ حظي بامتيازِ سُكنى الله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17:68</w:t>
      </w:r>
      <w:r>
        <w:rPr>
          <w:rtl/>
          <w:cs/>
          <w:lang w:val="ar_AE" w:bidi="ar_AE"/>
        </w:rPr>
      </w:r>
    </w:p>
    <w:p>
      <w:pPr>
        <w:bidi/>
      </w:pPr>
      <w:r>
        <w:rPr>
          <w:rtl/>
          <w:cs/>
          <w:lang w:val="ar_AE" w:bidi="ar_AE"/>
        </w:rPr>
      </w:r>
      <w:r>
        <w:rPr>
          <w:b/>
          <w:rtl/>
          <w:cs/>
          <w:lang w:val="ar_AE" w:bidi="ar_AE"/>
        </w:rPr>
        <w:t>المَرْكَبَاتُ:</w:t>
      </w:r>
      <w:r>
        <w:rPr>
          <w:rtl/>
          <w:cs/>
          <w:lang w:val="ar_AE" w:bidi="ar_AE"/>
        </w:rPr>
        <w:t xml:space="preserve"> أَقْوى سلاحٌ للقوات المُسَلَّحَةِ في زمن المُرَنِّمِ، وهي صورَةُ لقدرَةِ الرَّبِّ على مَنْحِ النُّصْرَةِ (</w:t>
      </w:r>
      <w:r>
        <w:rPr>
          <w:rtl/>
          <w:cs/>
          <w:lang w:val="ar_AE" w:bidi="ar_AE"/>
        </w:rPr>
        <w:t>20:7</w:t>
      </w:r>
      <w:r>
        <w:rPr>
          <w:rtl/>
          <w:cs/>
          <w:lang w:val="ar_AE" w:bidi="ar_AE"/>
        </w:rPr>
        <w:t xml:space="preserve">؛ </w:t>
      </w:r>
      <w:r>
        <w:rPr>
          <w:rtl/>
          <w:cs/>
          <w:lang w:val="ar_AE" w:bidi="ar_AE"/>
        </w:rPr>
        <w:t>44:3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18:68</w:t>
      </w:r>
      <w:r>
        <w:rPr>
          <w:rtl/>
          <w:cs/>
          <w:lang w:val="ar_AE" w:bidi="ar_AE"/>
        </w:rPr>
      </w:r>
    </w:p>
    <w:p>
      <w:pPr>
        <w:bidi/>
      </w:pPr>
      <w:r>
        <w:rPr>
          <w:rtl/>
          <w:cs/>
          <w:lang w:val="ar_AE" w:bidi="ar_AE"/>
        </w:rPr>
      </w:r>
      <w:r>
        <w:rPr>
          <w:b/>
          <w:rtl/>
          <w:cs/>
          <w:lang w:val="ar_AE" w:bidi="ar_AE"/>
        </w:rPr>
        <w:t>صَعِدْتَ إِلَى الْعَلاَءِ:</w:t>
      </w:r>
      <w:r>
        <w:rPr>
          <w:rtl/>
          <w:cs/>
          <w:lang w:val="ar_AE" w:bidi="ar_AE"/>
        </w:rPr>
        <w:t xml:space="preserve"> عندما </w:t>
      </w:r>
      <w:r>
        <w:rPr>
          <w:b/>
          <w:rtl/>
          <w:cs/>
          <w:lang w:val="ar_AE" w:bidi="ar_AE"/>
        </w:rPr>
        <w:t>صَعِدَ</w:t>
      </w:r>
      <w:r>
        <w:rPr>
          <w:rtl/>
          <w:cs/>
          <w:lang w:val="ar_AE" w:bidi="ar_AE"/>
        </w:rPr>
        <w:t xml:space="preserve"> العَلِيُّ دَشَّنَ مُلْكَهُ منتصرًا في صِهْيَون. • </w:t>
      </w:r>
      <w:r>
        <w:rPr>
          <w:b/>
          <w:rtl/>
          <w:cs/>
          <w:lang w:val="ar_AE" w:bidi="ar_AE"/>
        </w:rPr>
        <w:t xml:space="preserve">سَبَيْتَ سَبْيًا ... عَطَايَا: </w:t>
      </w:r>
      <w:r>
        <w:rPr>
          <w:rtl/>
          <w:cs/>
          <w:lang w:val="ar_AE" w:bidi="ar_AE"/>
        </w:rPr>
        <w:t>هذه صورة استعارية لرئيسٍ ظافِرٍ يقودُ موكِبًا انْتِصَارِيًّا بعدَ المعْرَكَةِ. طبَّقَ الرَّسُول بُولُس هذه الصُّورَةَ على الرَّبِّ يسوع المسيحِ (</w:t>
      </w:r>
      <w:r>
        <w:rPr>
          <w:rtl/>
          <w:cs/>
          <w:lang w:val="ar_AE" w:bidi="ar_AE"/>
        </w:rPr>
        <w:t>أَفَسُس 4:8–13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19:68</w:t>
      </w:r>
      <w:r>
        <w:rPr>
          <w:rtl/>
          <w:cs/>
          <w:lang w:val="ar_AE" w:bidi="ar_AE"/>
        </w:rPr>
      </w:r>
    </w:p>
    <w:p>
      <w:pPr>
        <w:bidi/>
      </w:pPr>
      <w:r>
        <w:rPr>
          <w:rtl/>
          <w:cs/>
          <w:lang w:val="ar_AE" w:bidi="ar_AE"/>
        </w:rPr>
      </w:r>
      <w:r>
        <w:rPr>
          <w:rtl/>
          <w:cs/>
          <w:lang w:val="ar_AE" w:bidi="ar_AE"/>
        </w:rPr>
        <w:t xml:space="preserve">كَأَبٍ مُعْتَنٍ أو رَاعٍ، يحملُ الله شَعْبَهُ بين ذراعَيْهِ (انْظُرْ </w:t>
      </w:r>
      <w:r>
        <w:rPr>
          <w:rtl/>
          <w:cs/>
          <w:lang w:val="ar_AE" w:bidi="ar_AE"/>
        </w:rPr>
        <w:t>55:22</w:t>
      </w:r>
      <w:r>
        <w:rPr>
          <w:rtl/>
          <w:cs/>
          <w:lang w:val="ar_AE" w:bidi="ar_AE"/>
        </w:rPr>
        <w:t xml:space="preserve">؛ </w:t>
      </w:r>
      <w:r>
        <w:rPr>
          <w:rtl/>
          <w:cs/>
          <w:lang w:val="ar_AE" w:bidi="ar_AE"/>
        </w:rPr>
        <w:t>68:5–6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19:68–20</w:t>
      </w:r>
      <w:r>
        <w:rPr>
          <w:rtl/>
          <w:cs/>
          <w:lang w:val="ar_AE" w:bidi="ar_AE"/>
        </w:rPr>
      </w:r>
    </w:p>
    <w:p>
      <w:pPr>
        <w:bidi/>
      </w:pPr>
      <w:r>
        <w:rPr>
          <w:rtl/>
          <w:cs/>
          <w:lang w:val="ar_AE" w:bidi="ar_AE"/>
        </w:rPr>
      </w:r>
      <w:r>
        <w:rPr>
          <w:rtl/>
          <w:cs/>
          <w:lang w:val="ar_AE" w:bidi="ar_AE"/>
        </w:rPr>
        <w:t>يَعْتَنِي المُحارِبُ الإلَهِي بِشَعْبِهِ كما يرعى الرَّاعي قطيعَهُ؛ والشَّعْبُ يُسَبِّحُهُ.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21:68</w:t>
      </w:r>
      <w:r>
        <w:rPr>
          <w:rtl/>
          <w:cs/>
          <w:lang w:val="ar_AE" w:bidi="ar_AE"/>
        </w:rPr>
      </w:r>
    </w:p>
    <w:p>
      <w:pPr>
        <w:bidi/>
      </w:pPr>
      <w:r>
        <w:rPr>
          <w:rtl/>
          <w:cs/>
          <w:lang w:val="ar_AE" w:bidi="ar_AE"/>
        </w:rPr>
      </w:r>
      <w:r>
        <w:rPr>
          <w:b/>
          <w:rtl/>
          <w:cs/>
          <w:lang w:val="ar_AE" w:bidi="ar_AE"/>
        </w:rPr>
        <w:t>الله يَسْحَقُ رُؤُوسَ أَعْدَائِهِ:</w:t>
      </w:r>
      <w:r>
        <w:rPr>
          <w:rtl/>
          <w:cs/>
          <w:lang w:val="ar_AE" w:bidi="ar_AE"/>
        </w:rPr>
        <w:t xml:space="preserve"> انْظُرْ للمقارنة </w:t>
      </w:r>
      <w:r>
        <w:rPr>
          <w:rtl/>
          <w:cs/>
          <w:lang w:val="ar_AE" w:bidi="ar_AE"/>
        </w:rPr>
        <w:t>التَّكْوين 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22:68</w:t>
      </w:r>
      <w:r>
        <w:rPr>
          <w:rtl/>
          <w:cs/>
          <w:lang w:val="ar_AE" w:bidi="ar_AE"/>
        </w:rPr>
      </w:r>
    </w:p>
    <w:p>
      <w:pPr>
        <w:bidi/>
      </w:pPr>
      <w:r>
        <w:rPr>
          <w:rtl/>
          <w:cs/>
          <w:lang w:val="ar_AE" w:bidi="ar_AE"/>
        </w:rPr>
      </w:r>
      <w:r>
        <w:rPr>
          <w:rtl/>
          <w:cs/>
          <w:lang w:val="ar_AE" w:bidi="ar_AE"/>
        </w:rPr>
        <w:t>سَوفَ يَتَعَامَلُ الله مع جميعِ الأعداءِ، ساكِنِي الأَمَاكِن المرتَفِعَةِ (المُمَثَّلَة بِبَاشَان) أو المُنْخَفِضَةِ (أَعْمَاق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24:68–27</w:t>
      </w:r>
      <w:r>
        <w:rPr>
          <w:rtl/>
          <w:cs/>
          <w:lang w:val="ar_AE" w:bidi="ar_AE"/>
        </w:rPr>
      </w:r>
    </w:p>
    <w:p>
      <w:pPr>
        <w:bidi/>
      </w:pPr>
      <w:r>
        <w:rPr>
          <w:rtl/>
          <w:cs/>
          <w:lang w:val="ar_AE" w:bidi="ar_AE"/>
        </w:rPr>
      </w:r>
      <w:r>
        <w:rPr>
          <w:rtl/>
          <w:cs/>
          <w:lang w:val="ar_AE" w:bidi="ar_AE"/>
        </w:rPr>
        <w:t>ثَمَّة رفقةٌ كبيرةٌ تنضَمُّ معًا في رحلة لِصِهْيَون من أجل الاحتفال بعيدٍ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28:28–31</w:t>
      </w:r>
      <w:r>
        <w:rPr>
          <w:rtl/>
          <w:cs/>
          <w:lang w:val="ar_AE" w:bidi="ar_AE"/>
        </w:rPr>
      </w:r>
    </w:p>
    <w:p>
      <w:pPr>
        <w:bidi/>
      </w:pPr>
      <w:r>
        <w:rPr>
          <w:rtl/>
          <w:cs/>
          <w:lang w:val="ar_AE" w:bidi="ar_AE"/>
        </w:rPr>
      </w:r>
      <w:r>
        <w:rPr>
          <w:rtl/>
          <w:cs/>
          <w:lang w:val="ar_AE" w:bidi="ar_AE"/>
        </w:rPr>
        <w:t>يُصَلِّي النَّاس من أجلِ نجاح عَمَلِ الله والنُّصْرَة على الأُمَمِ المعادِيَةِ (</w:t>
      </w:r>
      <w:r>
        <w:rPr>
          <w:rtl/>
          <w:cs/>
          <w:lang w:val="ar_AE" w:bidi="ar_AE"/>
        </w:rPr>
        <w:t>68:1–3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29:68</w:t>
      </w:r>
      <w:r>
        <w:rPr>
          <w:rtl/>
          <w:cs/>
          <w:lang w:val="ar_AE" w:bidi="ar_AE"/>
        </w:rPr>
      </w:r>
    </w:p>
    <w:p>
      <w:pPr>
        <w:bidi/>
      </w:pPr>
      <w:r>
        <w:rPr>
          <w:rtl/>
          <w:cs/>
          <w:lang w:val="ar_AE" w:bidi="ar_AE"/>
        </w:rPr>
      </w:r>
      <w:r>
        <w:rPr>
          <w:rtl/>
          <w:cs/>
          <w:lang w:val="ar_AE" w:bidi="ar_AE"/>
        </w:rPr>
        <w:t>سَيأتِي المُلوكُ المنهزِمون إلى الرَّبِّ بالهدايا.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30:68</w:t>
      </w:r>
      <w:r>
        <w:rPr>
          <w:rtl/>
          <w:cs/>
          <w:lang w:val="ar_AE" w:bidi="ar_AE"/>
        </w:rPr>
      </w:r>
    </w:p>
    <w:p>
      <w:pPr>
        <w:bidi/>
      </w:pPr>
      <w:r>
        <w:rPr>
          <w:rtl/>
          <w:cs/>
          <w:lang w:val="ar_AE" w:bidi="ar_AE"/>
        </w:rPr>
      </w:r>
      <w:r>
        <w:rPr>
          <w:rtl/>
          <w:cs/>
          <w:lang w:val="ar_AE" w:bidi="ar_AE"/>
        </w:rPr>
        <w:t xml:space="preserve">يَتَلَذَّذُ أصحابُ التوجُّهات العدائية والمتمرِّدَة بالحروب والثورات (انْظُرْ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32:68</w:t>
      </w:r>
      <w:r>
        <w:rPr>
          <w:rtl/>
          <w:cs/>
          <w:lang w:val="ar_AE" w:bidi="ar_AE"/>
        </w:rPr>
      </w:r>
    </w:p>
    <w:p>
      <w:pPr>
        <w:bidi/>
      </w:pPr>
      <w:r>
        <w:rPr>
          <w:rtl/>
          <w:cs/>
          <w:lang w:val="ar_AE" w:bidi="ar_AE"/>
        </w:rPr>
      </w:r>
      <w:r>
        <w:rPr>
          <w:rtl/>
          <w:cs/>
          <w:lang w:val="ar_AE" w:bidi="ar_AE"/>
        </w:rPr>
        <w:t>يَضُمُّ تعبيرُ "</w:t>
      </w:r>
      <w:r>
        <w:rPr>
          <w:b/>
          <w:rtl/>
          <w:cs/>
          <w:lang w:val="ar_AE" w:bidi="ar_AE"/>
        </w:rPr>
        <w:t>مَمَالِكِ الأَرْضِ</w:t>
      </w:r>
      <w:r>
        <w:rPr>
          <w:rtl/>
          <w:cs/>
          <w:lang w:val="ar_AE" w:bidi="ar_AE"/>
        </w:rPr>
        <w:t>" جميعَ الأُمَمِ وكلَّ الهياكلِ السُّلْطَوِيَّةِ.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32:68–35</w:t>
      </w:r>
      <w:r>
        <w:rPr>
          <w:rtl/>
          <w:cs/>
          <w:lang w:val="ar_AE" w:bidi="ar_AE"/>
        </w:rPr>
      </w:r>
    </w:p>
    <w:p>
      <w:pPr>
        <w:bidi/>
      </w:pPr>
      <w:r>
        <w:rPr>
          <w:rtl/>
          <w:cs/>
          <w:lang w:val="ar_AE" w:bidi="ar_AE"/>
        </w:rPr>
      </w:r>
      <w:r>
        <w:rPr>
          <w:rtl/>
          <w:cs/>
          <w:lang w:val="ar_AE" w:bidi="ar_AE"/>
        </w:rPr>
        <w:t>يَدْعُو المُرَنِّمُ الشَّعْبَ إلى تَسْبيحِ الله، المنتصِر على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34:68</w:t>
      </w:r>
      <w:r>
        <w:rPr>
          <w:rtl/>
          <w:cs/>
          <w:lang w:val="ar_AE" w:bidi="ar_AE"/>
        </w:rPr>
      </w:r>
    </w:p>
    <w:p>
      <w:pPr>
        <w:bidi/>
      </w:pPr>
      <w:r>
        <w:rPr>
          <w:rtl/>
          <w:cs/>
          <w:lang w:val="ar_AE" w:bidi="ar_AE"/>
        </w:rPr>
      </w:r>
      <w:r>
        <w:rPr>
          <w:rtl/>
          <w:cs/>
          <w:lang w:val="ar_AE" w:bidi="ar_AE"/>
        </w:rPr>
        <w:t>عندما يُظْهِرُ الرَّبَّ قُدْرَتَه</w:t>
      </w:r>
      <w:r>
        <w:rPr>
          <w:i/>
          <w:rtl/>
          <w:cs/>
          <w:lang w:val="ar_AE" w:bidi="ar_AE"/>
        </w:rPr>
        <w:t>،</w:t>
      </w:r>
      <w:r>
        <w:rPr>
          <w:rtl/>
          <w:cs/>
          <w:lang w:val="ar_AE" w:bidi="ar_AE"/>
        </w:rPr>
        <w:t xml:space="preserve"> وجَلَالَهُ</w:t>
      </w:r>
      <w:r>
        <w:rPr>
          <w:i/>
          <w:rtl/>
          <w:cs/>
          <w:lang w:val="ar_AE" w:bidi="ar_AE"/>
        </w:rPr>
        <w:t>،</w:t>
      </w:r>
      <w:r>
        <w:rPr>
          <w:rtl/>
          <w:cs/>
          <w:lang w:val="ar_AE" w:bidi="ar_AE"/>
        </w:rPr>
        <w:t xml:space="preserve"> وقوَّتَهُ ضِدَّ الأُمَمِ، فإنه يُشَدِّدُ شَعْبَهُ (انْظُرْ </w:t>
      </w:r>
      <w:r>
        <w:rPr>
          <w:rtl/>
          <w:cs/>
          <w:lang w:val="ar_AE" w:bidi="ar_AE"/>
        </w:rPr>
        <w:t>96:4–6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w:t>
      </w:r>
      <w:r>
        <w:rPr>
          <w:rtl/>
          <w:cs/>
          <w:lang w:val="ar_AE" w:bidi="ar_AE"/>
        </w:rPr>
      </w:r>
    </w:p>
    <w:p>
      <w:pPr>
        <w:bidi/>
      </w:pPr>
      <w:r>
        <w:rPr>
          <w:rtl/>
          <w:cs/>
          <w:lang w:val="ar_AE" w:bidi="ar_AE"/>
        </w:rPr>
      </w:r>
      <w:r>
        <w:rPr>
          <w:rtl/>
          <w:cs/>
          <w:lang w:val="ar_AE" w:bidi="ar_AE"/>
        </w:rPr>
        <w:t xml:space="preserve">يُشيرُ عنوان </w:t>
      </w:r>
      <w:r>
        <w:rPr>
          <w:rtl/>
          <w:cs/>
          <w:lang w:val="ar_AE" w:bidi="ar_AE"/>
        </w:rPr>
        <w:t>المزمور 45</w:t>
      </w:r>
      <w:r>
        <w:rPr>
          <w:rtl/>
          <w:cs/>
          <w:lang w:val="ar_AE" w:bidi="ar_AE"/>
        </w:rPr>
        <w:t xml:space="preserve"> أيضًا إلى نفسِ اللَّحنِ الموسيقي، لكنه يترَنَّم بِمَجْدِ الحُكْمِ المَلَكِيِّ، أما في </w:t>
      </w:r>
      <w:r>
        <w:rPr>
          <w:rtl/>
          <w:cs/>
          <w:lang w:val="ar_AE" w:bidi="ar_AE"/>
        </w:rPr>
        <w:t>المزمور 69</w:t>
      </w:r>
      <w:r>
        <w:rPr>
          <w:rtl/>
          <w:cs/>
          <w:lang w:val="ar_AE" w:bidi="ar_AE"/>
        </w:rPr>
        <w:t xml:space="preserve"> فإننا نسمع صرخَةَ مَلِكٍ مُجَرَّب يَشْعُرُ بأنَّه متروكٌ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1:69–2</w:t>
      </w:r>
      <w:r>
        <w:rPr>
          <w:rtl/>
          <w:cs/>
          <w:lang w:val="ar_AE" w:bidi="ar_AE"/>
        </w:rPr>
      </w:r>
    </w:p>
    <w:p>
      <w:pPr>
        <w:bidi/>
      </w:pPr>
      <w:r>
        <w:rPr>
          <w:rtl/>
          <w:cs/>
          <w:lang w:val="ar_AE" w:bidi="ar_AE"/>
        </w:rPr>
      </w:r>
      <w:r>
        <w:rPr>
          <w:rtl/>
          <w:cs/>
          <w:lang w:val="ar_AE" w:bidi="ar_AE"/>
        </w:rPr>
        <w:t xml:space="preserve">يَصِفُ المُرَنِّمُ نفسَه وكأنه على وَشْكِ الغَرَقِ، لكنه لا يزال يصارع من أجل البَقَاءِ ضد قوى فوضويَّةِ مع شعورٍ بالاغتراب عن الله (انْظُرْ </w:t>
      </w:r>
      <w:r>
        <w:rPr>
          <w:rtl/>
          <w:cs/>
          <w:lang w:val="ar_AE" w:bidi="ar_AE"/>
        </w:rPr>
        <w:t>42:7</w:t>
      </w:r>
      <w:r>
        <w:rPr>
          <w:rtl/>
          <w:cs/>
          <w:lang w:val="ar_AE" w:bidi="ar_AE"/>
        </w:rPr>
        <w:t xml:space="preserve">؛ </w:t>
      </w:r>
      <w:r>
        <w:rPr>
          <w:rtl/>
          <w:cs/>
          <w:lang w:val="ar_AE" w:bidi="ar_AE"/>
        </w:rPr>
        <w:t>69:14</w:t>
      </w:r>
      <w:r>
        <w:rPr>
          <w:rtl/>
          <w:cs/>
          <w:lang w:val="ar_AE" w:bidi="ar_AE"/>
        </w:rPr>
        <w:t xml:space="preserve">، </w:t>
      </w:r>
      <w:r>
        <w:rPr>
          <w:rtl/>
          <w:cs/>
          <w:lang w:val="ar_AE" w:bidi="ar_AE"/>
        </w:rPr>
        <w:t>15</w:t>
      </w:r>
      <w:r>
        <w:rPr>
          <w:rtl/>
          <w:cs/>
          <w:lang w:val="ar_AE" w:bidi="ar_AE"/>
        </w:rPr>
        <w:t xml:space="preserve">؛ </w:t>
      </w:r>
      <w:r>
        <w:rPr>
          <w:rtl/>
          <w:cs/>
          <w:lang w:val="ar_AE" w:bidi="ar_AE"/>
        </w:rPr>
        <w:t>إِشَعْيَاء 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1:69–36</w:t>
      </w:r>
      <w:r>
        <w:rPr>
          <w:rtl/>
          <w:cs/>
          <w:lang w:val="ar_AE" w:bidi="ar_AE"/>
        </w:rPr>
      </w:r>
    </w:p>
    <w:p>
      <w:pPr>
        <w:bidi/>
      </w:pPr>
      <w:r>
        <w:rPr>
          <w:rtl/>
          <w:cs/>
          <w:lang w:val="ar_AE" w:bidi="ar_AE"/>
        </w:rPr>
      </w:r>
      <w:r>
        <w:rPr>
          <w:rtl/>
          <w:cs/>
          <w:lang w:val="ar_AE" w:bidi="ar_AE"/>
        </w:rPr>
        <w:t>في رِثَاءِ هذا المزمورِ الفردِيِّ، يُعَبِّر ناظِمُهُ عن هَشاشَتِهِ، مذلَّتِهِ، وأَلَمِهِ العَمِيقِ، طالبًا من الله أن يُنْصِفَهُ من أجل الأبرار.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1:69–20:72</w:t>
      </w:r>
      <w:r>
        <w:rPr>
          <w:rtl/>
          <w:cs/>
          <w:lang w:val="ar_AE" w:bidi="ar_AE"/>
        </w:rPr>
      </w:r>
    </w:p>
    <w:p>
      <w:pPr>
        <w:bidi/>
      </w:pPr>
      <w:r>
        <w:rPr>
          <w:rtl/>
          <w:cs/>
          <w:lang w:val="ar_AE" w:bidi="ar_AE"/>
        </w:rPr>
      </w:r>
      <w:r>
        <w:rPr>
          <w:rtl/>
          <w:cs/>
          <w:lang w:val="ar_AE" w:bidi="ar_AE"/>
        </w:rPr>
        <w:t>هذه المزاميرُ الأرْبَعَةُ الأخيرَةُ من الكتابِ الثاني لسِفْرِ المزامير تختلِفُ مع المزاميرِ التي تَصِفُ أعمالَ الله العظيمة في الخَلْقِ والفداءِ، والمُتَوَّجَة بموكِبِ الله الانتصاري إلى صِهْيَون (</w:t>
      </w:r>
      <w:r>
        <w:rPr>
          <w:rtl/>
          <w:cs/>
          <w:lang w:val="ar_AE" w:bidi="ar_AE"/>
        </w:rPr>
        <w:t>المزامير 65–68</w:t>
      </w:r>
      <w:r>
        <w:rPr>
          <w:rtl/>
          <w:cs/>
          <w:lang w:val="ar_AE" w:bidi="ar_AE"/>
        </w:rPr>
        <w:t xml:space="preserve">). تُصَوِّرُ </w:t>
      </w:r>
      <w:r>
        <w:rPr>
          <w:rtl/>
          <w:cs/>
          <w:lang w:val="ar_AE" w:bidi="ar_AE"/>
        </w:rPr>
        <w:t>المزامير 69–71</w:t>
      </w:r>
      <w:r>
        <w:rPr>
          <w:rtl/>
          <w:cs/>
          <w:lang w:val="ar_AE" w:bidi="ar_AE"/>
        </w:rPr>
        <w:t xml:space="preserve"> معاناة المَلِكُ، والتي يَتَجَاوَبُ معها </w:t>
      </w:r>
      <w:r>
        <w:rPr>
          <w:rtl/>
          <w:cs/>
          <w:lang w:val="ar_AE" w:bidi="ar_AE"/>
        </w:rPr>
        <w:t>المزمور 72</w:t>
      </w:r>
      <w:r>
        <w:rPr>
          <w:rtl/>
          <w:cs/>
          <w:lang w:val="ar_AE" w:bidi="ar_AE"/>
        </w:rPr>
        <w:t xml:space="preserve"> بِصَلاةٍ إلى الله لِيُبَارِكَ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4:69</w:t>
      </w:r>
      <w:r>
        <w:rPr>
          <w:rtl/>
          <w:cs/>
          <w:lang w:val="ar_AE" w:bidi="ar_AE"/>
        </w:rPr>
      </w:r>
    </w:p>
    <w:p>
      <w:pPr>
        <w:bidi/>
      </w:pPr>
      <w:r>
        <w:rPr>
          <w:rtl/>
          <w:cs/>
          <w:lang w:val="ar_AE" w:bidi="ar_AE"/>
        </w:rPr>
      </w:r>
      <w:r>
        <w:rPr>
          <w:rtl/>
          <w:cs/>
          <w:lang w:val="ar_AE" w:bidi="ar_AE"/>
        </w:rPr>
        <w:t>اقْتَبَسَ الرَّسُول يُوحَنَّا الحبيب رثاءَ هذا المزمورِ مُطَبِّقًا إياهُ على الرَّبِّ يسوع (</w:t>
      </w:r>
      <w:r>
        <w:rPr>
          <w:rtl/>
          <w:cs/>
          <w:lang w:val="ar_AE" w:bidi="ar_AE"/>
        </w:rPr>
        <w:t>يُوحَنَّا 15:25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5:69–6</w:t>
      </w:r>
      <w:r>
        <w:rPr>
          <w:rtl/>
          <w:cs/>
          <w:lang w:val="ar_AE" w:bidi="ar_AE"/>
        </w:rPr>
      </w:r>
    </w:p>
    <w:p>
      <w:pPr>
        <w:bidi/>
      </w:pPr>
      <w:r>
        <w:rPr>
          <w:rtl/>
          <w:cs/>
          <w:lang w:val="ar_AE" w:bidi="ar_AE"/>
        </w:rPr>
      </w:r>
      <w:r>
        <w:rPr>
          <w:rtl/>
          <w:cs/>
          <w:lang w:val="ar_AE" w:bidi="ar_AE"/>
        </w:rPr>
        <w:t>يَعْتَرِفُ المُرَنِّمُ بخطاياهُ وَيُصَلِّي أن تكون إستجابةُ اللهِ له مَصْدَرَ تشجيعٍ للآخرين في ظروفٍ مشابِهَةٍ ليضعوا رجاءَهم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7:69–12</w:t>
      </w:r>
      <w:r>
        <w:rPr>
          <w:rtl/>
          <w:cs/>
          <w:lang w:val="ar_AE" w:bidi="ar_AE"/>
        </w:rPr>
      </w:r>
    </w:p>
    <w:p>
      <w:pPr>
        <w:bidi/>
      </w:pPr>
      <w:r>
        <w:rPr>
          <w:rtl/>
          <w:cs/>
          <w:lang w:val="ar_AE" w:bidi="ar_AE"/>
        </w:rPr>
      </w:r>
      <w:r>
        <w:rPr>
          <w:rtl/>
          <w:cs/>
          <w:lang w:val="ar_AE" w:bidi="ar_AE"/>
        </w:rPr>
        <w:t>بعد إساءة معاملتِهِ والتَّخَلِّي عنه من قِبَل الأسرةِ والأصدقاءِ والجماعةِ، يَلْجَأُ المُرَنِّمُ إلى الرَّبِّ من أجلِ التَّعْزِيَةِ والرَّاحَةِ (</w:t>
      </w:r>
      <w:r>
        <w:rPr>
          <w:rtl/>
          <w:cs/>
          <w:lang w:val="ar_AE" w:bidi="ar_AE"/>
        </w:rPr>
        <w:t>69:13–18</w:t>
      </w:r>
      <w:r>
        <w:rPr>
          <w:rtl/>
          <w:cs/>
          <w:lang w:val="ar_AE" w:bidi="ar_AE"/>
        </w:rPr>
        <w:t>)، والمجازاةِ العَادِلَةِ (</w:t>
      </w:r>
      <w:r>
        <w:rPr>
          <w:rtl/>
          <w:cs/>
          <w:lang w:val="ar_AE" w:bidi="ar_AE"/>
        </w:rPr>
        <w:t>69:22–28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9:69</w:t>
      </w:r>
      <w:r>
        <w:rPr>
          <w:rtl/>
          <w:cs/>
          <w:lang w:val="ar_AE" w:bidi="ar_AE"/>
        </w:rPr>
      </w:r>
    </w:p>
    <w:p>
      <w:pPr>
        <w:bidi/>
      </w:pPr>
      <w:r>
        <w:rPr>
          <w:rtl/>
          <w:cs/>
          <w:lang w:val="ar_AE" w:bidi="ar_AE"/>
        </w:rPr>
      </w:r>
      <w:r>
        <w:rPr>
          <w:rtl/>
          <w:cs/>
          <w:lang w:val="ar_AE" w:bidi="ar_AE"/>
        </w:rPr>
        <w:t>على الرغم من انشغال المُرَنِّم نفسُه باللهِ وبكلِّ ما هو مُقَدَّسٌ، كانَتْ الإهاناتُ مجازاتَهُ الدُّنيويَّةَ. انطَبَقَ هذا النصُّ لاحقًا على غَضَبِ الرَّبِّ يسوع تجاه الصَّيَارفة في الهَيْكَلِ (</w:t>
      </w:r>
      <w:r>
        <w:rPr>
          <w:rtl/>
          <w:cs/>
          <w:lang w:val="ar_AE" w:bidi="ar_AE"/>
        </w:rPr>
        <w:t>يُوحَنَّا 2:17</w:t>
      </w:r>
      <w:r>
        <w:rPr>
          <w:rtl/>
          <w:cs/>
          <w:lang w:val="ar_AE" w:bidi="ar_AE"/>
        </w:rPr>
        <w:t>) وعلى معاناتِهِ غيرِ المُسْتَحَقَّةِ (</w:t>
      </w:r>
      <w:r>
        <w:rPr>
          <w:rtl/>
          <w:cs/>
          <w:lang w:val="ar_AE" w:bidi="ar_AE"/>
        </w:rPr>
        <w:t>رُومِيَة 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10:69–12</w:t>
      </w:r>
      <w:r>
        <w:rPr>
          <w:rtl/>
          <w:cs/>
          <w:lang w:val="ar_AE" w:bidi="ar_AE"/>
        </w:rPr>
      </w:r>
    </w:p>
    <w:p>
      <w:pPr>
        <w:bidi/>
      </w:pPr>
      <w:r>
        <w:rPr>
          <w:rtl/>
          <w:cs/>
          <w:lang w:val="ar_AE" w:bidi="ar_AE"/>
        </w:rPr>
      </w:r>
      <w:r>
        <w:rPr>
          <w:rtl/>
          <w:cs/>
          <w:lang w:val="ar_AE" w:bidi="ar_AE"/>
        </w:rPr>
        <w:t>عندما يحرِمُ المُرَنِّمُ نفسَه من الرَّاحَةِ العادية لِيَطْلُبَ الله في الصَّلاةِ، يَسْخَرُ منه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13:69–18</w:t>
      </w:r>
      <w:r>
        <w:rPr>
          <w:rtl/>
          <w:cs/>
          <w:lang w:val="ar_AE" w:bidi="ar_AE"/>
        </w:rPr>
      </w:r>
    </w:p>
    <w:p>
      <w:pPr>
        <w:bidi/>
      </w:pPr>
      <w:r>
        <w:rPr>
          <w:rtl/>
          <w:cs/>
          <w:lang w:val="ar_AE" w:bidi="ar_AE"/>
        </w:rPr>
      </w:r>
      <w:r>
        <w:rPr>
          <w:rtl/>
          <w:cs/>
          <w:lang w:val="ar_AE" w:bidi="ar_AE"/>
        </w:rPr>
        <w:t>المَلاذُ الوحيد للمُرَنِّمِ هو الصلاةُ من أجل النَّجَاةِ والرَّاحَةِ من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19:69–21</w:t>
      </w:r>
      <w:r>
        <w:rPr>
          <w:rtl/>
          <w:cs/>
          <w:lang w:val="ar_AE" w:bidi="ar_AE"/>
        </w:rPr>
      </w:r>
    </w:p>
    <w:p>
      <w:pPr>
        <w:bidi/>
      </w:pPr>
      <w:r>
        <w:rPr>
          <w:rtl/>
          <w:cs/>
          <w:lang w:val="ar_AE" w:bidi="ar_AE"/>
        </w:rPr>
      </w:r>
      <w:r>
        <w:rPr>
          <w:rtl/>
          <w:cs/>
          <w:lang w:val="ar_AE" w:bidi="ar_AE"/>
        </w:rPr>
        <w:t>وحيدًا، وبعد إساءة فَهْمِهِ، يَعْتَرِفُ المُرَنِّمُ بأنَّه لا يَقْوَى على احتمال ما يساوره من ظُنُونٍ. لقد انْكَسَرَ قلبُهُ بسبب مشاكلِهِ.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21:69</w:t>
      </w:r>
      <w:r>
        <w:rPr>
          <w:rtl/>
          <w:cs/>
          <w:lang w:val="ar_AE" w:bidi="ar_AE"/>
        </w:rPr>
      </w:r>
    </w:p>
    <w:p>
      <w:pPr>
        <w:bidi/>
      </w:pPr>
      <w:r>
        <w:rPr>
          <w:rtl/>
          <w:cs/>
          <w:lang w:val="ar_AE" w:bidi="ar_AE"/>
        </w:rPr>
      </w:r>
      <w:r>
        <w:rPr>
          <w:b/>
          <w:rtl/>
          <w:cs/>
          <w:lang w:val="ar_AE" w:bidi="ar_AE"/>
        </w:rPr>
        <w:t>وَفِي عَطَشِي يَسْقُونَنِي خَلاًّ:</w:t>
      </w:r>
      <w:r>
        <w:rPr>
          <w:rtl/>
          <w:cs/>
          <w:lang w:val="ar_AE" w:bidi="ar_AE"/>
        </w:rPr>
        <w:t xml:space="preserve"> انْطَبَقَ هذا الوَصْفُ على آلامِ الرَّبِّ يسوع (</w:t>
      </w:r>
      <w:r>
        <w:rPr>
          <w:rtl/>
          <w:cs/>
          <w:lang w:val="ar_AE" w:bidi="ar_AE"/>
        </w:rPr>
        <w:t>مَتَّى 27:34</w:t>
      </w:r>
      <w:r>
        <w:rPr>
          <w:rtl/>
          <w:cs/>
          <w:lang w:val="ar_AE" w:bidi="ar_AE"/>
        </w:rPr>
        <w:t xml:space="preserve">، </w:t>
      </w:r>
      <w:r>
        <w:rPr>
          <w:rtl/>
          <w:cs/>
          <w:lang w:val="ar_AE" w:bidi="ar_AE"/>
        </w:rPr>
        <w:t>48</w:t>
      </w:r>
      <w:r>
        <w:rPr>
          <w:rtl/>
          <w:cs/>
          <w:lang w:val="ar_AE" w:bidi="ar_AE"/>
        </w:rPr>
        <w:t xml:space="preserve">؛ </w:t>
      </w:r>
      <w:r>
        <w:rPr>
          <w:rtl/>
          <w:cs/>
          <w:lang w:val="ar_AE" w:bidi="ar_AE"/>
        </w:rPr>
        <w:t>لُوقَا 23:36</w:t>
      </w:r>
      <w:r>
        <w:rPr>
          <w:rtl/>
          <w:cs/>
          <w:lang w:val="ar_AE" w:bidi="ar_AE"/>
        </w:rPr>
        <w:t xml:space="preserve">؛ </w:t>
      </w:r>
      <w:r>
        <w:rPr>
          <w:rtl/>
          <w:cs/>
          <w:lang w:val="ar_AE" w:bidi="ar_AE"/>
        </w:rPr>
        <w:t>يُوحَنَّا 19:28–29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22:69–23</w:t>
      </w:r>
      <w:r>
        <w:rPr>
          <w:rtl/>
          <w:cs/>
          <w:lang w:val="ar_AE" w:bidi="ar_AE"/>
        </w:rPr>
      </w:r>
    </w:p>
    <w:p>
      <w:pPr>
        <w:bidi/>
      </w:pPr>
      <w:r>
        <w:rPr>
          <w:rtl/>
          <w:cs/>
          <w:lang w:val="ar_AE" w:bidi="ar_AE"/>
        </w:rPr>
      </w:r>
      <w:r>
        <w:rPr>
          <w:rtl/>
          <w:cs/>
          <w:lang w:val="ar_AE" w:bidi="ar_AE"/>
        </w:rPr>
        <w:t>يريدُ المُرَنِّمُ أن يَصُبَّ الله آلامَه (</w:t>
      </w:r>
      <w:r>
        <w:rPr>
          <w:rtl/>
          <w:cs/>
          <w:lang w:val="ar_AE" w:bidi="ar_AE"/>
        </w:rPr>
        <w:t>69:3</w:t>
      </w:r>
      <w:r>
        <w:rPr>
          <w:rtl/>
          <w:cs/>
          <w:lang w:val="ar_AE" w:bidi="ar_AE"/>
        </w:rPr>
        <w:t>) عَلَى أعدائِهِ. وقد طَبَّقَ الرَّسُول بُولُس هذه الكلماتِ على اليهودِ غير المؤمنين بالمسيح في أيامِهِ (</w:t>
      </w:r>
      <w:r>
        <w:rPr>
          <w:rtl/>
          <w:cs/>
          <w:lang w:val="ar_AE" w:bidi="ar_AE"/>
        </w:rPr>
        <w:t>رُومِيَة 11:9–10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25:69</w:t>
      </w:r>
      <w:r>
        <w:rPr>
          <w:rtl/>
          <w:cs/>
          <w:lang w:val="ar_AE" w:bidi="ar_AE"/>
        </w:rPr>
      </w:r>
    </w:p>
    <w:p>
      <w:pPr>
        <w:bidi/>
      </w:pPr>
      <w:r>
        <w:rPr>
          <w:rtl/>
          <w:cs/>
          <w:lang w:val="ar_AE" w:bidi="ar_AE"/>
        </w:rPr>
      </w:r>
      <w:r>
        <w:rPr>
          <w:rtl/>
          <w:cs/>
          <w:lang w:val="ar_AE" w:bidi="ar_AE"/>
        </w:rPr>
        <w:t xml:space="preserve">اقْتَبَسَ الرَّسُول بُطْرُس هذا النَّصَّ بعد موتِ يَهُوذَا </w:t>
      </w:r>
      <w:r>
        <w:rPr>
          <w:rtl/>
          <w:cs/>
          <w:lang w:val="ar_AE" w:bidi="ar_AE"/>
        </w:rPr>
        <w:t xml:space="preserve">الإِسْخَرْيُوطِيِّ </w:t>
      </w:r>
      <w:r>
        <w:rPr>
          <w:rtl/>
          <w:cs/>
          <w:lang w:val="ar_AE" w:bidi="ar_AE"/>
        </w:rPr>
        <w:t>(</w:t>
      </w:r>
      <w:r>
        <w:rPr>
          <w:rtl/>
          <w:cs/>
          <w:lang w:val="ar_AE" w:bidi="ar_AE"/>
        </w:rPr>
        <w:t>أَعْمَال الرُّسُل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28:69</w:t>
      </w:r>
      <w:r>
        <w:rPr>
          <w:rtl/>
          <w:cs/>
          <w:lang w:val="ar_AE" w:bidi="ar_AE"/>
        </w:rPr>
      </w:r>
    </w:p>
    <w:p>
      <w:pPr>
        <w:bidi/>
      </w:pPr>
      <w:r>
        <w:rPr>
          <w:rtl/>
          <w:cs/>
          <w:lang w:val="ar_AE" w:bidi="ar_AE"/>
        </w:rPr>
      </w:r>
      <w:r>
        <w:rPr>
          <w:rtl/>
          <w:cs/>
          <w:lang w:val="ar_AE" w:bidi="ar_AE"/>
        </w:rPr>
        <w:t xml:space="preserve"> </w:t>
      </w:r>
      <w:r>
        <w:rPr>
          <w:b/>
          <w:rtl/>
          <w:cs/>
          <w:lang w:val="ar_AE" w:bidi="ar_AE"/>
        </w:rPr>
        <w:t>لِيُمْحَوْا مِنْ سِفْرِ الأَحْيَاءِ:</w:t>
      </w:r>
      <w:r>
        <w:rPr>
          <w:rtl/>
          <w:cs/>
          <w:lang w:val="ar_AE" w:bidi="ar_AE"/>
        </w:rPr>
        <w:t xml:space="preserve"> قارن بين </w:t>
      </w:r>
      <w:r>
        <w:rPr>
          <w:rtl/>
          <w:cs/>
          <w:lang w:val="ar_AE" w:bidi="ar_AE"/>
        </w:rPr>
        <w:t>1:5–6</w:t>
      </w:r>
      <w:r>
        <w:rPr>
          <w:rtl/>
          <w:cs/>
          <w:lang w:val="ar_AE" w:bidi="ar_AE"/>
        </w:rPr>
        <w:t xml:space="preserve">؛ </w:t>
      </w:r>
      <w:r>
        <w:rPr>
          <w:rtl/>
          <w:cs/>
          <w:lang w:val="ar_AE" w:bidi="ar_AE"/>
        </w:rPr>
        <w:t>9:5</w:t>
      </w:r>
      <w:r>
        <w:rPr>
          <w:rtl/>
          <w:cs/>
          <w:lang w:val="ar_AE" w:bidi="ar_AE"/>
        </w:rPr>
        <w:t xml:space="preserve">؛ </w:t>
      </w:r>
      <w:r>
        <w:rPr>
          <w:rtl/>
          <w:cs/>
          <w:lang w:val="ar_AE" w:bidi="ar_AE"/>
        </w:rPr>
        <w:t>الرُّؤْيَا 3:5</w:t>
      </w:r>
      <w:r>
        <w:rPr>
          <w:rtl/>
          <w:cs/>
          <w:lang w:val="ar_AE" w:bidi="ar_AE"/>
        </w:rPr>
        <w:t xml:space="preserve">؛ </w:t>
      </w:r>
      <w:r>
        <w:rPr>
          <w:rtl/>
          <w:cs/>
          <w:lang w:val="ar_AE" w:bidi="ar_AE"/>
        </w:rPr>
        <w:t>20:15</w:t>
      </w:r>
      <w:r>
        <w:rPr>
          <w:rtl/>
          <w:cs/>
          <w:lang w:val="ar_AE" w:bidi="ar_AE"/>
        </w:rPr>
        <w:t xml:space="preserve">؛ </w:t>
      </w:r>
      <w:r>
        <w:rPr>
          <w:rtl/>
          <w:cs/>
          <w:lang w:val="ar_AE" w:bidi="ar_AE"/>
        </w:rPr>
        <w:t>21:22–27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29:69–33</w:t>
      </w:r>
      <w:r>
        <w:rPr>
          <w:rtl/>
          <w:cs/>
          <w:lang w:val="ar_AE" w:bidi="ar_AE"/>
        </w:rPr>
      </w:r>
    </w:p>
    <w:p>
      <w:pPr>
        <w:bidi/>
      </w:pPr>
      <w:r>
        <w:rPr>
          <w:rtl/>
          <w:cs/>
          <w:lang w:val="ar_AE" w:bidi="ar_AE"/>
        </w:rPr>
      </w:r>
      <w:r>
        <w:rPr>
          <w:rtl/>
          <w:cs/>
          <w:lang w:val="ar_AE" w:bidi="ar_AE"/>
        </w:rPr>
        <w:t>يَتَضَرَّعُ المُرَنِّمُ طالبًا أن تَتَحَوَّلَ آلامُهُ إلى 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31:69</w:t>
      </w:r>
      <w:r>
        <w:rPr>
          <w:rtl/>
          <w:cs/>
          <w:lang w:val="ar_AE" w:bidi="ar_AE"/>
        </w:rPr>
      </w:r>
    </w:p>
    <w:p>
      <w:pPr>
        <w:bidi/>
      </w:pPr>
      <w:r>
        <w:rPr>
          <w:rtl/>
          <w:cs/>
          <w:lang w:val="ar_AE" w:bidi="ar_AE"/>
        </w:rPr>
      </w:r>
      <w:r>
        <w:rPr>
          <w:rtl/>
          <w:cs/>
          <w:lang w:val="ar_AE" w:bidi="ar_AE"/>
        </w:rPr>
        <w:t>في الغَالِبِ، كانَ النَّذْرُ يَقْتَضي تقديمَ ذبيحةٍ (</w:t>
      </w:r>
      <w:r>
        <w:rPr>
          <w:rtl/>
          <w:cs/>
          <w:lang w:val="ar_AE" w:bidi="ar_AE"/>
        </w:rPr>
        <w:t>20:3</w:t>
      </w:r>
      <w:r>
        <w:rPr>
          <w:rtl/>
          <w:cs/>
          <w:lang w:val="ar_AE" w:bidi="ar_AE"/>
        </w:rPr>
        <w:t xml:space="preserve">؛ </w:t>
      </w:r>
      <w:r>
        <w:rPr>
          <w:rtl/>
          <w:cs/>
          <w:lang w:val="ar_AE" w:bidi="ar_AE"/>
        </w:rPr>
        <w:t>51:19</w:t>
      </w:r>
      <w:r>
        <w:rPr>
          <w:rtl/>
          <w:cs/>
          <w:lang w:val="ar_AE" w:bidi="ar_AE"/>
        </w:rPr>
        <w:t xml:space="preserve">؛ قارن </w:t>
      </w:r>
      <w:r>
        <w:rPr>
          <w:rtl/>
          <w:cs/>
          <w:lang w:val="ar_AE" w:bidi="ar_AE"/>
        </w:rPr>
        <w:t>50:13–14</w:t>
      </w:r>
      <w:r>
        <w:rPr>
          <w:rtl/>
          <w:cs/>
          <w:lang w:val="ar_AE" w:bidi="ar_AE"/>
        </w:rPr>
        <w:t xml:space="preserve">؛ </w:t>
      </w:r>
      <w:r>
        <w:rPr>
          <w:rtl/>
          <w:cs/>
          <w:lang w:val="ar_AE" w:bidi="ar_AE"/>
        </w:rPr>
        <w:t>51:16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32:69–33</w:t>
      </w:r>
      <w:r>
        <w:rPr>
          <w:rtl/>
          <w:cs/>
          <w:lang w:val="ar_AE" w:bidi="ar_AE"/>
        </w:rPr>
      </w:r>
    </w:p>
    <w:p>
      <w:pPr>
        <w:bidi/>
      </w:pPr>
      <w:r>
        <w:rPr>
          <w:rtl/>
          <w:cs/>
          <w:lang w:val="ar_AE" w:bidi="ar_AE"/>
        </w:rPr>
      </w:r>
      <w:r>
        <w:rPr>
          <w:b/>
          <w:rtl/>
          <w:cs/>
          <w:lang w:val="ar_AE" w:bidi="ar_AE"/>
        </w:rPr>
        <w:t>يَحْتَقِرُ:</w:t>
      </w:r>
      <w:r>
        <w:rPr>
          <w:rtl/>
          <w:cs/>
          <w:lang w:val="ar_AE" w:bidi="ar_AE"/>
        </w:rPr>
        <w:t xml:space="preserve"> انْظُرْ </w:t>
      </w:r>
      <w:r>
        <w:rPr>
          <w:rtl/>
          <w:cs/>
          <w:lang w:val="ar_AE" w:bidi="ar_AE"/>
        </w:rPr>
        <w:t>22:24</w:t>
      </w:r>
      <w:r>
        <w:rPr>
          <w:rtl/>
          <w:cs/>
          <w:lang w:val="ar_AE" w:bidi="ar_AE"/>
        </w:rPr>
        <w:t xml:space="preserve">؛ بالمقارنة مع </w:t>
      </w:r>
      <w:r>
        <w:rPr>
          <w:rtl/>
          <w:cs/>
          <w:lang w:val="ar_AE" w:bidi="ar_AE"/>
        </w:rPr>
        <w:t>مَتَّى 25:36</w:t>
      </w:r>
      <w:r>
        <w:rPr>
          <w:rtl/>
          <w:cs/>
          <w:lang w:val="ar_AE" w:bidi="ar_AE"/>
        </w:rPr>
        <w:t xml:space="preserve">؛ </w:t>
      </w:r>
      <w:r>
        <w:rPr>
          <w:rtl/>
          <w:cs/>
          <w:lang w:val="ar_AE" w:bidi="ar_AE"/>
        </w:rPr>
        <w:t>العِبْرَانِيِّين 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34:69–36</w:t>
      </w:r>
      <w:r>
        <w:rPr>
          <w:rtl/>
          <w:cs/>
          <w:lang w:val="ar_AE" w:bidi="ar_AE"/>
        </w:rPr>
      </w:r>
    </w:p>
    <w:p>
      <w:pPr>
        <w:bidi/>
      </w:pPr>
      <w:r>
        <w:rPr>
          <w:rtl/>
          <w:cs/>
          <w:lang w:val="ar_AE" w:bidi="ar_AE"/>
        </w:rPr>
      </w:r>
      <w:r>
        <w:rPr>
          <w:rtl/>
          <w:cs/>
          <w:lang w:val="ar_AE" w:bidi="ar_AE"/>
        </w:rPr>
        <w:t>يَتَضَرَّعُ المُرَنِّمُ من أجل صِهْيَون، مُقَدِّمًا الْتِمَاسًا جديدًا في ظِلِّ ظرفٍ جديدٍ. يُطَبِّقُ الصَّلاةَ (</w:t>
      </w:r>
      <w:r>
        <w:rPr>
          <w:rtl/>
          <w:cs/>
          <w:lang w:val="ar_AE" w:bidi="ar_AE"/>
        </w:rPr>
        <w:t>69:1–33</w:t>
      </w:r>
      <w:r>
        <w:rPr>
          <w:rtl/>
          <w:cs/>
          <w:lang w:val="ar_AE" w:bidi="ar_AE"/>
        </w:rPr>
        <w:t xml:space="preserve">) على الحالَةِ اليائسةِ لِمُدُنَ يَهُوذَا (انْظُرْ </w:t>
      </w:r>
      <w:r>
        <w:rPr>
          <w:rtl/>
          <w:cs/>
          <w:lang w:val="ar_AE" w:bidi="ar_AE"/>
        </w:rPr>
        <w:t>51:18–19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36:69</w:t>
      </w:r>
      <w:r>
        <w:rPr>
          <w:rtl/>
          <w:cs/>
          <w:lang w:val="ar_AE" w:bidi="ar_AE"/>
        </w:rPr>
      </w:r>
    </w:p>
    <w:p>
      <w:pPr>
        <w:bidi/>
      </w:pPr>
      <w:r>
        <w:rPr>
          <w:rtl/>
          <w:cs/>
          <w:lang w:val="ar_AE" w:bidi="ar_AE"/>
        </w:rPr>
      </w:r>
      <w:r>
        <w:rPr>
          <w:rtl/>
          <w:cs/>
          <w:lang w:val="ar_AE" w:bidi="ar_AE"/>
        </w:rPr>
        <w:t xml:space="preserve">سوف يَمْتَلِكُ شَعْبُ الله الأَرْضَ لأن الأشرارَ سَيَهْلَكُون (انْظُرْ </w:t>
      </w:r>
      <w:r>
        <w:rPr>
          <w:rtl/>
          <w:cs/>
          <w:lang w:val="ar_AE" w:bidi="ar_AE"/>
        </w:rPr>
        <w:t>37:8–9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1:70</w:t>
      </w:r>
      <w:r>
        <w:rPr>
          <w:rtl/>
          <w:cs/>
          <w:lang w:val="ar_AE" w:bidi="ar_AE"/>
        </w:rPr>
      </w:r>
    </w:p>
    <w:p>
      <w:pPr>
        <w:bidi/>
      </w:pPr>
      <w:r>
        <w:rPr>
          <w:rtl/>
          <w:cs/>
          <w:lang w:val="ar_AE" w:bidi="ar_AE"/>
        </w:rPr>
      </w:r>
      <w:r>
        <w:rPr>
          <w:rtl/>
          <w:cs/>
          <w:lang w:val="ar_AE" w:bidi="ar_AE"/>
        </w:rPr>
        <w:t xml:space="preserve">معنى هذا التعبير غير معروف (وهو موجود أيضًا في عنوان المزمور </w:t>
      </w:r>
      <w:r>
        <w:rPr>
          <w:rtl/>
          <w:cs/>
          <w:lang w:val="ar_AE" w:bidi="ar_AE"/>
        </w:rPr>
        <w:t>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1:70–5</w:t>
      </w:r>
      <w:r>
        <w:rPr>
          <w:rtl/>
          <w:cs/>
          <w:lang w:val="ar_AE" w:bidi="ar_AE"/>
        </w:rPr>
      </w:r>
    </w:p>
    <w:p>
      <w:pPr>
        <w:bidi/>
      </w:pPr>
      <w:r>
        <w:rPr>
          <w:rtl/>
          <w:cs/>
          <w:lang w:val="ar_AE" w:bidi="ar_AE"/>
        </w:rPr>
      </w:r>
      <w:r>
        <w:rPr>
          <w:rtl/>
          <w:cs/>
          <w:lang w:val="ar_AE" w:bidi="ar_AE"/>
        </w:rPr>
        <w:t xml:space="preserve">هذا المزمور، المطابق تقريبًا لـ </w:t>
      </w:r>
      <w:r>
        <w:rPr>
          <w:rtl/>
          <w:cs/>
          <w:lang w:val="ar_AE" w:bidi="ar_AE"/>
        </w:rPr>
        <w:t>40:13–17</w:t>
      </w:r>
      <w:r>
        <w:rPr>
          <w:rtl/>
          <w:cs/>
          <w:lang w:val="ar_AE" w:bidi="ar_AE"/>
        </w:rPr>
        <w:t>، يحتوي على احتياجٍ شديدٍ (</w:t>
      </w:r>
      <w:r>
        <w:rPr>
          <w:rtl/>
          <w:cs/>
          <w:lang w:val="ar_AE" w:bidi="ar_AE"/>
        </w:rPr>
        <w:t>70:1</w:t>
      </w:r>
      <w:r>
        <w:rPr>
          <w:rtl/>
          <w:cs/>
          <w:lang w:val="ar_AE" w:bidi="ar_AE"/>
        </w:rPr>
        <w:t xml:space="preserve">، </w:t>
      </w:r>
      <w:r>
        <w:rPr>
          <w:rtl/>
          <w:cs/>
          <w:lang w:val="ar_AE" w:bidi="ar_AE"/>
        </w:rPr>
        <w:t>5</w:t>
      </w:r>
      <w:r>
        <w:rPr>
          <w:rtl/>
          <w:cs/>
          <w:lang w:val="ar_AE" w:bidi="ar_AE"/>
        </w:rPr>
        <w:t xml:space="preserve">) مما يجعله موقعه مُناسِبًا للمزامير المحيطة به (قارن </w:t>
      </w:r>
      <w:r>
        <w:rPr>
          <w:rtl/>
          <w:cs/>
          <w:lang w:val="ar_AE" w:bidi="ar_AE"/>
        </w:rPr>
        <w:t>69:17</w:t>
      </w:r>
      <w:r>
        <w:rPr>
          <w:rtl/>
          <w:cs/>
          <w:lang w:val="ar_AE" w:bidi="ar_AE"/>
        </w:rPr>
        <w:t xml:space="preserve">؛ </w:t>
      </w:r>
      <w:r>
        <w:rPr>
          <w:rtl/>
          <w:cs/>
          <w:lang w:val="ar_AE" w:bidi="ar_AE"/>
        </w:rPr>
        <w:t>71:12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1:71–4</w:t>
      </w:r>
      <w:r>
        <w:rPr>
          <w:rtl/>
          <w:cs/>
          <w:lang w:val="ar_AE" w:bidi="ar_AE"/>
        </w:rPr>
      </w:r>
    </w:p>
    <w:p>
      <w:pPr>
        <w:bidi/>
      </w:pPr>
      <w:r>
        <w:rPr>
          <w:rtl/>
          <w:cs/>
          <w:lang w:val="ar_AE" w:bidi="ar_AE"/>
        </w:rPr>
      </w:r>
      <w:r>
        <w:rPr>
          <w:rtl/>
          <w:cs/>
          <w:lang w:val="ar_AE" w:bidi="ar_AE"/>
        </w:rPr>
        <w:t xml:space="preserve">اختبَرَ ناظِمُ المزمور شخصَ الله كصخرٍ جديرٍ بالثِّقَةِ، فهو الإله الذي يفعل كل ما هو عادل نحوه أو نحو مضطهديه. انْظُرْ أيضًا </w:t>
      </w:r>
      <w:r>
        <w:rPr>
          <w:rtl/>
          <w:cs/>
          <w:lang w:val="ar_AE" w:bidi="ar_AE"/>
        </w:rPr>
        <w:t>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1:71–24</w:t>
      </w:r>
      <w:r>
        <w:rPr>
          <w:rtl/>
          <w:cs/>
          <w:lang w:val="ar_AE" w:bidi="ar_AE"/>
        </w:rPr>
      </w:r>
    </w:p>
    <w:p>
      <w:pPr>
        <w:bidi/>
      </w:pPr>
      <w:r>
        <w:rPr>
          <w:rtl/>
          <w:cs/>
          <w:lang w:val="ar_AE" w:bidi="ar_AE"/>
        </w:rPr>
      </w:r>
      <w:r>
        <w:rPr>
          <w:rtl/>
          <w:cs/>
          <w:lang w:val="ar_AE" w:bidi="ar_AE"/>
        </w:rPr>
        <w:t>هذا المزمور الذي يأتي بلا عنوانٍ، يُمَثَّلُ رثاؤهُ اعترافًا بالثِّقَةِ والرجاءِ أكثر من كونِهِ صرخَةً لشخصٍ متروكٍ من الله. لقد اخْتَبَرَ المُرَنِّمُ في شبَابِهِ قُدْرَةَ الله وحِمَايَتَهُ (</w:t>
      </w:r>
      <w:r>
        <w:rPr>
          <w:rtl/>
          <w:cs/>
          <w:lang w:val="ar_AE" w:bidi="ar_AE"/>
        </w:rPr>
        <w:t>71:5–8</w:t>
      </w:r>
      <w:r>
        <w:rPr>
          <w:rtl/>
          <w:cs/>
          <w:lang w:val="ar_AE" w:bidi="ar_AE"/>
        </w:rPr>
        <w:t>)، والآن يَتَضَرَّعُ طالبًا النَّجاةِ من أعداءٍ يطاردونه في شيخوخَتِهِ (</w:t>
      </w:r>
      <w:r>
        <w:rPr>
          <w:rtl/>
          <w:cs/>
          <w:lang w:val="ar_AE" w:bidi="ar_AE"/>
        </w:rPr>
        <w:t>71:9–13</w:t>
      </w:r>
      <w:r>
        <w:rPr>
          <w:rtl/>
          <w:cs/>
          <w:lang w:val="ar_AE" w:bidi="ar_AE"/>
        </w:rPr>
        <w:t>). حتى في وسط مِحْنَتِهِ، يواصل المُرَنِّمُ الحديث عن أمانَةِ الله في الماضي ويتطلع بِرَجاءٍ إلى وقتٍ يمكن أن يَشَهْدَ فيه للجِيلِ القَادِمِ بأن الله أَمِينٌ وبَارٌّ.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5:71–6</w:t>
      </w:r>
      <w:r>
        <w:rPr>
          <w:rtl/>
          <w:cs/>
          <w:lang w:val="ar_AE" w:bidi="ar_AE"/>
        </w:rPr>
      </w:r>
    </w:p>
    <w:p>
      <w:pPr>
        <w:bidi/>
      </w:pPr>
      <w:r>
        <w:rPr>
          <w:rtl/>
          <w:cs/>
          <w:lang w:val="ar_AE" w:bidi="ar_AE"/>
        </w:rPr>
      </w:r>
      <w:r>
        <w:rPr>
          <w:rtl/>
          <w:cs/>
          <w:lang w:val="ar_AE" w:bidi="ar_AE"/>
        </w:rPr>
        <w:t xml:space="preserve">يَثِقُ المُرَنِّم في الله طوال حياته (انْظُرْ </w:t>
      </w:r>
      <w:r>
        <w:rPr>
          <w:rtl/>
          <w:cs/>
          <w:lang w:val="ar_AE" w:bidi="ar_AE"/>
        </w:rPr>
        <w:t>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9:71</w:t>
      </w:r>
      <w:r>
        <w:rPr>
          <w:rtl/>
          <w:cs/>
          <w:lang w:val="ar_AE" w:bidi="ar_AE"/>
        </w:rPr>
      </w:r>
    </w:p>
    <w:p>
      <w:pPr>
        <w:bidi/>
      </w:pPr>
      <w:r>
        <w:rPr>
          <w:rtl/>
          <w:cs/>
          <w:lang w:val="ar_AE" w:bidi="ar_AE"/>
        </w:rPr>
      </w:r>
      <w:r>
        <w:rPr>
          <w:rtl/>
          <w:cs/>
          <w:lang w:val="ar_AE" w:bidi="ar_AE"/>
        </w:rPr>
        <w:t xml:space="preserve">يَتَضَرَّعُ ناظِمُ المزمور من أجل شَرِكَةٍ مستمرَّةٍ مع الله (انْظُرْ </w:t>
      </w:r>
      <w:r>
        <w:rPr>
          <w:rtl/>
          <w:cs/>
          <w:lang w:val="ar_AE" w:bidi="ar_AE"/>
        </w:rPr>
        <w:t>9:10</w:t>
      </w:r>
      <w:r>
        <w:rPr>
          <w:rtl/>
          <w:cs/>
          <w:lang w:val="ar_AE" w:bidi="ar_AE"/>
        </w:rPr>
        <w:t xml:space="preserve">؛ </w:t>
      </w:r>
      <w:r>
        <w:rPr>
          <w:rtl/>
          <w:cs/>
          <w:lang w:val="ar_AE" w:bidi="ar_AE"/>
        </w:rPr>
        <w:t>51:11</w:t>
      </w:r>
      <w:r>
        <w:rPr>
          <w:rtl/>
          <w:cs/>
          <w:lang w:val="ar_AE" w:bidi="ar_AE"/>
        </w:rPr>
        <w:t xml:space="preserve">). وفي ضَعْفِهِ، يحتاجُ إلى قُوَّةِ الرَّبِّ بشكلٍ أَكْبَر (انْظُرْ </w:t>
      </w:r>
      <w:r>
        <w:rPr>
          <w:rtl/>
          <w:cs/>
          <w:lang w:val="ar_AE" w:bidi="ar_AE"/>
        </w:rPr>
        <w:t>143:7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9:71–18</w:t>
      </w:r>
      <w:r>
        <w:rPr>
          <w:rtl/>
          <w:cs/>
          <w:lang w:val="ar_AE" w:bidi="ar_AE"/>
        </w:rPr>
      </w:r>
    </w:p>
    <w:p>
      <w:pPr>
        <w:bidi/>
      </w:pPr>
      <w:r>
        <w:rPr>
          <w:rtl/>
          <w:cs/>
          <w:lang w:val="ar_AE" w:bidi="ar_AE"/>
        </w:rPr>
      </w:r>
      <w:r>
        <w:rPr>
          <w:rtl/>
          <w:cs/>
          <w:lang w:val="ar_AE" w:bidi="ar_AE"/>
        </w:rPr>
        <w:t>المؤمن المُتَقَدِّم في السِّن يلجأُ إلى الرَّبِّ راجيًا. بينما تُزْعِجُه ظنون خصومِهِ وتَضْعُفُ قوَّتُه الذَّاتِيَّة، يلتَمِسُ من الله أن يستجيبَ صَلَواتِهِ. لا يسعى هذا المرنِّمُ للحصول على إستجاباتٍ من أجل نفسِهِ، بل لكي يَتَمَكَّنَ من إخبار الجيل التالي عن عَمَلِ الله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10:71</w:t>
      </w:r>
      <w:r>
        <w:rPr>
          <w:rtl/>
          <w:cs/>
          <w:lang w:val="ar_AE" w:bidi="ar_AE"/>
        </w:rPr>
      </w:r>
    </w:p>
    <w:p>
      <w:pPr>
        <w:bidi/>
      </w:pPr>
      <w:r>
        <w:rPr>
          <w:rtl/>
          <w:cs/>
          <w:lang w:val="ar_AE" w:bidi="ar_AE"/>
        </w:rPr>
      </w:r>
      <w:r>
        <w:rPr>
          <w:rtl/>
          <w:cs/>
          <w:lang w:val="ar_AE" w:bidi="ar_AE"/>
        </w:rPr>
        <w:t>في تآمُرِهم</w:t>
      </w:r>
      <w:r>
        <w:rPr>
          <w:i/>
          <w:rtl/>
          <w:cs/>
          <w:lang w:val="ar_AE" w:bidi="ar_AE"/>
        </w:rPr>
        <w:t>،</w:t>
      </w:r>
      <w:r>
        <w:rPr>
          <w:rtl/>
          <w:cs/>
          <w:lang w:val="ar_AE" w:bidi="ar_AE"/>
        </w:rPr>
        <w:t xml:space="preserve"> يتشاورُ ويُخَطِّطُ أعداءُ المُرَنِّمِ معًا (</w:t>
      </w:r>
      <w:r>
        <w:rPr>
          <w:rtl/>
          <w:cs/>
          <w:lang w:val="ar_AE" w:bidi="ar_AE"/>
        </w:rPr>
        <w:t>2:2</w:t>
      </w:r>
      <w:r>
        <w:rPr>
          <w:rtl/>
          <w:cs/>
          <w:lang w:val="ar_AE" w:bidi="ar_AE"/>
        </w:rPr>
        <w:t xml:space="preserve">؛ </w:t>
      </w:r>
      <w:r>
        <w:rPr>
          <w:rtl/>
          <w:cs/>
          <w:lang w:val="ar_AE" w:bidi="ar_AE"/>
        </w:rPr>
        <w:t>21:11</w:t>
      </w:r>
      <w:r>
        <w:rPr>
          <w:rtl/>
          <w:cs/>
          <w:lang w:val="ar_AE" w:bidi="ar_AE"/>
        </w:rPr>
        <w:t xml:space="preserve">؛ </w:t>
      </w:r>
      <w:r>
        <w:rPr>
          <w:rtl/>
          <w:cs/>
          <w:lang w:val="ar_AE" w:bidi="ar_AE"/>
        </w:rPr>
        <w:t>31:13</w:t>
      </w:r>
      <w:r>
        <w:rPr>
          <w:rtl/>
          <w:cs/>
          <w:lang w:val="ar_AE" w:bidi="ar_AE"/>
        </w:rPr>
        <w:t xml:space="preserve">؛ </w:t>
      </w:r>
      <w:r>
        <w:rPr>
          <w:rtl/>
          <w:cs/>
          <w:lang w:val="ar_AE" w:bidi="ar_AE"/>
        </w:rPr>
        <w:t>35:4</w:t>
      </w:r>
      <w:r>
        <w:rPr>
          <w:rtl/>
          <w:cs/>
          <w:lang w:val="ar_AE" w:bidi="ar_AE"/>
        </w:rPr>
        <w:t xml:space="preserve">؛ </w:t>
      </w:r>
      <w:r>
        <w:rPr>
          <w:rtl/>
          <w:cs/>
          <w:lang w:val="ar_AE" w:bidi="ar_AE"/>
        </w:rPr>
        <w:t>63:9–10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14:71</w:t>
      </w:r>
      <w:r>
        <w:rPr>
          <w:rtl/>
          <w:cs/>
          <w:lang w:val="ar_AE" w:bidi="ar_AE"/>
        </w:rPr>
      </w:r>
    </w:p>
    <w:p>
      <w:pPr>
        <w:bidi/>
      </w:pPr>
      <w:r>
        <w:rPr>
          <w:rtl/>
          <w:cs/>
          <w:lang w:val="ar_AE" w:bidi="ar_AE"/>
        </w:rPr>
      </w:r>
      <w:r>
        <w:rPr>
          <w:rtl/>
          <w:cs/>
          <w:lang w:val="ar_AE" w:bidi="ar_AE"/>
        </w:rPr>
        <w:t xml:space="preserve">يُقارِنُ المُرَنِّمُ بين صَلاحِهِ الشَّخْصِيِّ وَشَرِّ أعدائِهِ؛ الحياة التي يحياها مَرْكَزُها الرَّبُّ، حتى في الأَوْقَاتِ الصَّعْبَةِ (انْظُرْ </w:t>
      </w:r>
      <w:r>
        <w:rPr>
          <w:rtl/>
          <w:cs/>
          <w:lang w:val="ar_AE" w:bidi="ar_AE"/>
        </w:rPr>
        <w:t>9:17–18</w:t>
      </w:r>
      <w:r>
        <w:rPr>
          <w:rtl/>
          <w:cs/>
          <w:lang w:val="ar_AE" w:bidi="ar_AE"/>
        </w:rPr>
        <w:t xml:space="preserve">؛ </w:t>
      </w:r>
      <w:r>
        <w:rPr>
          <w:rtl/>
          <w:cs/>
          <w:lang w:val="ar_AE" w:bidi="ar_AE"/>
        </w:rPr>
        <w:t>27:13–14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19:71–20</w:t>
      </w:r>
      <w:r>
        <w:rPr>
          <w:rtl/>
          <w:cs/>
          <w:lang w:val="ar_AE" w:bidi="ar_AE"/>
        </w:rPr>
      </w:r>
    </w:p>
    <w:p>
      <w:pPr>
        <w:bidi/>
      </w:pPr>
      <w:r>
        <w:rPr>
          <w:rtl/>
          <w:cs/>
          <w:lang w:val="ar_AE" w:bidi="ar_AE"/>
        </w:rPr>
      </w:r>
      <w:r>
        <w:rPr>
          <w:rtl/>
          <w:cs/>
          <w:lang w:val="ar_AE" w:bidi="ar_AE"/>
        </w:rPr>
        <w:t>شَخْصِيَّةُ الله البَارَّةُ تقدِّمُ للمُرَنِّمِ تشجيعًا وَقُوَّةً في وسط الألم. يَعْتَرِفُ هذا المُرَنِّمُ المَجْرُوحُ بالإيمانِ بِقُدْرَةِ الله على تحويلِ بُؤْسِهِ وضعْفِهِ إلى حَيَاةٍ مُمْتَلِئَةٍ.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20:71</w:t>
      </w:r>
      <w:r>
        <w:rPr>
          <w:rtl/>
          <w:cs/>
          <w:lang w:val="ar_AE" w:bidi="ar_AE"/>
        </w:rPr>
      </w:r>
    </w:p>
    <w:p>
      <w:pPr>
        <w:bidi/>
      </w:pPr>
      <w:r>
        <w:rPr>
          <w:rtl/>
          <w:cs/>
          <w:lang w:val="ar_AE" w:bidi="ar_AE"/>
        </w:rPr>
      </w:r>
      <w:r>
        <w:rPr>
          <w:b/>
          <w:rtl/>
          <w:cs/>
          <w:lang w:val="ar_AE" w:bidi="ar_AE"/>
        </w:rPr>
        <w:t xml:space="preserve">مِنْ أَعْمَاقِ الأَرْضِ تَعُودُ فَتُصْعِدُنَا: </w:t>
      </w:r>
      <w:r>
        <w:rPr>
          <w:rtl/>
          <w:cs/>
          <w:lang w:val="ar_AE" w:bidi="ar_AE"/>
        </w:rPr>
        <w:t>يرجو المُرنِّمُ تجديدَ الحياةِ الأرضيَّةِ الممتلئَةِ. لقد صار هذا الرَّجاءُ لاحقًا أساسًا للإيمان بالقيامَةِ من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21:71</w:t>
      </w:r>
      <w:r>
        <w:rPr>
          <w:rtl/>
          <w:cs/>
          <w:lang w:val="ar_AE" w:bidi="ar_AE"/>
        </w:rPr>
      </w:r>
    </w:p>
    <w:p>
      <w:pPr>
        <w:bidi/>
      </w:pPr>
      <w:r>
        <w:rPr>
          <w:rtl/>
          <w:cs/>
          <w:lang w:val="ar_AE" w:bidi="ar_AE"/>
        </w:rPr>
      </w:r>
      <w:r>
        <w:rPr>
          <w:rtl/>
          <w:cs/>
          <w:lang w:val="ar_AE" w:bidi="ar_AE"/>
        </w:rPr>
        <w:t>الشُّعورُ بِيَقِينِ التَّعْزِيَةِ الإلهيةِ يؤكِّد للمُرَنِّمِ أيضًا حضورَ الله، ورعايَتَهُ، وصَلَاحَهُ (</w:t>
      </w:r>
      <w:r>
        <w:rPr>
          <w:rtl/>
          <w:cs/>
          <w:lang w:val="ar_AE" w:bidi="ar_AE"/>
        </w:rPr>
        <w:t>23:4</w:t>
      </w:r>
      <w:r>
        <w:rPr>
          <w:rtl/>
          <w:cs/>
          <w:lang w:val="ar_AE" w:bidi="ar_AE"/>
        </w:rPr>
        <w:t xml:space="preserve">، </w:t>
      </w:r>
      <w:r>
        <w:rPr>
          <w:rtl/>
          <w:cs/>
          <w:lang w:val="ar_AE" w:bidi="ar_AE"/>
        </w:rPr>
        <w:t>6</w:t>
      </w:r>
      <w:r>
        <w:rPr>
          <w:rtl/>
          <w:cs/>
          <w:lang w:val="ar_AE" w:bidi="ar_AE"/>
        </w:rPr>
        <w:t xml:space="preserve">؛ </w:t>
      </w:r>
      <w:r>
        <w:rPr>
          <w:rtl/>
          <w:cs/>
          <w:lang w:val="ar_AE" w:bidi="ar_AE"/>
        </w:rPr>
        <w:t>86:17</w:t>
      </w:r>
      <w:r>
        <w:rPr>
          <w:rtl/>
          <w:cs/>
          <w:lang w:val="ar_AE" w:bidi="ar_AE"/>
        </w:rPr>
        <w:t xml:space="preserve">). تُقَوِّي التَّعْزِيَةُ الإلهيَّةُ من شعورِ المُرّنِّمِ بالحياةِ (انْظُرْ </w:t>
      </w:r>
      <w:r>
        <w:rPr>
          <w:rtl/>
          <w:cs/>
          <w:lang w:val="ar_AE" w:bidi="ar_AE"/>
        </w:rPr>
        <w:t>119:50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22:71–24</w:t>
      </w:r>
      <w:r>
        <w:rPr>
          <w:rtl/>
          <w:cs/>
          <w:lang w:val="ar_AE" w:bidi="ar_AE"/>
        </w:rPr>
      </w:r>
    </w:p>
    <w:p>
      <w:pPr>
        <w:bidi/>
      </w:pPr>
      <w:r>
        <w:rPr>
          <w:rtl/>
          <w:cs/>
          <w:lang w:val="ar_AE" w:bidi="ar_AE"/>
        </w:rPr>
      </w:r>
      <w:r>
        <w:rPr>
          <w:rtl/>
          <w:cs/>
          <w:lang w:val="ar_AE" w:bidi="ar_AE"/>
        </w:rPr>
        <w:t>بينما ينتظر المُرَنِّمُ النَّجاةَ الإلهيَّةَ، يُهَيِّئُ نفسَهُ بالعزف والتسبيح للمجاهرة بأنَّ الله أمينٌ، وبَارٌّ.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1:72</w:t>
      </w:r>
      <w:r>
        <w:rPr>
          <w:rtl/>
          <w:cs/>
          <w:lang w:val="ar_AE" w:bidi="ar_AE"/>
        </w:rPr>
      </w:r>
    </w:p>
    <w:p>
      <w:pPr>
        <w:bidi/>
      </w:pPr>
      <w:r>
        <w:rPr>
          <w:rtl/>
          <w:cs/>
          <w:lang w:val="ar_AE" w:bidi="ar_AE"/>
        </w:rPr>
      </w:r>
      <w:r>
        <w:rPr>
          <w:rtl/>
          <w:cs/>
          <w:lang w:val="ar_AE" w:bidi="ar_AE"/>
        </w:rPr>
        <w:t>محبَّةُ العَدْلِ ... والبِرِّ: كان المَرْجُوُ من ملوكِ الشَّرْقِ الأَدْنَى القَدِيم أن يُجَسِّدُوا العَدْلَ؛ كان معيارُ العَدْلِ بالنسبة إلى ملوكِ إسرائيلِ أسْمَى بكثيرٍ لأن الرَّبَّ كان قُدْوَتَهم.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1:72–7</w:t>
      </w:r>
      <w:r>
        <w:rPr>
          <w:rtl/>
          <w:cs/>
          <w:lang w:val="ar_AE" w:bidi="ar_AE"/>
        </w:rPr>
      </w:r>
    </w:p>
    <w:p>
      <w:pPr>
        <w:bidi/>
      </w:pPr>
      <w:r>
        <w:rPr>
          <w:rtl/>
          <w:cs/>
          <w:lang w:val="ar_AE" w:bidi="ar_AE"/>
        </w:rPr>
      </w:r>
      <w:r>
        <w:rPr>
          <w:rtl/>
          <w:cs/>
          <w:lang w:val="ar_AE" w:bidi="ar_AE"/>
        </w:rPr>
        <w:t>من امتيازاتِ العَدْل أنها تُحْدِثُ توازنًا في الطَّبِيعَةِ، مما يُؤَدِّي إلى الانْسِجَامِ، والازْدِهَارِ، والخُصُوبَةِ.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1:72–20</w:t>
      </w:r>
      <w:r>
        <w:rPr>
          <w:rtl/>
          <w:cs/>
          <w:lang w:val="ar_AE" w:bidi="ar_AE"/>
        </w:rPr>
      </w:r>
    </w:p>
    <w:p>
      <w:pPr>
        <w:bidi/>
      </w:pPr>
      <w:r>
        <w:rPr>
          <w:rtl/>
          <w:cs/>
          <w:lang w:val="ar_AE" w:bidi="ar_AE"/>
        </w:rPr>
      </w:r>
      <w:r>
        <w:rPr>
          <w:rtl/>
          <w:cs/>
          <w:lang w:val="ar_AE" w:bidi="ar_AE"/>
        </w:rPr>
        <w:t xml:space="preserve">بهذا المزمور المَلَكِيِّ ينتهي الكتابُ الثاني، حيثُ يَعْمَلُ نَصُّ </w:t>
      </w:r>
      <w:r>
        <w:rPr>
          <w:rtl/>
          <w:cs/>
          <w:lang w:val="ar_AE" w:bidi="ar_AE"/>
        </w:rPr>
        <w:t>72:18–20</w:t>
      </w:r>
      <w:r>
        <w:rPr>
          <w:rtl/>
          <w:cs/>
          <w:lang w:val="ar_AE" w:bidi="ar_AE"/>
        </w:rPr>
        <w:t xml:space="preserve"> كخاتِمَةٍ للكتابِ الثاني بأكْمَلِهِ. يَتَأَمَّلُ المُرَنِّمُ في الرَّجَاءِ المنتظَرِ للسُّلَالَةِ المَلَكِيَّة لداود، وفي صِهْيَون (انْظُرْ </w:t>
      </w:r>
      <w:r>
        <w:rPr>
          <w:rtl/>
          <w:cs/>
          <w:lang w:val="ar_AE" w:bidi="ar_AE"/>
        </w:rPr>
        <w:t>المزمور 46</w:t>
      </w:r>
      <w:r>
        <w:rPr>
          <w:rtl/>
          <w:cs/>
          <w:lang w:val="ar_AE" w:bidi="ar_AE"/>
        </w:rPr>
        <w:t xml:space="preserve">، </w:t>
      </w:r>
      <w:r>
        <w:rPr>
          <w:rtl/>
          <w:cs/>
          <w:lang w:val="ar_AE" w:bidi="ar_AE"/>
        </w:rPr>
        <w:t>48</w:t>
      </w:r>
      <w:r>
        <w:rPr>
          <w:rtl/>
          <w:cs/>
          <w:lang w:val="ar_AE" w:bidi="ar_AE"/>
        </w:rPr>
        <w:t>). يصلِّي المُرَنِّمُ أن يكون ملوكُ إسرائيل صالحين ومُزْدَهِرِين، للوصول ببرَكَةِ الرَّبِّ لشعْبِهِ في كلِّ أنحاءِ الأرض. إن البِرَّ والسيادة الفَائِقَيْن المطلوبَيْن في هذه الصلاة يشيران إلى مجيء يسوع المسيح، ابْنِ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3:72</w:t>
      </w:r>
      <w:r>
        <w:rPr>
          <w:rtl/>
          <w:cs/>
          <w:lang w:val="ar_AE" w:bidi="ar_AE"/>
        </w:rPr>
      </w:r>
    </w:p>
    <w:p>
      <w:pPr>
        <w:bidi/>
      </w:pPr>
      <w:r>
        <w:rPr>
          <w:rtl/>
          <w:cs/>
          <w:lang w:val="ar_AE" w:bidi="ar_AE"/>
        </w:rPr>
      </w:r>
      <w:r>
        <w:rPr>
          <w:rtl/>
          <w:cs/>
          <w:lang w:val="ar_AE" w:bidi="ar_AE"/>
        </w:rPr>
        <w:t xml:space="preserve">القَضَاءُ بالعَدْلِ يُغيِّر الأَرْضَ إلى حالة من الإثمارِ، والوَفْرَةِ والاتناغُمِ، والصَّلاحِ (انْظُرْ </w:t>
      </w:r>
      <w:r>
        <w:rPr>
          <w:rtl/>
          <w:cs/>
          <w:lang w:val="ar_AE" w:bidi="ar_AE"/>
        </w:rPr>
        <w:t>إِشَعْيَاء 32:16–17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4:72</w:t>
      </w:r>
      <w:r>
        <w:rPr>
          <w:rtl/>
          <w:cs/>
          <w:lang w:val="ar_AE" w:bidi="ar_AE"/>
        </w:rPr>
      </w:r>
    </w:p>
    <w:p>
      <w:pPr>
        <w:bidi/>
      </w:pPr>
      <w:r>
        <w:rPr>
          <w:rtl/>
          <w:cs/>
          <w:lang w:val="ar_AE" w:bidi="ar_AE"/>
        </w:rPr>
      </w:r>
      <w:r>
        <w:rPr>
          <w:rtl/>
          <w:cs/>
          <w:lang w:val="ar_AE" w:bidi="ar_AE"/>
        </w:rPr>
        <w:t>الرئيسُ العادِلُ يُحامي عن المساكين ضد الظُّلْمِ، ويُنْقِذَهُم من العُنْفِ، ويُحَاسِبُ ظالِمِيهم على سُوءِ أَفْعَالِهِم.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5:72</w:t>
      </w:r>
      <w:r>
        <w:rPr>
          <w:rtl/>
          <w:cs/>
          <w:lang w:val="ar_AE" w:bidi="ar_AE"/>
        </w:rPr>
      </w:r>
    </w:p>
    <w:p>
      <w:pPr>
        <w:bidi/>
      </w:pPr>
      <w:r>
        <w:rPr>
          <w:rtl/>
          <w:cs/>
          <w:lang w:val="ar_AE" w:bidi="ar_AE"/>
        </w:rPr>
      </w:r>
      <w:r>
        <w:rPr>
          <w:b/>
          <w:rtl/>
          <w:cs/>
          <w:lang w:val="ar_AE" w:bidi="ar_AE"/>
        </w:rPr>
        <w:t>يَخْشُونَكَ:</w:t>
      </w:r>
      <w:r>
        <w:rPr>
          <w:rtl/>
          <w:cs/>
          <w:lang w:val="ar_AE" w:bidi="ar_AE"/>
        </w:rPr>
        <w:t xml:space="preserve"> تبدو جُمْلَةُ الفِعْلِ، في اللُّغَةِ العبريَّةِ، استجابَةً لتطبيقِ العَدْلِ. تقرأها الترجَمَةُ اليونانية السبعينية "</w:t>
      </w:r>
      <w:r>
        <w:rPr>
          <w:b/>
          <w:rtl/>
          <w:cs/>
          <w:lang w:val="ar_AE" w:bidi="ar_AE"/>
        </w:rPr>
        <w:t>ليبقوا، ليستمرُّوا"</w:t>
      </w:r>
      <w:r>
        <w:rPr>
          <w:i/>
          <w:rtl/>
          <w:cs/>
          <w:lang w:val="ar_AE" w:bidi="ar_AE"/>
        </w:rPr>
        <w:t>،</w:t>
      </w:r>
      <w:r>
        <w:rPr>
          <w:rtl/>
          <w:cs/>
          <w:lang w:val="ar_AE" w:bidi="ar_AE"/>
        </w:rPr>
        <w:t xml:space="preserve"> مما يجعلُها صلاةً من أجلِ طولِ العمرِ (</w:t>
      </w:r>
      <w:r>
        <w:rPr>
          <w:rtl/>
          <w:cs/>
          <w:lang w:val="ar_AE" w:bidi="ar_AE"/>
        </w:rPr>
        <w:t>21:4</w:t>
      </w:r>
      <w:r>
        <w:rPr>
          <w:rtl/>
          <w:cs/>
          <w:lang w:val="ar_AE" w:bidi="ar_AE"/>
        </w:rPr>
        <w:t xml:space="preserve">؛ </w:t>
      </w:r>
      <w:r>
        <w:rPr>
          <w:rtl/>
          <w:cs/>
          <w:lang w:val="ar_AE" w:bidi="ar_AE"/>
        </w:rPr>
        <w:t>72:15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6:72–7</w:t>
      </w:r>
      <w:r>
        <w:rPr>
          <w:rtl/>
          <w:cs/>
          <w:lang w:val="ar_AE" w:bidi="ar_AE"/>
        </w:rPr>
      </w:r>
    </w:p>
    <w:p>
      <w:pPr>
        <w:bidi/>
      </w:pPr>
      <w:r>
        <w:rPr>
          <w:rtl/>
          <w:cs/>
          <w:lang w:val="ar_AE" w:bidi="ar_AE"/>
        </w:rPr>
      </w:r>
      <w:r>
        <w:rPr>
          <w:rtl/>
          <w:cs/>
          <w:lang w:val="ar_AE" w:bidi="ar_AE"/>
        </w:rPr>
        <w:t>القضاءُ بالعَدْل مُنْعِشٌ كمَطَرِ الرَّبِيعِ</w:t>
      </w:r>
      <w:r>
        <w:rPr>
          <w:i/>
          <w:rtl/>
          <w:cs/>
          <w:lang w:val="ar_AE" w:bidi="ar_AE"/>
        </w:rPr>
        <w:t>،</w:t>
      </w:r>
      <w:r>
        <w:rPr>
          <w:rtl/>
          <w:cs/>
          <w:lang w:val="ar_AE" w:bidi="ar_AE"/>
        </w:rPr>
        <w:t xml:space="preserve"> مما يُمَكّنُ الأتقياءُ من الازْدِهَارِ كالزُّهُورِ (انْظُرْ </w:t>
      </w:r>
      <w:r>
        <w:rPr>
          <w:rtl/>
          <w:cs/>
          <w:lang w:val="ar_AE" w:bidi="ar_AE"/>
        </w:rPr>
        <w:t xml:space="preserve">إِشَعْيَاء 45:8 </w:t>
      </w:r>
      <w:r>
        <w:rPr>
          <w:rtl/>
          <w:cs/>
          <w:lang w:val="ar_AE" w:bidi="ar_AE"/>
        </w:rPr>
        <w:t xml:space="preserve">). • </w:t>
      </w:r>
      <w:r>
        <w:rPr>
          <w:b/>
          <w:rtl/>
          <w:cs/>
          <w:lang w:val="ar_AE" w:bidi="ar_AE"/>
        </w:rPr>
        <w:t xml:space="preserve">إِلَى أَنْ يَضْمَحِلَّ الْقَمَرُ: </w:t>
      </w:r>
      <w:r>
        <w:rPr>
          <w:rtl/>
          <w:cs/>
          <w:lang w:val="ar_AE" w:bidi="ar_AE"/>
        </w:rPr>
        <w:t xml:space="preserve">تعبيرٌ يَعْنِي "إلى الأَبَدِ" (انْظُرْ </w:t>
      </w:r>
      <w:r>
        <w:rPr>
          <w:rtl/>
          <w:cs/>
          <w:lang w:val="ar_AE" w:bidi="ar_AE"/>
        </w:rPr>
        <w:t>المزمور 89: 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72: 8–9</w:t>
      </w:r>
      <w:r>
        <w:rPr>
          <w:rtl/>
          <w:cs/>
          <w:lang w:val="ar_AE" w:bidi="ar_AE"/>
        </w:rPr>
      </w:r>
    </w:p>
    <w:p>
      <w:pPr>
        <w:bidi/>
      </w:pPr>
      <w:r>
        <w:rPr>
          <w:rtl/>
          <w:cs/>
          <w:lang w:val="ar_AE" w:bidi="ar_AE"/>
        </w:rPr>
      </w:r>
      <w:r>
        <w:rPr>
          <w:b/>
          <w:rtl/>
          <w:cs/>
          <w:lang w:val="ar_AE" w:bidi="ar_AE"/>
        </w:rPr>
        <w:t>مِنَ الْبَحْرِ إِلَى الْبَحْرِ:</w:t>
      </w:r>
      <w:r>
        <w:rPr>
          <w:rtl/>
          <w:cs/>
          <w:lang w:val="ar_AE" w:bidi="ar_AE"/>
        </w:rPr>
        <w:t xml:space="preserve"> يُمَثِّلُ هذه التعبير العَالَمَ كلَّه. امْتَدَّتْ مَمْلَكَةُ المَلِكِ سُلَيْمَان من الفُراتِ في الشَّرْقِ إلى حُدودِ فسلطين في الغَرْبِ (</w:t>
      </w:r>
      <w:r>
        <w:rPr>
          <w:rtl/>
          <w:cs/>
          <w:lang w:val="ar_AE" w:bidi="ar_AE"/>
        </w:rPr>
        <w:t>1 المُلوك 4:21</w:t>
      </w:r>
      <w:r>
        <w:rPr>
          <w:rtl/>
          <w:cs/>
          <w:lang w:val="ar_AE" w:bidi="ar_AE"/>
        </w:rPr>
        <w:t xml:space="preserve">؛ انْظُرْ </w:t>
      </w:r>
      <w:r>
        <w:rPr>
          <w:rtl/>
          <w:cs/>
          <w:lang w:val="ar_AE" w:bidi="ar_AE"/>
        </w:rPr>
        <w:t>المزامير 80:8–11</w:t>
      </w:r>
      <w:r>
        <w:rPr>
          <w:rtl/>
          <w:cs/>
          <w:lang w:val="ar_AE" w:bidi="ar_AE"/>
        </w:rPr>
        <w:t xml:space="preserve">؛ </w:t>
      </w:r>
      <w:r>
        <w:rPr>
          <w:rtl/>
          <w:cs/>
          <w:lang w:val="ar_AE" w:bidi="ar_AE"/>
        </w:rPr>
        <w:t>89:19–25</w:t>
      </w:r>
      <w:r>
        <w:rPr>
          <w:rtl/>
          <w:cs/>
          <w:lang w:val="ar_AE" w:bidi="ar_AE"/>
        </w:rPr>
        <w:t xml:space="preserve">)، حيث بَدَا البحر الكبير أي البحر الأبيض المتوسط وكأنه الحَدَّ الأقصى للأرضِ (انْظُرْ </w:t>
      </w:r>
      <w:r>
        <w:rPr>
          <w:rtl/>
          <w:cs/>
          <w:lang w:val="ar_AE" w:bidi="ar_AE"/>
        </w:rPr>
        <w:t>2:8</w:t>
      </w:r>
      <w:r>
        <w:rPr>
          <w:rtl/>
          <w:cs/>
          <w:lang w:val="ar_AE" w:bidi="ar_AE"/>
        </w:rPr>
        <w:t>). سوف يركَعُ الجميعُ أمامَ هذا المَلِكِ، بما في ذلك البَدْو الرُّحَّل (</w:t>
      </w:r>
      <w:r>
        <w:rPr>
          <w:rtl/>
          <w:cs/>
          <w:lang w:val="ar_AE" w:bidi="ar_AE"/>
        </w:rPr>
        <w:t>72:9</w:t>
      </w:r>
      <w:r>
        <w:rPr>
          <w:rtl/>
          <w:cs/>
          <w:lang w:val="ar_AE" w:bidi="ar_AE"/>
        </w:rPr>
        <w:t xml:space="preserve">)، وأعداءُ المَلِكِ، وكلُّ مُلوكِ العَالَمِ (انْظُرْ </w:t>
      </w:r>
      <w:r>
        <w:rPr>
          <w:rtl/>
          <w:cs/>
          <w:lang w:val="ar_AE" w:bidi="ar_AE"/>
        </w:rPr>
        <w:t>مِيخَا 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8:72–11</w:t>
      </w:r>
      <w:r>
        <w:rPr>
          <w:rtl/>
          <w:cs/>
          <w:lang w:val="ar_AE" w:bidi="ar_AE"/>
        </w:rPr>
      </w:r>
    </w:p>
    <w:p>
      <w:pPr>
        <w:bidi/>
      </w:pPr>
      <w:r>
        <w:rPr>
          <w:rtl/>
          <w:cs/>
          <w:lang w:val="ar_AE" w:bidi="ar_AE"/>
        </w:rPr>
      </w:r>
      <w:r>
        <w:rPr>
          <w:rtl/>
          <w:cs/>
          <w:lang w:val="ar_AE" w:bidi="ar_AE"/>
        </w:rPr>
        <w:t xml:space="preserve">المَلِكُ المَمْسُوحُ (من الله) سوف يَسُودُ على العَالَمِ بِأَسْرِهِ، حتَّى الأَمُم المعادِيَة سوف تَخْضَعُ له. في الشَّرْقِ الأَدْنَى القَدِيم، كان تقديمُ الهَدَايا للمَلِكِ يُعَدَّ اعترافًا بِنَجَاحِهِ وعَظَمَةِ شهْرَتِهِ (انْظُرْ </w:t>
      </w:r>
      <w:r>
        <w:rPr>
          <w:rtl/>
          <w:cs/>
          <w:lang w:val="ar_AE" w:bidi="ar_AE"/>
        </w:rPr>
        <w:t>1 المُلُوك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10:72</w:t>
      </w:r>
      <w:r>
        <w:rPr>
          <w:rtl/>
          <w:cs/>
          <w:lang w:val="ar_AE" w:bidi="ar_AE"/>
        </w:rPr>
      </w:r>
    </w:p>
    <w:p>
      <w:pPr>
        <w:bidi/>
      </w:pPr>
      <w:r>
        <w:rPr>
          <w:rtl/>
          <w:cs/>
          <w:lang w:val="ar_AE" w:bidi="ar_AE"/>
        </w:rPr>
      </w:r>
      <w:r>
        <w:rPr>
          <w:rtl/>
          <w:cs/>
          <w:lang w:val="ar_AE" w:bidi="ar_AE"/>
        </w:rPr>
        <w:t>جَاءَ ملوكُ الغَرْبِ من ترشيش من مستعمرة كبيرة في الحوض الغربي للبَحْرِ الأبيضِ المُتَوسِّط. وجاء ملوك الشرق من سَبَا، وهي منطقة تقع في جنوبِ شبه الجزيرة العربية، موطِن مَلِكَةِ سَبَا (</w:t>
      </w:r>
      <w:r>
        <w:rPr>
          <w:rtl/>
          <w:cs/>
          <w:lang w:val="ar_AE" w:bidi="ar_AE"/>
        </w:rPr>
        <w:t>1 الملوك 10</w:t>
      </w:r>
      <w:r>
        <w:rPr>
          <w:rtl/>
          <w:cs/>
          <w:lang w:val="ar_AE" w:bidi="ar_AE"/>
        </w:rPr>
        <w:t>). • وربما كانَتْ سَبَا تقع في مكان ما جَنُوب مِصْر، على الشاطئ الغَرْبِي للبَحْرِ الأَحْمَر مقابِل شبا. • الهدايا المُقَدَّمَةُ للمَلِكِ كانَتْ تُمَثِّلُ جِزْيَةً وعلامةً على الخُضُوعِ.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11:72</w:t>
      </w:r>
      <w:r>
        <w:rPr>
          <w:rtl/>
          <w:cs/>
          <w:lang w:val="ar_AE" w:bidi="ar_AE"/>
        </w:rPr>
      </w:r>
    </w:p>
    <w:p>
      <w:pPr>
        <w:bidi/>
      </w:pPr>
      <w:r>
        <w:rPr>
          <w:rtl/>
          <w:cs/>
          <w:lang w:val="ar_AE" w:bidi="ar_AE"/>
        </w:rPr>
      </w:r>
      <w:r>
        <w:rPr>
          <w:rtl/>
          <w:cs/>
          <w:lang w:val="ar_AE" w:bidi="ar_AE"/>
        </w:rPr>
        <w:t xml:space="preserve">لا بُدَّ أن يَخضَعَ للمَلِكِ المَسِيَّاوِي جميعُ الملوكِ وكلُّ الأمم. إن الرَّجاءَ المُعَبَّر عنه في </w:t>
      </w:r>
      <w:r>
        <w:rPr>
          <w:rtl/>
          <w:cs/>
          <w:lang w:val="ar_AE" w:bidi="ar_AE"/>
        </w:rPr>
        <w:t>2:10–11</w:t>
      </w:r>
      <w:r>
        <w:rPr>
          <w:rtl/>
          <w:cs/>
          <w:lang w:val="ar_AE" w:bidi="ar_AE"/>
        </w:rPr>
        <w:t xml:space="preserve"> سوف يَتَحَقَّقُ (انْظُرْ </w:t>
      </w:r>
      <w:r>
        <w:rPr>
          <w:rtl/>
          <w:cs/>
          <w:lang w:val="ar_AE" w:bidi="ar_AE"/>
        </w:rPr>
        <w:t>96:1–3</w:t>
      </w:r>
      <w:r>
        <w:rPr>
          <w:rtl/>
          <w:cs/>
          <w:lang w:val="ar_AE" w:bidi="ar_AE"/>
        </w:rPr>
        <w:t xml:space="preserve">؛ </w:t>
      </w:r>
      <w:r>
        <w:rPr>
          <w:rtl/>
          <w:cs/>
          <w:lang w:val="ar_AE" w:bidi="ar_AE"/>
        </w:rPr>
        <w:t>1 كُورِنْثُوس 15:25</w:t>
      </w:r>
      <w:r>
        <w:rPr>
          <w:rtl/>
          <w:cs/>
          <w:lang w:val="ar_AE" w:bidi="ar_AE"/>
        </w:rPr>
        <w:t>) عندما يَنْحَنِي القادَةُ وَتَرْكَعُ الشُّعوبُ أمام هذا المَلِكِ وَيَخْدِمُونَه.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 12:72</w:t>
      </w:r>
      <w:r>
        <w:rPr>
          <w:rtl/>
          <w:cs/>
          <w:lang w:val="ar_AE" w:bidi="ar_AE"/>
        </w:rPr>
      </w:r>
    </w:p>
    <w:p>
      <w:pPr>
        <w:bidi/>
      </w:pPr>
      <w:r>
        <w:rPr>
          <w:rtl/>
          <w:cs/>
          <w:lang w:val="ar_AE" w:bidi="ar_AE"/>
        </w:rPr>
      </w:r>
      <w:r>
        <w:rPr>
          <w:rtl/>
          <w:cs/>
          <w:lang w:val="ar_AE" w:bidi="ar_AE"/>
        </w:rPr>
        <w:t>يَعْنِي إنقاذُ المساكين وَضْعَ نِهَايَةٍ لِحُكْمِ ظَالِمِيهم.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12:72–14</w:t>
      </w:r>
      <w:r>
        <w:rPr>
          <w:rtl/>
          <w:cs/>
          <w:lang w:val="ar_AE" w:bidi="ar_AE"/>
        </w:rPr>
      </w:r>
    </w:p>
    <w:p>
      <w:pPr>
        <w:bidi/>
      </w:pPr>
      <w:r>
        <w:rPr>
          <w:rtl/>
          <w:cs/>
          <w:lang w:val="ar_AE" w:bidi="ar_AE"/>
        </w:rPr>
      </w:r>
      <w:r>
        <w:rPr>
          <w:rtl/>
          <w:cs/>
          <w:lang w:val="ar_AE" w:bidi="ar_AE"/>
        </w:rPr>
        <w:t>سوف يُنَجِّي المَلِكُ المَمْسُوح البائسين. المَلِكُ ليس فقط دَيَّانًا، بل أيضًا أَبًا للمساكين (</w:t>
      </w:r>
      <w:r>
        <w:rPr>
          <w:rtl/>
          <w:cs/>
          <w:lang w:val="ar_AE" w:bidi="ar_AE"/>
        </w:rPr>
        <w:t>10:14</w:t>
      </w:r>
      <w:r>
        <w:rPr>
          <w:rtl/>
          <w:cs/>
          <w:lang w:val="ar_AE" w:bidi="ar_AE"/>
        </w:rPr>
        <w:t xml:space="preserve">، </w:t>
      </w:r>
      <w:r>
        <w:rPr>
          <w:rtl/>
          <w:cs/>
          <w:lang w:val="ar_AE" w:bidi="ar_AE"/>
        </w:rPr>
        <w:t>17</w:t>
      </w:r>
      <w:r>
        <w:rPr>
          <w:rtl/>
          <w:cs/>
          <w:lang w:val="ar_AE" w:bidi="ar_AE"/>
        </w:rPr>
        <w:t xml:space="preserve">؛ </w:t>
      </w:r>
      <w:r>
        <w:rPr>
          <w:rtl/>
          <w:cs/>
          <w:lang w:val="ar_AE" w:bidi="ar_AE"/>
        </w:rPr>
        <w:t>68:5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13:72</w:t>
      </w:r>
      <w:r>
        <w:rPr>
          <w:rtl/>
          <w:cs/>
          <w:lang w:val="ar_AE" w:bidi="ar_AE"/>
        </w:rPr>
      </w:r>
    </w:p>
    <w:p>
      <w:pPr>
        <w:bidi/>
      </w:pPr>
      <w:r>
        <w:rPr>
          <w:rtl/>
          <w:cs/>
          <w:lang w:val="ar_AE" w:bidi="ar_AE"/>
        </w:rPr>
      </w:r>
      <w:r>
        <w:rPr>
          <w:rtl/>
          <w:cs/>
          <w:lang w:val="ar_AE" w:bidi="ar_AE"/>
        </w:rPr>
        <w:t xml:space="preserve">كأَبٍ، يَشْعُرُ المَلِكُ بالشَّقَقَةِ على المُحْتَاجِين (انْظُرْ </w:t>
      </w:r>
      <w:r>
        <w:rPr>
          <w:rtl/>
          <w:cs/>
          <w:lang w:val="ar_AE" w:bidi="ar_AE"/>
        </w:rPr>
        <w:t>مَلاخِي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15:72</w:t>
      </w:r>
      <w:r>
        <w:rPr>
          <w:rtl/>
          <w:cs/>
          <w:lang w:val="ar_AE" w:bidi="ar_AE"/>
        </w:rPr>
      </w:r>
    </w:p>
    <w:p>
      <w:pPr>
        <w:bidi/>
      </w:pPr>
      <w:r>
        <w:rPr>
          <w:rtl/>
          <w:cs/>
          <w:lang w:val="ar_AE" w:bidi="ar_AE"/>
        </w:rPr>
      </w:r>
      <w:r>
        <w:rPr>
          <w:rtl/>
          <w:cs/>
          <w:lang w:val="ar_AE" w:bidi="ar_AE"/>
        </w:rPr>
        <w:t>يُبَارِكُهُ النَّاس، تَحقِيقًا لِوَعْدِ الله لإبراهيم (</w:t>
      </w:r>
      <w:r>
        <w:rPr>
          <w:rtl/>
          <w:cs/>
          <w:lang w:val="ar_AE" w:bidi="ar_AE"/>
        </w:rPr>
        <w:t>التَّكْوِين 12:3</w:t>
      </w:r>
      <w:r>
        <w:rPr>
          <w:rtl/>
          <w:cs/>
          <w:lang w:val="ar_AE" w:bidi="ar_AE"/>
        </w:rPr>
        <w:t xml:space="preserve">؛ انْظُرْ </w:t>
      </w:r>
      <w:r>
        <w:rPr>
          <w:rtl/>
          <w:cs/>
          <w:lang w:val="ar_AE" w:bidi="ar_AE"/>
        </w:rPr>
        <w:t>المزمور 133:3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15:72–17</w:t>
      </w:r>
      <w:r>
        <w:rPr>
          <w:rtl/>
          <w:cs/>
          <w:lang w:val="ar_AE" w:bidi="ar_AE"/>
        </w:rPr>
      </w:r>
    </w:p>
    <w:p>
      <w:pPr>
        <w:bidi/>
      </w:pPr>
      <w:r>
        <w:rPr>
          <w:rtl/>
          <w:cs/>
          <w:lang w:val="ar_AE" w:bidi="ar_AE"/>
        </w:rPr>
      </w:r>
      <w:r>
        <w:rPr>
          <w:rtl/>
          <w:cs/>
          <w:lang w:val="ar_AE" w:bidi="ar_AE"/>
        </w:rPr>
        <w:t>هذه المَمْلَكَةُ العَادِلَةُ ستكون أَبَدِيَّةً على مستوى العالمِ. يَجْمَعُ هذا النَّصُّ الموضوعاتِ المرتبطَةَ بِوَفْرَةِ المحاصيلِ، وَطُولِ العُمْرِ، وإِكْرَامِ الأُمَمِ، وَصَلَاةِ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16:72</w:t>
      </w:r>
      <w:r>
        <w:rPr>
          <w:rtl/>
          <w:cs/>
          <w:lang w:val="ar_AE" w:bidi="ar_AE"/>
        </w:rPr>
      </w:r>
    </w:p>
    <w:p>
      <w:pPr>
        <w:bidi/>
      </w:pPr>
      <w:r>
        <w:rPr>
          <w:rtl/>
          <w:cs/>
          <w:lang w:val="ar_AE" w:bidi="ar_AE"/>
        </w:rPr>
      </w:r>
      <w:r>
        <w:rPr>
          <w:rtl/>
          <w:cs/>
          <w:lang w:val="ar_AE" w:bidi="ar_AE"/>
        </w:rPr>
        <w:t xml:space="preserve">أشجار لبنان: كان لُبْنَان مشهورًا بأخشابِهِ (انْظُرْ </w:t>
      </w:r>
      <w:r>
        <w:rPr>
          <w:rtl/>
          <w:cs/>
          <w:lang w:val="ar_AE" w:bidi="ar_AE"/>
        </w:rPr>
        <w:t>التعليق الدِّرَاسِي على 2 أخبار الأيام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18:72–19</w:t>
      </w:r>
      <w:r>
        <w:rPr>
          <w:rtl/>
          <w:cs/>
          <w:lang w:val="ar_AE" w:bidi="ar_AE"/>
        </w:rPr>
      </w:r>
    </w:p>
    <w:p>
      <w:pPr>
        <w:bidi/>
      </w:pPr>
      <w:r>
        <w:rPr>
          <w:rtl/>
          <w:cs/>
          <w:lang w:val="ar_AE" w:bidi="ar_AE"/>
        </w:rPr>
      </w:r>
      <w:r>
        <w:rPr>
          <w:rtl/>
          <w:cs/>
          <w:lang w:val="ar_AE" w:bidi="ar_AE"/>
        </w:rPr>
        <w:t>بهذا التمْجِيدِ ينتهي الكتاب الثاني من سِفْرِ 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20:72</w:t>
      </w:r>
      <w:r>
        <w:rPr>
          <w:rtl/>
          <w:cs/>
          <w:lang w:val="ar_AE" w:bidi="ar_AE"/>
        </w:rPr>
      </w:r>
    </w:p>
    <w:p>
      <w:pPr>
        <w:bidi/>
      </w:pPr>
      <w:r>
        <w:rPr>
          <w:rtl/>
          <w:cs/>
          <w:lang w:val="ar_AE" w:bidi="ar_AE"/>
        </w:rPr>
      </w:r>
      <w:r>
        <w:rPr>
          <w:rtl/>
          <w:cs/>
          <w:lang w:val="ar_AE" w:bidi="ar_AE"/>
        </w:rPr>
        <w:t xml:space="preserve">ينتهي الكتاب الثاني بهذه الملاحظة: </w:t>
      </w:r>
      <w:r>
        <w:rPr>
          <w:b/>
          <w:rtl/>
          <w:cs/>
          <w:lang w:val="ar_AE" w:bidi="ar_AE"/>
        </w:rPr>
        <w:t>تَمَّتْ صَلَوَاتُ دَاوُدَ بْنِ يَسَّى</w:t>
      </w:r>
      <w:r>
        <w:rPr>
          <w:rtl/>
          <w:cs/>
          <w:lang w:val="ar_AE" w:bidi="ar_AE"/>
        </w:rPr>
        <w:t>. من المحتمل أن الكُتُبَ من الثالث إلى الخامس قد جُمِعَتْ بعد الكتابِ الثَّانِي؛ كما أنها تحتوي على مزامير إضافيَّة للملكِ داود (</w:t>
      </w:r>
      <w:r>
        <w:rPr>
          <w:rtl/>
          <w:cs/>
          <w:lang w:val="ar_AE" w:bidi="ar_AE"/>
        </w:rPr>
        <w:t>المزامير 86</w:t>
      </w:r>
      <w:r>
        <w:rPr>
          <w:rtl/>
          <w:cs/>
          <w:lang w:val="ar_AE" w:bidi="ar_AE"/>
        </w:rPr>
        <w:t xml:space="preserve">؛ </w:t>
      </w:r>
      <w:r>
        <w:rPr>
          <w:rtl/>
          <w:cs/>
          <w:lang w:val="ar_AE" w:bidi="ar_AE"/>
        </w:rPr>
        <w:t>101</w:t>
      </w:r>
      <w:r>
        <w:rPr>
          <w:rtl/>
          <w:cs/>
          <w:lang w:val="ar_AE" w:bidi="ar_AE"/>
        </w:rPr>
        <w:t xml:space="preserve">؛ </w:t>
      </w:r>
      <w:r>
        <w:rPr>
          <w:rtl/>
          <w:cs/>
          <w:lang w:val="ar_AE" w:bidi="ar_AE"/>
        </w:rPr>
        <w:t>103</w:t>
      </w:r>
      <w:r>
        <w:rPr>
          <w:rtl/>
          <w:cs/>
          <w:lang w:val="ar_AE" w:bidi="ar_AE"/>
        </w:rPr>
        <w:t xml:space="preserve">؛ </w:t>
      </w:r>
      <w:r>
        <w:rPr>
          <w:rtl/>
          <w:cs/>
          <w:lang w:val="ar_AE" w:bidi="ar_AE"/>
        </w:rPr>
        <w:t>108–110</w:t>
      </w:r>
      <w:r>
        <w:rPr>
          <w:rtl/>
          <w:cs/>
          <w:lang w:val="ar_AE" w:bidi="ar_AE"/>
        </w:rPr>
        <w:t xml:space="preserve">؛ </w:t>
      </w:r>
      <w:r>
        <w:rPr>
          <w:rtl/>
          <w:cs/>
          <w:lang w:val="ar_AE" w:bidi="ar_AE"/>
        </w:rPr>
        <w:t>122</w:t>
      </w:r>
      <w:r>
        <w:rPr>
          <w:rtl/>
          <w:cs/>
          <w:lang w:val="ar_AE" w:bidi="ar_AE"/>
        </w:rPr>
        <w:t xml:space="preserve">؛ </w:t>
      </w:r>
      <w:r>
        <w:rPr>
          <w:rtl/>
          <w:cs/>
          <w:lang w:val="ar_AE" w:bidi="ar_AE"/>
        </w:rPr>
        <w:t>124</w:t>
      </w:r>
      <w:r>
        <w:rPr>
          <w:rtl/>
          <w:cs/>
          <w:lang w:val="ar_AE" w:bidi="ar_AE"/>
        </w:rPr>
        <w:t xml:space="preserve">؛ </w:t>
      </w:r>
      <w:r>
        <w:rPr>
          <w:rtl/>
          <w:cs/>
          <w:lang w:val="ar_AE" w:bidi="ar_AE"/>
        </w:rPr>
        <w:t>131</w:t>
      </w:r>
      <w:r>
        <w:rPr>
          <w:rtl/>
          <w:cs/>
          <w:lang w:val="ar_AE" w:bidi="ar_AE"/>
        </w:rPr>
        <w:t xml:space="preserve">؛ </w:t>
      </w:r>
      <w:r>
        <w:rPr>
          <w:rtl/>
          <w:cs/>
          <w:lang w:val="ar_AE" w:bidi="ar_AE"/>
        </w:rPr>
        <w:t>133</w:t>
      </w:r>
      <w:r>
        <w:rPr>
          <w:rtl/>
          <w:cs/>
          <w:lang w:val="ar_AE" w:bidi="ar_AE"/>
        </w:rPr>
        <w:t xml:space="preserve">؛ </w:t>
      </w:r>
      <w:r>
        <w:rPr>
          <w:rtl/>
          <w:cs/>
          <w:lang w:val="ar_AE" w:bidi="ar_AE"/>
        </w:rPr>
        <w:t>138–145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1:73</w:t>
      </w:r>
      <w:r>
        <w:rPr>
          <w:rtl/>
          <w:cs/>
          <w:lang w:val="ar_AE" w:bidi="ar_AE"/>
        </w:rPr>
      </w:r>
    </w:p>
    <w:p>
      <w:pPr>
        <w:bidi/>
      </w:pPr>
      <w:r>
        <w:rPr>
          <w:rtl/>
          <w:cs/>
          <w:lang w:val="ar_AE" w:bidi="ar_AE"/>
        </w:rPr>
      </w:r>
      <w:r>
        <w:rPr>
          <w:rtl/>
          <w:cs/>
          <w:lang w:val="ar_AE" w:bidi="ar_AE"/>
        </w:rPr>
        <w:t>الأشخاصُ ذوو القُلُوبِ النَّقِيَّة يَتَجَدَّدُون بِرُوحِ الله (</w:t>
      </w:r>
      <w:r>
        <w:rPr>
          <w:rtl/>
          <w:cs/>
          <w:lang w:val="ar_AE" w:bidi="ar_AE"/>
        </w:rPr>
        <w:t>51:10</w:t>
      </w:r>
      <w:r>
        <w:rPr>
          <w:rtl/>
          <w:cs/>
          <w:lang w:val="ar_AE" w:bidi="ar_AE"/>
        </w:rPr>
        <w:t xml:space="preserve">)، يَلْتَزِمُون بِحَيَاةِ التَّقْوَى، يَبْتَعِدُون عن كلِّ ما هو خَاطِئٌ، وَيَتَلَذَّذُون بِحُضُورِ الله (انْظُرْ </w:t>
      </w:r>
      <w:r>
        <w:rPr>
          <w:rtl/>
          <w:cs/>
          <w:lang w:val="ar_AE" w:bidi="ar_AE"/>
        </w:rPr>
        <w:t>24:3–4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1:73–28</w:t>
      </w:r>
      <w:r>
        <w:rPr>
          <w:rtl/>
          <w:cs/>
          <w:lang w:val="ar_AE" w:bidi="ar_AE"/>
        </w:rPr>
      </w:r>
    </w:p>
    <w:p>
      <w:pPr>
        <w:bidi/>
      </w:pPr>
      <w:r>
        <w:rPr>
          <w:rtl/>
          <w:cs/>
          <w:lang w:val="ar_AE" w:bidi="ar_AE"/>
        </w:rPr>
      </w:r>
      <w:r>
        <w:rPr>
          <w:rtl/>
          <w:cs/>
          <w:lang w:val="ar_AE" w:bidi="ar_AE"/>
        </w:rPr>
        <w:t>يتساءلُ مزمورُ الحِكْمَة هذا يبحثُ في الظُّلْمِ المرتبط بازْدِهارِ الأشرارِ. يُؤَكِّدُ المُرَنِّم أن الله صالحٌ للأتقياء، لكن اختباره الشخصي مُخْتَلِفٌ (</w:t>
      </w:r>
      <w:r>
        <w:rPr>
          <w:rtl/>
          <w:cs/>
          <w:lang w:val="ar_AE" w:bidi="ar_AE"/>
        </w:rPr>
        <w:t>73:2–12</w:t>
      </w:r>
      <w:r>
        <w:rPr>
          <w:rtl/>
          <w:cs/>
          <w:lang w:val="ar_AE" w:bidi="ar_AE"/>
        </w:rPr>
        <w:t>). كادَتْ الظُّنُون تَغْلِبُه (</w:t>
      </w:r>
      <w:r>
        <w:rPr>
          <w:rtl/>
          <w:cs/>
          <w:lang w:val="ar_AE" w:bidi="ar_AE"/>
        </w:rPr>
        <w:t>73:13–16</w:t>
      </w:r>
      <w:r>
        <w:rPr>
          <w:rtl/>
          <w:cs/>
          <w:lang w:val="ar_AE" w:bidi="ar_AE"/>
        </w:rPr>
        <w:t>)، لكنه بعد مواجهة مع الرَّبِّ في المَسْكَنِ، حَظِيَ المُرَنِّمُ بمنظورٍ يَتَجَاوَزُ حياتَه، وَيُجَدِّدُ ثِقَتَهُ في الله (</w:t>
      </w:r>
      <w:r>
        <w:rPr>
          <w:rtl/>
          <w:cs/>
          <w:lang w:val="ar_AE" w:bidi="ar_AE"/>
        </w:rPr>
        <w:t>73:17–26</w:t>
      </w:r>
      <w:r>
        <w:rPr>
          <w:rtl/>
          <w:cs/>
          <w:lang w:val="ar_AE" w:bidi="ar_AE"/>
        </w:rPr>
        <w:t>). لقد أثارتْ شكوكُهُ المزعجة شغفًا أكبر للبَحْثِ عن الحَقِّ. يَعْلَمُ الآن أنه بوسْعِهِ الثِّقَة بالله وأن الله سوف يُنْقِذَهُ (</w:t>
      </w:r>
      <w:r>
        <w:rPr>
          <w:rtl/>
          <w:cs/>
          <w:lang w:val="ar_AE" w:bidi="ar_AE"/>
        </w:rPr>
        <w:t>73:27–28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 العنوان</w:t>
      </w:r>
      <w:r>
        <w:rPr>
          <w:rtl/>
          <w:cs/>
          <w:lang w:val="ar_AE" w:bidi="ar_AE"/>
        </w:rPr>
      </w:r>
    </w:p>
    <w:p>
      <w:pPr>
        <w:bidi/>
      </w:pPr>
      <w:r>
        <w:rPr>
          <w:rtl/>
          <w:cs/>
          <w:lang w:val="ar_AE" w:bidi="ar_AE"/>
        </w:rPr>
      </w:r>
      <w:r>
        <w:rPr>
          <w:rtl/>
          <w:cs/>
          <w:lang w:val="ar_AE" w:bidi="ar_AE"/>
        </w:rPr>
        <w:t>كان آسَافُ مُغَنِّيًا لاوِيًّا مُعَيَّنًا بواسطَةِ المَلِكِ داود (</w:t>
      </w:r>
      <w:r>
        <w:rPr>
          <w:rtl/>
          <w:cs/>
          <w:lang w:val="ar_AE" w:bidi="ar_AE"/>
        </w:rPr>
        <w:t>1 أخبار الأيام 6:39</w:t>
      </w:r>
      <w:r>
        <w:rPr>
          <w:rtl/>
          <w:cs/>
          <w:lang w:val="ar_AE" w:bidi="ar_AE"/>
        </w:rPr>
        <w:t>)؛ كان أحفادُ آسَاف مُغَنِّين وَعازِفِين (</w:t>
      </w:r>
      <w:r>
        <w:rPr>
          <w:rtl/>
          <w:cs/>
          <w:lang w:val="ar_AE" w:bidi="ar_AE"/>
        </w:rPr>
        <w:t>1 أخبار الأيام 15:16–17</w:t>
      </w:r>
      <w:r>
        <w:rPr>
          <w:rtl/>
          <w:cs/>
          <w:lang w:val="ar_AE" w:bidi="ar_AE"/>
        </w:rPr>
        <w:t>). إن الكثير من مزاميره (</w:t>
      </w:r>
      <w:r>
        <w:rPr>
          <w:rtl/>
          <w:cs/>
          <w:lang w:val="ar_AE" w:bidi="ar_AE"/>
        </w:rPr>
        <w:t>المزمور 50</w:t>
      </w:r>
      <w:r>
        <w:rPr>
          <w:rtl/>
          <w:cs/>
          <w:lang w:val="ar_AE" w:bidi="ar_AE"/>
        </w:rPr>
        <w:t xml:space="preserve">؛ </w:t>
      </w:r>
      <w:r>
        <w:rPr>
          <w:rtl/>
          <w:cs/>
          <w:lang w:val="ar_AE" w:bidi="ar_AE"/>
        </w:rPr>
        <w:t>73–83</w:t>
      </w:r>
      <w:r>
        <w:rPr>
          <w:rtl/>
          <w:cs/>
          <w:lang w:val="ar_AE" w:bidi="ar_AE"/>
        </w:rPr>
        <w:t xml:space="preserve">) ربما كَتَبَها أحفادُه في وَقْتٍ لاحِقٍ من تَارِيخِ إِسْرَائِيل (على سبيلِ المثالِ </w:t>
      </w:r>
      <w:r>
        <w:rPr>
          <w:rtl/>
          <w:cs/>
          <w:lang w:val="ar_AE" w:bidi="ar_AE"/>
        </w:rPr>
        <w:t>المزمور 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1:73–10:75</w:t>
      </w:r>
      <w:r>
        <w:rPr>
          <w:rtl/>
          <w:cs/>
          <w:lang w:val="ar_AE" w:bidi="ar_AE"/>
        </w:rPr>
      </w:r>
    </w:p>
    <w:p>
      <w:pPr>
        <w:bidi/>
      </w:pPr>
      <w:r>
        <w:rPr>
          <w:rtl/>
          <w:cs/>
          <w:lang w:val="ar_AE" w:bidi="ar_AE"/>
        </w:rPr>
      </w:r>
      <w:r>
        <w:rPr>
          <w:rtl/>
          <w:cs/>
          <w:lang w:val="ar_AE" w:bidi="ar_AE"/>
        </w:rPr>
        <w:t>الرَّخاءُ الظَّاهِرِيُّ للأشرارِ (</w:t>
      </w:r>
      <w:r>
        <w:rPr>
          <w:rtl/>
          <w:cs/>
          <w:lang w:val="ar_AE" w:bidi="ar_AE"/>
        </w:rPr>
        <w:t>المزمور 73</w:t>
      </w:r>
      <w:r>
        <w:rPr>
          <w:rtl/>
          <w:cs/>
          <w:lang w:val="ar_AE" w:bidi="ar_AE"/>
        </w:rPr>
        <w:t>)، ورَفْضُ الله الظَّاهِرِيُّ لِشَعْبِهِ (</w:t>
      </w:r>
      <w:r>
        <w:rPr>
          <w:rtl/>
          <w:cs/>
          <w:lang w:val="ar_AE" w:bidi="ar_AE"/>
        </w:rPr>
        <w:t>المزمور 74</w:t>
      </w:r>
      <w:r>
        <w:rPr>
          <w:rtl/>
          <w:cs/>
          <w:lang w:val="ar_AE" w:bidi="ar_AE"/>
        </w:rPr>
        <w:t>) كلاهما يثيرُ التَّساؤل حول عدْلِ الله. إلا أن الله صاحبُ السِّيادَةِ المطلَقَةِ على العَالَمِ بأسْرِهِ، وهو الذي يُحَدِّدُ الوَقْتَ المناسِبَ للقضاءِ والدينونَةِ (</w:t>
      </w:r>
      <w:r>
        <w:rPr>
          <w:rtl/>
          <w:cs/>
          <w:lang w:val="ar_AE" w:bidi="ar_AE"/>
        </w:rPr>
        <w:t>المزمور 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2:73–3</w:t>
      </w:r>
      <w:r>
        <w:rPr>
          <w:rtl/>
          <w:cs/>
          <w:lang w:val="ar_AE" w:bidi="ar_AE"/>
        </w:rPr>
      </w:r>
    </w:p>
    <w:p>
      <w:pPr>
        <w:bidi/>
      </w:pPr>
      <w:r>
        <w:rPr>
          <w:rtl/>
          <w:cs/>
          <w:lang w:val="ar_AE" w:bidi="ar_AE"/>
        </w:rPr>
      </w:r>
      <w:r>
        <w:rPr>
          <w:rtl/>
          <w:cs/>
          <w:lang w:val="ar_AE" w:bidi="ar_AE"/>
        </w:rPr>
        <w:t xml:space="preserve">يَرَى ناظِمُ المزمور أن ازْدِهَارَ الأشرارِ ظُلْمٌ (انْظُرْ </w:t>
      </w:r>
      <w:r>
        <w:rPr>
          <w:rtl/>
          <w:cs/>
          <w:lang w:val="ar_AE" w:bidi="ar_AE"/>
        </w:rPr>
        <w:t>72:7</w:t>
      </w:r>
      <w:r>
        <w:rPr>
          <w:rtl/>
          <w:cs/>
          <w:lang w:val="ar_AE" w:bidi="ar_AE"/>
        </w:rPr>
        <w:t xml:space="preserve">) كما يشعُرُ بالاستياءِ من ذلك. • كادَتْ أقدامُ المُرَنِّمِ تنحرفُ بعيدًا عن طريقِ الحِكْمَةِ والتَّقْوَى (انْظُرْ </w:t>
      </w:r>
      <w:r>
        <w:rPr>
          <w:rtl/>
          <w:cs/>
          <w:lang w:val="ar_AE" w:bidi="ar_AE"/>
        </w:rPr>
        <w:t>17:5</w:t>
      </w:r>
      <w:r>
        <w:rPr>
          <w:rtl/>
          <w:cs/>
          <w:lang w:val="ar_AE" w:bidi="ar_AE"/>
        </w:rPr>
        <w:t xml:space="preserve">؛ </w:t>
      </w:r>
      <w:r>
        <w:rPr>
          <w:rtl/>
          <w:cs/>
          <w:lang w:val="ar_AE" w:bidi="ar_AE"/>
        </w:rPr>
        <w:t>37:31</w:t>
      </w:r>
      <w:r>
        <w:rPr>
          <w:rtl/>
          <w:cs/>
          <w:lang w:val="ar_AE" w:bidi="ar_AE"/>
        </w:rPr>
        <w:t>)، لكن الله حفِظَه من السُّقُوطِ بعيدًا الطريقِ بالكَامِلِ (</w:t>
      </w:r>
      <w:r>
        <w:rPr>
          <w:rtl/>
          <w:cs/>
          <w:lang w:val="ar_AE" w:bidi="ar_AE"/>
        </w:rPr>
        <w:t>38:16</w:t>
      </w:r>
      <w:r>
        <w:rPr>
          <w:rtl/>
          <w:cs/>
          <w:lang w:val="ar_AE" w:bidi="ar_AE"/>
        </w:rPr>
        <w:t xml:space="preserve">؛ </w:t>
      </w:r>
      <w:r>
        <w:rPr>
          <w:rtl/>
          <w:cs/>
          <w:lang w:val="ar_AE" w:bidi="ar_AE"/>
        </w:rPr>
        <w:t>66:9</w:t>
      </w:r>
      <w:r>
        <w:rPr>
          <w:rtl/>
          <w:cs/>
          <w:lang w:val="ar_AE" w:bidi="ar_AE"/>
        </w:rPr>
        <w:t xml:space="preserve">؛ </w:t>
      </w:r>
      <w:r>
        <w:rPr>
          <w:rtl/>
          <w:cs/>
          <w:lang w:val="ar_AE" w:bidi="ar_AE"/>
        </w:rPr>
        <w:t>94:18</w:t>
      </w:r>
      <w:r>
        <w:rPr>
          <w:rtl/>
          <w:cs/>
          <w:lang w:val="ar_AE" w:bidi="ar_AE"/>
        </w:rPr>
        <w:t xml:space="preserve">؛ </w:t>
      </w:r>
      <w:r>
        <w:rPr>
          <w:rtl/>
          <w:cs/>
          <w:lang w:val="ar_AE" w:bidi="ar_AE"/>
        </w:rPr>
        <w:t>121:3</w:t>
      </w:r>
      <w:r>
        <w:rPr>
          <w:rtl/>
          <w:cs/>
          <w:lang w:val="ar_AE" w:bidi="ar_AE"/>
        </w:rPr>
        <w:t xml:space="preserve">). • عندما </w:t>
      </w:r>
      <w:r>
        <w:rPr>
          <w:b/>
          <w:rtl/>
          <w:cs/>
          <w:lang w:val="ar_AE" w:bidi="ar_AE"/>
        </w:rPr>
        <w:t xml:space="preserve">... رَأَيْتُ سَلاَمَةَ الأَشْرَارِ: </w:t>
      </w:r>
      <w:r>
        <w:rPr>
          <w:rtl/>
          <w:cs/>
          <w:lang w:val="ar_AE" w:bidi="ar_AE"/>
        </w:rPr>
        <w:t xml:space="preserve">قارن </w:t>
      </w:r>
      <w:r>
        <w:rPr>
          <w:rtl/>
          <w:cs/>
          <w:lang w:val="ar_AE" w:bidi="ar_AE"/>
        </w:rPr>
        <w:t>72:3</w:t>
      </w:r>
      <w:r>
        <w:rPr>
          <w:rtl/>
          <w:cs/>
          <w:lang w:val="ar_AE" w:bidi="ar_AE"/>
        </w:rPr>
        <w:t xml:space="preserve">،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4:73–12</w:t>
      </w:r>
      <w:r>
        <w:rPr>
          <w:rtl/>
          <w:cs/>
          <w:lang w:val="ar_AE" w:bidi="ar_AE"/>
        </w:rPr>
      </w:r>
    </w:p>
    <w:p>
      <w:pPr>
        <w:bidi/>
      </w:pPr>
      <w:r>
        <w:rPr>
          <w:rtl/>
          <w:cs/>
          <w:lang w:val="ar_AE" w:bidi="ar_AE"/>
        </w:rPr>
      </w:r>
      <w:r>
        <w:rPr>
          <w:rtl/>
          <w:cs/>
          <w:lang w:val="ar_AE" w:bidi="ar_AE"/>
        </w:rPr>
        <w:t xml:space="preserve">يَسْتَعْرِضُ المُرَنِّمُ صورَةً كاريكاتورية عن نَعِيمِ الأشرارِ (قارن </w:t>
      </w:r>
      <w:r>
        <w:rPr>
          <w:rtl/>
          <w:cs/>
          <w:lang w:val="ar_AE" w:bidi="ar_AE"/>
        </w:rPr>
        <w:t>المزمور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6:73</w:t>
      </w:r>
      <w:r>
        <w:rPr>
          <w:rtl/>
          <w:cs/>
          <w:lang w:val="ar_AE" w:bidi="ar_AE"/>
        </w:rPr>
      </w:r>
    </w:p>
    <w:p>
      <w:pPr>
        <w:bidi/>
      </w:pPr>
      <w:r>
        <w:rPr>
          <w:rtl/>
          <w:cs/>
          <w:lang w:val="ar_AE" w:bidi="ar_AE"/>
        </w:rPr>
      </w:r>
      <w:r>
        <w:rPr>
          <w:rtl/>
          <w:cs/>
          <w:lang w:val="ar_AE" w:bidi="ar_AE"/>
        </w:rPr>
        <w:t>يُزَيِّنُ المتشامخون ذواتهم بالكبرياءِ والقَسْوَةِ بدلاً من الحِكْمَةِ (</w:t>
      </w:r>
      <w:r>
        <w:rPr>
          <w:rtl/>
          <w:cs/>
          <w:lang w:val="ar_AE" w:bidi="ar_AE"/>
        </w:rPr>
        <w:t>الأمثال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9:73</w:t>
      </w:r>
      <w:r>
        <w:rPr>
          <w:rtl/>
          <w:cs/>
          <w:lang w:val="ar_AE" w:bidi="ar_AE"/>
        </w:rPr>
      </w:r>
    </w:p>
    <w:p>
      <w:pPr>
        <w:bidi/>
      </w:pPr>
      <w:r>
        <w:rPr>
          <w:rtl/>
          <w:cs/>
          <w:lang w:val="ar_AE" w:bidi="ar_AE"/>
        </w:rPr>
      </w:r>
      <w:r>
        <w:rPr>
          <w:rtl/>
          <w:cs/>
          <w:lang w:val="ar_AE" w:bidi="ar_AE"/>
        </w:rPr>
        <w:t xml:space="preserve">بكل تَبَاهٍ وعجرفةٍ، يَدَّعون أنهم يَمْتَلِكُون كلَّ شيءٍ ولا يَخْضَعُون لأَيْ شَخْصٍ (انْظُرْ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13:73–14</w:t>
      </w:r>
      <w:r>
        <w:rPr>
          <w:rtl/>
          <w:cs/>
          <w:lang w:val="ar_AE" w:bidi="ar_AE"/>
        </w:rPr>
      </w:r>
    </w:p>
    <w:p>
      <w:pPr>
        <w:bidi/>
      </w:pPr>
      <w:r>
        <w:rPr>
          <w:rtl/>
          <w:cs/>
          <w:lang w:val="ar_AE" w:bidi="ar_AE"/>
        </w:rPr>
      </w:r>
      <w:r>
        <w:rPr>
          <w:rtl/>
          <w:cs/>
          <w:lang w:val="ar_AE" w:bidi="ar_AE"/>
        </w:rPr>
        <w:t xml:space="preserve">لا تنتظر هذه الأسئلة البلاغية سوى إجابةٍ محبطةٍ بـ "نَعَم". يَتَساءَلُ المُرَنِّمُ: هل صَارَتْ التَّقوى طقسًا بلا معنًى (انْظُرْ </w:t>
      </w:r>
      <w:r>
        <w:rPr>
          <w:rtl/>
          <w:cs/>
          <w:lang w:val="ar_AE" w:bidi="ar_AE"/>
        </w:rPr>
        <w:t>مَلَاخِي 3:14–15</w:t>
      </w:r>
      <w:r>
        <w:rPr>
          <w:rtl/>
          <w:cs/>
          <w:lang w:val="ar_AE" w:bidi="ar_AE"/>
        </w:rPr>
        <w:t>). • تُشِيرُ لفظة القلبِ بقوله: "</w:t>
      </w:r>
      <w:r>
        <w:rPr>
          <w:b/>
          <w:rtl/>
          <w:cs/>
          <w:lang w:val="ar_AE" w:bidi="ar_AE"/>
        </w:rPr>
        <w:t>قَلْبِي</w:t>
      </w:r>
      <w:r>
        <w:rPr>
          <w:rtl/>
          <w:cs/>
          <w:lang w:val="ar_AE" w:bidi="ar_AE"/>
        </w:rPr>
        <w:t>" إلى كِيانِهِ بالكامِلِ. • يَنْبُعُ أَلَمُ المُرَنِّمِ من التَّأْدِيبِ والتَّوبِيخِ (</w:t>
      </w:r>
      <w:r>
        <w:rPr>
          <w:rtl/>
          <w:cs/>
          <w:lang w:val="ar_AE" w:bidi="ar_AE"/>
        </w:rPr>
        <w:t>المزمور 39:11</w:t>
      </w:r>
      <w:r>
        <w:rPr>
          <w:rtl/>
          <w:cs/>
          <w:lang w:val="ar_AE" w:bidi="ar_AE"/>
        </w:rPr>
        <w:t xml:space="preserve">؛ </w:t>
      </w:r>
      <w:r>
        <w:rPr>
          <w:rtl/>
          <w:cs/>
          <w:lang w:val="ar_AE" w:bidi="ar_AE"/>
        </w:rPr>
        <w:t>الأمثال 1:23</w:t>
      </w:r>
      <w:r>
        <w:rPr>
          <w:rtl/>
          <w:cs/>
          <w:lang w:val="ar_AE" w:bidi="ar_AE"/>
        </w:rPr>
        <w:t xml:space="preserve">، </w:t>
      </w:r>
      <w:r>
        <w:rPr>
          <w:rtl/>
          <w:cs/>
          <w:lang w:val="ar_AE" w:bidi="ar_AE"/>
        </w:rPr>
        <w:t>25</w:t>
      </w:r>
      <w:r>
        <w:rPr>
          <w:rtl/>
          <w:cs/>
          <w:lang w:val="ar_AE" w:bidi="ar_AE"/>
        </w:rPr>
        <w:t xml:space="preserve">؛ </w:t>
      </w:r>
      <w:r>
        <w:rPr>
          <w:rtl/>
          <w:cs/>
          <w:lang w:val="ar_AE" w:bidi="ar_AE"/>
        </w:rPr>
        <w:t>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13:73–17</w:t>
      </w:r>
      <w:r>
        <w:rPr>
          <w:rtl/>
          <w:cs/>
          <w:lang w:val="ar_AE" w:bidi="ar_AE"/>
        </w:rPr>
      </w:r>
    </w:p>
    <w:p>
      <w:pPr>
        <w:bidi/>
      </w:pPr>
      <w:r>
        <w:rPr>
          <w:rtl/>
          <w:cs/>
          <w:lang w:val="ar_AE" w:bidi="ar_AE"/>
        </w:rPr>
      </w:r>
      <w:r>
        <w:rPr>
          <w:rtl/>
          <w:cs/>
          <w:lang w:val="ar_AE" w:bidi="ar_AE"/>
        </w:rPr>
        <w:t>إدراكًا لتداعيات إحباطِهِ وارتيابِهِ، يَتَّجِهُ المُرَنِّمُ إلى الرَّبِّ وعندها يَنْعَمُ ببصِيرَةٍ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15:73–16</w:t>
      </w:r>
      <w:r>
        <w:rPr>
          <w:rtl/>
          <w:cs/>
          <w:lang w:val="ar_AE" w:bidi="ar_AE"/>
        </w:rPr>
      </w:r>
    </w:p>
    <w:p>
      <w:pPr>
        <w:bidi/>
      </w:pPr>
      <w:r>
        <w:rPr>
          <w:rtl/>
          <w:cs/>
          <w:lang w:val="ar_AE" w:bidi="ar_AE"/>
        </w:rPr>
      </w:r>
      <w:r>
        <w:rPr>
          <w:rtl/>
          <w:cs/>
          <w:lang w:val="ar_AE" w:bidi="ar_AE"/>
        </w:rPr>
        <w:t xml:space="preserve">لو أن المُرَنِّمَ عبَّر لفظيًّا عمَّا يساوِرُه من شُكُوكٍ حول جدوى الحياة التَّقِيَّة، لأحْبَطَ شعبَ الله وأعطى أعداء الله فرصةً للتجديفِ (قارن </w:t>
      </w:r>
      <w:r>
        <w:rPr>
          <w:rtl/>
          <w:cs/>
          <w:lang w:val="ar_AE" w:bidi="ar_AE"/>
        </w:rPr>
        <w:t>يُوحَنَّا 13:20</w:t>
      </w:r>
      <w:r>
        <w:rPr>
          <w:rtl/>
          <w:cs/>
          <w:lang w:val="ar_AE" w:bidi="ar_AE"/>
        </w:rPr>
        <w:t>). لكن بدلاً من ذلك، احْتَفَظَ المُرَنِّمُ بالمشكلة داخليًا وَراح يفَكِّرُ فيها بِعُمْقٍ.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73: 17–20</w:t>
      </w:r>
      <w:r>
        <w:rPr>
          <w:rtl/>
          <w:cs/>
          <w:lang w:val="ar_AE" w:bidi="ar_AE"/>
        </w:rPr>
      </w:r>
    </w:p>
    <w:p>
      <w:pPr>
        <w:bidi/>
      </w:pPr>
      <w:r>
        <w:rPr>
          <w:rtl/>
          <w:cs/>
          <w:lang w:val="ar_AE" w:bidi="ar_AE"/>
        </w:rPr>
      </w:r>
      <w:r>
        <w:rPr>
          <w:rtl/>
          <w:cs/>
          <w:lang w:val="ar_AE" w:bidi="ar_AE"/>
        </w:rPr>
        <w:t xml:space="preserve">في ذلك الوَقْتِ، كان مَسْكَنُ الله هو الهيكلُ في أُورُشَلِيم. هناك، في مَحْضَرِ الله، حَظِيَ المُرَنِّمُ ببصيرَةٍ خاصَّة (قارن </w:t>
      </w:r>
      <w:r>
        <w:rPr>
          <w:rtl/>
          <w:cs/>
          <w:lang w:val="ar_AE" w:bidi="ar_AE"/>
        </w:rPr>
        <w:t>18:6</w:t>
      </w:r>
      <w:r>
        <w:rPr>
          <w:rtl/>
          <w:cs/>
          <w:lang w:val="ar_AE" w:bidi="ar_AE"/>
        </w:rPr>
        <w:t>). • يتعامَلُ الله مع الأشرار على المَدَى الطَّوِيلِ. يَنْتَظِرُهم بِصَبْرٍ إذ يمنحُهم الوقتَ للتَّوبَةِ (</w:t>
      </w:r>
      <w:r>
        <w:rPr>
          <w:rtl/>
          <w:cs/>
          <w:lang w:val="ar_AE" w:bidi="ar_AE"/>
        </w:rPr>
        <w:t>حِزْقِيَال 33:11</w:t>
      </w:r>
      <w:r>
        <w:rPr>
          <w:rtl/>
          <w:cs/>
          <w:lang w:val="ar_AE" w:bidi="ar_AE"/>
        </w:rPr>
        <w:t xml:space="preserve">؛ </w:t>
      </w:r>
      <w:r>
        <w:rPr>
          <w:rtl/>
          <w:cs/>
          <w:lang w:val="ar_AE" w:bidi="ar_AE"/>
        </w:rPr>
        <w:t>2 بُطْرُس 3:9</w:t>
      </w:r>
      <w:r>
        <w:rPr>
          <w:rtl/>
          <w:cs/>
          <w:lang w:val="ar_AE" w:bidi="ar_AE"/>
        </w:rPr>
        <w:t>)؛ أما من يرفضون التَّوبَةَ فسوف ينالون ما يسْتَحِقُّونَه.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21:73–22</w:t>
      </w:r>
      <w:r>
        <w:rPr>
          <w:rtl/>
          <w:cs/>
          <w:lang w:val="ar_AE" w:bidi="ar_AE"/>
        </w:rPr>
      </w:r>
    </w:p>
    <w:p>
      <w:pPr>
        <w:bidi/>
      </w:pPr>
      <w:r>
        <w:rPr>
          <w:rtl/>
          <w:cs/>
          <w:lang w:val="ar_AE" w:bidi="ar_AE"/>
        </w:rPr>
      </w:r>
      <w:r>
        <w:rPr>
          <w:rtl/>
          <w:cs/>
          <w:lang w:val="ar_AE" w:bidi="ar_AE"/>
        </w:rPr>
        <w:t>مَشَاعِرُ المُرَنِّمُ تجاه رخاءِ الأشرارِ أَحْزَنَتْه.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24:73</w:t>
      </w:r>
      <w:r>
        <w:rPr>
          <w:rtl/>
          <w:cs/>
          <w:lang w:val="ar_AE" w:bidi="ar_AE"/>
        </w:rPr>
      </w:r>
    </w:p>
    <w:p>
      <w:pPr>
        <w:bidi/>
      </w:pPr>
      <w:r>
        <w:rPr>
          <w:rtl/>
          <w:cs/>
          <w:lang w:val="ar_AE" w:bidi="ar_AE"/>
        </w:rPr>
      </w:r>
      <w:r>
        <w:rPr>
          <w:rtl/>
          <w:cs/>
          <w:lang w:val="ar_AE" w:bidi="ar_AE"/>
        </w:rPr>
        <w:t>يَقُودُ الرَّبُّ الأتقياءَ أثناء ضيقاتهم ويحوِّلُ بؤسَهم إلى جَمالٍ.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25:73–26</w:t>
      </w:r>
      <w:r>
        <w:rPr>
          <w:rtl/>
          <w:cs/>
          <w:lang w:val="ar_AE" w:bidi="ar_AE"/>
        </w:rPr>
      </w:r>
    </w:p>
    <w:p>
      <w:pPr>
        <w:bidi/>
      </w:pPr>
      <w:r>
        <w:rPr>
          <w:rtl/>
          <w:cs/>
          <w:lang w:val="ar_AE" w:bidi="ar_AE"/>
        </w:rPr>
      </w:r>
      <w:r>
        <w:rPr>
          <w:rtl/>
          <w:cs/>
          <w:lang w:val="ar_AE" w:bidi="ar_AE"/>
        </w:rPr>
        <w:t>ما من شيءٍ في السَّمَاءِ أو عَلَى الأَرْضِ أفضلُ من الوجودِ قُرْبَ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1:74</w:t>
      </w:r>
      <w:r>
        <w:rPr>
          <w:rtl/>
          <w:cs/>
          <w:lang w:val="ar_AE" w:bidi="ar_AE"/>
        </w:rPr>
      </w:r>
    </w:p>
    <w:p>
      <w:pPr>
        <w:bidi/>
      </w:pPr>
      <w:r>
        <w:rPr>
          <w:rtl/>
          <w:cs/>
          <w:lang w:val="ar_AE" w:bidi="ar_AE"/>
        </w:rPr>
      </w:r>
      <w:r>
        <w:rPr>
          <w:rtl/>
          <w:cs/>
          <w:lang w:val="ar_AE" w:bidi="ar_AE"/>
        </w:rPr>
        <w:t>رَفَضَ الله شَعْبَهُ لأن خطاياهم أَثَارَتْ غَضَبَهُ (</w:t>
      </w:r>
      <w:r>
        <w:rPr>
          <w:rtl/>
          <w:cs/>
          <w:lang w:val="ar_AE" w:bidi="ar_AE"/>
        </w:rPr>
        <w:t>106:34–46</w:t>
      </w:r>
      <w:r>
        <w:rPr>
          <w:rtl/>
          <w:cs/>
          <w:lang w:val="ar_AE" w:bidi="ar_AE"/>
        </w:rPr>
        <w:t>). • كراعٍ حنون، يَعْتَنِي الله بِشَعْبِهِ، غَنَمِ مرعاهُ (</w:t>
      </w:r>
      <w:r>
        <w:rPr>
          <w:rtl/>
          <w:cs/>
          <w:lang w:val="ar_AE" w:bidi="ar_AE"/>
        </w:rPr>
        <w:t>المزمور 23</w:t>
      </w:r>
      <w:r>
        <w:rPr>
          <w:rtl/>
          <w:cs/>
          <w:lang w:val="ar_AE" w:bidi="ar_AE"/>
        </w:rPr>
        <w:t xml:space="preserve">؛ </w:t>
      </w:r>
      <w:r>
        <w:rPr>
          <w:rtl/>
          <w:cs/>
          <w:lang w:val="ar_AE" w:bidi="ar_AE"/>
        </w:rPr>
        <w:t>100:3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1:74–2</w:t>
      </w:r>
      <w:r>
        <w:rPr>
          <w:rtl/>
          <w:cs/>
          <w:lang w:val="ar_AE" w:bidi="ar_AE"/>
        </w:rPr>
      </w:r>
    </w:p>
    <w:p>
      <w:pPr>
        <w:bidi/>
      </w:pPr>
      <w:r>
        <w:rPr>
          <w:rtl/>
          <w:cs/>
          <w:lang w:val="ar_AE" w:bidi="ar_AE"/>
        </w:rPr>
      </w:r>
      <w:r>
        <w:rPr>
          <w:rtl/>
          <w:cs/>
          <w:lang w:val="ar_AE" w:bidi="ar_AE"/>
        </w:rPr>
        <w:t>بعد كارِثَةِ سُقوطِ أُورُشَلِيم، بدا أن اللهَ قد نَسِيَ عَلاقَتَه العَهْدِيَّة الخاصَّة مع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1:74–23</w:t>
      </w:r>
      <w:r>
        <w:rPr>
          <w:rtl/>
          <w:cs/>
          <w:lang w:val="ar_AE" w:bidi="ar_AE"/>
        </w:rPr>
      </w:r>
    </w:p>
    <w:p>
      <w:pPr>
        <w:bidi/>
      </w:pPr>
      <w:r>
        <w:rPr>
          <w:rtl/>
          <w:cs/>
          <w:lang w:val="ar_AE" w:bidi="ar_AE"/>
        </w:rPr>
      </w:r>
      <w:r>
        <w:rPr>
          <w:rtl/>
          <w:cs/>
          <w:lang w:val="ar_AE" w:bidi="ar_AE"/>
        </w:rPr>
        <w:t>يَرْثِي المُرَنِّم دَمَارَ الهيكلِ في أُورُشَلِيم (586 ق.م) بِصُوَرِ اسْتِعَارِيَّة قَوِيَّة، وأَسْئِلَة، وذكرياتٍ حَيَّة، مع التماسٍ مباشرٍ للرَّبِّ لكي يَتَدَخَّلَ (</w:t>
      </w:r>
      <w:r>
        <w:rPr>
          <w:rtl/>
          <w:cs/>
          <w:lang w:val="ar_AE" w:bidi="ar_AE"/>
        </w:rPr>
        <w:t>74:19–23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2:74</w:t>
      </w:r>
      <w:r>
        <w:rPr>
          <w:rtl/>
          <w:cs/>
          <w:lang w:val="ar_AE" w:bidi="ar_AE"/>
        </w:rPr>
      </w:r>
    </w:p>
    <w:p>
      <w:pPr>
        <w:bidi/>
      </w:pPr>
      <w:r>
        <w:rPr>
          <w:rtl/>
          <w:cs/>
          <w:lang w:val="ar_AE" w:bidi="ar_AE"/>
        </w:rPr>
      </w:r>
      <w:r>
        <w:rPr>
          <w:rtl/>
          <w:cs/>
          <w:lang w:val="ar_AE" w:bidi="ar_AE"/>
        </w:rPr>
        <w:t xml:space="preserve">اختار الرَّبُّ إسرائيل وفداه من مِصْر بالخروج (انْظُرْ </w:t>
      </w:r>
      <w:r>
        <w:rPr>
          <w:rtl/>
          <w:cs/>
          <w:lang w:val="ar_AE" w:bidi="ar_AE"/>
        </w:rPr>
        <w:t>الخروج 15:13</w:t>
      </w:r>
      <w:r>
        <w:rPr>
          <w:rtl/>
          <w:cs/>
          <w:lang w:val="ar_AE" w:bidi="ar_AE"/>
        </w:rPr>
        <w:t xml:space="preserve">). • </w:t>
      </w:r>
      <w:r>
        <w:rPr>
          <w:b/>
          <w:rtl/>
          <w:cs/>
          <w:lang w:val="ar_AE" w:bidi="ar_AE"/>
        </w:rPr>
        <w:t>جَمَاعَتَكَ الَّتِي اقْتَنَيْتَهَا:</w:t>
      </w:r>
      <w:r>
        <w:rPr>
          <w:rtl/>
          <w:cs/>
          <w:lang w:val="ar_AE" w:bidi="ar_AE"/>
        </w:rPr>
        <w:t xml:space="preserve"> هذا تعبيرٌ آخر بمعنى "</w:t>
      </w:r>
      <w:r>
        <w:rPr>
          <w:b/>
          <w:rtl/>
          <w:cs/>
          <w:lang w:val="ar_AE" w:bidi="ar_AE"/>
        </w:rPr>
        <w:t>شَعْبِك</w:t>
      </w:r>
      <w:r>
        <w:rPr>
          <w:rtl/>
          <w:cs/>
          <w:lang w:val="ar_AE" w:bidi="ar_AE"/>
        </w:rPr>
        <w:t>" (</w:t>
      </w:r>
      <w:r>
        <w:rPr>
          <w:rtl/>
          <w:cs/>
          <w:lang w:val="ar_AE" w:bidi="ar_AE"/>
        </w:rPr>
        <w:t>المزامير 28:9</w:t>
      </w:r>
      <w:r>
        <w:rPr>
          <w:rtl/>
          <w:cs/>
          <w:lang w:val="ar_AE" w:bidi="ar_AE"/>
        </w:rPr>
        <w:t xml:space="preserve">؛ </w:t>
      </w:r>
      <w:r>
        <w:rPr>
          <w:rtl/>
          <w:cs/>
          <w:lang w:val="ar_AE" w:bidi="ar_AE"/>
        </w:rPr>
        <w:t>78:62</w:t>
      </w:r>
      <w:r>
        <w:rPr>
          <w:rtl/>
          <w:cs/>
          <w:lang w:val="ar_AE" w:bidi="ar_AE"/>
        </w:rPr>
        <w:t xml:space="preserve">؛ </w:t>
      </w:r>
      <w:r>
        <w:rPr>
          <w:rtl/>
          <w:cs/>
          <w:lang w:val="ar_AE" w:bidi="ar_AE"/>
        </w:rPr>
        <w:t>94:14</w:t>
      </w:r>
      <w:r>
        <w:rPr>
          <w:rtl/>
          <w:cs/>
          <w:lang w:val="ar_AE" w:bidi="ar_AE"/>
        </w:rPr>
        <w:t xml:space="preserve">؛ </w:t>
      </w:r>
      <w:r>
        <w:rPr>
          <w:rtl/>
          <w:cs/>
          <w:lang w:val="ar_AE" w:bidi="ar_AE"/>
        </w:rPr>
        <w:t>106:40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3:74–8</w:t>
      </w:r>
      <w:r>
        <w:rPr>
          <w:rtl/>
          <w:cs/>
          <w:lang w:val="ar_AE" w:bidi="ar_AE"/>
        </w:rPr>
      </w:r>
    </w:p>
    <w:p>
      <w:pPr>
        <w:bidi/>
      </w:pPr>
      <w:r>
        <w:rPr>
          <w:rtl/>
          <w:cs/>
          <w:lang w:val="ar_AE" w:bidi="ar_AE"/>
        </w:rPr>
      </w:r>
      <w:r>
        <w:rPr>
          <w:rtl/>
          <w:cs/>
          <w:lang w:val="ar_AE" w:bidi="ar_AE"/>
        </w:rPr>
        <w:t xml:space="preserve">كَمُرْشِدٍ، يُوضِّحُ المُرَنِّمُ للرَّبِّ ما حَدَثَ أثناء تدمير أُورُشَلِيم سنة 586 ق.م.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12:74</w:t>
      </w:r>
      <w:r>
        <w:rPr>
          <w:rtl/>
          <w:cs/>
          <w:lang w:val="ar_AE" w:bidi="ar_AE"/>
        </w:rPr>
      </w:r>
    </w:p>
    <w:p>
      <w:pPr>
        <w:bidi/>
      </w:pPr>
      <w:r>
        <w:rPr>
          <w:rtl/>
          <w:cs/>
          <w:lang w:val="ar_AE" w:bidi="ar_AE"/>
        </w:rPr>
      </w:r>
      <w:r>
        <w:rPr>
          <w:b/>
          <w:rtl/>
          <w:cs/>
          <w:lang w:val="ar_AE" w:bidi="ar_AE"/>
        </w:rPr>
        <w:t xml:space="preserve">مَلِكِي مُنْذُ الْقِدَمِ: </w:t>
      </w:r>
      <w:r>
        <w:rPr>
          <w:rtl/>
          <w:cs/>
          <w:lang w:val="ar_AE" w:bidi="ar_AE"/>
        </w:rPr>
        <w:t>يَعْتَرِفُ المُرَنِّمُ بِقُدْرَة الله وارتباطِهِ التاريِخِيِّ مع إِسْرَائِيل (</w:t>
      </w:r>
      <w:r>
        <w:rPr>
          <w:rtl/>
          <w:cs/>
          <w:lang w:val="ar_AE" w:bidi="ar_AE"/>
        </w:rPr>
        <w:t>5:2</w:t>
      </w:r>
      <w:r>
        <w:rPr>
          <w:rtl/>
          <w:cs/>
          <w:lang w:val="ar_AE" w:bidi="ar_AE"/>
        </w:rPr>
        <w:t xml:space="preserve">؛ </w:t>
      </w:r>
      <w:r>
        <w:rPr>
          <w:rtl/>
          <w:cs/>
          <w:lang w:val="ar_AE" w:bidi="ar_AE"/>
        </w:rPr>
        <w:t>44:4</w:t>
      </w:r>
      <w:r>
        <w:rPr>
          <w:rtl/>
          <w:cs/>
          <w:lang w:val="ar_AE" w:bidi="ar_AE"/>
        </w:rPr>
        <w:t xml:space="preserve">؛ </w:t>
      </w:r>
      <w:r>
        <w:rPr>
          <w:rtl/>
          <w:cs/>
          <w:lang w:val="ar_AE" w:bidi="ar_AE"/>
        </w:rPr>
        <w:t>84:3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14:74</w:t>
      </w:r>
      <w:r>
        <w:rPr>
          <w:rtl/>
          <w:cs/>
          <w:lang w:val="ar_AE" w:bidi="ar_AE"/>
        </w:rPr>
      </w:r>
    </w:p>
    <w:p>
      <w:pPr>
        <w:bidi/>
      </w:pPr>
      <w:r>
        <w:rPr>
          <w:rtl/>
          <w:cs/>
          <w:lang w:val="ar_AE" w:bidi="ar_AE"/>
        </w:rPr>
      </w:r>
      <w:r>
        <w:rPr>
          <w:b/>
          <w:rtl/>
          <w:cs/>
          <w:lang w:val="ar_AE" w:bidi="ar_AE"/>
        </w:rPr>
        <w:t>لَوِيَاثَان:</w:t>
      </w:r>
      <w:r>
        <w:rPr>
          <w:rtl/>
          <w:cs/>
          <w:lang w:val="ar_AE" w:bidi="ar_AE"/>
        </w:rPr>
        <w:t xml:space="preserve"> انْظُرْ </w:t>
      </w:r>
      <w:r>
        <w:rPr>
          <w:rtl/>
          <w:cs/>
          <w:lang w:val="ar_AE" w:bidi="ar_AE"/>
        </w:rPr>
        <w:t>104:26</w:t>
      </w:r>
      <w:r>
        <w:rPr>
          <w:rtl/>
          <w:cs/>
          <w:lang w:val="ar_AE" w:bidi="ar_AE"/>
        </w:rPr>
        <w:t xml:space="preserve">؛ </w:t>
      </w:r>
      <w:r>
        <w:rPr>
          <w:rtl/>
          <w:cs/>
          <w:lang w:val="ar_AE" w:bidi="ar_AE"/>
        </w:rPr>
        <w:t>أيُّوب 3:8</w:t>
      </w:r>
      <w:r>
        <w:rPr>
          <w:rtl/>
          <w:cs/>
          <w:lang w:val="ar_AE" w:bidi="ar_AE"/>
        </w:rPr>
        <w:t xml:space="preserve">؛ </w:t>
      </w:r>
      <w:r>
        <w:rPr>
          <w:rtl/>
          <w:cs/>
          <w:lang w:val="ar_AE" w:bidi="ar_AE"/>
        </w:rPr>
        <w:t>41:1</w:t>
      </w:r>
      <w:r>
        <w:rPr>
          <w:rtl/>
          <w:cs/>
          <w:lang w:val="ar_AE" w:bidi="ar_AE"/>
        </w:rPr>
        <w:t xml:space="preserve">، </w:t>
      </w:r>
      <w:r>
        <w:rPr>
          <w:rtl/>
          <w:cs/>
          <w:lang w:val="ar_AE" w:bidi="ar_AE"/>
        </w:rPr>
        <w:t>12</w:t>
      </w:r>
      <w:r>
        <w:rPr>
          <w:rtl/>
          <w:cs/>
          <w:lang w:val="ar_AE" w:bidi="ar_AE"/>
        </w:rPr>
        <w:t xml:space="preserve">، </w:t>
      </w:r>
      <w:r>
        <w:rPr>
          <w:rtl/>
          <w:cs/>
          <w:lang w:val="ar_AE" w:bidi="ar_AE"/>
        </w:rPr>
        <w:t>22</w:t>
      </w:r>
      <w:r>
        <w:rPr>
          <w:rtl/>
          <w:cs/>
          <w:lang w:val="ar_AE" w:bidi="ar_AE"/>
        </w:rPr>
        <w:t xml:space="preserve">، </w:t>
      </w:r>
      <w:r>
        <w:rPr>
          <w:rtl/>
          <w:cs/>
          <w:lang w:val="ar_AE" w:bidi="ar_AE"/>
        </w:rPr>
        <w:t>31</w:t>
      </w:r>
      <w:r>
        <w:rPr>
          <w:rtl/>
          <w:cs/>
          <w:lang w:val="ar_AE" w:bidi="ar_AE"/>
        </w:rPr>
        <w:t xml:space="preserve">؛ </w:t>
      </w:r>
      <w:r>
        <w:rPr>
          <w:rtl/>
          <w:cs/>
          <w:lang w:val="ar_AE" w:bidi="ar_AE"/>
        </w:rPr>
        <w:t>إِشَعْيَاء 27:1</w:t>
      </w:r>
      <w:r>
        <w:rPr>
          <w:rtl/>
          <w:cs/>
          <w:lang w:val="ar_AE" w:bidi="ar_AE"/>
        </w:rPr>
        <w:t>. تُشِيرُ الرُّؤُوسُ العَدِيدَة لِهذَا المَخْلُوقِ إلى كائِنٍ أُسْطُورِيٍّ.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15:74</w:t>
      </w:r>
      <w:r>
        <w:rPr>
          <w:rtl/>
          <w:cs/>
          <w:lang w:val="ar_AE" w:bidi="ar_AE"/>
        </w:rPr>
      </w:r>
    </w:p>
    <w:p>
      <w:pPr>
        <w:bidi/>
      </w:pPr>
      <w:r>
        <w:rPr>
          <w:rtl/>
          <w:cs/>
          <w:lang w:val="ar_AE" w:bidi="ar_AE"/>
        </w:rPr>
      </w:r>
      <w:r>
        <w:rPr>
          <w:b/>
          <w:rtl/>
          <w:cs/>
          <w:lang w:val="ar_AE" w:bidi="ar_AE"/>
        </w:rPr>
        <w:t xml:space="preserve">أَنْتَ فَجَّرْتَ عَيْنًا وَسَيْلاً: </w:t>
      </w:r>
      <w:r>
        <w:rPr>
          <w:rtl/>
          <w:cs/>
          <w:lang w:val="ar_AE" w:bidi="ar_AE"/>
        </w:rPr>
        <w:t>أمَدَّ الله شَعْبَهُ</w:t>
      </w:r>
      <w:r>
        <w:rPr>
          <w:b/>
          <w:rtl/>
          <w:cs/>
          <w:lang w:val="ar_AE" w:bidi="ar_AE"/>
        </w:rPr>
        <w:t xml:space="preserve"> </w:t>
      </w:r>
      <w:r>
        <w:rPr>
          <w:rtl/>
          <w:cs/>
          <w:lang w:val="ar_AE" w:bidi="ar_AE"/>
        </w:rPr>
        <w:t xml:space="preserve">بالماءِ في البَرِّيَّةِ (انْظُرْ </w:t>
      </w:r>
      <w:r>
        <w:rPr>
          <w:rtl/>
          <w:cs/>
          <w:lang w:val="ar_AE" w:bidi="ar_AE"/>
        </w:rPr>
        <w:t>68:8–9</w:t>
      </w:r>
      <w:r>
        <w:rPr>
          <w:rtl/>
          <w:cs/>
          <w:lang w:val="ar_AE" w:bidi="ar_AE"/>
        </w:rPr>
        <w:t xml:space="preserve">؛ </w:t>
      </w:r>
      <w:r>
        <w:rPr>
          <w:rtl/>
          <w:cs/>
          <w:lang w:val="ar_AE" w:bidi="ar_AE"/>
        </w:rPr>
        <w:t>الخروج 17:6</w:t>
      </w:r>
      <w:r>
        <w:rPr>
          <w:rtl/>
          <w:cs/>
          <w:lang w:val="ar_AE" w:bidi="ar_AE"/>
        </w:rPr>
        <w:t>)؛ وَيَبَّسَ بَحْرَ سوف (</w:t>
      </w:r>
      <w:r>
        <w:rPr>
          <w:rtl/>
          <w:cs/>
          <w:lang w:val="ar_AE" w:bidi="ar_AE"/>
        </w:rPr>
        <w:t>الخروج 14:21</w:t>
      </w:r>
      <w:r>
        <w:rPr>
          <w:rtl/>
          <w:cs/>
          <w:lang w:val="ar_AE" w:bidi="ar_AE"/>
        </w:rPr>
        <w:t>) وَنَهْرَ الأُرْدُنِّ (</w:t>
      </w:r>
      <w:r>
        <w:rPr>
          <w:rtl/>
          <w:cs/>
          <w:lang w:val="ar_AE" w:bidi="ar_AE"/>
        </w:rPr>
        <w:t>يشوع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19:74–23</w:t>
      </w:r>
      <w:r>
        <w:rPr>
          <w:rtl/>
          <w:cs/>
          <w:lang w:val="ar_AE" w:bidi="ar_AE"/>
        </w:rPr>
      </w:r>
    </w:p>
    <w:p>
      <w:pPr>
        <w:bidi/>
      </w:pPr>
      <w:r>
        <w:rPr>
          <w:rtl/>
          <w:cs/>
          <w:lang w:val="ar_AE" w:bidi="ar_AE"/>
        </w:rPr>
      </w:r>
      <w:r>
        <w:rPr>
          <w:rtl/>
          <w:cs/>
          <w:lang w:val="ar_AE" w:bidi="ar_AE"/>
        </w:rPr>
        <w:t>يَنَاشِدُ المُرَنِّم الله بالتَّدَخُّل.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1:75–10</w:t>
      </w:r>
      <w:r>
        <w:rPr>
          <w:rtl/>
          <w:cs/>
          <w:lang w:val="ar_AE" w:bidi="ar_AE"/>
        </w:rPr>
      </w:r>
    </w:p>
    <w:p>
      <w:pPr>
        <w:bidi/>
      </w:pPr>
      <w:r>
        <w:rPr>
          <w:rtl/>
          <w:cs/>
          <w:lang w:val="ar_AE" w:bidi="ar_AE"/>
        </w:rPr>
      </w:r>
      <w:r>
        <w:rPr>
          <w:rtl/>
          <w:cs/>
          <w:lang w:val="ar_AE" w:bidi="ar_AE"/>
        </w:rPr>
        <w:t>هذه الترنيمة عن الشُّكْرِ تحتوي على رِسَالَتَيْن مباشِرَتَيْن من الله تقدِّمان يقينًا على عَدْلِهِ (</w:t>
      </w:r>
      <w:r>
        <w:rPr>
          <w:rtl/>
          <w:cs/>
          <w:lang w:val="ar_AE" w:bidi="ar_AE"/>
        </w:rPr>
        <w:t>75:2–3</w:t>
      </w:r>
      <w:r>
        <w:rPr>
          <w:rtl/>
          <w:cs/>
          <w:lang w:val="ar_AE" w:bidi="ar_AE"/>
        </w:rPr>
        <w:t xml:space="preserve">، </w:t>
      </w:r>
      <w:r>
        <w:rPr>
          <w:rtl/>
          <w:cs/>
          <w:lang w:val="ar_AE" w:bidi="ar_AE"/>
        </w:rPr>
        <w:t>10</w:t>
      </w:r>
      <w:r>
        <w:rPr>
          <w:rtl/>
          <w:cs/>
          <w:lang w:val="ar_AE" w:bidi="ar_AE"/>
        </w:rPr>
        <w:t>). يُوبَّخُ الرَّبُّ المتكَبِّرِين الذين يَتَحَدُّونه، واعدًا إياهم بالمذلَّة مُجْبَرِين (</w:t>
      </w:r>
      <w:r>
        <w:rPr>
          <w:rtl/>
          <w:cs/>
          <w:lang w:val="ar_AE" w:bidi="ar_AE"/>
        </w:rPr>
        <w:t>75:4–8</w:t>
      </w:r>
      <w:r>
        <w:rPr>
          <w:rtl/>
          <w:cs/>
          <w:lang w:val="ar_AE" w:bidi="ar_AE"/>
        </w:rPr>
        <w:t>). يتجاوَب المرنِّمُ والجماعة معًا بالحَمْدِ لشَخْصِ الله (</w:t>
      </w:r>
      <w:r>
        <w:rPr>
          <w:rtl/>
          <w:cs/>
          <w:lang w:val="ar_AE" w:bidi="ar_AE"/>
        </w:rPr>
        <w:t>75:1</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2:75–8</w:t>
      </w:r>
      <w:r>
        <w:rPr>
          <w:rtl/>
          <w:cs/>
          <w:lang w:val="ar_AE" w:bidi="ar_AE"/>
        </w:rPr>
      </w:r>
    </w:p>
    <w:p>
      <w:pPr>
        <w:bidi/>
      </w:pPr>
      <w:r>
        <w:rPr>
          <w:rtl/>
          <w:cs/>
          <w:lang w:val="ar_AE" w:bidi="ar_AE"/>
        </w:rPr>
      </w:r>
      <w:r>
        <w:rPr>
          <w:rtl/>
          <w:cs/>
          <w:lang w:val="ar_AE" w:bidi="ar_AE"/>
        </w:rPr>
        <w:t>سوف يحقِّقُ الرَّبُّ العَدْل حَسَبَ وَقتِهِ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4:75–5</w:t>
      </w:r>
      <w:r>
        <w:rPr>
          <w:rtl/>
          <w:cs/>
          <w:lang w:val="ar_AE" w:bidi="ar_AE"/>
        </w:rPr>
      </w:r>
    </w:p>
    <w:p>
      <w:pPr>
        <w:bidi/>
      </w:pPr>
      <w:r>
        <w:rPr>
          <w:rtl/>
          <w:cs/>
          <w:lang w:val="ar_AE" w:bidi="ar_AE"/>
        </w:rPr>
      </w:r>
      <w:r>
        <w:rPr>
          <w:rtl/>
          <w:cs/>
          <w:lang w:val="ar_AE" w:bidi="ar_AE"/>
        </w:rPr>
        <w:t>بكلِّ غطرسةٍ يتحدَّى الأشرارُ السَّمَاوات، مَسْكَن الله. في تفاخرهم، يصرُّون على أنهم أكثرُ حِكْمَةٍ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6:75</w:t>
      </w:r>
      <w:r>
        <w:rPr>
          <w:rtl/>
          <w:cs/>
          <w:lang w:val="ar_AE" w:bidi="ar_AE"/>
        </w:rPr>
      </w:r>
    </w:p>
    <w:p>
      <w:pPr>
        <w:bidi/>
      </w:pPr>
      <w:r>
        <w:rPr>
          <w:rtl/>
          <w:cs/>
          <w:lang w:val="ar_AE" w:bidi="ar_AE"/>
        </w:rPr>
      </w:r>
      <w:r>
        <w:rPr>
          <w:rtl/>
          <w:cs/>
          <w:lang w:val="ar_AE" w:bidi="ar_AE"/>
        </w:rPr>
        <w:t>ما من مخلوقٍ لديه الحَقُّ في أن يَتَمَرَّدَ على خَالِقِهِ.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7:75–8</w:t>
      </w:r>
      <w:r>
        <w:rPr>
          <w:rtl/>
          <w:cs/>
          <w:lang w:val="ar_AE" w:bidi="ar_AE"/>
        </w:rPr>
      </w:r>
    </w:p>
    <w:p>
      <w:pPr>
        <w:bidi/>
      </w:pPr>
      <w:r>
        <w:rPr>
          <w:rtl/>
          <w:cs/>
          <w:lang w:val="ar_AE" w:bidi="ar_AE"/>
        </w:rPr>
      </w:r>
      <w:r>
        <w:rPr>
          <w:rtl/>
          <w:cs/>
          <w:lang w:val="ar_AE" w:bidi="ar_AE"/>
        </w:rPr>
        <w:t xml:space="preserve">الله وحده هو الدَّيان، وله القُدْرَةُ على أن يَضَعَ ويَرْفَعَ (انْظُرْ </w:t>
      </w:r>
      <w:r>
        <w:rPr>
          <w:rtl/>
          <w:cs/>
          <w:lang w:val="ar_AE" w:bidi="ar_AE"/>
        </w:rPr>
        <w:t>1 صَمُوئِيل 2:7</w:t>
      </w:r>
      <w:r>
        <w:rPr>
          <w:rtl/>
          <w:cs/>
          <w:lang w:val="ar_AE" w:bidi="ar_AE"/>
        </w:rPr>
        <w:t xml:space="preserve">؛ </w:t>
      </w:r>
      <w:r>
        <w:rPr>
          <w:rtl/>
          <w:cs/>
          <w:lang w:val="ar_AE" w:bidi="ar_AE"/>
        </w:rPr>
        <w:t>لُوقَا 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1:76</w:t>
      </w:r>
      <w:r>
        <w:rPr>
          <w:rtl/>
          <w:cs/>
          <w:lang w:val="ar_AE" w:bidi="ar_AE"/>
        </w:rPr>
      </w:r>
    </w:p>
    <w:p>
      <w:pPr>
        <w:bidi/>
      </w:pPr>
      <w:r>
        <w:rPr>
          <w:rtl/>
          <w:cs/>
          <w:lang w:val="ar_AE" w:bidi="ar_AE"/>
        </w:rPr>
      </w:r>
      <w:r>
        <w:rPr>
          <w:rtl/>
          <w:cs/>
          <w:lang w:val="ar_AE" w:bidi="ar_AE"/>
        </w:rPr>
        <w:t xml:space="preserve">في عنوان المزمور، تقول الترجمة اليونانية السبعينية، </w:t>
      </w:r>
      <w:r>
        <w:rPr>
          <w:b/>
          <w:rtl/>
          <w:cs/>
          <w:lang w:val="ar_AE" w:bidi="ar_AE"/>
        </w:rPr>
        <w:t>ترنيمة للأَشُّوري</w:t>
      </w:r>
      <w:r>
        <w:rPr>
          <w:i/>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1:76–3</w:t>
      </w:r>
      <w:r>
        <w:rPr>
          <w:rtl/>
          <w:cs/>
          <w:lang w:val="ar_AE" w:bidi="ar_AE"/>
        </w:rPr>
      </w:r>
    </w:p>
    <w:p>
      <w:pPr>
        <w:bidi/>
      </w:pPr>
      <w:r>
        <w:rPr>
          <w:rtl/>
          <w:cs/>
          <w:lang w:val="ar_AE" w:bidi="ar_AE"/>
        </w:rPr>
      </w:r>
      <w:r>
        <w:rPr>
          <w:rtl/>
          <w:cs/>
          <w:lang w:val="ar_AE" w:bidi="ar_AE"/>
        </w:rPr>
        <w:t>انتصارُ الله عَلَى أَعْدَاءِ صِهْيَون يُشِيرُ إلى انتصارِهِ الكّونِي على جميعِ أعدائِهِ.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1:76–12</w:t>
      </w:r>
      <w:r>
        <w:rPr>
          <w:rtl/>
          <w:cs/>
          <w:lang w:val="ar_AE" w:bidi="ar_AE"/>
        </w:rPr>
      </w:r>
    </w:p>
    <w:p>
      <w:pPr>
        <w:bidi/>
      </w:pPr>
      <w:r>
        <w:rPr>
          <w:rtl/>
          <w:cs/>
          <w:lang w:val="ar_AE" w:bidi="ar_AE"/>
        </w:rPr>
      </w:r>
      <w:r>
        <w:rPr>
          <w:rtl/>
          <w:cs/>
          <w:lang w:val="ar_AE" w:bidi="ar_AE"/>
        </w:rPr>
        <w:t xml:space="preserve">على ما يبدو، يَتَغَنَّي هذا المزمور بانتصارٍ معين. ربما كان انتصارًا حديثًا، كالانتصار على الأَشُّوريين (انْظُرْ التعليق على </w:t>
      </w:r>
      <w:r>
        <w:rPr>
          <w:rtl/>
          <w:cs/>
          <w:lang w:val="ar_AE" w:bidi="ar_AE"/>
        </w:rPr>
        <w:t>76: العنوان</w:t>
      </w:r>
      <w:r>
        <w:rPr>
          <w:rtl/>
          <w:cs/>
          <w:lang w:val="ar_AE" w:bidi="ar_AE"/>
        </w:rPr>
        <w:t xml:space="preserve">؛ انْظُرْ أيضًا </w:t>
      </w:r>
      <w:r>
        <w:rPr>
          <w:rtl/>
          <w:cs/>
          <w:lang w:val="ar_AE" w:bidi="ar_AE"/>
        </w:rPr>
        <w:t>إِشَعْيَاء 37</w:t>
      </w:r>
      <w:r>
        <w:rPr>
          <w:rtl/>
          <w:cs/>
          <w:lang w:val="ar_AE" w:bidi="ar_AE"/>
        </w:rPr>
        <w:t>)؛ أو ربما يستحضرُ المزمور إلى الذِّهنِ أعمالَ الله الخلاصيَّةَ العظيمةَ في الماضي.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3:76</w:t>
      </w:r>
      <w:r>
        <w:rPr>
          <w:rtl/>
          <w:cs/>
          <w:lang w:val="ar_AE" w:bidi="ar_AE"/>
        </w:rPr>
      </w:r>
    </w:p>
    <w:p>
      <w:pPr>
        <w:bidi/>
      </w:pPr>
      <w:r>
        <w:rPr>
          <w:rtl/>
          <w:cs/>
          <w:lang w:val="ar_AE" w:bidi="ar_AE"/>
        </w:rPr>
      </w:r>
      <w:r>
        <w:rPr>
          <w:rtl/>
          <w:cs/>
          <w:lang w:val="ar_AE" w:bidi="ar_AE"/>
        </w:rPr>
        <w:t xml:space="preserve">يَضَعُ الله نهايَةً لهجماتِ أعدائِهِ (انْظُرْ </w:t>
      </w:r>
      <w:r>
        <w:rPr>
          <w:rtl/>
          <w:cs/>
          <w:lang w:val="ar_AE" w:bidi="ar_AE"/>
        </w:rPr>
        <w:t>46:9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4:76</w:t>
      </w:r>
      <w:r>
        <w:rPr>
          <w:rtl/>
          <w:cs/>
          <w:lang w:val="ar_AE" w:bidi="ar_AE"/>
        </w:rPr>
      </w:r>
    </w:p>
    <w:p>
      <w:pPr>
        <w:bidi/>
      </w:pPr>
      <w:r>
        <w:rPr>
          <w:rtl/>
          <w:cs/>
          <w:lang w:val="ar_AE" w:bidi="ar_AE"/>
        </w:rPr>
      </w:r>
      <w:r>
        <w:rPr>
          <w:rtl/>
          <w:cs/>
          <w:lang w:val="ar_AE" w:bidi="ar_AE"/>
        </w:rPr>
        <w:t>إن بهاءَ المَلِكِ المُنْتَصِرِ، ومجْدَهُ، وَجَلالَهُ أعظمُ من أيِّ شيءٍ آخرٍ في النظام المخلوق (</w:t>
      </w:r>
      <w:r>
        <w:rPr>
          <w:rtl/>
          <w:cs/>
          <w:lang w:val="ar_AE" w:bidi="ar_AE"/>
        </w:rPr>
        <w:t>8:1</w:t>
      </w:r>
      <w:r>
        <w:rPr>
          <w:rtl/>
          <w:cs/>
          <w:lang w:val="ar_AE" w:bidi="ar_AE"/>
        </w:rPr>
        <w:t xml:space="preserve">؛ </w:t>
      </w:r>
      <w:r>
        <w:rPr>
          <w:rtl/>
          <w:cs/>
          <w:lang w:val="ar_AE" w:bidi="ar_AE"/>
        </w:rPr>
        <w:t>29:4</w:t>
      </w:r>
      <w:r>
        <w:rPr>
          <w:rtl/>
          <w:cs/>
          <w:lang w:val="ar_AE" w:bidi="ar_AE"/>
        </w:rPr>
        <w:t xml:space="preserve">؛ </w:t>
      </w:r>
      <w:r>
        <w:rPr>
          <w:rtl/>
          <w:cs/>
          <w:lang w:val="ar_AE" w:bidi="ar_AE"/>
        </w:rPr>
        <w:t>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4:76–6</w:t>
      </w:r>
      <w:r>
        <w:rPr>
          <w:rtl/>
          <w:cs/>
          <w:lang w:val="ar_AE" w:bidi="ar_AE"/>
        </w:rPr>
      </w:r>
    </w:p>
    <w:p>
      <w:pPr>
        <w:bidi/>
      </w:pPr>
      <w:r>
        <w:rPr>
          <w:rtl/>
          <w:cs/>
          <w:lang w:val="ar_AE" w:bidi="ar_AE"/>
        </w:rPr>
      </w:r>
      <w:r>
        <w:rPr>
          <w:rtl/>
          <w:cs/>
          <w:lang w:val="ar_AE" w:bidi="ar_AE"/>
        </w:rPr>
        <w:t>يُسَبِّحُ المُرَنِّمُ الله من أجلِ ما صَنَعَهُ، ومن أجل جلالِهِ المجيدِ.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7:76</w:t>
      </w:r>
      <w:r>
        <w:rPr>
          <w:rtl/>
          <w:cs/>
          <w:lang w:val="ar_AE" w:bidi="ar_AE"/>
        </w:rPr>
      </w:r>
    </w:p>
    <w:p>
      <w:pPr>
        <w:bidi/>
      </w:pPr>
      <w:r>
        <w:rPr>
          <w:rtl/>
          <w:cs/>
          <w:lang w:val="ar_AE" w:bidi="ar_AE"/>
        </w:rPr>
      </w:r>
      <w:r>
        <w:rPr>
          <w:rtl/>
          <w:cs/>
          <w:lang w:val="ar_AE" w:bidi="ar_AE"/>
        </w:rPr>
        <w:t xml:space="preserve">هناك جناس ناقص بين اللفظة العبرية "نوراه" المترجمة إلى "مَهُوبٍ"، واللفظة العبرية "ناؤور" المترجمة إلى "أَبْهَى" في </w:t>
      </w:r>
      <w:r>
        <w:rPr>
          <w:rtl/>
          <w:cs/>
          <w:lang w:val="ar_AE" w:bidi="ar_AE"/>
        </w:rPr>
        <w:t>76:4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7:76–9</w:t>
      </w:r>
      <w:r>
        <w:rPr>
          <w:rtl/>
          <w:cs/>
          <w:lang w:val="ar_AE" w:bidi="ar_AE"/>
        </w:rPr>
      </w:r>
    </w:p>
    <w:p>
      <w:pPr>
        <w:bidi/>
      </w:pPr>
      <w:r>
        <w:rPr>
          <w:rtl/>
          <w:cs/>
          <w:lang w:val="ar_AE" w:bidi="ar_AE"/>
        </w:rPr>
      </w:r>
      <w:r>
        <w:rPr>
          <w:rtl/>
          <w:cs/>
          <w:lang w:val="ar_AE" w:bidi="ar_AE"/>
        </w:rPr>
        <w:t>ينتظرُ البائسون إلههم الظَّافِرُ، بينما يَقِفُ الأشرارُ مُرْتَعِبِين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1:77–3</w:t>
      </w:r>
      <w:r>
        <w:rPr>
          <w:rtl/>
          <w:cs/>
          <w:lang w:val="ar_AE" w:bidi="ar_AE"/>
        </w:rPr>
      </w:r>
    </w:p>
    <w:p>
      <w:pPr>
        <w:bidi/>
      </w:pPr>
      <w:r>
        <w:rPr>
          <w:rtl/>
          <w:cs/>
          <w:lang w:val="ar_AE" w:bidi="ar_AE"/>
        </w:rPr>
      </w:r>
      <w:r>
        <w:rPr>
          <w:rtl/>
          <w:cs/>
          <w:lang w:val="ar_AE" w:bidi="ar_AE"/>
        </w:rPr>
        <w:t>يتيح الليلُ فرصةً مميزةً للصَّلاةِ والتَّأَمُّل (</w:t>
      </w:r>
      <w:r>
        <w:rPr>
          <w:rtl/>
          <w:cs/>
          <w:lang w:val="ar_AE" w:bidi="ar_AE"/>
        </w:rPr>
        <w:t>77:6</w:t>
      </w:r>
      <w:r>
        <w:rPr>
          <w:rtl/>
          <w:cs/>
          <w:lang w:val="ar_AE" w:bidi="ar_AE"/>
        </w:rPr>
        <w:t xml:space="preserve">، </w:t>
      </w:r>
      <w:r>
        <w:rPr>
          <w:rtl/>
          <w:cs/>
          <w:lang w:val="ar_AE" w:bidi="ar_AE"/>
        </w:rPr>
        <w:t>11</w:t>
      </w:r>
      <w:r>
        <w:rPr>
          <w:rtl/>
          <w:cs/>
          <w:lang w:val="ar_AE" w:bidi="ar_AE"/>
        </w:rPr>
        <w:t xml:space="preserve">؛ انْظُرْ </w:t>
      </w:r>
      <w:r>
        <w:rPr>
          <w:rtl/>
          <w:cs/>
          <w:lang w:val="ar_AE" w:bidi="ar_AE"/>
        </w:rPr>
        <w:t>6:6</w:t>
      </w:r>
      <w:r>
        <w:rPr>
          <w:rtl/>
          <w:cs/>
          <w:lang w:val="ar_AE" w:bidi="ar_AE"/>
        </w:rPr>
        <w:t xml:space="preserve">؛ </w:t>
      </w:r>
      <w:r>
        <w:rPr>
          <w:rtl/>
          <w:cs/>
          <w:lang w:val="ar_AE" w:bidi="ar_AE"/>
        </w:rPr>
        <w:t>16:7</w:t>
      </w:r>
      <w:r>
        <w:rPr>
          <w:rtl/>
          <w:cs/>
          <w:lang w:val="ar_AE" w:bidi="ar_AE"/>
        </w:rPr>
        <w:t xml:space="preserve">؛ </w:t>
      </w:r>
      <w:r>
        <w:rPr>
          <w:rtl/>
          <w:cs/>
          <w:lang w:val="ar_AE" w:bidi="ar_AE"/>
        </w:rPr>
        <w:t>17:3</w:t>
      </w:r>
      <w:r>
        <w:rPr>
          <w:rtl/>
          <w:cs/>
          <w:lang w:val="ar_AE" w:bidi="ar_AE"/>
        </w:rPr>
        <w:t xml:space="preserve">؛ </w:t>
      </w:r>
      <w:r>
        <w:rPr>
          <w:rtl/>
          <w:cs/>
          <w:lang w:val="ar_AE" w:bidi="ar_AE"/>
        </w:rPr>
        <w:t>30:5</w:t>
      </w:r>
      <w:r>
        <w:rPr>
          <w:rtl/>
          <w:cs/>
          <w:lang w:val="ar_AE" w:bidi="ar_AE"/>
        </w:rPr>
        <w:t xml:space="preserve">؛ </w:t>
      </w:r>
      <w:r>
        <w:rPr>
          <w:rtl/>
          <w:cs/>
          <w:lang w:val="ar_AE" w:bidi="ar_AE"/>
        </w:rPr>
        <w:t>63:6</w:t>
      </w:r>
      <w:r>
        <w:rPr>
          <w:rtl/>
          <w:cs/>
          <w:lang w:val="ar_AE" w:bidi="ar_AE"/>
        </w:rPr>
        <w:t xml:space="preserve">؛ </w:t>
      </w:r>
      <w:r>
        <w:rPr>
          <w:rtl/>
          <w:cs/>
          <w:lang w:val="ar_AE" w:bidi="ar_AE"/>
        </w:rPr>
        <w:t>119:55</w:t>
      </w:r>
      <w:r>
        <w:rPr>
          <w:rtl/>
          <w:cs/>
          <w:lang w:val="ar_AE" w:bidi="ar_AE"/>
        </w:rPr>
        <w:t xml:space="preserve">، </w:t>
      </w:r>
      <w:r>
        <w:rPr>
          <w:rtl/>
          <w:cs/>
          <w:lang w:val="ar_AE" w:bidi="ar_AE"/>
        </w:rPr>
        <w:t>62</w:t>
      </w:r>
      <w:r>
        <w:rPr>
          <w:rtl/>
          <w:cs/>
          <w:lang w:val="ar_AE" w:bidi="ar_AE"/>
        </w:rPr>
        <w:t xml:space="preserve">، </w:t>
      </w:r>
      <w:r>
        <w:rPr>
          <w:rtl/>
          <w:cs/>
          <w:lang w:val="ar_AE" w:bidi="ar_AE"/>
        </w:rPr>
        <w:t>148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1:77–20</w:t>
      </w:r>
      <w:r>
        <w:rPr>
          <w:rtl/>
          <w:cs/>
          <w:lang w:val="ar_AE" w:bidi="ar_AE"/>
        </w:rPr>
      </w:r>
    </w:p>
    <w:p>
      <w:pPr>
        <w:bidi/>
      </w:pPr>
      <w:r>
        <w:rPr>
          <w:rtl/>
          <w:cs/>
          <w:lang w:val="ar_AE" w:bidi="ar_AE"/>
        </w:rPr>
      </w:r>
      <w:r>
        <w:rPr>
          <w:rtl/>
          <w:cs/>
          <w:lang w:val="ar_AE" w:bidi="ar_AE"/>
        </w:rPr>
        <w:t>يرثي المُرَنِّمُ حاله لأن الله قد تحوَّل بعيدًا عنه، رُغْمَ شعورِهِ بأنه بريءٌ. كما يَتَأَمَّلُ مَوقِفَه (</w:t>
      </w:r>
      <w:r>
        <w:rPr>
          <w:rtl/>
          <w:cs/>
          <w:lang w:val="ar_AE" w:bidi="ar_AE"/>
        </w:rPr>
        <w:t>77:3</w:t>
      </w:r>
      <w:r>
        <w:rPr>
          <w:rtl/>
          <w:cs/>
          <w:lang w:val="ar_AE" w:bidi="ar_AE"/>
        </w:rPr>
        <w:t xml:space="preserve">، </w:t>
      </w:r>
      <w:r>
        <w:rPr>
          <w:rtl/>
          <w:cs/>
          <w:lang w:val="ar_AE" w:bidi="ar_AE"/>
        </w:rPr>
        <w:t>6</w:t>
      </w:r>
      <w:r>
        <w:rPr>
          <w:rtl/>
          <w:cs/>
          <w:lang w:val="ar_AE" w:bidi="ar_AE"/>
        </w:rPr>
        <w:t xml:space="preserve">، </w:t>
      </w:r>
      <w:r>
        <w:rPr>
          <w:rtl/>
          <w:cs/>
          <w:lang w:val="ar_AE" w:bidi="ar_AE"/>
        </w:rPr>
        <w:t>12</w:t>
      </w:r>
      <w:r>
        <w:rPr>
          <w:rtl/>
          <w:cs/>
          <w:lang w:val="ar_AE" w:bidi="ar_AE"/>
        </w:rPr>
        <w:t xml:space="preserve">)، لكنه يَجِدُ رجاءً (انْظُرْ </w:t>
      </w:r>
      <w:r>
        <w:rPr>
          <w:rtl/>
          <w:cs/>
          <w:lang w:val="ar_AE" w:bidi="ar_AE"/>
        </w:rPr>
        <w:t>25:5</w:t>
      </w:r>
      <w:r>
        <w:rPr>
          <w:rtl/>
          <w:cs/>
          <w:lang w:val="ar_AE" w:bidi="ar_AE"/>
        </w:rPr>
        <w:t>) عندما يَتَذَكَّرُ أعمالَ الله السَّابِقَةَ (</w:t>
      </w:r>
      <w:r>
        <w:rPr>
          <w:rtl/>
          <w:cs/>
          <w:lang w:val="ar_AE" w:bidi="ar_AE"/>
        </w:rPr>
        <w:t>77:11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3:77</w:t>
      </w:r>
      <w:r>
        <w:rPr>
          <w:rtl/>
          <w:cs/>
          <w:lang w:val="ar_AE" w:bidi="ar_AE"/>
        </w:rPr>
      </w:r>
    </w:p>
    <w:p>
      <w:pPr>
        <w:bidi/>
      </w:pPr>
      <w:r>
        <w:rPr>
          <w:rtl/>
          <w:cs/>
          <w:lang w:val="ar_AE" w:bidi="ar_AE"/>
        </w:rPr>
      </w:r>
      <w:r>
        <w:rPr>
          <w:b/>
          <w:rtl/>
          <w:cs/>
          <w:lang w:val="ar_AE" w:bidi="ar_AE"/>
        </w:rPr>
        <w:t>أَذْكُرُ اللهَ:</w:t>
      </w:r>
      <w:r>
        <w:rPr>
          <w:rtl/>
          <w:cs/>
          <w:lang w:val="ar_AE" w:bidi="ar_AE"/>
        </w:rPr>
        <w:t xml:space="preserve"> يواجه شَعْبُ الله حَتْمًا أوقاتًا صَعْبَةً، لكن عندما يَتَذَكَّر المؤمنون أعمالَ الله العظيمةَ في بداية علاقتهم معه، تطمئن نفوسهم بالتزامِ الله نحوهم. • بسبَبِ الشُّعور بالضِّيق الغَامِرِ</w:t>
      </w:r>
      <w:r>
        <w:rPr>
          <w:i/>
          <w:rtl/>
          <w:cs/>
          <w:lang w:val="ar_AE" w:bidi="ar_AE"/>
        </w:rPr>
        <w:t>،</w:t>
      </w:r>
      <w:r>
        <w:rPr>
          <w:rtl/>
          <w:cs/>
          <w:lang w:val="ar_AE" w:bidi="ar_AE"/>
        </w:rPr>
        <w:t xml:space="preserve"> المُرَنِّمُ عاجزٌ عن التَّعَامُل مع الأزمات التي يجتازُها (</w:t>
      </w:r>
      <w:r>
        <w:rPr>
          <w:rtl/>
          <w:cs/>
          <w:lang w:val="ar_AE" w:bidi="ar_AE"/>
        </w:rPr>
        <w:t>142:3</w:t>
      </w:r>
      <w:r>
        <w:rPr>
          <w:rtl/>
          <w:cs/>
          <w:lang w:val="ar_AE" w:bidi="ar_AE"/>
        </w:rPr>
        <w:t xml:space="preserve">؛ </w:t>
      </w:r>
      <w:r>
        <w:rPr>
          <w:rtl/>
          <w:cs/>
          <w:lang w:val="ar_AE" w:bidi="ar_AE"/>
        </w:rPr>
        <w:t>143:4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4:77–6</w:t>
      </w:r>
      <w:r>
        <w:rPr>
          <w:rtl/>
          <w:cs/>
          <w:lang w:val="ar_AE" w:bidi="ar_AE"/>
        </w:rPr>
      </w:r>
    </w:p>
    <w:p>
      <w:pPr>
        <w:bidi/>
      </w:pPr>
      <w:r>
        <w:rPr>
          <w:rtl/>
          <w:cs/>
          <w:lang w:val="ar_AE" w:bidi="ar_AE"/>
        </w:rPr>
      </w:r>
      <w:r>
        <w:rPr>
          <w:rtl/>
          <w:cs/>
          <w:lang w:val="ar_AE" w:bidi="ar_AE"/>
        </w:rPr>
        <w:t>أثناء التفكيرِ بالليل، يَشْعُرُ المُرَنِّم بالانزعاج حتى أنه لا يقوى على النَّومِ أو الكلامِ. للمرَنِّمِ ذكرياتٌ جميلةٌ عن الماضي، لكن يَصْعُبُ عليه النَّظَرُ إلى المستقبلِ مُتَجَاوِزًا اللحظةِ الحاضِرَةِ.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7:77</w:t>
      </w:r>
      <w:r>
        <w:rPr>
          <w:rtl/>
          <w:cs/>
          <w:lang w:val="ar_AE" w:bidi="ar_AE"/>
        </w:rPr>
      </w:r>
    </w:p>
    <w:p>
      <w:pPr>
        <w:bidi/>
      </w:pPr>
      <w:r>
        <w:rPr>
          <w:rtl/>
          <w:cs/>
          <w:lang w:val="ar_AE" w:bidi="ar_AE"/>
        </w:rPr>
      </w:r>
      <w:r>
        <w:rPr>
          <w:rtl/>
          <w:cs/>
          <w:lang w:val="ar_AE" w:bidi="ar_AE"/>
        </w:rPr>
        <w:t xml:space="preserve">بسَبَبِ شعورِهِ بالرَّفْضِ (انْظُرْ </w:t>
      </w:r>
      <w:r>
        <w:rPr>
          <w:rtl/>
          <w:cs/>
          <w:lang w:val="ar_AE" w:bidi="ar_AE"/>
        </w:rPr>
        <w:t>43:2</w:t>
      </w:r>
      <w:r>
        <w:rPr>
          <w:rtl/>
          <w:cs/>
          <w:lang w:val="ar_AE" w:bidi="ar_AE"/>
        </w:rPr>
        <w:t>) يَتَسَاءَلُ المُرَنِّمُ: هل ستكون هذه الحَالَةُ دائِمَةً؟!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7:77–9</w:t>
      </w:r>
      <w:r>
        <w:rPr>
          <w:rtl/>
          <w:cs/>
          <w:lang w:val="ar_AE" w:bidi="ar_AE"/>
        </w:rPr>
      </w:r>
    </w:p>
    <w:p>
      <w:pPr>
        <w:bidi/>
      </w:pPr>
      <w:r>
        <w:rPr>
          <w:rtl/>
          <w:cs/>
          <w:lang w:val="ar_AE" w:bidi="ar_AE"/>
        </w:rPr>
      </w:r>
      <w:r>
        <w:rPr>
          <w:rtl/>
          <w:cs/>
          <w:lang w:val="ar_AE" w:bidi="ar_AE"/>
        </w:rPr>
        <w:t>يَرْتَابُ المُرَنِّمُ من جهةِ مكانَتِهِ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10:77</w:t>
      </w:r>
      <w:r>
        <w:rPr>
          <w:rtl/>
          <w:cs/>
          <w:lang w:val="ar_AE" w:bidi="ar_AE"/>
        </w:rPr>
      </w:r>
    </w:p>
    <w:p>
      <w:pPr>
        <w:bidi/>
      </w:pPr>
      <w:r>
        <w:rPr>
          <w:rtl/>
          <w:cs/>
          <w:lang w:val="ar_AE" w:bidi="ar_AE"/>
        </w:rPr>
      </w:r>
      <w:r>
        <w:rPr>
          <w:rtl/>
          <w:cs/>
          <w:lang w:val="ar_AE" w:bidi="ar_AE"/>
        </w:rPr>
        <w:t>يَخْشَى المُرَنِّم أن تكون يَدُ حماية الله (</w:t>
      </w:r>
      <w:r>
        <w:rPr>
          <w:rtl/>
          <w:cs/>
          <w:lang w:val="ar_AE" w:bidi="ar_AE"/>
        </w:rPr>
        <w:t>44:3</w:t>
      </w:r>
      <w:r>
        <w:rPr>
          <w:rtl/>
          <w:cs/>
          <w:lang w:val="ar_AE" w:bidi="ar_AE"/>
        </w:rPr>
        <w:t xml:space="preserve">؛ </w:t>
      </w:r>
      <w:r>
        <w:rPr>
          <w:rtl/>
          <w:cs/>
          <w:lang w:val="ar_AE" w:bidi="ar_AE"/>
        </w:rPr>
        <w:t>77:15</w:t>
      </w:r>
      <w:r>
        <w:rPr>
          <w:rtl/>
          <w:cs/>
          <w:lang w:val="ar_AE" w:bidi="ar_AE"/>
        </w:rPr>
        <w:t xml:space="preserve">؛ </w:t>
      </w:r>
      <w:r>
        <w:rPr>
          <w:rtl/>
          <w:cs/>
          <w:lang w:val="ar_AE" w:bidi="ar_AE"/>
        </w:rPr>
        <w:t>الخروج 6:6</w:t>
      </w:r>
      <w:r>
        <w:rPr>
          <w:rtl/>
          <w:cs/>
          <w:lang w:val="ar_AE" w:bidi="ar_AE"/>
        </w:rPr>
        <w:t>) وإحسانه (</w:t>
      </w:r>
      <w:r>
        <w:rPr>
          <w:rtl/>
          <w:cs/>
          <w:lang w:val="ar_AE" w:bidi="ar_AE"/>
        </w:rPr>
        <w:t>المزامير 16:7–8</w:t>
      </w:r>
      <w:r>
        <w:rPr>
          <w:rtl/>
          <w:cs/>
          <w:lang w:val="ar_AE" w:bidi="ar_AE"/>
        </w:rPr>
        <w:t xml:space="preserve">؛ </w:t>
      </w:r>
      <w:r>
        <w:rPr>
          <w:rtl/>
          <w:cs/>
          <w:lang w:val="ar_AE" w:bidi="ar_AE"/>
        </w:rPr>
        <w:t>110:1</w:t>
      </w:r>
      <w:r>
        <w:rPr>
          <w:rtl/>
          <w:cs/>
          <w:lang w:val="ar_AE" w:bidi="ar_AE"/>
        </w:rPr>
        <w:t>) قد تَخَلَّتْ الآن عنه دون سَبَبٍ واضِحٍ.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10:77–12</w:t>
      </w:r>
      <w:r>
        <w:rPr>
          <w:rtl/>
          <w:cs/>
          <w:lang w:val="ar_AE" w:bidi="ar_AE"/>
        </w:rPr>
      </w:r>
    </w:p>
    <w:p>
      <w:pPr>
        <w:bidi/>
      </w:pPr>
      <w:r>
        <w:rPr>
          <w:rtl/>
          <w:cs/>
          <w:lang w:val="ar_AE" w:bidi="ar_AE"/>
        </w:rPr>
      </w:r>
      <w:r>
        <w:rPr>
          <w:rtl/>
          <w:cs/>
          <w:lang w:val="ar_AE" w:bidi="ar_AE"/>
        </w:rPr>
        <w:t>الذكرياتُ المرتبطة بأعمالِ الله العظيمةِ في الماضي تملأُ ذِهْنَ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13:77–15</w:t>
      </w:r>
      <w:r>
        <w:rPr>
          <w:rtl/>
          <w:cs/>
          <w:lang w:val="ar_AE" w:bidi="ar_AE"/>
        </w:rPr>
      </w:r>
    </w:p>
    <w:p>
      <w:pPr>
        <w:bidi/>
      </w:pPr>
      <w:r>
        <w:rPr>
          <w:rtl/>
          <w:cs/>
          <w:lang w:val="ar_AE" w:bidi="ar_AE"/>
        </w:rPr>
      </w:r>
      <w:r>
        <w:rPr>
          <w:rtl/>
          <w:cs/>
          <w:lang w:val="ar_AE" w:bidi="ar_AE"/>
        </w:rPr>
        <w:t>هذا الجزءُ المَرْكَزِيُّ من المَزْمُورِ يُركِّز التفكير على الله بوصْفِهِ إلهًا فادِيًا مقتدِرًا، وَقُدُّوسًا.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16:77</w:t>
      </w:r>
      <w:r>
        <w:rPr>
          <w:rtl/>
          <w:cs/>
          <w:lang w:val="ar_AE" w:bidi="ar_AE"/>
        </w:rPr>
      </w:r>
    </w:p>
    <w:p>
      <w:pPr>
        <w:bidi/>
      </w:pPr>
      <w:r>
        <w:rPr>
          <w:rtl/>
          <w:cs/>
          <w:lang w:val="ar_AE" w:bidi="ar_AE"/>
        </w:rPr>
      </w:r>
      <w:r>
        <w:rPr>
          <w:b/>
          <w:rtl/>
          <w:cs/>
          <w:lang w:val="ar_AE" w:bidi="ar_AE"/>
        </w:rPr>
        <w:t xml:space="preserve">بَحْرُ سُوفَ: </w:t>
      </w:r>
      <w:r>
        <w:rPr>
          <w:rtl/>
          <w:cs/>
          <w:lang w:val="ar_AE" w:bidi="ar_AE"/>
        </w:rPr>
        <w:t>نَسَبَ الكنعانيون إلى البَحْرِ قوَّةً إلهيَّةً، لكن الله هو الإله الذي خَلَقَهُ ويستَخْدِمُهُ من أجل مقاصِدِهِ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لمزمور 1:78–8</w:t>
      </w:r>
      <w:r>
        <w:rPr>
          <w:rtl/>
          <w:cs/>
          <w:lang w:val="ar_AE" w:bidi="ar_AE"/>
        </w:rPr>
      </w:r>
    </w:p>
    <w:p>
      <w:pPr>
        <w:bidi/>
      </w:pPr>
      <w:r>
        <w:rPr>
          <w:rtl/>
          <w:cs/>
          <w:lang w:val="ar_AE" w:bidi="ar_AE"/>
        </w:rPr>
      </w:r>
      <w:r>
        <w:rPr>
          <w:rtl/>
          <w:cs/>
          <w:lang w:val="ar_AE" w:bidi="ar_AE"/>
        </w:rPr>
        <w:t>المُقَدِّمَةُ عبارة عن دَعْوَةٍ لِتَعَلُّم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1:78–72</w:t>
      </w:r>
      <w:r>
        <w:rPr>
          <w:rtl/>
          <w:cs/>
          <w:lang w:val="ar_AE" w:bidi="ar_AE"/>
        </w:rPr>
      </w:r>
    </w:p>
    <w:p>
      <w:pPr>
        <w:bidi/>
      </w:pPr>
      <w:r>
        <w:rPr>
          <w:rtl/>
          <w:cs/>
          <w:lang w:val="ar_AE" w:bidi="ar_AE"/>
        </w:rPr>
      </w:r>
      <w:r>
        <w:rPr>
          <w:rtl/>
          <w:cs/>
          <w:lang w:val="ar_AE" w:bidi="ar_AE"/>
        </w:rPr>
        <w:t>مزمور الحكمة هذا يحضُّ الشعب على تَعَلُّمِ الحِكْمَةِ وَنَقْلِهَا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2:78</w:t>
      </w:r>
      <w:r>
        <w:rPr>
          <w:rtl/>
          <w:cs/>
          <w:lang w:val="ar_AE" w:bidi="ar_AE"/>
        </w:rPr>
      </w:r>
    </w:p>
    <w:p>
      <w:pPr>
        <w:bidi/>
      </w:pPr>
      <w:r>
        <w:rPr>
          <w:rtl/>
          <w:cs/>
          <w:lang w:val="ar_AE" w:bidi="ar_AE"/>
        </w:rPr>
      </w:r>
      <w:r>
        <w:rPr>
          <w:rtl/>
          <w:cs/>
          <w:lang w:val="ar_AE" w:bidi="ar_AE"/>
        </w:rPr>
        <w:t>يسردُ المُرَنِّمُ قصَّةَ إِسْرَائِيل (</w:t>
      </w:r>
      <w:r>
        <w:rPr>
          <w:rtl/>
          <w:cs/>
          <w:lang w:val="ar_AE" w:bidi="ar_AE"/>
        </w:rPr>
        <w:t>78:5–72</w:t>
      </w:r>
      <w:r>
        <w:rPr>
          <w:rtl/>
          <w:cs/>
          <w:lang w:val="ar_AE" w:bidi="ar_AE"/>
        </w:rPr>
        <w:t>) بِمَثَلٍ لِتَعْلِيمِ الحِكْمَةِ والفِطْنَةِ. • اقْتَبَسَ الرَّبُّ يسوع هذا النَّصِّ لتوضِيحِ السَّبَبِ وراء تعليمِهِ باسْتِخْدَامِ الأَمثال القَصَصِيَّةِ (</w:t>
      </w:r>
      <w:r>
        <w:rPr>
          <w:rtl/>
          <w:cs/>
          <w:lang w:val="ar_AE" w:bidi="ar_AE"/>
        </w:rPr>
        <w:t>مَتَّى 13:35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3:78–4</w:t>
      </w:r>
      <w:r>
        <w:rPr>
          <w:rtl/>
          <w:cs/>
          <w:lang w:val="ar_AE" w:bidi="ar_AE"/>
        </w:rPr>
      </w:r>
    </w:p>
    <w:p>
      <w:pPr>
        <w:bidi/>
      </w:pPr>
      <w:r>
        <w:rPr>
          <w:rtl/>
          <w:cs/>
          <w:lang w:val="ar_AE" w:bidi="ar_AE"/>
        </w:rPr>
      </w:r>
      <w:r>
        <w:rPr>
          <w:rtl/>
          <w:cs/>
          <w:lang w:val="ar_AE" w:bidi="ar_AE"/>
        </w:rPr>
        <w:t xml:space="preserve">ينبغي أن تُحْكَى هذه القِصَّةُ عَمَّا فَعَلَهُ الله من جِيلٍ إلى جيلٍ (انْظُرْ </w:t>
      </w:r>
      <w:r>
        <w:rPr>
          <w:rtl/>
          <w:cs/>
          <w:lang w:val="ar_AE" w:bidi="ar_AE"/>
        </w:rPr>
        <w:t>التَّثْنِيَة 6:20–25</w:t>
      </w:r>
      <w:r>
        <w:rPr>
          <w:rtl/>
          <w:cs/>
          <w:lang w:val="ar_AE" w:bidi="ar_AE"/>
        </w:rPr>
        <w:t xml:space="preserve">؛ </w:t>
      </w:r>
      <w:r>
        <w:rPr>
          <w:rtl/>
          <w:cs/>
          <w:lang w:val="ar_AE" w:bidi="ar_AE"/>
        </w:rPr>
        <w:t>الأَمْثَال 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5:78–6</w:t>
      </w:r>
      <w:r>
        <w:rPr>
          <w:rtl/>
          <w:cs/>
          <w:lang w:val="ar_AE" w:bidi="ar_AE"/>
        </w:rPr>
      </w:r>
    </w:p>
    <w:p>
      <w:pPr>
        <w:bidi/>
      </w:pPr>
      <w:r>
        <w:rPr>
          <w:rtl/>
          <w:cs/>
          <w:lang w:val="ar_AE" w:bidi="ar_AE"/>
        </w:rPr>
      </w:r>
      <w:r>
        <w:rPr>
          <w:rtl/>
          <w:cs/>
          <w:lang w:val="ar_AE" w:bidi="ar_AE"/>
        </w:rPr>
        <w:t>ينبغي أن يُحَفِّزَ سَرْدُ القِصَّةِ شَعْبَ الله على طاعة ما أمر به (</w:t>
      </w:r>
      <w:r>
        <w:rPr>
          <w:rtl/>
          <w:cs/>
          <w:lang w:val="ar_AE" w:bidi="ar_AE"/>
        </w:rPr>
        <w:t>التَّثْنِيَة 6:4–9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7:78–8</w:t>
      </w:r>
      <w:r>
        <w:rPr>
          <w:rtl/>
          <w:cs/>
          <w:lang w:val="ar_AE" w:bidi="ar_AE"/>
        </w:rPr>
      </w:r>
    </w:p>
    <w:p>
      <w:pPr>
        <w:bidi/>
      </w:pPr>
      <w:r>
        <w:rPr>
          <w:rtl/>
          <w:cs/>
          <w:lang w:val="ar_AE" w:bidi="ar_AE"/>
        </w:rPr>
      </w:r>
      <w:r>
        <w:rPr>
          <w:rtl/>
          <w:cs/>
          <w:lang w:val="ar_AE" w:bidi="ar_AE"/>
        </w:rPr>
        <w:t xml:space="preserve">يَعْتَبِرُ الله كُلَّ جِيلٍ مسؤولاً عن استجاباتِهِ الخاصة، التي ينبغي أن تتمثَّل في التمسُّكِ بالإيمان والرَّجاءِ (انْظُرْ </w:t>
      </w:r>
      <w:r>
        <w:rPr>
          <w:rtl/>
          <w:cs/>
          <w:lang w:val="ar_AE" w:bidi="ar_AE"/>
        </w:rPr>
        <w:t>9:18</w:t>
      </w:r>
      <w:r>
        <w:rPr>
          <w:rtl/>
          <w:cs/>
          <w:lang w:val="ar_AE" w:bidi="ar_AE"/>
        </w:rPr>
        <w:t xml:space="preserve">؛ </w:t>
      </w:r>
      <w:r>
        <w:rPr>
          <w:rtl/>
          <w:cs/>
          <w:lang w:val="ar_AE" w:bidi="ar_AE"/>
        </w:rPr>
        <w:t>27:14</w:t>
      </w:r>
      <w:r>
        <w:rPr>
          <w:rtl/>
          <w:cs/>
          <w:lang w:val="ar_AE" w:bidi="ar_AE"/>
        </w:rPr>
        <w:t xml:space="preserve">)، وتَجَنُّبِ العِنادِ، التَّمَرُّدِ، وعدم الإمانة (انْظُرْ </w:t>
      </w:r>
      <w:r>
        <w:rPr>
          <w:rtl/>
          <w:cs/>
          <w:lang w:val="ar_AE" w:bidi="ar_AE"/>
        </w:rPr>
        <w:t>التَّثْنِيَة 9:6–7</w:t>
      </w:r>
      <w:r>
        <w:rPr>
          <w:rtl/>
          <w:cs/>
          <w:lang w:val="ar_AE" w:bidi="ar_AE"/>
        </w:rPr>
        <w:t xml:space="preserve">؛ </w:t>
      </w:r>
      <w:r>
        <w:rPr>
          <w:rtl/>
          <w:cs/>
          <w:lang w:val="ar_AE" w:bidi="ar_AE"/>
        </w:rPr>
        <w:t>10:16</w:t>
      </w:r>
      <w:r>
        <w:rPr>
          <w:rtl/>
          <w:cs/>
          <w:lang w:val="ar_AE" w:bidi="ar_AE"/>
        </w:rPr>
        <w:t xml:space="preserve">؛ </w:t>
      </w:r>
      <w:r>
        <w:rPr>
          <w:rtl/>
          <w:cs/>
          <w:lang w:val="ar_AE" w:bidi="ar_AE"/>
        </w:rPr>
        <w:t>30:6</w:t>
      </w:r>
      <w:r>
        <w:rPr>
          <w:rtl/>
          <w:cs/>
          <w:lang w:val="ar_AE" w:bidi="ar_AE"/>
        </w:rPr>
        <w:t xml:space="preserve">؛ </w:t>
      </w:r>
      <w:r>
        <w:rPr>
          <w:rtl/>
          <w:cs/>
          <w:lang w:val="ar_AE" w:bidi="ar_AE"/>
        </w:rPr>
        <w:t>31:27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9:78–11</w:t>
      </w:r>
      <w:r>
        <w:rPr>
          <w:rtl/>
          <w:cs/>
          <w:lang w:val="ar_AE" w:bidi="ar_AE"/>
        </w:rPr>
      </w:r>
    </w:p>
    <w:p>
      <w:pPr>
        <w:bidi/>
      </w:pPr>
      <w:r>
        <w:rPr>
          <w:rtl/>
          <w:cs/>
          <w:lang w:val="ar_AE" w:bidi="ar_AE"/>
        </w:rPr>
      </w:r>
      <w:r>
        <w:rPr>
          <w:rtl/>
          <w:cs/>
          <w:lang w:val="ar_AE" w:bidi="ar_AE"/>
        </w:rPr>
        <w:t>حَظِيَ أَفْرَايِم</w:t>
      </w:r>
      <w:r>
        <w:rPr>
          <w:i/>
          <w:rtl/>
          <w:cs/>
          <w:lang w:val="ar_AE" w:bidi="ar_AE"/>
        </w:rPr>
        <w:t>،</w:t>
      </w:r>
      <w:r>
        <w:rPr>
          <w:rtl/>
          <w:cs/>
          <w:lang w:val="ar_AE" w:bidi="ar_AE"/>
        </w:rPr>
        <w:t xml:space="preserve"> الابْنُ الثاني لِيُوسُف، ببرَكَةٍ خاصةٍ من يَعْقُوب (</w:t>
      </w:r>
      <w:r>
        <w:rPr>
          <w:rtl/>
          <w:cs/>
          <w:lang w:val="ar_AE" w:bidi="ar_AE"/>
        </w:rPr>
        <w:t>التَّكْوين 48:15–20</w:t>
      </w:r>
      <w:r>
        <w:rPr>
          <w:rtl/>
          <w:cs/>
          <w:lang w:val="ar_AE" w:bidi="ar_AE"/>
        </w:rPr>
        <w:t xml:space="preserve">؛ </w:t>
      </w:r>
      <w:r>
        <w:rPr>
          <w:rtl/>
          <w:cs/>
          <w:lang w:val="ar_AE" w:bidi="ar_AE"/>
        </w:rPr>
        <w:t>49:22–26</w:t>
      </w:r>
      <w:r>
        <w:rPr>
          <w:rtl/>
          <w:cs/>
          <w:lang w:val="ar_AE" w:bidi="ar_AE"/>
        </w:rPr>
        <w:t xml:space="preserve">؛ </w:t>
      </w:r>
      <w:r>
        <w:rPr>
          <w:rtl/>
          <w:cs/>
          <w:lang w:val="ar_AE" w:bidi="ar_AE"/>
        </w:rPr>
        <w:t>التَّثْنية 33:13–17</w:t>
      </w:r>
      <w:r>
        <w:rPr>
          <w:rtl/>
          <w:cs/>
          <w:lang w:val="ar_AE" w:bidi="ar_AE"/>
        </w:rPr>
        <w:t>). وقد ضَمَّتْ الأرض التي وَرِثَها نَسْلَهُ وديانًا خِصْبَةً وَطُرُقًا استراتيجية (</w:t>
      </w:r>
      <w:r>
        <w:rPr>
          <w:rtl/>
          <w:cs/>
          <w:lang w:val="ar_AE" w:bidi="ar_AE"/>
        </w:rPr>
        <w:t>القُضَاة 8:2</w:t>
      </w:r>
      <w:r>
        <w:rPr>
          <w:rtl/>
          <w:cs/>
          <w:lang w:val="ar_AE" w:bidi="ar_AE"/>
        </w:rPr>
        <w:t>). ومع ذلك، لم يلتزم شعبُ أَفْرَايِم بِطَاعَةِ عَهْدِ الله الزَّاخِر بالنِّعْمَةِ بالإلَهِيَّة.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12:78</w:t>
      </w:r>
      <w:r>
        <w:rPr>
          <w:rtl/>
          <w:cs/>
          <w:lang w:val="ar_AE" w:bidi="ar_AE"/>
        </w:rPr>
      </w:r>
    </w:p>
    <w:p>
      <w:pPr>
        <w:bidi/>
      </w:pPr>
      <w:r>
        <w:rPr>
          <w:rtl/>
          <w:cs/>
          <w:lang w:val="ar_AE" w:bidi="ar_AE"/>
        </w:rPr>
      </w:r>
      <w:r>
        <w:rPr>
          <w:rtl/>
          <w:cs/>
          <w:lang w:val="ar_AE" w:bidi="ar_AE"/>
        </w:rPr>
        <w:t>الآيات هي الضرباتُ العَشَر التي ضَرَبَ بها الله مِصْر أثناء عبوديَّة إِسْرَائِيل فيها (</w:t>
      </w:r>
      <w:r>
        <w:rPr>
          <w:rtl/>
          <w:cs/>
          <w:lang w:val="ar_AE" w:bidi="ar_AE"/>
        </w:rPr>
        <w:t>الخُرُوج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12:78–16</w:t>
      </w:r>
      <w:r>
        <w:rPr>
          <w:rtl/>
          <w:cs/>
          <w:lang w:val="ar_AE" w:bidi="ar_AE"/>
        </w:rPr>
      </w:r>
    </w:p>
    <w:p>
      <w:pPr>
        <w:bidi/>
      </w:pPr>
      <w:r>
        <w:rPr>
          <w:rtl/>
          <w:cs/>
          <w:lang w:val="ar_AE" w:bidi="ar_AE"/>
        </w:rPr>
      </w:r>
      <w:r>
        <w:rPr>
          <w:rtl/>
          <w:cs/>
          <w:lang w:val="ar_AE" w:bidi="ar_AE"/>
        </w:rPr>
        <w:t>يَنْتَقِلُ التركيزُ من أَفْرَايِم (</w:t>
      </w:r>
      <w:r>
        <w:rPr>
          <w:rtl/>
          <w:cs/>
          <w:lang w:val="ar_AE" w:bidi="ar_AE"/>
        </w:rPr>
        <w:t>78:9–11</w:t>
      </w:r>
      <w:r>
        <w:rPr>
          <w:rtl/>
          <w:cs/>
          <w:lang w:val="ar_AE" w:bidi="ar_AE"/>
        </w:rPr>
        <w:t xml:space="preserve">) إلى إِسْرَائِيل كَكُلٍّ بينما يتأمَّل المُرَنِّم في قُدْرَةِ الله التي تَجَلَّتْ في مَصْر (انْظُرْ </w:t>
      </w:r>
      <w:r>
        <w:rPr>
          <w:rtl/>
          <w:cs/>
          <w:lang w:val="ar_AE" w:bidi="ar_AE"/>
        </w:rPr>
        <w:t>81:4–7</w:t>
      </w:r>
      <w:r>
        <w:rPr>
          <w:rtl/>
          <w:cs/>
          <w:lang w:val="ar_AE" w:bidi="ar_AE"/>
        </w:rPr>
        <w:t>) وفِي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13:78</w:t>
      </w:r>
      <w:r>
        <w:rPr>
          <w:rtl/>
          <w:cs/>
          <w:lang w:val="ar_AE" w:bidi="ar_AE"/>
        </w:rPr>
      </w:r>
    </w:p>
    <w:p>
      <w:pPr>
        <w:bidi/>
      </w:pPr>
      <w:r>
        <w:rPr>
          <w:rtl/>
          <w:cs/>
          <w:lang w:val="ar_AE" w:bidi="ar_AE"/>
        </w:rPr>
      </w:r>
      <w:r>
        <w:rPr>
          <w:rtl/>
          <w:cs/>
          <w:lang w:val="ar_AE" w:bidi="ar_AE"/>
        </w:rPr>
        <w:t xml:space="preserve">شَقَّ الله البَحْرَ عندما عَبَرَ بنو إِسْرَائِيل البَحْرَ الأحمر (انْظُرْ </w:t>
      </w:r>
      <w:r>
        <w:rPr>
          <w:rtl/>
          <w:cs/>
          <w:lang w:val="ar_AE" w:bidi="ar_AE"/>
        </w:rPr>
        <w:t>الخُرُوج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14:78</w:t>
      </w:r>
      <w:r>
        <w:rPr>
          <w:rtl/>
          <w:cs/>
          <w:lang w:val="ar_AE" w:bidi="ar_AE"/>
        </w:rPr>
      </w:r>
    </w:p>
    <w:p>
      <w:pPr>
        <w:bidi/>
      </w:pPr>
      <w:r>
        <w:rPr>
          <w:rtl/>
          <w:cs/>
          <w:lang w:val="ar_AE" w:bidi="ar_AE"/>
        </w:rPr>
      </w:r>
      <w:r>
        <w:rPr>
          <w:rtl/>
          <w:cs/>
          <w:lang w:val="ar_AE" w:bidi="ar_AE"/>
        </w:rPr>
        <w:t>اسْتَخْدَمَ الله سَحَابَةً وعَمُودًا من النَّارِ لقيادَةِ وحِمَايَةِ بني إِسْرَائِيل في البَرِّيَّةِ (</w:t>
      </w:r>
      <w:r>
        <w:rPr>
          <w:rtl/>
          <w:cs/>
          <w:lang w:val="ar_AE" w:bidi="ar_AE"/>
        </w:rPr>
        <w:t>الخُرُوج 13:21–22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17:78–31</w:t>
      </w:r>
      <w:r>
        <w:rPr>
          <w:rtl/>
          <w:cs/>
          <w:lang w:val="ar_AE" w:bidi="ar_AE"/>
        </w:rPr>
      </w:r>
    </w:p>
    <w:p>
      <w:pPr>
        <w:bidi/>
      </w:pPr>
      <w:r>
        <w:rPr>
          <w:rtl/>
          <w:cs/>
          <w:lang w:val="ar_AE" w:bidi="ar_AE"/>
        </w:rPr>
      </w:r>
      <w:r>
        <w:rPr>
          <w:rtl/>
          <w:cs/>
          <w:lang w:val="ar_AE" w:bidi="ar_AE"/>
        </w:rPr>
        <w:t>عَصَى بنو إِسْرَائِيل الله في البَرِّيَّةِ رُغْم تدبير الله السَّخي لكل احتياجاتهم.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23:78–25</w:t>
      </w:r>
      <w:r>
        <w:rPr>
          <w:rtl/>
          <w:cs/>
          <w:lang w:val="ar_AE" w:bidi="ar_AE"/>
        </w:rPr>
      </w:r>
    </w:p>
    <w:p>
      <w:pPr>
        <w:bidi/>
      </w:pPr>
      <w:r>
        <w:rPr>
          <w:rtl/>
          <w:cs/>
          <w:lang w:val="ar_AE" w:bidi="ar_AE"/>
        </w:rPr>
      </w:r>
      <w:r>
        <w:rPr>
          <w:rtl/>
          <w:cs/>
          <w:lang w:val="ar_AE" w:bidi="ar_AE"/>
        </w:rPr>
        <w:t>تأتي الوَفْرَةُ من أَبْوابِ السَّمَاء (</w:t>
      </w:r>
      <w:r>
        <w:rPr>
          <w:rtl/>
          <w:cs/>
          <w:lang w:val="ar_AE" w:bidi="ar_AE"/>
        </w:rPr>
        <w:t>التَّكْوين 8:2</w:t>
      </w:r>
      <w:r>
        <w:rPr>
          <w:rtl/>
          <w:cs/>
          <w:lang w:val="ar_AE" w:bidi="ar_AE"/>
        </w:rPr>
        <w:t xml:space="preserve">؛ </w:t>
      </w:r>
      <w:r>
        <w:rPr>
          <w:rtl/>
          <w:cs/>
          <w:lang w:val="ar_AE" w:bidi="ar_AE"/>
        </w:rPr>
        <w:t>2 المُلُوك 7:2</w:t>
      </w:r>
      <w:r>
        <w:rPr>
          <w:rtl/>
          <w:cs/>
          <w:lang w:val="ar_AE" w:bidi="ar_AE"/>
        </w:rPr>
        <w:t xml:space="preserve">؛ </w:t>
      </w:r>
      <w:r>
        <w:rPr>
          <w:rtl/>
          <w:cs/>
          <w:lang w:val="ar_AE" w:bidi="ar_AE"/>
        </w:rPr>
        <w:t>ملاخي 3:10</w:t>
      </w:r>
      <w:r>
        <w:rPr>
          <w:rtl/>
          <w:cs/>
          <w:lang w:val="ar_AE" w:bidi="ar_AE"/>
        </w:rPr>
        <w:t>). • تَنَاوَلَ بنو إِسْرَائِيل المَنَّ لمدَّةِ أربعين سنَةً في البَرِّيَّةِ (</w:t>
      </w:r>
      <w:r>
        <w:rPr>
          <w:rtl/>
          <w:cs/>
          <w:lang w:val="ar_AE" w:bidi="ar_AE"/>
        </w:rPr>
        <w:t>الخُرُوج 16:31–36</w:t>
      </w:r>
      <w:r>
        <w:rPr>
          <w:rtl/>
          <w:cs/>
          <w:lang w:val="ar_AE" w:bidi="ar_AE"/>
        </w:rPr>
        <w:t xml:space="preserve">؛ </w:t>
      </w:r>
      <w:r>
        <w:rPr>
          <w:rtl/>
          <w:cs/>
          <w:lang w:val="ar_AE" w:bidi="ar_AE"/>
        </w:rPr>
        <w:t>يُوحَنَّا 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26:78–31</w:t>
      </w:r>
      <w:r>
        <w:rPr>
          <w:rtl/>
          <w:cs/>
          <w:lang w:val="ar_AE" w:bidi="ar_AE"/>
        </w:rPr>
      </w:r>
    </w:p>
    <w:p>
      <w:pPr>
        <w:bidi/>
      </w:pPr>
      <w:r>
        <w:rPr>
          <w:rtl/>
          <w:cs/>
          <w:lang w:val="ar_AE" w:bidi="ar_AE"/>
        </w:rPr>
      </w:r>
      <w:r>
        <w:rPr>
          <w:rtl/>
          <w:cs/>
          <w:lang w:val="ar_AE" w:bidi="ar_AE"/>
        </w:rPr>
        <w:t>أَشْبَعَ الله رَغَبَاتِ الشعبِ بِقُدْرَتِهِ، لكنهم لم يَتَجَاوَبُوا معه بالشُّكر أو الإيمان. لذلك، أَظْهَرَ الله عَدْلَه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32:78–39</w:t>
      </w:r>
      <w:r>
        <w:rPr>
          <w:rtl/>
          <w:cs/>
          <w:lang w:val="ar_AE" w:bidi="ar_AE"/>
        </w:rPr>
      </w:r>
    </w:p>
    <w:p>
      <w:pPr>
        <w:bidi/>
      </w:pPr>
      <w:r>
        <w:rPr>
          <w:rtl/>
          <w:cs/>
          <w:lang w:val="ar_AE" w:bidi="ar_AE"/>
        </w:rPr>
      </w:r>
      <w:r>
        <w:rPr>
          <w:rtl/>
          <w:cs/>
          <w:lang w:val="ar_AE" w:bidi="ar_AE"/>
        </w:rPr>
        <w:t>أدَّى تَمَرَّد بنو إِسْرَائِيل إلى تَعَرُّضِّهم لدينونَةِ الله، ومع ذلك، أَفْسَحَتْ تَوبَتَهُم القصيرةَ وغَيْرَ الصَّادِقَةِ المجال لاستعلان طول أناةِ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33:78</w:t>
      </w:r>
      <w:r>
        <w:rPr>
          <w:rtl/>
          <w:cs/>
          <w:lang w:val="ar_AE" w:bidi="ar_AE"/>
        </w:rPr>
      </w:r>
    </w:p>
    <w:p>
      <w:pPr>
        <w:bidi/>
      </w:pPr>
      <w:r>
        <w:rPr>
          <w:rtl/>
          <w:cs/>
          <w:lang w:val="ar_AE" w:bidi="ar_AE"/>
        </w:rPr>
      </w:r>
      <w:r>
        <w:rPr>
          <w:rtl/>
          <w:cs/>
          <w:lang w:val="ar_AE" w:bidi="ar_AE"/>
        </w:rPr>
        <w:t>مَاتَ جِيلٌ كامِلٌ في البَرِّيَّةِ (</w:t>
      </w:r>
      <w:r>
        <w:rPr>
          <w:rtl/>
          <w:cs/>
          <w:lang w:val="ar_AE" w:bidi="ar_AE"/>
        </w:rPr>
        <w:t>العَدَد 14:22–23</w:t>
      </w:r>
      <w:r>
        <w:rPr>
          <w:rtl/>
          <w:cs/>
          <w:lang w:val="ar_AE" w:bidi="ar_AE"/>
        </w:rPr>
        <w:t xml:space="preserve">، </w:t>
      </w:r>
      <w:r>
        <w:rPr>
          <w:rtl/>
          <w:cs/>
          <w:lang w:val="ar_AE" w:bidi="ar_AE"/>
        </w:rPr>
        <w:t>28–35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34:78</w:t>
      </w:r>
      <w:r>
        <w:rPr>
          <w:rtl/>
          <w:cs/>
          <w:lang w:val="ar_AE" w:bidi="ar_AE"/>
        </w:rPr>
      </w:r>
    </w:p>
    <w:p>
      <w:pPr>
        <w:bidi/>
      </w:pPr>
      <w:r>
        <w:rPr>
          <w:rtl/>
          <w:cs/>
          <w:lang w:val="ar_AE" w:bidi="ar_AE"/>
        </w:rPr>
      </w:r>
      <w:r>
        <w:rPr>
          <w:b/>
          <w:rtl/>
          <w:cs/>
          <w:lang w:val="ar_AE" w:bidi="ar_AE"/>
        </w:rPr>
        <w:t xml:space="preserve">رَجَعُوا وَبَكَّرُوا إِلَى اللهِ: </w:t>
      </w:r>
      <w:r>
        <w:rPr>
          <w:rtl/>
          <w:cs/>
          <w:lang w:val="ar_AE" w:bidi="ar_AE"/>
        </w:rPr>
        <w:t>ما أظْهَرُوه من حماسٍ لم</w:t>
      </w:r>
      <w:r>
        <w:rPr>
          <w:b/>
          <w:rtl/>
          <w:cs/>
          <w:lang w:val="ar_AE" w:bidi="ar_AE"/>
        </w:rPr>
        <w:t xml:space="preserve"> </w:t>
      </w:r>
      <w:r>
        <w:rPr>
          <w:rtl/>
          <w:cs/>
          <w:lang w:val="ar_AE" w:bidi="ar_AE"/>
        </w:rPr>
        <w:t>يَكُنْ صَادِقًا.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34:78–39</w:t>
      </w:r>
      <w:r>
        <w:rPr>
          <w:rtl/>
          <w:cs/>
          <w:lang w:val="ar_AE" w:bidi="ar_AE"/>
        </w:rPr>
      </w:r>
    </w:p>
    <w:p>
      <w:pPr>
        <w:bidi/>
      </w:pPr>
      <w:r>
        <w:rPr>
          <w:rtl/>
          <w:cs/>
          <w:lang w:val="ar_AE" w:bidi="ar_AE"/>
        </w:rPr>
      </w:r>
      <w:r>
        <w:rPr>
          <w:rtl/>
          <w:cs/>
          <w:lang w:val="ar_AE" w:bidi="ar_AE"/>
        </w:rPr>
        <w:t>الوُجُودُ المُسْتَمِرُّ لإِسْرَائِيل، على الرُّغْمِ من تَمَرُّدِهِ وَعَدَم إيمانِهِ (</w:t>
      </w:r>
      <w:r>
        <w:rPr>
          <w:rtl/>
          <w:cs/>
          <w:lang w:val="ar_AE" w:bidi="ar_AE"/>
        </w:rPr>
        <w:t>78:7–8</w:t>
      </w:r>
      <w:r>
        <w:rPr>
          <w:rtl/>
          <w:cs/>
          <w:lang w:val="ar_AE" w:bidi="ar_AE"/>
        </w:rPr>
        <w:t>)، كان بِفَضْلِ رَأْفَةِ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35:78–39</w:t>
      </w:r>
      <w:r>
        <w:rPr>
          <w:rtl/>
          <w:cs/>
          <w:lang w:val="ar_AE" w:bidi="ar_AE"/>
        </w:rPr>
      </w:r>
    </w:p>
    <w:p>
      <w:pPr>
        <w:bidi/>
      </w:pPr>
      <w:r>
        <w:rPr>
          <w:rtl/>
          <w:cs/>
          <w:lang w:val="ar_AE" w:bidi="ar_AE"/>
        </w:rPr>
      </w:r>
      <w:r>
        <w:rPr>
          <w:rtl/>
          <w:cs/>
          <w:lang w:val="ar_AE" w:bidi="ar_AE"/>
        </w:rPr>
        <w:t>تَذَكَّرَ بَنُو إِسْرَائِيل التَّعْلِيم الصَّحِيح (</w:t>
      </w:r>
      <w:r>
        <w:rPr>
          <w:rtl/>
          <w:cs/>
          <w:lang w:val="ar_AE" w:bidi="ar_AE"/>
        </w:rPr>
        <w:t>9:9</w:t>
      </w:r>
      <w:r>
        <w:rPr>
          <w:rtl/>
          <w:cs/>
          <w:lang w:val="ar_AE" w:bidi="ar_AE"/>
        </w:rPr>
        <w:t xml:space="preserve">؛ </w:t>
      </w:r>
      <w:r>
        <w:rPr>
          <w:rtl/>
          <w:cs/>
          <w:lang w:val="ar_AE" w:bidi="ar_AE"/>
        </w:rPr>
        <w:t>91:1</w:t>
      </w:r>
      <w:r>
        <w:rPr>
          <w:rtl/>
          <w:cs/>
          <w:lang w:val="ar_AE" w:bidi="ar_AE"/>
        </w:rPr>
        <w:t>)، لكن لم يَسْمَحُوا لله بتغييرِ قُلُوبِهم (</w:t>
      </w:r>
      <w:r>
        <w:rPr>
          <w:rtl/>
          <w:cs/>
          <w:lang w:val="ar_AE" w:bidi="ar_AE"/>
        </w:rPr>
        <w:t>اللَّاوِيِّين 26:41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40:78–55 78</w:t>
      </w:r>
      <w:r>
        <w:rPr>
          <w:rtl/>
          <w:cs/>
          <w:lang w:val="ar_AE" w:bidi="ar_AE"/>
        </w:rPr>
      </w:r>
    </w:p>
    <w:p>
      <w:pPr>
        <w:bidi/>
      </w:pPr>
      <w:r>
        <w:rPr>
          <w:rtl/>
          <w:cs/>
          <w:lang w:val="ar_AE" w:bidi="ar_AE"/>
        </w:rPr>
      </w:r>
      <w:r>
        <w:rPr>
          <w:rtl/>
          <w:cs/>
          <w:lang w:val="ar_AE" w:bidi="ar_AE"/>
        </w:rPr>
        <w:t>تَمَرَّدَ بنو إِسْرَائِيل رُغْم أنَّ الرَّبَّ أَنْقَذَهم من ضرباتٍ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56:78–64</w:t>
      </w:r>
      <w:r>
        <w:rPr>
          <w:rtl/>
          <w:cs/>
          <w:lang w:val="ar_AE" w:bidi="ar_AE"/>
        </w:rPr>
      </w:r>
    </w:p>
    <w:p>
      <w:pPr>
        <w:bidi/>
      </w:pPr>
      <w:r>
        <w:rPr>
          <w:rtl/>
          <w:cs/>
          <w:lang w:val="ar_AE" w:bidi="ar_AE"/>
        </w:rPr>
      </w:r>
      <w:r>
        <w:rPr>
          <w:rtl/>
          <w:cs/>
          <w:lang w:val="ar_AE" w:bidi="ar_AE"/>
        </w:rPr>
        <w:t>دَنَّسَ تَمَرُّدُ بني إِسْرَائِيل أَرْضَ المَوعِد. قَدَّسَ الشَّعْبُ أماكن معينة لآلِهَةٍ بَاطِلَةٍ وَعَبَدُوا الأوثان (</w:t>
      </w:r>
      <w:r>
        <w:rPr>
          <w:rtl/>
          <w:cs/>
          <w:lang w:val="ar_AE" w:bidi="ar_AE"/>
        </w:rPr>
        <w:t>78:58</w:t>
      </w:r>
      <w:r>
        <w:rPr>
          <w:rtl/>
          <w:cs/>
          <w:lang w:val="ar_AE" w:bidi="ar_AE"/>
        </w:rPr>
        <w:t xml:space="preserve">) أثناء فترة حُكْمِ القُضَاةِ (على سبيل المثال، </w:t>
      </w:r>
      <w:r>
        <w:rPr>
          <w:rtl/>
          <w:cs/>
          <w:lang w:val="ar_AE" w:bidi="ar_AE"/>
        </w:rPr>
        <w:t>القُضَاة 2:11</w:t>
      </w:r>
      <w:r>
        <w:rPr>
          <w:rtl/>
          <w:cs/>
          <w:lang w:val="ar_AE" w:bidi="ar_AE"/>
        </w:rPr>
        <w:t xml:space="preserve">؛ </w:t>
      </w:r>
      <w:r>
        <w:rPr>
          <w:rtl/>
          <w:cs/>
          <w:lang w:val="ar_AE" w:bidi="ar_AE"/>
        </w:rPr>
        <w:t>3:7</w:t>
      </w:r>
      <w:r>
        <w:rPr>
          <w:rtl/>
          <w:cs/>
          <w:lang w:val="ar_AE" w:bidi="ar_AE"/>
        </w:rPr>
        <w:t xml:space="preserve">، </w:t>
      </w:r>
      <w:r>
        <w:rPr>
          <w:rtl/>
          <w:cs/>
          <w:lang w:val="ar_AE" w:bidi="ar_AE"/>
        </w:rPr>
        <w:t>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60:78</w:t>
      </w:r>
      <w:r>
        <w:rPr>
          <w:rtl/>
          <w:cs/>
          <w:lang w:val="ar_AE" w:bidi="ar_AE"/>
        </w:rPr>
      </w:r>
    </w:p>
    <w:p>
      <w:pPr>
        <w:bidi/>
      </w:pPr>
      <w:r>
        <w:rPr>
          <w:rtl/>
          <w:cs/>
          <w:lang w:val="ar_AE" w:bidi="ar_AE"/>
        </w:rPr>
      </w:r>
      <w:r>
        <w:rPr>
          <w:rtl/>
          <w:cs/>
          <w:lang w:val="ar_AE" w:bidi="ar_AE"/>
        </w:rPr>
        <w:t>هَجَرَ الله مَسْكَنَه في شِيلُوه بِسَبَبِ عبادَاتِ الشَّعْبِ الوثنيَّةِ (</w:t>
      </w:r>
      <w:r>
        <w:rPr>
          <w:rtl/>
          <w:cs/>
          <w:lang w:val="ar_AE" w:bidi="ar_AE"/>
        </w:rPr>
        <w:t>1 صَمُوئِيل 4:11</w:t>
      </w:r>
      <w:r>
        <w:rPr>
          <w:rtl/>
          <w:cs/>
          <w:lang w:val="ar_AE" w:bidi="ar_AE"/>
        </w:rPr>
        <w:t xml:space="preserve">؛ </w:t>
      </w:r>
      <w:r>
        <w:rPr>
          <w:rtl/>
          <w:cs/>
          <w:lang w:val="ar_AE" w:bidi="ar_AE"/>
        </w:rPr>
        <w:t>إِرْمِيَا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67:78</w:t>
      </w:r>
      <w:r>
        <w:rPr>
          <w:rtl/>
          <w:cs/>
          <w:lang w:val="ar_AE" w:bidi="ar_AE"/>
        </w:rPr>
      </w:r>
    </w:p>
    <w:p>
      <w:pPr>
        <w:bidi/>
      </w:pPr>
      <w:r>
        <w:rPr>
          <w:rtl/>
          <w:cs/>
          <w:lang w:val="ar_AE" w:bidi="ar_AE"/>
        </w:rPr>
      </w:r>
      <w:r>
        <w:rPr>
          <w:rtl/>
          <w:cs/>
          <w:lang w:val="ar_AE" w:bidi="ar_AE"/>
        </w:rPr>
        <w:t>لم يَرْفُضْ الله سِبْطَ أَفْرَايِم بشكلٍ كامِلٍ</w:t>
      </w:r>
      <w:r>
        <w:rPr>
          <w:i/>
          <w:rtl/>
          <w:cs/>
          <w:lang w:val="ar_AE" w:bidi="ar_AE"/>
        </w:rPr>
        <w:t>،</w:t>
      </w:r>
      <w:r>
        <w:rPr>
          <w:rtl/>
          <w:cs/>
          <w:lang w:val="ar_AE" w:bidi="ar_AE"/>
        </w:rPr>
        <w:t xml:space="preserve"> لكن الله اختار يَهُوذَا (</w:t>
      </w:r>
      <w:r>
        <w:rPr>
          <w:rtl/>
          <w:cs/>
          <w:lang w:val="ar_AE" w:bidi="ar_AE"/>
        </w:rPr>
        <w:t>78:68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68:78–69</w:t>
      </w:r>
      <w:r>
        <w:rPr>
          <w:rtl/>
          <w:cs/>
          <w:lang w:val="ar_AE" w:bidi="ar_AE"/>
        </w:rPr>
      </w:r>
    </w:p>
    <w:p>
      <w:pPr>
        <w:bidi/>
      </w:pPr>
      <w:r>
        <w:rPr>
          <w:rtl/>
          <w:cs/>
          <w:lang w:val="ar_AE" w:bidi="ar_AE"/>
        </w:rPr>
      </w:r>
      <w:r>
        <w:rPr>
          <w:rtl/>
          <w:cs/>
          <w:lang w:val="ar_AE" w:bidi="ar_AE"/>
        </w:rPr>
        <w:t xml:space="preserve">باختيارِ جَبَلِ صِهْيَون بدلاً من شِيلُوه كَمَسْكَنٍ لله على الأرْضِ، انْتَقَلَ الله من الشِّمَالِ إلى الجَنُوب (انْظُرْ </w:t>
      </w:r>
      <w:r>
        <w:rPr>
          <w:rtl/>
          <w:cs/>
          <w:lang w:val="ar_AE" w:bidi="ar_AE"/>
        </w:rPr>
        <w:t>المزمور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70:68–72</w:t>
      </w:r>
      <w:r>
        <w:rPr>
          <w:rtl/>
          <w:cs/>
          <w:lang w:val="ar_AE" w:bidi="ar_AE"/>
        </w:rPr>
      </w:r>
    </w:p>
    <w:p>
      <w:pPr>
        <w:bidi/>
      </w:pPr>
      <w:r>
        <w:rPr>
          <w:rtl/>
          <w:cs/>
          <w:lang w:val="ar_AE" w:bidi="ar_AE"/>
        </w:rPr>
      </w:r>
      <w:r>
        <w:rPr>
          <w:rtl/>
          <w:cs/>
          <w:lang w:val="ar_AE" w:bidi="ar_AE"/>
        </w:rPr>
        <w:t>الله الذي انْقَلَبَ ضدَّ شَعْبِهِ (</w:t>
      </w:r>
      <w:r>
        <w:rPr>
          <w:rtl/>
          <w:cs/>
          <w:lang w:val="ar_AE" w:bidi="ar_AE"/>
        </w:rPr>
        <w:t>78:62</w:t>
      </w:r>
      <w:r>
        <w:rPr>
          <w:rtl/>
          <w:cs/>
          <w:lang w:val="ar_AE" w:bidi="ar_AE"/>
        </w:rPr>
        <w:t>) اخْتَارَ داود</w:t>
      </w:r>
      <w:r>
        <w:rPr>
          <w:i/>
          <w:rtl/>
          <w:cs/>
          <w:lang w:val="ar_AE" w:bidi="ar_AE"/>
        </w:rPr>
        <w:t>،</w:t>
      </w:r>
      <w:r>
        <w:rPr>
          <w:rtl/>
          <w:cs/>
          <w:lang w:val="ar_AE" w:bidi="ar_AE"/>
        </w:rPr>
        <w:t xml:space="preserve"> راعيًا (</w:t>
      </w:r>
      <w:r>
        <w:rPr>
          <w:rtl/>
          <w:cs/>
          <w:lang w:val="ar_AE" w:bidi="ar_AE"/>
        </w:rPr>
        <w:t>التَّكْوين 46:34</w:t>
      </w:r>
      <w:r>
        <w:rPr>
          <w:rtl/>
          <w:cs/>
          <w:lang w:val="ar_AE" w:bidi="ar_AE"/>
        </w:rPr>
        <w:t xml:space="preserve">؛ </w:t>
      </w:r>
      <w:r>
        <w:rPr>
          <w:rtl/>
          <w:cs/>
          <w:lang w:val="ar_AE" w:bidi="ar_AE"/>
        </w:rPr>
        <w:t>1 صَمُوئِيل 16:10–11</w:t>
      </w:r>
      <w:r>
        <w:rPr>
          <w:rtl/>
          <w:cs/>
          <w:lang w:val="ar_AE" w:bidi="ar_AE"/>
        </w:rPr>
        <w:t>)، لِيُصْبَحَ راعيًا لهم (</w:t>
      </w:r>
      <w:r>
        <w:rPr>
          <w:rtl/>
          <w:cs/>
          <w:lang w:val="ar_AE" w:bidi="ar_AE"/>
        </w:rPr>
        <w:t>المزمور 78:52</w:t>
      </w:r>
      <w:r>
        <w:rPr>
          <w:rtl/>
          <w:cs/>
          <w:lang w:val="ar_AE" w:bidi="ar_AE"/>
        </w:rPr>
        <w:t xml:space="preserve">؛ قارِنْ </w:t>
      </w:r>
      <w:r>
        <w:rPr>
          <w:rtl/>
          <w:cs/>
          <w:lang w:val="ar_AE" w:bidi="ar_AE"/>
        </w:rPr>
        <w:t>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1:79</w:t>
      </w:r>
      <w:r>
        <w:rPr>
          <w:rtl/>
          <w:cs/>
          <w:lang w:val="ar_AE" w:bidi="ar_AE"/>
        </w:rPr>
      </w:r>
    </w:p>
    <w:p>
      <w:pPr>
        <w:bidi/>
      </w:pPr>
      <w:r>
        <w:rPr>
          <w:rtl/>
          <w:cs/>
          <w:lang w:val="ar_AE" w:bidi="ar_AE"/>
        </w:rPr>
      </w:r>
      <w:r>
        <w:rPr>
          <w:b/>
          <w:rtl/>
          <w:cs/>
          <w:lang w:val="ar_AE" w:bidi="ar_AE"/>
        </w:rPr>
        <w:t>مِيرَاثَكَ</w:t>
      </w:r>
      <w:r>
        <w:rPr>
          <w:rtl/>
          <w:cs/>
          <w:lang w:val="ar_AE" w:bidi="ar_AE"/>
        </w:rPr>
        <w:t xml:space="preserve">: ربما يُشِيرُ هذا التعبيرُ إلى الأَرْضِ، أو الهَيْكَلِ (انْظُرْ </w:t>
      </w:r>
      <w:r>
        <w:rPr>
          <w:rtl/>
          <w:cs/>
          <w:lang w:val="ar_AE" w:bidi="ar_AE"/>
        </w:rPr>
        <w:t>61:5</w:t>
      </w:r>
      <w:r>
        <w:rPr>
          <w:rtl/>
          <w:cs/>
          <w:lang w:val="ar_AE" w:bidi="ar_AE"/>
        </w:rPr>
        <w:t xml:space="preserve">)، أو الشعبِ (انْظُرْ </w:t>
      </w:r>
      <w:r>
        <w:rPr>
          <w:rtl/>
          <w:cs/>
          <w:lang w:val="ar_AE" w:bidi="ar_AE"/>
        </w:rPr>
        <w:t>79:2</w:t>
      </w:r>
      <w:r>
        <w:rPr>
          <w:rtl/>
          <w:cs/>
          <w:lang w:val="ar_AE" w:bidi="ar_AE"/>
        </w:rPr>
        <w:t xml:space="preserve">؛ </w:t>
      </w:r>
      <w:r>
        <w:rPr>
          <w:rtl/>
          <w:cs/>
          <w:lang w:val="ar_AE" w:bidi="ar_AE"/>
        </w:rPr>
        <w:t>78:71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1:79–4</w:t>
      </w:r>
      <w:r>
        <w:rPr>
          <w:rtl/>
          <w:cs/>
          <w:lang w:val="ar_AE" w:bidi="ar_AE"/>
        </w:rPr>
      </w:r>
    </w:p>
    <w:p>
      <w:pPr>
        <w:bidi/>
      </w:pPr>
      <w:r>
        <w:rPr>
          <w:rtl/>
          <w:cs/>
          <w:lang w:val="ar_AE" w:bidi="ar_AE"/>
        </w:rPr>
      </w:r>
      <w:r>
        <w:rPr>
          <w:rtl/>
          <w:cs/>
          <w:lang w:val="ar_AE" w:bidi="ar_AE"/>
        </w:rPr>
        <w:t>يَرْثِي المُرَنِّم نَاظِمُ هذا المزمور تَدْنِيسَ الهيكَلِ ونجاحَ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1:79–13</w:t>
      </w:r>
      <w:r>
        <w:rPr>
          <w:rtl/>
          <w:cs/>
          <w:lang w:val="ar_AE" w:bidi="ar_AE"/>
        </w:rPr>
      </w:r>
    </w:p>
    <w:p>
      <w:pPr>
        <w:bidi/>
      </w:pPr>
      <w:r>
        <w:rPr>
          <w:rtl/>
          <w:cs/>
          <w:lang w:val="ar_AE" w:bidi="ar_AE"/>
        </w:rPr>
      </w:r>
      <w:r>
        <w:rPr>
          <w:rtl/>
          <w:cs/>
          <w:lang w:val="ar_AE" w:bidi="ar_AE"/>
        </w:rPr>
        <w:t xml:space="preserve">يَصِفُ رِثَاءُ هذا المزمور سُقُوطَ أُورُشَلِيم سنة 586 ق.م. التاريخ الماضي لِإِسْرَائِيل الموصوف في </w:t>
      </w:r>
      <w:r>
        <w:rPr>
          <w:rtl/>
          <w:cs/>
          <w:lang w:val="ar_AE" w:bidi="ar_AE"/>
        </w:rPr>
        <w:t>المزمور 78</w:t>
      </w:r>
      <w:r>
        <w:rPr>
          <w:rtl/>
          <w:cs/>
          <w:lang w:val="ar_AE" w:bidi="ar_AE"/>
        </w:rPr>
        <w:t xml:space="preserve"> أَثَارَ غَضَبَ الله، مما أدى إلى خَرابِ صِهْيَون الموصوف هنا بتدنيسِ الهَيكلِ والجُثَثِ المُهَانَةِ التي تملأ المَشْهَد. ولذلك، يُصَلِّي المُرَنِّم طالبًا الغفران والنَّجاة (</w:t>
      </w:r>
      <w:r>
        <w:rPr>
          <w:rtl/>
          <w:cs/>
          <w:lang w:val="ar_AE" w:bidi="ar_AE"/>
        </w:rPr>
        <w:t>79:8–9</w:t>
      </w:r>
      <w:r>
        <w:rPr>
          <w:rtl/>
          <w:cs/>
          <w:lang w:val="ar_AE" w:bidi="ar_AE"/>
        </w:rPr>
        <w:t>)، وكذلك يتضرَّعُ من أجل أن يجازِيَ الله أَعْدَاءَ الأُمَّةِ (</w:t>
      </w:r>
      <w:r>
        <w:rPr>
          <w:rtl/>
          <w:cs/>
          <w:lang w:val="ar_AE" w:bidi="ar_AE"/>
        </w:rPr>
        <w:t>79:12–13</w:t>
      </w:r>
      <w:r>
        <w:rPr>
          <w:rtl/>
          <w:cs/>
          <w:lang w:val="ar_AE" w:bidi="ar_AE"/>
        </w:rPr>
        <w:t xml:space="preserve">). من أمثلَةِ المزاميرِ الأخرى التي تَرْثِي السَّبْيَ: </w:t>
      </w:r>
      <w:r>
        <w:rPr>
          <w:rtl/>
          <w:cs/>
          <w:lang w:val="ar_AE" w:bidi="ar_AE"/>
        </w:rPr>
        <w:t>المزامير 42–44</w:t>
      </w:r>
      <w:r>
        <w:rPr>
          <w:rtl/>
          <w:cs/>
          <w:lang w:val="ar_AE" w:bidi="ar_AE"/>
        </w:rPr>
        <w:t xml:space="preserve">؛ </w:t>
      </w:r>
      <w:r>
        <w:rPr>
          <w:rtl/>
          <w:cs/>
          <w:lang w:val="ar_AE" w:bidi="ar_AE"/>
        </w:rPr>
        <w:t>102</w:t>
      </w:r>
      <w:r>
        <w:rPr>
          <w:rtl/>
          <w:cs/>
          <w:lang w:val="ar_AE" w:bidi="ar_AE"/>
        </w:rPr>
        <w:t xml:space="preserve">؛ </w:t>
      </w:r>
      <w:r>
        <w:rPr>
          <w:rtl/>
          <w:cs/>
          <w:lang w:val="ar_AE" w:bidi="ar_AE"/>
        </w:rPr>
        <w:t>107</w:t>
      </w:r>
      <w:r>
        <w:rPr>
          <w:rtl/>
          <w:cs/>
          <w:lang w:val="ar_AE" w:bidi="ar_AE"/>
        </w:rPr>
        <w:t xml:space="preserve">؛ </w:t>
      </w:r>
      <w:r>
        <w:rPr>
          <w:rtl/>
          <w:cs/>
          <w:lang w:val="ar_AE" w:bidi="ar_AE"/>
        </w:rPr>
        <w:t>126</w:t>
      </w:r>
      <w:r>
        <w:rPr>
          <w:rtl/>
          <w:cs/>
          <w:lang w:val="ar_AE" w:bidi="ar_AE"/>
        </w:rPr>
        <w:t xml:space="preserve">؛ </w:t>
      </w:r>
      <w:r>
        <w:rPr>
          <w:rtl/>
          <w:cs/>
          <w:lang w:val="ar_AE" w:bidi="ar_AE"/>
        </w:rPr>
        <w:t>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5:79–8</w:t>
      </w:r>
      <w:r>
        <w:rPr>
          <w:rtl/>
          <w:cs/>
          <w:lang w:val="ar_AE" w:bidi="ar_AE"/>
        </w:rPr>
      </w:r>
    </w:p>
    <w:p>
      <w:pPr>
        <w:bidi/>
      </w:pPr>
      <w:r>
        <w:rPr>
          <w:rtl/>
          <w:cs/>
          <w:lang w:val="ar_AE" w:bidi="ar_AE"/>
        </w:rPr>
      </w:r>
      <w:r>
        <w:rPr>
          <w:rtl/>
          <w:cs/>
          <w:lang w:val="ar_AE" w:bidi="ar_AE"/>
        </w:rPr>
        <w:t xml:space="preserve">إن شدَّةَ دينونَةِ الله قد حيَّرَتْ الشَّعْبَ؛ لقد صرخوا بيأسٍ طالبين الرَّأْقَة، وَالغُفران، والرَّاحَةِ. يَتَكَرَّرُ العَدَدان </w:t>
      </w:r>
      <w:r>
        <w:rPr>
          <w:rtl/>
          <w:cs/>
          <w:lang w:val="ar_AE" w:bidi="ar_AE"/>
        </w:rPr>
        <w:t>6–7</w:t>
      </w:r>
      <w:r>
        <w:rPr>
          <w:rtl/>
          <w:cs/>
          <w:lang w:val="ar_AE" w:bidi="ar_AE"/>
        </w:rPr>
        <w:t xml:space="preserve"> بشكلٍ حَرْفِيٍّ تقريبًا في </w:t>
      </w:r>
      <w:r>
        <w:rPr>
          <w:rtl/>
          <w:cs/>
          <w:lang w:val="ar_AE" w:bidi="ar_AE"/>
        </w:rPr>
        <w:t>إِرْمِيَا 10:25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6:79</w:t>
      </w:r>
      <w:r>
        <w:rPr>
          <w:rtl/>
          <w:cs/>
          <w:lang w:val="ar_AE" w:bidi="ar_AE"/>
        </w:rPr>
      </w:r>
    </w:p>
    <w:p>
      <w:pPr>
        <w:bidi/>
      </w:pPr>
      <w:r>
        <w:rPr>
          <w:rtl/>
          <w:cs/>
          <w:lang w:val="ar_AE" w:bidi="ar_AE"/>
        </w:rPr>
      </w:r>
      <w:r>
        <w:rPr>
          <w:rtl/>
          <w:cs/>
          <w:lang w:val="ar_AE" w:bidi="ar_AE"/>
        </w:rPr>
        <w:t>يَطْلُبُ التَّائِبُون من شَعْبِ الله أن يَصُبَّ غَضَبَهُ ليس عليهم بل على أعدائهم الأشرارِ وغَيرِ التائبين.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8:79</w:t>
      </w:r>
      <w:r>
        <w:rPr>
          <w:rtl/>
          <w:cs/>
          <w:lang w:val="ar_AE" w:bidi="ar_AE"/>
        </w:rPr>
      </w:r>
    </w:p>
    <w:p>
      <w:pPr>
        <w:bidi/>
      </w:pPr>
      <w:r>
        <w:rPr>
          <w:rtl/>
          <w:cs/>
          <w:lang w:val="ar_AE" w:bidi="ar_AE"/>
        </w:rPr>
      </w:r>
      <w:r>
        <w:rPr>
          <w:rtl/>
          <w:cs/>
          <w:lang w:val="ar_AE" w:bidi="ar_AE"/>
        </w:rPr>
        <w:t>خطايا الشَّعْبِ المَاضِيَةِ والمتراكِمَةِ عَبْرَ الزَّمَنِ كانَتْ سَبَبًا في وقوعِ السَّبْيِ (</w:t>
      </w:r>
      <w:r>
        <w:rPr>
          <w:rtl/>
          <w:cs/>
          <w:lang w:val="ar_AE" w:bidi="ar_AE"/>
        </w:rPr>
        <w:t>2 المُلُوك 17:7–23</w:t>
      </w:r>
      <w:r>
        <w:rPr>
          <w:rtl/>
          <w:cs/>
          <w:lang w:val="ar_AE" w:bidi="ar_AE"/>
        </w:rPr>
        <w:t xml:space="preserve">؛ </w:t>
      </w:r>
      <w:r>
        <w:rPr>
          <w:rtl/>
          <w:cs/>
          <w:lang w:val="ar_AE" w:bidi="ar_AE"/>
        </w:rPr>
        <w:t>24:3–4</w:t>
      </w:r>
      <w:r>
        <w:rPr>
          <w:rtl/>
          <w:cs/>
          <w:lang w:val="ar_AE" w:bidi="ar_AE"/>
        </w:rPr>
        <w:t>)؛ ومع ذلك، هَلَكَ الشَّعْبُ بِسَبَبِ خطاياه الخاصَّةِ (</w:t>
      </w:r>
      <w:r>
        <w:rPr>
          <w:rtl/>
          <w:cs/>
          <w:lang w:val="ar_AE" w:bidi="ar_AE"/>
        </w:rPr>
        <w:t>إِرْمِيَا 31:30</w:t>
      </w:r>
      <w:r>
        <w:rPr>
          <w:rtl/>
          <w:cs/>
          <w:lang w:val="ar_AE" w:bidi="ar_AE"/>
        </w:rPr>
        <w:t xml:space="preserve">؛ </w:t>
      </w:r>
      <w:r>
        <w:rPr>
          <w:rtl/>
          <w:cs/>
          <w:lang w:val="ar_AE" w:bidi="ar_AE"/>
        </w:rPr>
        <w:t>حِزْقِيَال 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9:79–11</w:t>
      </w:r>
      <w:r>
        <w:rPr>
          <w:rtl/>
          <w:cs/>
          <w:lang w:val="ar_AE" w:bidi="ar_AE"/>
        </w:rPr>
      </w:r>
    </w:p>
    <w:p>
      <w:pPr>
        <w:bidi/>
      </w:pPr>
      <w:r>
        <w:rPr>
          <w:rtl/>
          <w:cs/>
          <w:lang w:val="ar_AE" w:bidi="ar_AE"/>
        </w:rPr>
      </w:r>
      <w:r>
        <w:rPr>
          <w:rtl/>
          <w:cs/>
          <w:lang w:val="ar_AE" w:bidi="ar_AE"/>
        </w:rPr>
        <w:t>يَطْلُبُ الشَّعْبُ من الله أن يُنْقِذَه. على الرُّغْمِ من أن خطايا إِسْرَائِيل قد تَسَبَّبَتْ في وقوعِ مَأْساةِ السِّبْي، سوف يَتَعَيَّنُ عَلَى الأُمَم الوثنيةِ أيضًا أن تَحْمِلَ مسؤولية إراقَتِها للدِّمَاء.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12:79</w:t>
      </w:r>
      <w:r>
        <w:rPr>
          <w:rtl/>
          <w:cs/>
          <w:lang w:val="ar_AE" w:bidi="ar_AE"/>
        </w:rPr>
      </w:r>
    </w:p>
    <w:p>
      <w:pPr>
        <w:bidi/>
      </w:pPr>
      <w:r>
        <w:rPr>
          <w:rtl/>
          <w:cs/>
          <w:lang w:val="ar_AE" w:bidi="ar_AE"/>
        </w:rPr>
      </w:r>
      <w:r>
        <w:rPr>
          <w:rtl/>
          <w:cs/>
          <w:lang w:val="ar_AE" w:bidi="ar_AE"/>
        </w:rPr>
        <w:t xml:space="preserve">لقد أَدَّى السَّبْيُ إلى معاناةٍ قومِيَّةٍ وَسَعْيٍ فَرْدِيٍّ لِطَلَبِ الرَّبِّ. • </w:t>
      </w:r>
      <w:r>
        <w:rPr>
          <w:b/>
          <w:rtl/>
          <w:cs/>
          <w:lang w:val="ar_AE" w:bidi="ar_AE"/>
        </w:rPr>
        <w:t xml:space="preserve">رُدَّ عَلَى جِيرَانِنَا: </w:t>
      </w:r>
      <w:r>
        <w:rPr>
          <w:rtl/>
          <w:cs/>
          <w:lang w:val="ar_AE" w:bidi="ar_AE"/>
        </w:rPr>
        <w:t xml:space="preserve">انْظُرْ </w:t>
      </w:r>
      <w:r>
        <w:rPr>
          <w:rtl/>
          <w:cs/>
          <w:lang w:val="ar_AE" w:bidi="ar_AE"/>
        </w:rPr>
        <w:t>1:6</w:t>
      </w:r>
      <w:r>
        <w:rPr>
          <w:rtl/>
          <w:cs/>
          <w:lang w:val="ar_AE" w:bidi="ar_AE"/>
        </w:rPr>
        <w:t xml:space="preserve">؛ </w:t>
      </w:r>
      <w:r>
        <w:rPr>
          <w:rtl/>
          <w:cs/>
          <w:lang w:val="ar_AE" w:bidi="ar_AE"/>
        </w:rPr>
        <w:t>94:2</w:t>
      </w:r>
      <w:r>
        <w:rPr>
          <w:rtl/>
          <w:cs/>
          <w:lang w:val="ar_AE" w:bidi="ar_AE"/>
        </w:rPr>
        <w:t xml:space="preserve">؛ </w:t>
      </w:r>
      <w:r>
        <w:rPr>
          <w:rtl/>
          <w:cs/>
          <w:lang w:val="ar_AE" w:bidi="ar_AE"/>
        </w:rPr>
        <w:t>إِرْمِيَا 32:18</w:t>
      </w:r>
      <w:r>
        <w:rPr>
          <w:rtl/>
          <w:cs/>
          <w:lang w:val="ar_AE" w:bidi="ar_AE"/>
        </w:rPr>
        <w:t xml:space="preserve">. • </w:t>
      </w:r>
      <w:r>
        <w:rPr>
          <w:b/>
          <w:rtl/>
          <w:cs/>
          <w:lang w:val="ar_AE" w:bidi="ar_AE"/>
        </w:rPr>
        <w:t xml:space="preserve">سَبْعَةَ أَضْعَافٍ: </w:t>
      </w:r>
      <w:r>
        <w:rPr>
          <w:rtl/>
          <w:cs/>
          <w:lang w:val="ar_AE" w:bidi="ar_AE"/>
        </w:rPr>
        <w:t>تعبير يُشِيرُ إلى كَمَال المجازاة. •</w:t>
      </w:r>
      <w:r>
        <w:rPr>
          <w:b/>
          <w:rtl/>
          <w:cs/>
          <w:lang w:val="ar_AE" w:bidi="ar_AE"/>
        </w:rPr>
        <w:t xml:space="preserve"> </w:t>
      </w:r>
      <w:r>
        <w:rPr>
          <w:rtl/>
          <w:cs/>
          <w:lang w:val="ar_AE" w:bidi="ar_AE"/>
        </w:rPr>
        <w:t xml:space="preserve">يَضُمُّ جيران إِسْرَائِيل أَدُوم، مُوآب، والعَمُّونِيِّين (انْظُرْ </w:t>
      </w:r>
      <w:r>
        <w:rPr>
          <w:rtl/>
          <w:cs/>
          <w:lang w:val="ar_AE" w:bidi="ar_AE"/>
        </w:rPr>
        <w:t>المزمور 137:7</w:t>
      </w:r>
      <w:r>
        <w:rPr>
          <w:rtl/>
          <w:cs/>
          <w:lang w:val="ar_AE" w:bidi="ar_AE"/>
        </w:rPr>
        <w:t xml:space="preserve">؛ </w:t>
      </w:r>
      <w:r>
        <w:rPr>
          <w:rtl/>
          <w:cs/>
          <w:lang w:val="ar_AE" w:bidi="ar_AE"/>
        </w:rPr>
        <w:t>2 المُلُوك 24:2</w:t>
      </w:r>
      <w:r>
        <w:rPr>
          <w:rtl/>
          <w:cs/>
          <w:lang w:val="ar_AE" w:bidi="ar_AE"/>
        </w:rPr>
        <w:t xml:space="preserve">؛ </w:t>
      </w:r>
      <w:r>
        <w:rPr>
          <w:rtl/>
          <w:cs/>
          <w:lang w:val="ar_AE" w:bidi="ar_AE"/>
        </w:rPr>
        <w:t>عُوبَدْيَا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1:80</w:t>
      </w:r>
      <w:r>
        <w:rPr>
          <w:rtl/>
          <w:cs/>
          <w:lang w:val="ar_AE" w:bidi="ar_AE"/>
        </w:rPr>
      </w:r>
    </w:p>
    <w:p>
      <w:pPr>
        <w:bidi/>
      </w:pPr>
      <w:r>
        <w:rPr>
          <w:rtl/>
          <w:cs/>
          <w:lang w:val="ar_AE" w:bidi="ar_AE"/>
        </w:rPr>
      </w:r>
      <w:r>
        <w:rPr>
          <w:rtl/>
          <w:cs/>
          <w:lang w:val="ar_AE" w:bidi="ar_AE"/>
        </w:rPr>
        <w:t>إِمَامِ الْمُغَنِّين غيرُ معروفٍ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1:80–2</w:t>
      </w:r>
      <w:r>
        <w:rPr>
          <w:rtl/>
          <w:cs/>
          <w:lang w:val="ar_AE" w:bidi="ar_AE"/>
        </w:rPr>
      </w:r>
    </w:p>
    <w:p>
      <w:pPr>
        <w:bidi/>
      </w:pPr>
      <w:r>
        <w:rPr>
          <w:rtl/>
          <w:cs/>
          <w:lang w:val="ar_AE" w:bidi="ar_AE"/>
        </w:rPr>
      </w:r>
      <w:r>
        <w:rPr>
          <w:b/>
          <w:rtl/>
          <w:cs/>
          <w:lang w:val="ar_AE" w:bidi="ar_AE"/>
        </w:rPr>
        <w:t>يَا رَاعِيَ إِسْرَائِيلَ:</w:t>
      </w:r>
      <w:r>
        <w:rPr>
          <w:rtl/>
          <w:cs/>
          <w:lang w:val="ar_AE" w:bidi="ar_AE"/>
        </w:rPr>
        <w:t xml:space="preserve"> الله هو رَاعِي إِسْرَائِيل، انْظُرْ أيضًا </w:t>
      </w:r>
      <w:r>
        <w:rPr>
          <w:rtl/>
          <w:cs/>
          <w:lang w:val="ar_AE" w:bidi="ar_AE"/>
        </w:rPr>
        <w:t>23:1</w:t>
      </w:r>
      <w:r>
        <w:rPr>
          <w:rtl/>
          <w:cs/>
          <w:lang w:val="ar_AE" w:bidi="ar_AE"/>
        </w:rPr>
        <w:t xml:space="preserve">؛ </w:t>
      </w:r>
      <w:r>
        <w:rPr>
          <w:rtl/>
          <w:cs/>
          <w:lang w:val="ar_AE" w:bidi="ar_AE"/>
        </w:rPr>
        <w:t>28:9</w:t>
      </w:r>
      <w:r>
        <w:rPr>
          <w:rtl/>
          <w:cs/>
          <w:lang w:val="ar_AE" w:bidi="ar_AE"/>
        </w:rPr>
        <w:t xml:space="preserve">؛ </w:t>
      </w:r>
      <w:r>
        <w:rPr>
          <w:rtl/>
          <w:cs/>
          <w:lang w:val="ar_AE" w:bidi="ar_AE"/>
        </w:rPr>
        <w:t>78:52–53</w:t>
      </w:r>
      <w:r>
        <w:rPr>
          <w:rtl/>
          <w:cs/>
          <w:lang w:val="ar_AE" w:bidi="ar_AE"/>
        </w:rPr>
        <w:t xml:space="preserve">. • </w:t>
      </w:r>
      <w:r>
        <w:rPr>
          <w:b/>
          <w:rtl/>
          <w:cs/>
          <w:lang w:val="ar_AE" w:bidi="ar_AE"/>
        </w:rPr>
        <w:t xml:space="preserve">أَشْرِقْ ... أَيْقِظْ جَبَرُوتَكَ: </w:t>
      </w:r>
      <w:r>
        <w:rPr>
          <w:rtl/>
          <w:cs/>
          <w:lang w:val="ar_AE" w:bidi="ar_AE"/>
        </w:rPr>
        <w:t>تُشِيرُ هذه التعبيرات (</w:t>
      </w:r>
      <w:r>
        <w:rPr>
          <w:rtl/>
          <w:cs/>
          <w:lang w:val="ar_AE" w:bidi="ar_AE"/>
        </w:rPr>
        <w:t>145:11</w:t>
      </w:r>
      <w:r>
        <w:rPr>
          <w:rtl/>
          <w:cs/>
          <w:lang w:val="ar_AE" w:bidi="ar_AE"/>
        </w:rPr>
        <w:t>) إلى حُضُورِ الله المُعْلَنِ.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1:80–3</w:t>
      </w:r>
      <w:r>
        <w:rPr>
          <w:rtl/>
          <w:cs/>
          <w:lang w:val="ar_AE" w:bidi="ar_AE"/>
        </w:rPr>
      </w:r>
    </w:p>
    <w:p>
      <w:pPr>
        <w:bidi/>
      </w:pPr>
      <w:r>
        <w:rPr>
          <w:rtl/>
          <w:cs/>
          <w:lang w:val="ar_AE" w:bidi="ar_AE"/>
        </w:rPr>
      </w:r>
      <w:r>
        <w:rPr>
          <w:rtl/>
          <w:cs/>
          <w:lang w:val="ar_AE" w:bidi="ar_AE"/>
        </w:rPr>
        <w:t>يدعو المُرَنَّمُ الرَّبَّ بإلحاحٍ حتَّى يتدَخَّلَ.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1:80–19</w:t>
      </w:r>
      <w:r>
        <w:rPr>
          <w:rtl/>
          <w:cs/>
          <w:lang w:val="ar_AE" w:bidi="ar_AE"/>
        </w:rPr>
      </w:r>
    </w:p>
    <w:p>
      <w:pPr>
        <w:bidi/>
      </w:pPr>
      <w:r>
        <w:rPr>
          <w:rtl/>
          <w:cs/>
          <w:lang w:val="ar_AE" w:bidi="ar_AE"/>
        </w:rPr>
      </w:r>
      <w:r>
        <w:rPr>
          <w:rtl/>
          <w:cs/>
          <w:lang w:val="ar_AE" w:bidi="ar_AE"/>
        </w:rPr>
        <w:t>ربما نَشَأَ رِثَاءُ هذا المزمور من بَقِيَّة مُؤْمِنَةٍ من المَمْلَكَةِ الشِّمَالِيَّةِ بعد سقوطها سنة 722 ق.م. يناشِدُ هؤلاء المؤمنين من الشَّعْبِ اللهَ كراعٍ لهم وكإلهٍ لِجُنْدِ السَّماءِ، على رجاءٍ أن يعودَ إليهم ويَسْتَرِدَّهم. يتذَكَّرُون الخُرُوج وَعَلَاقَتَهم الخاصَّة مع الرَّبِّ، ويختمون بجملة تُعَبِّرُ عن التزامِهِم المتَجَدِّد نحو الرَّبِّ (</w:t>
      </w:r>
      <w:r>
        <w:rPr>
          <w:rtl/>
          <w:cs/>
          <w:lang w:val="ar_AE" w:bidi="ar_AE"/>
        </w:rPr>
        <w:t>80:18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3:80</w:t>
      </w:r>
      <w:r>
        <w:rPr>
          <w:rtl/>
          <w:cs/>
          <w:lang w:val="ar_AE" w:bidi="ar_AE"/>
        </w:rPr>
      </w:r>
    </w:p>
    <w:p>
      <w:pPr>
        <w:bidi/>
      </w:pPr>
      <w:r>
        <w:rPr>
          <w:rtl/>
          <w:cs/>
          <w:lang w:val="ar_AE" w:bidi="ar_AE"/>
        </w:rPr>
      </w:r>
      <w:r>
        <w:rPr>
          <w:rtl/>
          <w:cs/>
          <w:lang w:val="ar_AE" w:bidi="ar_AE"/>
        </w:rPr>
        <w:t xml:space="preserve">يَتَكَرَّرَ هذا العَدَد (بنغمة متزايدة) في </w:t>
      </w:r>
      <w:r>
        <w:rPr>
          <w:rtl/>
          <w:cs/>
          <w:lang w:val="ar_AE" w:bidi="ar_AE"/>
        </w:rPr>
        <w:t>80:7</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4:80–7</w:t>
      </w:r>
      <w:r>
        <w:rPr>
          <w:rtl/>
          <w:cs/>
          <w:lang w:val="ar_AE" w:bidi="ar_AE"/>
        </w:rPr>
      </w:r>
    </w:p>
    <w:p>
      <w:pPr>
        <w:bidi/>
      </w:pPr>
      <w:r>
        <w:rPr>
          <w:rtl/>
          <w:cs/>
          <w:lang w:val="ar_AE" w:bidi="ar_AE"/>
        </w:rPr>
      </w:r>
      <w:r>
        <w:rPr>
          <w:rtl/>
          <w:cs/>
          <w:lang w:val="ar_AE" w:bidi="ar_AE"/>
        </w:rPr>
        <w:t>يَصْرُخُ الشَّعْبُ طلبًا للنجاة من خزي هزيمتهم الأخيرة. ومع ذلك، فإن انتصارَ العَدُوِّ أَقَلُّ معاناةً من الإدْرَاكِ بأنهم هم أنفسُهم موضوعُ غَضَبِ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8:8–9</w:t>
      </w:r>
      <w:r>
        <w:rPr>
          <w:rtl/>
          <w:cs/>
          <w:lang w:val="ar_AE" w:bidi="ar_AE"/>
        </w:rPr>
      </w:r>
    </w:p>
    <w:p>
      <w:pPr>
        <w:bidi/>
      </w:pPr>
      <w:r>
        <w:rPr>
          <w:rtl/>
          <w:cs/>
          <w:lang w:val="ar_AE" w:bidi="ar_AE"/>
        </w:rPr>
      </w:r>
      <w:r>
        <w:rPr>
          <w:rtl/>
          <w:cs/>
          <w:lang w:val="ar_AE" w:bidi="ar_AE"/>
        </w:rPr>
        <w:t>كانَ بنو إِسْرَائِيل كَرْمَةً مُزْدَهِرَةً (</w:t>
      </w:r>
      <w:r>
        <w:rPr>
          <w:rtl/>
          <w:cs/>
          <w:lang w:val="ar_AE" w:bidi="ar_AE"/>
        </w:rPr>
        <w:t>التَّكْوين 1:28</w:t>
      </w:r>
      <w:r>
        <w:rPr>
          <w:rtl/>
          <w:cs/>
          <w:lang w:val="ar_AE" w:bidi="ar_AE"/>
        </w:rPr>
        <w:t xml:space="preserve">؛ </w:t>
      </w:r>
      <w:r>
        <w:rPr>
          <w:rtl/>
          <w:cs/>
          <w:lang w:val="ar_AE" w:bidi="ar_AE"/>
        </w:rPr>
        <w:t>غَلاطِيَّة 5:22–23</w:t>
      </w:r>
      <w:r>
        <w:rPr>
          <w:rtl/>
          <w:cs/>
          <w:lang w:val="ar_AE" w:bidi="ar_AE"/>
        </w:rPr>
        <w:t>) غَرَسَها الله في أَرْضِ كنعان وقت امتلاكها. ومع ذلك، نَسِيَ الشَّعْبُ مَصْدَر ازْدَهارِهِم واختاروا فِعْلَ الشَّرِّ (</w:t>
      </w:r>
      <w:r>
        <w:rPr>
          <w:rtl/>
          <w:cs/>
          <w:lang w:val="ar_AE" w:bidi="ar_AE"/>
        </w:rPr>
        <w:t>إِشَعْيَاء 5:1–7</w:t>
      </w:r>
      <w:r>
        <w:rPr>
          <w:rtl/>
          <w:cs/>
          <w:lang w:val="ar_AE" w:bidi="ar_AE"/>
        </w:rPr>
        <w:t xml:space="preserve">؛ </w:t>
      </w:r>
      <w:r>
        <w:rPr>
          <w:rtl/>
          <w:cs/>
          <w:lang w:val="ar_AE" w:bidi="ar_AE"/>
        </w:rPr>
        <w:t>هُوشَع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8:80–11</w:t>
      </w:r>
      <w:r>
        <w:rPr>
          <w:rtl/>
          <w:cs/>
          <w:lang w:val="ar_AE" w:bidi="ar_AE"/>
        </w:rPr>
      </w:r>
    </w:p>
    <w:p>
      <w:pPr>
        <w:bidi/>
      </w:pPr>
      <w:r>
        <w:rPr>
          <w:rtl/>
          <w:cs/>
          <w:lang w:val="ar_AE" w:bidi="ar_AE"/>
        </w:rPr>
      </w:r>
      <w:r>
        <w:rPr>
          <w:rtl/>
          <w:cs/>
          <w:lang w:val="ar_AE" w:bidi="ar_AE"/>
        </w:rPr>
        <w:t>لِإِسْرَائِيل ماضٍ مجيدٌ، يبدأ بفدائه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10:80–11</w:t>
      </w:r>
      <w:r>
        <w:rPr>
          <w:rtl/>
          <w:cs/>
          <w:lang w:val="ar_AE" w:bidi="ar_AE"/>
        </w:rPr>
      </w:r>
    </w:p>
    <w:p>
      <w:pPr>
        <w:bidi/>
      </w:pPr>
      <w:r>
        <w:rPr>
          <w:rtl/>
          <w:cs/>
          <w:lang w:val="ar_AE" w:bidi="ar_AE"/>
        </w:rPr>
      </w:r>
      <w:r>
        <w:rPr>
          <w:rtl/>
          <w:cs/>
          <w:lang w:val="ar_AE" w:bidi="ar_AE"/>
        </w:rPr>
        <w:t xml:space="preserve">امْتَدَّتْ مَمْلَكَةُ المَلِكِ سُلَيْمَان غربًا إلى البَحْرِ الأبيضِ المتوسط وَشَرْقًا حتى نَهْر الفُرات (انْظُرْ </w:t>
      </w:r>
      <w:r>
        <w:rPr>
          <w:rtl/>
          <w:cs/>
          <w:lang w:val="ar_AE" w:bidi="ar_AE"/>
        </w:rPr>
        <w:t>72:8–9</w:t>
      </w:r>
      <w:r>
        <w:rPr>
          <w:rtl/>
          <w:cs/>
          <w:lang w:val="ar_AE" w:bidi="ar_AE"/>
        </w:rPr>
        <w:t xml:space="preserve">؛ </w:t>
      </w:r>
      <w:r>
        <w:rPr>
          <w:rtl/>
          <w:cs/>
          <w:lang w:val="ar_AE" w:bidi="ar_AE"/>
        </w:rPr>
        <w:t>89:25</w:t>
      </w:r>
      <w:r>
        <w:rPr>
          <w:rtl/>
          <w:cs/>
          <w:lang w:val="ar_AE" w:bidi="ar_AE"/>
        </w:rPr>
        <w:t xml:space="preserve">؛ </w:t>
      </w:r>
      <w:r>
        <w:rPr>
          <w:rtl/>
          <w:cs/>
          <w:lang w:val="ar_AE" w:bidi="ar_AE"/>
        </w:rPr>
        <w:t>1 المُلُوك 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12:80</w:t>
      </w:r>
      <w:r>
        <w:rPr>
          <w:rtl/>
          <w:cs/>
          <w:lang w:val="ar_AE" w:bidi="ar_AE"/>
        </w:rPr>
      </w:r>
    </w:p>
    <w:p>
      <w:pPr>
        <w:bidi/>
      </w:pPr>
      <w:r>
        <w:rPr>
          <w:rtl/>
          <w:cs/>
          <w:lang w:val="ar_AE" w:bidi="ar_AE"/>
        </w:rPr>
      </w:r>
      <w:r>
        <w:rPr>
          <w:b/>
          <w:rtl/>
          <w:cs/>
          <w:lang w:val="ar_AE" w:bidi="ar_AE"/>
        </w:rPr>
        <w:t>هَدَمْتَ جُدْرَانَهَا:</w:t>
      </w:r>
      <w:r>
        <w:rPr>
          <w:rtl/>
          <w:cs/>
          <w:lang w:val="ar_AE" w:bidi="ar_AE"/>
        </w:rPr>
        <w:t xml:space="preserve"> لم يَعُدْ الله يحامي بعد عن إِسْرَائِيل (</w:t>
      </w:r>
      <w:r>
        <w:rPr>
          <w:rtl/>
          <w:cs/>
          <w:lang w:val="ar_AE" w:bidi="ar_AE"/>
        </w:rPr>
        <w:t>إِشَعْيَاء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13:80</w:t>
      </w:r>
      <w:r>
        <w:rPr>
          <w:rtl/>
          <w:cs/>
          <w:lang w:val="ar_AE" w:bidi="ar_AE"/>
        </w:rPr>
      </w:r>
    </w:p>
    <w:p>
      <w:pPr>
        <w:bidi/>
      </w:pPr>
      <w:r>
        <w:rPr>
          <w:rtl/>
          <w:cs/>
          <w:lang w:val="ar_AE" w:bidi="ar_AE"/>
        </w:rPr>
      </w:r>
      <w:r>
        <w:rPr>
          <w:rtl/>
          <w:cs/>
          <w:lang w:val="ar_AE" w:bidi="ar_AE"/>
        </w:rPr>
        <w:t>كانَتْ الأُمَمُ المحيطة نَجِسَةً من النَّاحِيَةِ الطَّقْسِيَّةِ، كالخنازير البَرِّيَّةِ أو الحيواناتِ الوَحْشيَّةِ الشَّرِسَةِ.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15:80</w:t>
      </w:r>
      <w:r>
        <w:rPr>
          <w:rtl/>
          <w:cs/>
          <w:lang w:val="ar_AE" w:bidi="ar_AE"/>
        </w:rPr>
      </w:r>
    </w:p>
    <w:p>
      <w:pPr>
        <w:bidi/>
      </w:pPr>
      <w:r>
        <w:rPr>
          <w:rtl/>
          <w:cs/>
          <w:lang w:val="ar_AE" w:bidi="ar_AE"/>
        </w:rPr>
      </w:r>
      <w:r>
        <w:rPr>
          <w:rtl/>
          <w:cs/>
          <w:lang w:val="ar_AE" w:bidi="ar_AE"/>
        </w:rPr>
        <w:t xml:space="preserve">كانَ إِسْرَائِيل ككل ابْنًا لله، وقد أَخْرَجَهُ الله من أرْضِ مِصْر (انْظُرْ </w:t>
      </w:r>
      <w:r>
        <w:rPr>
          <w:rtl/>
          <w:cs/>
          <w:lang w:val="ar_AE" w:bidi="ar_AE"/>
        </w:rPr>
        <w:t>هُوشَع 11:1</w:t>
      </w:r>
      <w:r>
        <w:rPr>
          <w:rtl/>
          <w:cs/>
          <w:lang w:val="ar_AE" w:bidi="ar_AE"/>
        </w:rPr>
        <w:t>) وَغَرَسَهُ في الأَرْضِ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16:80–19</w:t>
      </w:r>
      <w:r>
        <w:rPr>
          <w:rtl/>
          <w:cs/>
          <w:lang w:val="ar_AE" w:bidi="ar_AE"/>
        </w:rPr>
      </w:r>
    </w:p>
    <w:p>
      <w:pPr>
        <w:bidi/>
      </w:pPr>
      <w:r>
        <w:rPr>
          <w:rtl/>
          <w:cs/>
          <w:lang w:val="ar_AE" w:bidi="ar_AE"/>
        </w:rPr>
      </w:r>
      <w:r>
        <w:rPr>
          <w:rtl/>
          <w:cs/>
          <w:lang w:val="ar_AE" w:bidi="ar_AE"/>
        </w:rPr>
        <w:t>تتضرَّعُ جماعة الإيمان إلى الله لكي يغيِّرَ وضعها البَائِسِ ويستَرِدَّها. لا تزال هذه الجماعة وقتذاك شَعْبُ الله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17:80</w:t>
      </w:r>
      <w:r>
        <w:rPr>
          <w:rtl/>
          <w:cs/>
          <w:lang w:val="ar_AE" w:bidi="ar_AE"/>
        </w:rPr>
      </w:r>
    </w:p>
    <w:p>
      <w:pPr>
        <w:bidi/>
      </w:pPr>
      <w:r>
        <w:rPr>
          <w:rtl/>
          <w:cs/>
          <w:lang w:val="ar_AE" w:bidi="ar_AE"/>
        </w:rPr>
      </w:r>
      <w:r>
        <w:rPr>
          <w:b/>
          <w:rtl/>
          <w:cs/>
          <w:lang w:val="ar_AE" w:bidi="ar_AE"/>
        </w:rPr>
        <w:t>ابْنِ آدَمَ الَّذِي اخْتَرْتَهُ لِنَفْسِكَ:</w:t>
      </w:r>
      <w:r>
        <w:rPr>
          <w:rtl/>
          <w:cs/>
          <w:lang w:val="ar_AE" w:bidi="ar_AE"/>
        </w:rPr>
        <w:t xml:space="preserve"> ربما يشير هذا التعبير إلى المَمْلَكَةِ الشِّمَالِيَّة إِسْرَائِيل، ومع ذلك قد يشير إلى مَلِكٍ من السُّلالَةِ المَلَكِيَّةِ لداود (</w:t>
      </w:r>
      <w:r>
        <w:rPr>
          <w:rtl/>
          <w:cs/>
          <w:lang w:val="ar_AE" w:bidi="ar_AE"/>
        </w:rPr>
        <w:t>110:1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1:81–3</w:t>
      </w:r>
      <w:r>
        <w:rPr>
          <w:rtl/>
          <w:cs/>
          <w:lang w:val="ar_AE" w:bidi="ar_AE"/>
        </w:rPr>
      </w:r>
    </w:p>
    <w:p>
      <w:pPr>
        <w:bidi/>
      </w:pPr>
      <w:r>
        <w:rPr>
          <w:rtl/>
          <w:cs/>
          <w:lang w:val="ar_AE" w:bidi="ar_AE"/>
        </w:rPr>
      </w:r>
      <w:r>
        <w:rPr>
          <w:rtl/>
          <w:cs/>
          <w:lang w:val="ar_AE" w:bidi="ar_AE"/>
        </w:rPr>
        <w:t>كَمُقَدِّمَةٍ لِرِسَالَةِ التَّحذِيرِ، يَدعُو المُرَنِّمُ بنو إِسْرَائِيل للتأمُّل في إِلَهِهِم بالترنيم والتهليل.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1:81–16</w:t>
      </w:r>
      <w:r>
        <w:rPr>
          <w:rtl/>
          <w:cs/>
          <w:lang w:val="ar_AE" w:bidi="ar_AE"/>
        </w:rPr>
      </w:r>
    </w:p>
    <w:p>
      <w:pPr>
        <w:bidi/>
      </w:pPr>
      <w:r>
        <w:rPr>
          <w:rtl/>
          <w:cs/>
          <w:lang w:val="ar_AE" w:bidi="ar_AE"/>
        </w:rPr>
      </w:r>
      <w:r>
        <w:rPr>
          <w:rtl/>
          <w:cs/>
          <w:lang w:val="ar_AE" w:bidi="ar_AE"/>
        </w:rPr>
        <w:t>تَدْعُو رِسَالَةُ هذا المَزْمُورِ التحذيرِيَّةُ بنو إِسْرَائِيل لعبادَةِ الرَّبِّ وَحْدَهُ والتَّمَتُّعُ بِمِلْءِ بَرَكَتِهِ.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2:81</w:t>
      </w:r>
      <w:r>
        <w:rPr>
          <w:rtl/>
          <w:cs/>
          <w:lang w:val="ar_AE" w:bidi="ar_AE"/>
        </w:rPr>
      </w:r>
    </w:p>
    <w:p>
      <w:pPr>
        <w:bidi/>
      </w:pPr>
      <w:r>
        <w:rPr>
          <w:rtl/>
          <w:cs/>
          <w:lang w:val="ar_AE" w:bidi="ar_AE"/>
        </w:rPr>
      </w:r>
      <w:r>
        <w:rPr>
          <w:rtl/>
          <w:cs/>
          <w:lang w:val="ar_AE" w:bidi="ar_AE"/>
        </w:rPr>
        <w:t>كان الدُّفُّ الإسرائيلي عبارة عن طَبْلَةِ يَدٍ - إطارٌ دائري مغطى بِجِلْدٍ، يُسْتَخْدَمُ كآلة موسيقية إيقاعية أثناء محافل الأعياد، والتي يصاحبها غالبًا الرَّقْصُ (</w:t>
      </w:r>
      <w:r>
        <w:rPr>
          <w:rtl/>
          <w:cs/>
          <w:lang w:val="ar_AE" w:bidi="ar_AE"/>
        </w:rPr>
        <w:t>68:25</w:t>
      </w:r>
      <w:r>
        <w:rPr>
          <w:rtl/>
          <w:cs/>
          <w:lang w:val="ar_AE" w:bidi="ar_AE"/>
        </w:rPr>
        <w:t xml:space="preserve">؛ </w:t>
      </w:r>
      <w:r>
        <w:rPr>
          <w:rtl/>
          <w:cs/>
          <w:lang w:val="ar_AE" w:bidi="ar_AE"/>
        </w:rPr>
        <w:t>149:3</w:t>
      </w:r>
      <w:r>
        <w:rPr>
          <w:rtl/>
          <w:cs/>
          <w:lang w:val="ar_AE" w:bidi="ar_AE"/>
        </w:rPr>
        <w:t xml:space="preserve">؛ </w:t>
      </w:r>
      <w:r>
        <w:rPr>
          <w:rtl/>
          <w:cs/>
          <w:lang w:val="ar_AE" w:bidi="ar_AE"/>
        </w:rPr>
        <w:t>150:4</w:t>
      </w:r>
      <w:r>
        <w:rPr>
          <w:rtl/>
          <w:cs/>
          <w:lang w:val="ar_AE" w:bidi="ar_AE"/>
        </w:rPr>
        <w:t xml:space="preserve">). • </w:t>
      </w:r>
      <w:r>
        <w:rPr>
          <w:b/>
          <w:rtl/>
          <w:cs/>
          <w:lang w:val="ar_AE" w:bidi="ar_AE"/>
        </w:rPr>
        <w:t>عُودًا حُلْوًا مَعَ رَبَابٍ:</w:t>
      </w:r>
      <w:r>
        <w:rPr>
          <w:rtl/>
          <w:cs/>
          <w:lang w:val="ar_AE" w:bidi="ar_AE"/>
        </w:rPr>
        <w:t xml:space="preserve"> كلاهما آلاتٌ وَتَرِيَّة كما يُشِيرُ إليهما سِفْرُ المزامير بكثرَةٍ، انْظُرْ مثلًا (</w:t>
      </w:r>
      <w:r>
        <w:rPr>
          <w:rtl/>
          <w:cs/>
          <w:lang w:val="ar_AE" w:bidi="ar_AE"/>
        </w:rPr>
        <w:t>33:2</w:t>
      </w:r>
      <w:r>
        <w:rPr>
          <w:rtl/>
          <w:cs/>
          <w:lang w:val="ar_AE" w:bidi="ar_AE"/>
        </w:rPr>
        <w:t xml:space="preserve">؛ </w:t>
      </w:r>
      <w:r>
        <w:rPr>
          <w:rtl/>
          <w:cs/>
          <w:lang w:val="ar_AE" w:bidi="ar_AE"/>
        </w:rPr>
        <w:t>57:8</w:t>
      </w:r>
      <w:r>
        <w:rPr>
          <w:rtl/>
          <w:cs/>
          <w:lang w:val="ar_AE" w:bidi="ar_AE"/>
        </w:rPr>
        <w:t xml:space="preserve">؛ </w:t>
      </w:r>
      <w:r>
        <w:rPr>
          <w:rtl/>
          <w:cs/>
          <w:lang w:val="ar_AE" w:bidi="ar_AE"/>
        </w:rPr>
        <w:t>71:22</w:t>
      </w:r>
      <w:r>
        <w:rPr>
          <w:rtl/>
          <w:cs/>
          <w:lang w:val="ar_AE" w:bidi="ar_AE"/>
        </w:rPr>
        <w:t xml:space="preserve">؛ </w:t>
      </w:r>
      <w:r>
        <w:rPr>
          <w:rtl/>
          <w:cs/>
          <w:lang w:val="ar_AE" w:bidi="ar_AE"/>
        </w:rPr>
        <w:t>150:3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3:81</w:t>
      </w:r>
      <w:r>
        <w:rPr>
          <w:rtl/>
          <w:cs/>
          <w:lang w:val="ar_AE" w:bidi="ar_AE"/>
        </w:rPr>
      </w:r>
    </w:p>
    <w:p>
      <w:pPr>
        <w:bidi/>
      </w:pPr>
      <w:r>
        <w:rPr>
          <w:rtl/>
          <w:cs/>
          <w:lang w:val="ar_AE" w:bidi="ar_AE"/>
        </w:rPr>
      </w:r>
      <w:r>
        <w:rPr>
          <w:b/>
          <w:rtl/>
          <w:cs/>
          <w:lang w:val="ar_AE" w:bidi="ar_AE"/>
        </w:rPr>
        <w:t xml:space="preserve">بِالْبُوقِ: </w:t>
      </w:r>
      <w:r>
        <w:rPr>
          <w:rtl/>
          <w:cs/>
          <w:lang w:val="ar_AE" w:bidi="ar_AE"/>
        </w:rPr>
        <w:t>هو قَرْنِ الكَبْشِ، وَبِنَفْخِهِ تُجْمَعُ الجيوشُ، ويتمُّ الإعلان عن بدء الأيام الخاصة بالأعياد المُقَدَّسَةِ (</w:t>
      </w:r>
      <w:r>
        <w:rPr>
          <w:rtl/>
          <w:cs/>
          <w:lang w:val="ar_AE" w:bidi="ar_AE"/>
        </w:rPr>
        <w:t>47:5</w:t>
      </w:r>
      <w:r>
        <w:rPr>
          <w:rtl/>
          <w:cs/>
          <w:lang w:val="ar_AE" w:bidi="ar_AE"/>
        </w:rPr>
        <w:t>؛</w:t>
      </w:r>
      <w:r>
        <w:rPr>
          <w:rtl/>
          <w:cs/>
          <w:lang w:val="ar_AE" w:bidi="ar_AE"/>
        </w:rPr>
        <w:t xml:space="preserve"> 98:6</w:t>
      </w:r>
      <w:r>
        <w:rPr>
          <w:rtl/>
          <w:cs/>
          <w:lang w:val="ar_AE" w:bidi="ar_AE"/>
        </w:rPr>
        <w:t xml:space="preserve">). • </w:t>
      </w:r>
      <w:r>
        <w:rPr>
          <w:b/>
          <w:rtl/>
          <w:cs/>
          <w:lang w:val="ar_AE" w:bidi="ar_AE"/>
        </w:rPr>
        <w:t>الْهِلاَلِ</w:t>
      </w:r>
      <w:r>
        <w:rPr>
          <w:rtl/>
          <w:cs/>
          <w:lang w:val="ar_AE" w:bidi="ar_AE"/>
        </w:rPr>
        <w:t>: هو القَمَرُ الجَدِيدِ وبه يبدأ اليومُ الأَوَّلُ من الشَّهْرِ القمري، ويُمَثِّلُ عيدًا بِاسْمِ رَأْسِ الشَّهْرِ.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4:81–5</w:t>
      </w:r>
      <w:r>
        <w:rPr>
          <w:rtl/>
          <w:cs/>
          <w:lang w:val="ar_AE" w:bidi="ar_AE"/>
        </w:rPr>
      </w:r>
    </w:p>
    <w:p>
      <w:pPr>
        <w:bidi/>
      </w:pPr>
      <w:r>
        <w:rPr>
          <w:rtl/>
          <w:cs/>
          <w:lang w:val="ar_AE" w:bidi="ar_AE"/>
        </w:rPr>
      </w:r>
      <w:r>
        <w:rPr>
          <w:rtl/>
          <w:cs/>
          <w:lang w:val="ar_AE" w:bidi="ar_AE"/>
        </w:rPr>
        <w:t>مَحْفَلُ العِيدِ يَتِمُّ في الوَقْتِ المُعَيَّنِ من الله، وهو وَقْتٌ للاحتفالِ والاستماعِ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5:81</w:t>
      </w:r>
      <w:r>
        <w:rPr>
          <w:rtl/>
          <w:cs/>
          <w:lang w:val="ar_AE" w:bidi="ar_AE"/>
        </w:rPr>
      </w:r>
    </w:p>
    <w:p>
      <w:pPr>
        <w:bidi/>
      </w:pPr>
      <w:r>
        <w:rPr>
          <w:rtl/>
          <w:cs/>
          <w:lang w:val="ar_AE" w:bidi="ar_AE"/>
        </w:rPr>
      </w:r>
      <w:r>
        <w:rPr>
          <w:b/>
          <w:rtl/>
          <w:cs/>
          <w:lang w:val="ar_AE" w:bidi="ar_AE"/>
        </w:rPr>
        <w:t>جَعَلَهُ شَهَادَةً في "</w:t>
      </w:r>
      <w:r>
        <w:rPr>
          <w:rtl/>
          <w:cs/>
          <w:lang w:val="ar_AE" w:bidi="ar_AE"/>
        </w:rPr>
        <w:t>إسرائيل"، وحرفيًّا "</w:t>
      </w:r>
      <w:r>
        <w:rPr>
          <w:b/>
          <w:rtl/>
          <w:cs/>
          <w:lang w:val="ar_AE" w:bidi="ar_AE"/>
        </w:rPr>
        <w:t>يُوسُفَ"</w:t>
      </w:r>
      <w:r>
        <w:rPr>
          <w:i/>
          <w:rtl/>
          <w:cs/>
          <w:lang w:val="ar_AE" w:bidi="ar_AE"/>
        </w:rPr>
        <w:t>.</w:t>
      </w:r>
      <w:r>
        <w:rPr>
          <w:rtl/>
          <w:cs/>
          <w:lang w:val="ar_AE" w:bidi="ar_AE"/>
        </w:rPr>
        <w:t xml:space="preserve"> هنا، يَتِمُّ توظيفُ اسْم سِبْطَي أَفْرَايِم وَمَنَسَّى (ابْنَي يُوسُف) للإشارَةِ إلى شعبِ إِسْرَائِيل بكاملِهِ.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6:81–7</w:t>
      </w:r>
      <w:r>
        <w:rPr>
          <w:rtl/>
          <w:cs/>
          <w:lang w:val="ar_AE" w:bidi="ar_AE"/>
        </w:rPr>
      </w:r>
    </w:p>
    <w:p>
      <w:pPr>
        <w:bidi/>
      </w:pPr>
      <w:r>
        <w:rPr>
          <w:rtl/>
          <w:cs/>
          <w:lang w:val="ar_AE" w:bidi="ar_AE"/>
        </w:rPr>
      </w:r>
      <w:r>
        <w:rPr>
          <w:rtl/>
          <w:cs/>
          <w:lang w:val="ar_AE" w:bidi="ar_AE"/>
        </w:rPr>
        <w:t>اسْتَمَعَ الرَّبُّ لِصُراخِ بني إِسْرَائِيل في مِصْر وَخَلَّصَهُم مِن العُبُودِيَّة الظَّالِمَة.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8:81–10</w:t>
      </w:r>
      <w:r>
        <w:rPr>
          <w:rtl/>
          <w:cs/>
          <w:lang w:val="ar_AE" w:bidi="ar_AE"/>
        </w:rPr>
      </w:r>
    </w:p>
    <w:p>
      <w:pPr>
        <w:bidi/>
      </w:pPr>
      <w:r>
        <w:rPr>
          <w:rtl/>
          <w:cs/>
          <w:lang w:val="ar_AE" w:bidi="ar_AE"/>
        </w:rPr>
      </w:r>
      <w:r>
        <w:rPr>
          <w:rtl/>
          <w:cs/>
          <w:lang w:val="ar_AE" w:bidi="ar_AE"/>
        </w:rPr>
        <w:t xml:space="preserve">يناشِدُ اللهُ شَعْبَهُ أن يَتَذَكَّرَ العَهْدَ والوصايا </w:t>
      </w:r>
      <w:r>
        <w:rPr>
          <w:rtl/>
          <w:cs/>
          <w:lang w:val="ar_AE" w:bidi="ar_AE"/>
        </w:rPr>
        <w:t>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10:81</w:t>
      </w:r>
      <w:r>
        <w:rPr>
          <w:rtl/>
          <w:cs/>
          <w:lang w:val="ar_AE" w:bidi="ar_AE"/>
        </w:rPr>
      </w:r>
    </w:p>
    <w:p>
      <w:pPr>
        <w:bidi/>
      </w:pPr>
      <w:r>
        <w:rPr>
          <w:rtl/>
          <w:cs/>
          <w:lang w:val="ar_AE" w:bidi="ar_AE"/>
        </w:rPr>
      </w:r>
      <w:r>
        <w:rPr>
          <w:rtl/>
          <w:cs/>
          <w:lang w:val="ar_AE" w:bidi="ar_AE"/>
        </w:rPr>
        <w:t xml:space="preserve">يُؤَكِّد الله على أنه هو وَحْدَهُ، وَلَيْسَ سِواهُ، من خَلَّصَ إِسْرَائِيل. • ينبغي على الشَّعْبِ أن يَفْتَحَ فَمَهُ واسِعًا لِيَشْبَعَ بِكَلِمَةِ الله (قارِن </w:t>
      </w:r>
      <w:r>
        <w:rPr>
          <w:rtl/>
          <w:cs/>
          <w:lang w:val="ar_AE" w:bidi="ar_AE"/>
        </w:rPr>
        <w:t>التَّثْنية 8:3</w:t>
      </w:r>
      <w:r>
        <w:rPr>
          <w:rtl/>
          <w:cs/>
          <w:lang w:val="ar_AE" w:bidi="ar_AE"/>
        </w:rPr>
        <w:t xml:space="preserve">؛ </w:t>
      </w:r>
      <w:r>
        <w:rPr>
          <w:rtl/>
          <w:cs/>
          <w:lang w:val="ar_AE" w:bidi="ar_AE"/>
        </w:rPr>
        <w:t>حِزْقِيَال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11:81–16</w:t>
      </w:r>
      <w:r>
        <w:rPr>
          <w:rtl/>
          <w:cs/>
          <w:lang w:val="ar_AE" w:bidi="ar_AE"/>
        </w:rPr>
      </w:r>
    </w:p>
    <w:p>
      <w:pPr>
        <w:bidi/>
      </w:pPr>
      <w:r>
        <w:rPr>
          <w:rtl/>
          <w:cs/>
          <w:lang w:val="ar_AE" w:bidi="ar_AE"/>
        </w:rPr>
      </w:r>
      <w:r>
        <w:rPr>
          <w:rtl/>
          <w:cs/>
          <w:lang w:val="ar_AE" w:bidi="ar_AE"/>
        </w:rPr>
        <w:t>يُعِينُ الرَّبُّ بَنِي إِسْرَائِيل ليُدْرِكوا أنَّ إِخْفَاقَهم لم يَكُنْ بسببِ أيِّ تقصيرٍ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13:81–14</w:t>
      </w:r>
      <w:r>
        <w:rPr>
          <w:rtl/>
          <w:cs/>
          <w:lang w:val="ar_AE" w:bidi="ar_AE"/>
        </w:rPr>
      </w:r>
    </w:p>
    <w:p>
      <w:pPr>
        <w:bidi/>
      </w:pPr>
      <w:r>
        <w:rPr>
          <w:rtl/>
          <w:cs/>
          <w:lang w:val="ar_AE" w:bidi="ar_AE"/>
        </w:rPr>
      </w:r>
      <w:r>
        <w:rPr>
          <w:rtl/>
          <w:cs/>
          <w:lang w:val="ar_AE" w:bidi="ar_AE"/>
        </w:rPr>
        <w:t>يَرْغَبُ الله في أن يَجُودَ على أبناءَه بِخيراتِ صَلاحِهِ، إلا أنَّ ذلك مشروطٌ بطاعتهم (</w:t>
      </w:r>
      <w:r>
        <w:rPr>
          <w:rtl/>
          <w:cs/>
          <w:lang w:val="ar_AE" w:bidi="ar_AE"/>
        </w:rPr>
        <w:t>إِشَعْيَاء 1:18–19</w:t>
      </w:r>
      <w:r>
        <w:rPr>
          <w:rtl/>
          <w:cs/>
          <w:lang w:val="ar_AE" w:bidi="ar_AE"/>
        </w:rPr>
        <w:t xml:space="preserve">؛ </w:t>
      </w:r>
      <w:r>
        <w:rPr>
          <w:rtl/>
          <w:cs/>
          <w:lang w:val="ar_AE" w:bidi="ar_AE"/>
        </w:rPr>
        <w:t>28:12</w:t>
      </w:r>
      <w:r>
        <w:rPr>
          <w:rtl/>
          <w:cs/>
          <w:lang w:val="ar_AE" w:bidi="ar_AE"/>
        </w:rPr>
        <w:t xml:space="preserve">؛ </w:t>
      </w:r>
      <w:r>
        <w:rPr>
          <w:rtl/>
          <w:cs/>
          <w:lang w:val="ar_AE" w:bidi="ar_AE"/>
        </w:rPr>
        <w:t>48:18–19</w:t>
      </w:r>
      <w:r>
        <w:rPr>
          <w:rtl/>
          <w:cs/>
          <w:lang w:val="ar_AE" w:bidi="ar_AE"/>
        </w:rPr>
        <w:t xml:space="preserve">؛ انْظُرْ </w:t>
      </w:r>
      <w:r>
        <w:rPr>
          <w:rtl/>
          <w:cs/>
          <w:lang w:val="ar_AE" w:bidi="ar_AE"/>
        </w:rPr>
        <w:t>التَّثْنية 6:3</w:t>
      </w:r>
      <w:r>
        <w:rPr>
          <w:rtl/>
          <w:cs/>
          <w:lang w:val="ar_AE" w:bidi="ar_AE"/>
        </w:rPr>
        <w:t>). • يقدِّمُ الله وعدًا بإخضاعِ أعداءِ (</w:t>
      </w:r>
      <w:r>
        <w:rPr>
          <w:rtl/>
          <w:cs/>
          <w:lang w:val="ar_AE" w:bidi="ar_AE"/>
        </w:rPr>
        <w:t>التَّثْنية 9:3</w:t>
      </w:r>
      <w:r>
        <w:rPr>
          <w:rtl/>
          <w:cs/>
          <w:lang w:val="ar_AE" w:bidi="ar_AE"/>
        </w:rPr>
        <w:t>) من يسلكون طريقَ الطَّاعَةِ والوَلاءِ. كما أنه سيطْعِمُ شَعْبَهُ بغنًى (</w:t>
      </w:r>
      <w:r>
        <w:rPr>
          <w:rtl/>
          <w:cs/>
          <w:lang w:val="ar_AE" w:bidi="ar_AE"/>
        </w:rPr>
        <w:t>إِشَعْيَاء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1:82</w:t>
      </w:r>
      <w:r>
        <w:rPr>
          <w:rtl/>
          <w:cs/>
          <w:lang w:val="ar_AE" w:bidi="ar_AE"/>
        </w:rPr>
      </w:r>
    </w:p>
    <w:p>
      <w:pPr>
        <w:bidi/>
      </w:pPr>
      <w:r>
        <w:rPr>
          <w:rtl/>
          <w:cs/>
          <w:lang w:val="ar_AE" w:bidi="ar_AE"/>
        </w:rPr>
      </w:r>
      <w:r>
        <w:rPr>
          <w:rtl/>
          <w:cs/>
          <w:lang w:val="ar_AE" w:bidi="ar_AE"/>
        </w:rPr>
        <w:t xml:space="preserve">للربِّ السيادَةِ وهو مُهيَّأ لإعلان الدَّيْنُونَةِ (انْظُرْ </w:t>
      </w:r>
      <w:r>
        <w:rPr>
          <w:rtl/>
          <w:cs/>
          <w:lang w:val="ar_AE" w:bidi="ar_AE"/>
        </w:rPr>
        <w:t>إِشَعْيَاء 3:13</w:t>
      </w:r>
      <w:r>
        <w:rPr>
          <w:rtl/>
          <w:cs/>
          <w:lang w:val="ar_AE" w:bidi="ar_AE"/>
        </w:rPr>
        <w:t xml:space="preserve">). • سَاحَةُ القَضَاءِ السَّمَاوِيَّةَ: انْظُرْ </w:t>
      </w:r>
      <w:r>
        <w:rPr>
          <w:rtl/>
          <w:cs/>
          <w:lang w:val="ar_AE" w:bidi="ar_AE"/>
        </w:rPr>
        <w:t>أَيُّوب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1:82–8</w:t>
      </w:r>
      <w:r>
        <w:rPr>
          <w:rtl/>
          <w:cs/>
          <w:lang w:val="ar_AE" w:bidi="ar_AE"/>
        </w:rPr>
      </w:r>
    </w:p>
    <w:p>
      <w:pPr>
        <w:bidi/>
      </w:pPr>
      <w:r>
        <w:rPr>
          <w:rtl/>
          <w:cs/>
          <w:lang w:val="ar_AE" w:bidi="ar_AE"/>
        </w:rPr>
      </w:r>
      <w:r>
        <w:rPr>
          <w:rtl/>
          <w:cs/>
          <w:lang w:val="ar_AE" w:bidi="ar_AE"/>
        </w:rPr>
        <w:t>يَدِينُ الله كُلَّ من يُسِيءُ مُعَامَلَةَ الضُّعَفَاءِ.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2:82</w:t>
      </w:r>
      <w:r>
        <w:rPr>
          <w:rtl/>
          <w:cs/>
          <w:lang w:val="ar_AE" w:bidi="ar_AE"/>
        </w:rPr>
      </w:r>
    </w:p>
    <w:p>
      <w:pPr>
        <w:bidi/>
      </w:pPr>
      <w:r>
        <w:rPr>
          <w:rtl/>
          <w:cs/>
          <w:lang w:val="ar_AE" w:bidi="ar_AE"/>
        </w:rPr>
      </w:r>
      <w:r>
        <w:rPr>
          <w:rtl/>
          <w:cs/>
          <w:lang w:val="ar_AE" w:bidi="ar_AE"/>
        </w:rPr>
        <w:t>بما أنَّ العَدْلَ هو ما يُمَيِّزُ حُكْمَ الله المَلَكِيِّ (</w:t>
      </w:r>
      <w:r>
        <w:rPr>
          <w:rtl/>
          <w:cs/>
          <w:lang w:val="ar_AE" w:bidi="ar_AE"/>
        </w:rPr>
        <w:t>89:4</w:t>
      </w:r>
      <w:r>
        <w:rPr>
          <w:rtl/>
          <w:cs/>
          <w:lang w:val="ar_AE" w:bidi="ar_AE"/>
        </w:rPr>
        <w:t>)، فإنه يقاوم تفضيل الأشرار. لذلك، فإن المُرَنَّمَ مُتَحَيِّرٌ كما يَصْرُخُ إلى الله من أجلِ العَدْلِ (</w:t>
      </w:r>
      <w:r>
        <w:rPr>
          <w:rtl/>
          <w:cs/>
          <w:lang w:val="ar_AE" w:bidi="ar_AE"/>
        </w:rPr>
        <w:t>82:3–4</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5:82</w:t>
      </w:r>
      <w:r>
        <w:rPr>
          <w:rtl/>
          <w:cs/>
          <w:lang w:val="ar_AE" w:bidi="ar_AE"/>
        </w:rPr>
      </w:r>
    </w:p>
    <w:p>
      <w:pPr>
        <w:bidi/>
      </w:pPr>
      <w:r>
        <w:rPr>
          <w:rtl/>
          <w:cs/>
          <w:lang w:val="ar_AE" w:bidi="ar_AE"/>
        </w:rPr>
      </w:r>
      <w:r>
        <w:rPr>
          <w:rtl/>
          <w:cs/>
          <w:lang w:val="ar_AE" w:bidi="ar_AE"/>
        </w:rPr>
        <w:t xml:space="preserve">لا يُمْكِنُ للظالِمِين الجائرين تحقيقُ أو استردادُ النِّظام. لأنهم يهيمون في الظلام غَيْرَ مُبالين بالظُّرُوفِ حتى لو انْهَارَ نظامُ العَالَمِ كُلِّهِ من حَوْلِهِم (انْظُرْ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6:82–7</w:t>
      </w:r>
      <w:r>
        <w:rPr>
          <w:rtl/>
          <w:cs/>
          <w:lang w:val="ar_AE" w:bidi="ar_AE"/>
        </w:rPr>
      </w:r>
    </w:p>
    <w:p>
      <w:pPr>
        <w:bidi/>
      </w:pPr>
      <w:r>
        <w:rPr>
          <w:rtl/>
          <w:cs/>
          <w:lang w:val="ar_AE" w:bidi="ar_AE"/>
        </w:rPr>
      </w:r>
      <w:r>
        <w:rPr>
          <w:b/>
          <w:rtl/>
          <w:cs/>
          <w:lang w:val="ar_AE" w:bidi="ar_AE"/>
        </w:rPr>
        <w:t>آلِهَةٌ:</w:t>
      </w:r>
      <w:r>
        <w:rPr>
          <w:rtl/>
          <w:cs/>
          <w:lang w:val="ar_AE" w:bidi="ar_AE"/>
        </w:rPr>
        <w:t xml:space="preserve"> (انْظُرْ التعليقات الدِّرَاسِيَّة على </w:t>
      </w:r>
      <w:r>
        <w:rPr>
          <w:rtl/>
          <w:cs/>
          <w:lang w:val="ar_AE" w:bidi="ar_AE"/>
        </w:rPr>
        <w:t>29:1–2</w:t>
      </w:r>
      <w:r>
        <w:rPr>
          <w:rtl/>
          <w:cs/>
          <w:lang w:val="ar_AE" w:bidi="ar_AE"/>
        </w:rPr>
        <w:t xml:space="preserve">؛ </w:t>
      </w:r>
      <w:r>
        <w:rPr>
          <w:rtl/>
          <w:cs/>
          <w:lang w:val="ar_AE" w:bidi="ar_AE"/>
        </w:rPr>
        <w:t>58:1</w:t>
      </w:r>
      <w:r>
        <w:rPr>
          <w:rtl/>
          <w:cs/>
          <w:lang w:val="ar_AE" w:bidi="ar_AE"/>
        </w:rPr>
        <w:t>)، مِثْلُهم مِثْلُ البَشَرِ الزائلين</w:t>
      </w:r>
      <w:r>
        <w:rPr>
          <w:i/>
          <w:rtl/>
          <w:cs/>
          <w:lang w:val="ar_AE" w:bidi="ar_AE"/>
        </w:rPr>
        <w:t>،</w:t>
      </w:r>
      <w:r>
        <w:rPr>
          <w:rtl/>
          <w:cs/>
          <w:lang w:val="ar_AE" w:bidi="ar_AE"/>
        </w:rPr>
        <w:t xml:space="preserve"> ليس بوسعهم الهربُ من الدينونة. اقْتَبَسَ الرَّبُّ يسوع من هذَيْن النَّصَّيْن في </w:t>
      </w:r>
      <w:r>
        <w:rPr>
          <w:rtl/>
          <w:cs/>
          <w:lang w:val="ar_AE" w:bidi="ar_AE"/>
        </w:rPr>
        <w:t>يُوحَنَّا 10:34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8:82</w:t>
      </w:r>
      <w:r>
        <w:rPr>
          <w:rtl/>
          <w:cs/>
          <w:lang w:val="ar_AE" w:bidi="ar_AE"/>
        </w:rPr>
      </w:r>
    </w:p>
    <w:p>
      <w:pPr>
        <w:bidi/>
      </w:pPr>
      <w:r>
        <w:rPr>
          <w:rtl/>
          <w:cs/>
          <w:lang w:val="ar_AE" w:bidi="ar_AE"/>
        </w:rPr>
      </w:r>
      <w:r>
        <w:rPr>
          <w:rtl/>
          <w:cs/>
          <w:lang w:val="ar_AE" w:bidi="ar_AE"/>
        </w:rPr>
        <w:t>لله كُلُّ الأُمَمِ؛ هو يسُودُ على المَمَالِكِ التي كان يَحْكُمُها سَابِقًا آلهةٌ (وثنية) مَحلِّيَّة، وَيَمْنَحُها لِشَعْبِهِ، كما فَعَلَ مع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1:83–4</w:t>
      </w:r>
      <w:r>
        <w:rPr>
          <w:rtl/>
          <w:cs/>
          <w:lang w:val="ar_AE" w:bidi="ar_AE"/>
        </w:rPr>
      </w:r>
    </w:p>
    <w:p>
      <w:pPr>
        <w:bidi/>
      </w:pPr>
      <w:r>
        <w:rPr>
          <w:rtl/>
          <w:cs/>
          <w:lang w:val="ar_AE" w:bidi="ar_AE"/>
        </w:rPr>
      </w:r>
      <w:r>
        <w:rPr>
          <w:rtl/>
          <w:cs/>
          <w:lang w:val="ar_AE" w:bidi="ar_AE"/>
        </w:rPr>
        <w:t>لقد تَمَكَّنَ العَدُوُّ من تَرْهِيبِ شَعْبِ الله، ولذلك يُصَلِّي كاتِبُ المزمور أن يَسْتَجِيبَ إليه الرَّبُّ وَيَتَدَخَّلُ.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1:83–18</w:t>
      </w:r>
      <w:r>
        <w:rPr>
          <w:rtl/>
          <w:cs/>
          <w:lang w:val="ar_AE" w:bidi="ar_AE"/>
        </w:rPr>
      </w:r>
    </w:p>
    <w:p>
      <w:pPr>
        <w:bidi/>
      </w:pPr>
      <w:r>
        <w:rPr>
          <w:rtl/>
          <w:cs/>
          <w:lang w:val="ar_AE" w:bidi="ar_AE"/>
        </w:rPr>
      </w:r>
      <w:r>
        <w:rPr>
          <w:rtl/>
          <w:cs/>
          <w:lang w:val="ar_AE" w:bidi="ar_AE"/>
        </w:rPr>
        <w:t>الرَّثَاءُ الجَمَاعِيُّ في هذا المزمور يَطْلَبُ من الله النَّجاةَ والنُّصْرَةَ. تَفْتَرِضُ أقوالُه الشعرِيَّةُ الرَّصِينَةُ وجودَ أوقاتٍ عصِيبَةٍ. ثَمَّة تَحَالُفٌ قَوِيٌّ يشتهي تدميرَ إِسْرَائِيل (</w:t>
      </w:r>
      <w:r>
        <w:rPr>
          <w:rtl/>
          <w:cs/>
          <w:lang w:val="ar_AE" w:bidi="ar_AE"/>
        </w:rPr>
        <w:t>83:1–4</w:t>
      </w:r>
      <w:r>
        <w:rPr>
          <w:rtl/>
          <w:cs/>
          <w:lang w:val="ar_AE" w:bidi="ar_AE"/>
        </w:rPr>
        <w:t>)، وَيَتَوَحَّدُ ضِدَّ الله (</w:t>
      </w:r>
      <w:r>
        <w:rPr>
          <w:rtl/>
          <w:cs/>
          <w:lang w:val="ar_AE" w:bidi="ar_AE"/>
        </w:rPr>
        <w:t>83:5–8</w:t>
      </w:r>
      <w:r>
        <w:rPr>
          <w:rtl/>
          <w:cs/>
          <w:lang w:val="ar_AE" w:bidi="ar_AE"/>
        </w:rPr>
        <w:t>). يَسْتَحْضِرُ المُرنِّم للذَّاكِرَةِ مَصِيرَ الآخرين مِمَّن تَحَالَفُوا ضِدَّ إِسْرَائِيل (</w:t>
      </w:r>
      <w:r>
        <w:rPr>
          <w:rtl/>
          <w:cs/>
          <w:lang w:val="ar_AE" w:bidi="ar_AE"/>
        </w:rPr>
        <w:t>83:9–12</w:t>
      </w:r>
      <w:r>
        <w:rPr>
          <w:rtl/>
          <w:cs/>
          <w:lang w:val="ar_AE" w:bidi="ar_AE"/>
        </w:rPr>
        <w:t>)، يَصَلِّي المُرنِّم أن يَحِلَّ بهؤلاءِ الأَعْدَاء نَفْسُ المَصيرِ (</w:t>
      </w:r>
      <w:r>
        <w:rPr>
          <w:rtl/>
          <w:cs/>
          <w:lang w:val="ar_AE" w:bidi="ar_AE"/>
        </w:rPr>
        <w:t>83:13–16</w:t>
      </w:r>
      <w:r>
        <w:rPr>
          <w:rtl/>
          <w:cs/>
          <w:lang w:val="ar_AE" w:bidi="ar_AE"/>
        </w:rPr>
        <w:t>) حتى يَتَعَظَّمَ الله بينهم (</w:t>
      </w:r>
      <w:r>
        <w:rPr>
          <w:rtl/>
          <w:cs/>
          <w:lang w:val="ar_AE" w:bidi="ar_AE"/>
        </w:rPr>
        <w:t>83:17–18</w:t>
      </w:r>
      <w:r>
        <w:rPr>
          <w:rtl/>
          <w:cs/>
          <w:lang w:val="ar_AE" w:bidi="ar_AE"/>
        </w:rPr>
        <w:t>). ليس من الواضِحِ إن كان هذا المزمور قد خرج للوجود بسبب سياقٍ تاريخيٍّ محدَّدٍ يَرْتَبِطُ بمقاوَمَةِ هذه الأمم، أو أنه عبارة عن مزيجٌ شعرِيٌّ يجمع بعض الأمم التي تُمَثِّل أعداءَ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5:83–8</w:t>
      </w:r>
      <w:r>
        <w:rPr>
          <w:rtl/>
          <w:cs/>
          <w:lang w:val="ar_AE" w:bidi="ar_AE"/>
        </w:rPr>
      </w:r>
    </w:p>
    <w:p>
      <w:pPr>
        <w:bidi/>
      </w:pPr>
      <w:r>
        <w:rPr>
          <w:rtl/>
          <w:cs/>
          <w:lang w:val="ar_AE" w:bidi="ar_AE"/>
        </w:rPr>
      </w:r>
      <w:r>
        <w:rPr>
          <w:b/>
          <w:rtl/>
          <w:cs/>
          <w:lang w:val="ar_AE" w:bidi="ar_AE"/>
        </w:rPr>
        <w:t xml:space="preserve">تَعَاهَدُوا عَهْدًا: </w:t>
      </w:r>
      <w:r>
        <w:rPr>
          <w:rtl/>
          <w:cs/>
          <w:lang w:val="ar_AE" w:bidi="ar_AE"/>
        </w:rPr>
        <w:t>اتَّفَقَ الحُلَفَاءُ على القِتَالِ ضِدَّ الله وشعبِهِ. الأممُ المذكورة بأسمائها في هذا التَّحَالُفِ تَقَعُ حول 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6:83–7</w:t>
      </w:r>
      <w:r>
        <w:rPr>
          <w:rtl/>
          <w:cs/>
          <w:lang w:val="ar_AE" w:bidi="ar_AE"/>
        </w:rPr>
      </w:r>
    </w:p>
    <w:p>
      <w:pPr>
        <w:bidi/>
      </w:pPr>
      <w:r>
        <w:rPr>
          <w:rtl/>
          <w:cs/>
          <w:lang w:val="ar_AE" w:bidi="ar_AE"/>
        </w:rPr>
      </w:r>
      <w:r>
        <w:rPr>
          <w:rtl/>
          <w:cs/>
          <w:lang w:val="ar_AE" w:bidi="ar_AE"/>
        </w:rPr>
        <w:t xml:space="preserve">أرضُ الأَدُومِيِّين، أَحْفَاد عيسو، كانَتْ تقعُ في الجنوبِ الشَّرْقِي من مملكة يَهُوذَا (انْظُرْ </w:t>
      </w:r>
      <w:r>
        <w:rPr>
          <w:rtl/>
          <w:cs/>
          <w:lang w:val="ar_AE" w:bidi="ar_AE"/>
        </w:rPr>
        <w:t>التَّكْوين 25:30</w:t>
      </w:r>
      <w:r>
        <w:rPr>
          <w:rtl/>
          <w:cs/>
          <w:lang w:val="ar_AE" w:bidi="ar_AE"/>
        </w:rPr>
        <w:t xml:space="preserve">؛ </w:t>
      </w:r>
      <w:r>
        <w:rPr>
          <w:rtl/>
          <w:cs/>
          <w:lang w:val="ar_AE" w:bidi="ar_AE"/>
        </w:rPr>
        <w:t>32:3</w:t>
      </w:r>
      <w:r>
        <w:rPr>
          <w:rtl/>
          <w:cs/>
          <w:lang w:val="ar_AE" w:bidi="ar_AE"/>
        </w:rPr>
        <w:t xml:space="preserve">؛ </w:t>
      </w:r>
      <w:r>
        <w:rPr>
          <w:rtl/>
          <w:cs/>
          <w:lang w:val="ar_AE" w:bidi="ar_AE"/>
        </w:rPr>
        <w:t>36:1–8</w:t>
      </w:r>
      <w:r>
        <w:rPr>
          <w:rtl/>
          <w:cs/>
          <w:lang w:val="ar_AE" w:bidi="ar_AE"/>
        </w:rPr>
        <w:t>). • عاش الإسماعيليون، أَحْفَاد هَاجَر، في الصحراء. • أما أرضُ الموآبيِّين والعَمُّونيين، وهم أحفادُ لوط، فكانتْ تَقَعُ إلى الشَّرْقِ من إِسْرَائِيل وَيَهُوذا. • ربما كان الهَاجَرِيُّون يعيشون شِمَال العَمُّونِيِّين (</w:t>
      </w:r>
      <w:r>
        <w:rPr>
          <w:rtl/>
          <w:cs/>
          <w:lang w:val="ar_AE" w:bidi="ar_AE"/>
        </w:rPr>
        <w:t>1 أخبار الأيام 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7:83</w:t>
      </w:r>
      <w:r>
        <w:rPr>
          <w:rtl/>
          <w:cs/>
          <w:lang w:val="ar_AE" w:bidi="ar_AE"/>
        </w:rPr>
      </w:r>
    </w:p>
    <w:p>
      <w:pPr>
        <w:bidi/>
      </w:pPr>
      <w:r>
        <w:rPr>
          <w:rtl/>
          <w:cs/>
          <w:lang w:val="ar_AE" w:bidi="ar_AE"/>
        </w:rPr>
      </w:r>
      <w:r>
        <w:rPr>
          <w:rtl/>
          <w:cs/>
          <w:lang w:val="ar_AE" w:bidi="ar_AE"/>
        </w:rPr>
        <w:t xml:space="preserve">ربما جاء سكان </w:t>
      </w:r>
      <w:r>
        <w:rPr>
          <w:b/>
          <w:rtl/>
          <w:cs/>
          <w:lang w:val="ar_AE" w:bidi="ar_AE"/>
        </w:rPr>
        <w:t>جِبَالِ</w:t>
      </w:r>
      <w:r>
        <w:rPr>
          <w:rtl/>
          <w:cs/>
          <w:lang w:val="ar_AE" w:bidi="ar_AE"/>
        </w:rPr>
        <w:t xml:space="preserve"> من جبيل/بايبلوس على سَاحِل لُبْنَان. • وقعتْ أرضُ عماليق جَنُوب إِسْرَائِيل في النَّقَب. • سكن الفلسطينيون جنوب غَرْب يَهُوذَا، بجانب البَحْرِ الأبيض المتوسِط أي البحر الكبير. • أما مدينَةُ صُور فهي مِيناء ساحليٌّ على البَحْرِ الكبير، شِمَال غَرب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8:83</w:t>
      </w:r>
      <w:r>
        <w:rPr>
          <w:rtl/>
          <w:cs/>
          <w:lang w:val="ar_AE" w:bidi="ar_AE"/>
        </w:rPr>
      </w:r>
    </w:p>
    <w:p>
      <w:pPr>
        <w:bidi/>
      </w:pPr>
      <w:r>
        <w:rPr>
          <w:rtl/>
          <w:cs/>
          <w:lang w:val="ar_AE" w:bidi="ar_AE"/>
        </w:rPr>
      </w:r>
      <w:r>
        <w:rPr>
          <w:rtl/>
          <w:cs/>
          <w:lang w:val="ar_AE" w:bidi="ar_AE"/>
        </w:rPr>
        <w:t>وقَعَتْ بلادُ أَشُّور شِمَال شَرْق إِسْرَائِيل، وَشِمَال الخليجِ الفَارِسِي. • أما نَسْلُ لوط فيُمَثِّلُ لمؤابيِّين والعَمُّونيِّين (</w:t>
      </w:r>
      <w:r>
        <w:rPr>
          <w:rtl/>
          <w:cs/>
          <w:lang w:val="ar_AE" w:bidi="ar_AE"/>
        </w:rPr>
        <w:t>83:6–7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9:83–11</w:t>
      </w:r>
      <w:r>
        <w:rPr>
          <w:rtl/>
          <w:cs/>
          <w:lang w:val="ar_AE" w:bidi="ar_AE"/>
        </w:rPr>
      </w:r>
    </w:p>
    <w:p>
      <w:pPr>
        <w:bidi/>
      </w:pPr>
      <w:r>
        <w:rPr>
          <w:rtl/>
          <w:cs/>
          <w:lang w:val="ar_AE" w:bidi="ar_AE"/>
        </w:rPr>
      </w:r>
      <w:r>
        <w:rPr>
          <w:rtl/>
          <w:cs/>
          <w:lang w:val="ar_AE" w:bidi="ar_AE"/>
        </w:rPr>
        <w:t xml:space="preserve">المديانيون، الذين تَسَلَّطَ عليهم زَبَحَ وَصَلْمُنَّاعَ، وقَادَ جيوشهم غُرَابُ وَذِئْبُ، كانوا أعداءَ إِسْرَائِيل في أيام </w:t>
      </w:r>
      <w:r>
        <w:rPr>
          <w:rtl/>
          <w:cs/>
          <w:lang w:val="ar_AE" w:bidi="ar_AE"/>
        </w:rPr>
        <w:t xml:space="preserve">جِدْعُون </w:t>
      </w:r>
      <w:r>
        <w:rPr>
          <w:rtl/>
          <w:cs/>
          <w:lang w:val="ar_AE" w:bidi="ar_AE"/>
        </w:rPr>
        <w:t>(</w:t>
      </w:r>
      <w:r>
        <w:rPr>
          <w:rtl/>
          <w:cs/>
          <w:lang w:val="ar_AE" w:bidi="ar_AE"/>
        </w:rPr>
        <w:t>القُضَاة 7:1–8:5</w:t>
      </w:r>
      <w:r>
        <w:rPr>
          <w:rtl/>
          <w:cs/>
          <w:lang w:val="ar_AE" w:bidi="ar_AE"/>
        </w:rPr>
        <w:t xml:space="preserve">). هَزَمَتْ قواتُ بَارَاق المتحالفة </w:t>
      </w:r>
      <w:r>
        <w:rPr>
          <w:rtl/>
          <w:cs/>
          <w:lang w:val="ar_AE" w:bidi="ar_AE"/>
        </w:rPr>
        <w:t xml:space="preserve">يَابِينَ وَرَئِيسُ جَيْشِهِ سِيسَرَا </w:t>
      </w:r>
      <w:r>
        <w:rPr>
          <w:rtl/>
          <w:cs/>
          <w:lang w:val="ar_AE" w:bidi="ar_AE"/>
        </w:rPr>
        <w:t>(</w:t>
      </w:r>
      <w:r>
        <w:rPr>
          <w:rtl/>
          <w:cs/>
          <w:lang w:val="ar_AE" w:bidi="ar_AE"/>
        </w:rPr>
        <w:t>القُضَاة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9:83–18</w:t>
      </w:r>
      <w:r>
        <w:rPr>
          <w:rtl/>
          <w:cs/>
          <w:lang w:val="ar_AE" w:bidi="ar_AE"/>
        </w:rPr>
      </w:r>
    </w:p>
    <w:p>
      <w:pPr>
        <w:bidi/>
      </w:pPr>
      <w:r>
        <w:rPr>
          <w:rtl/>
          <w:cs/>
          <w:lang w:val="ar_AE" w:bidi="ar_AE"/>
        </w:rPr>
      </w:r>
      <w:r>
        <w:rPr>
          <w:rtl/>
          <w:cs/>
          <w:lang w:val="ar_AE" w:bidi="ar_AE"/>
        </w:rPr>
        <w:t>يَتَضَرَّع المُرَنِّم إلى الله لكي يدَمِّر التحالف الجديد بطريقَةٍ مُعْجِزِيَّةٍ، كما فَعَلَ مع الأعداءِ الثلاثة الآخرين؛ قيامُ الله بذلك يَجْلِبُ له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12:83</w:t>
      </w:r>
      <w:r>
        <w:rPr>
          <w:rtl/>
          <w:cs/>
          <w:lang w:val="ar_AE" w:bidi="ar_AE"/>
        </w:rPr>
      </w:r>
    </w:p>
    <w:p>
      <w:pPr>
        <w:bidi/>
      </w:pPr>
      <w:r>
        <w:rPr>
          <w:rtl/>
          <w:cs/>
          <w:lang w:val="ar_AE" w:bidi="ar_AE"/>
        </w:rPr>
      </w:r>
      <w:r>
        <w:rPr>
          <w:rtl/>
          <w:cs/>
          <w:lang w:val="ar_AE" w:bidi="ar_AE"/>
        </w:rPr>
        <w:t xml:space="preserve">كان الدَّافِعُ وراء تَحَالُف الأممِ لِمَحْوِ إِسْرَائِيل هو الاستيلاءُ على الأَرْضِ (انْظُرْ </w:t>
      </w:r>
      <w:r>
        <w:rPr>
          <w:rtl/>
          <w:cs/>
          <w:lang w:val="ar_AE" w:bidi="ar_AE"/>
        </w:rPr>
        <w:t>إِرْمِيَا 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13:83</w:t>
      </w:r>
      <w:r>
        <w:rPr>
          <w:rtl/>
          <w:cs/>
          <w:lang w:val="ar_AE" w:bidi="ar_AE"/>
        </w:rPr>
      </w:r>
    </w:p>
    <w:p>
      <w:pPr>
        <w:bidi/>
      </w:pPr>
      <w:r>
        <w:rPr>
          <w:rtl/>
          <w:cs/>
          <w:lang w:val="ar_AE" w:bidi="ar_AE"/>
        </w:rPr>
      </w:r>
      <w:r>
        <w:rPr>
          <w:b/>
          <w:rtl/>
          <w:cs/>
          <w:lang w:val="ar_AE" w:bidi="ar_AE"/>
        </w:rPr>
        <w:t xml:space="preserve">اجْعَلْهُمْ مِثْلَ الْجُلِّ مِثْلَ الْقَشِّ: </w:t>
      </w:r>
      <w:r>
        <w:rPr>
          <w:rtl/>
          <w:cs/>
          <w:lang w:val="ar_AE" w:bidi="ar_AE"/>
        </w:rPr>
        <w:t xml:space="preserve">هذه المادة النباتية الجافَّة تطهير بسهولة مع الرِّيحِ (انْظُرْ </w:t>
      </w:r>
      <w:r>
        <w:rPr>
          <w:rtl/>
          <w:cs/>
          <w:lang w:val="ar_AE" w:bidi="ar_AE"/>
        </w:rPr>
        <w:t>إِشَعْيَاء 17:13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14:83–15</w:t>
      </w:r>
      <w:r>
        <w:rPr>
          <w:rtl/>
          <w:cs/>
          <w:lang w:val="ar_AE" w:bidi="ar_AE"/>
        </w:rPr>
      </w:r>
    </w:p>
    <w:p>
      <w:pPr>
        <w:bidi/>
      </w:pPr>
      <w:r>
        <w:rPr>
          <w:rtl/>
          <w:cs/>
          <w:lang w:val="ar_AE" w:bidi="ar_AE"/>
        </w:rPr>
      </w:r>
      <w:r>
        <w:rPr>
          <w:b/>
          <w:rtl/>
          <w:cs/>
          <w:lang w:val="ar_AE" w:bidi="ar_AE"/>
        </w:rPr>
        <w:t xml:space="preserve">كَنَارٍ ... كَلَهِيبٍ ... بِعَاصِفَتِكَ: </w:t>
      </w:r>
      <w:r>
        <w:rPr>
          <w:rtl/>
          <w:cs/>
          <w:lang w:val="ar_AE" w:bidi="ar_AE"/>
        </w:rPr>
        <w:t xml:space="preserve">صُورٌ استعاريَّة ترتَبِطُ باستعلانِ الله للدَّينُونَةِ (انْظُرْ </w:t>
      </w:r>
      <w:r>
        <w:rPr>
          <w:rtl/>
          <w:cs/>
          <w:lang w:val="ar_AE" w:bidi="ar_AE"/>
        </w:rPr>
        <w:t>إِشَعْيَاء 29:6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1:84–4</w:t>
      </w:r>
      <w:r>
        <w:rPr>
          <w:rtl/>
          <w:cs/>
          <w:lang w:val="ar_AE" w:bidi="ar_AE"/>
        </w:rPr>
      </w:r>
    </w:p>
    <w:p>
      <w:pPr>
        <w:bidi/>
      </w:pPr>
      <w:r>
        <w:rPr>
          <w:rtl/>
          <w:cs/>
          <w:lang w:val="ar_AE" w:bidi="ar_AE"/>
        </w:rPr>
      </w:r>
      <w:r>
        <w:rPr>
          <w:rtl/>
          <w:cs/>
          <w:lang w:val="ar_AE" w:bidi="ar_AE"/>
        </w:rPr>
        <w:t>المُرَنِّمُ بعيدٌ عن الهيكل، ويتحركُ نحوَهُ مستغرقًا في تفكير مليءٍ بالرَّجاء.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1:84–12</w:t>
      </w:r>
      <w:r>
        <w:rPr>
          <w:rtl/>
          <w:cs/>
          <w:lang w:val="ar_AE" w:bidi="ar_AE"/>
        </w:rPr>
      </w:r>
    </w:p>
    <w:p>
      <w:pPr>
        <w:bidi/>
      </w:pPr>
      <w:r>
        <w:rPr>
          <w:rtl/>
          <w:cs/>
          <w:lang w:val="ar_AE" w:bidi="ar_AE"/>
        </w:rPr>
      </w:r>
      <w:r>
        <w:rPr>
          <w:rtl/>
          <w:cs/>
          <w:lang w:val="ar_AE" w:bidi="ar_AE"/>
        </w:rPr>
        <w:t>يُعَبِّرُ المُرَنِّمُ عن اشتياقه الرُّوحِيِّ العَمِيق لحضور الله. يذوب شوقًا وهو يَفكِّر بعمقٍ في الهيكل وفي الحجيج الصَّاعِد للاحتفالِ بالعيدِ في أُورُشَلِيم (</w:t>
      </w:r>
      <w:r>
        <w:rPr>
          <w:rtl/>
          <w:cs/>
          <w:lang w:val="ar_AE" w:bidi="ar_AE"/>
        </w:rPr>
        <w:t>84:1–7</w:t>
      </w:r>
      <w:r>
        <w:rPr>
          <w:rtl/>
          <w:cs/>
          <w:lang w:val="ar_AE" w:bidi="ar_AE"/>
        </w:rPr>
        <w:t>). يُصَلِّي من أجلِ نَفْسِهِ ومن أجل جماعةِ الإيمان (</w:t>
      </w:r>
      <w:r>
        <w:rPr>
          <w:rtl/>
          <w:cs/>
          <w:lang w:val="ar_AE" w:bidi="ar_AE"/>
        </w:rPr>
        <w:t>84:8–9</w:t>
      </w:r>
      <w:r>
        <w:rPr>
          <w:rtl/>
          <w:cs/>
          <w:lang w:val="ar_AE" w:bidi="ar_AE"/>
        </w:rPr>
        <w:t>). تشِيرُ خاتمة المَزْمَور (</w:t>
      </w:r>
      <w:r>
        <w:rPr>
          <w:rtl/>
          <w:cs/>
          <w:lang w:val="ar_AE" w:bidi="ar_AE"/>
        </w:rPr>
        <w:t>84:10–12</w:t>
      </w:r>
      <w:r>
        <w:rPr>
          <w:rtl/>
          <w:cs/>
          <w:lang w:val="ar_AE" w:bidi="ar_AE"/>
        </w:rPr>
        <w:t>) إلى أن الهيكلَ يُمَثِّل الله - فالمُرَنِّمُ يتوقُ حقًا لحضور الله، ويُدرِكُ أن صَلاحَ الله أعظمُ من الحياةِ وأنه الله فقط هو القَادِرُ على أن يَمْنَحَ شَعْبَهُ نِعْمَةً ومَجْدًا (</w:t>
      </w:r>
      <w:r>
        <w:rPr>
          <w:rtl/>
          <w:cs/>
          <w:lang w:val="ar_AE" w:bidi="ar_AE"/>
        </w:rPr>
        <w:t>84:10–11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3:84</w:t>
      </w:r>
      <w:r>
        <w:rPr>
          <w:rtl/>
          <w:cs/>
          <w:lang w:val="ar_AE" w:bidi="ar_AE"/>
        </w:rPr>
      </w:r>
    </w:p>
    <w:p>
      <w:pPr>
        <w:bidi/>
      </w:pPr>
      <w:r>
        <w:rPr>
          <w:rtl/>
          <w:cs/>
          <w:lang w:val="ar_AE" w:bidi="ar_AE"/>
        </w:rPr>
      </w:r>
      <w:r>
        <w:rPr>
          <w:rtl/>
          <w:cs/>
          <w:lang w:val="ar_AE" w:bidi="ar_AE"/>
        </w:rPr>
        <w:t xml:space="preserve">يَحْسِدُ كَاتِبُ المَزْمُور العصافير التي وَجَدَتْ لِنَفْسِها عُشًّا داخِل الهيكلِ وحوله.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4:84</w:t>
      </w:r>
      <w:r>
        <w:rPr>
          <w:rtl/>
          <w:cs/>
          <w:lang w:val="ar_AE" w:bidi="ar_AE"/>
        </w:rPr>
      </w:r>
    </w:p>
    <w:p>
      <w:pPr>
        <w:bidi/>
      </w:pPr>
      <w:r>
        <w:rPr>
          <w:rtl/>
          <w:cs/>
          <w:lang w:val="ar_AE" w:bidi="ar_AE"/>
        </w:rPr>
      </w:r>
      <w:r>
        <w:rPr>
          <w:rtl/>
          <w:cs/>
          <w:lang w:val="ar_AE" w:bidi="ar_AE"/>
        </w:rPr>
        <w:t>كان الكهنَةُ مع كُلِّ طَاقِمِ العَمَلِ في الهَيْكَلِ يقيمون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5:84</w:t>
      </w:r>
      <w:r>
        <w:rPr>
          <w:rtl/>
          <w:cs/>
          <w:lang w:val="ar_AE" w:bidi="ar_AE"/>
        </w:rPr>
      </w:r>
    </w:p>
    <w:p>
      <w:pPr>
        <w:bidi/>
      </w:pPr>
      <w:r>
        <w:rPr>
          <w:rtl/>
          <w:cs/>
          <w:lang w:val="ar_AE" w:bidi="ar_AE"/>
        </w:rPr>
      </w:r>
      <w:r>
        <w:rPr>
          <w:rtl/>
          <w:cs/>
          <w:lang w:val="ar_AE" w:bidi="ar_AE"/>
        </w:rPr>
        <w:t>كان الحجيجُ الصاعد إلى أُورُشَلِيم يحتاج إلى قوَّةٍ لمواجَهَةِ تَحَدِّياتِ رحلَةِ العِيدِ سيرًا على الأقدامِ عَبْرَ طُرُقٍ غير معبَّدَةٍ، وأحوال جويَّة متغيِّرَةٍ مع احتمالية التَّعَرُّضِ للاعْتِداءاتِ.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5:84–7</w:t>
      </w:r>
      <w:r>
        <w:rPr>
          <w:rtl/>
          <w:cs/>
          <w:lang w:val="ar_AE" w:bidi="ar_AE"/>
        </w:rPr>
      </w:r>
    </w:p>
    <w:p>
      <w:pPr>
        <w:bidi/>
      </w:pPr>
      <w:r>
        <w:rPr>
          <w:rtl/>
          <w:cs/>
          <w:lang w:val="ar_AE" w:bidi="ar_AE"/>
        </w:rPr>
      </w:r>
      <w:r>
        <w:rPr>
          <w:rtl/>
          <w:cs/>
          <w:lang w:val="ar_AE" w:bidi="ar_AE"/>
        </w:rPr>
        <w:t xml:space="preserve">الرِّحْلَةُ المُقَدَّسَة إلى أُورُشَلِيم تعيدُ تَمْثِيلُ قِصَّةِ الخُروج، عندما دبَّرَ الله احتياجاتِ شعبِهِ بشكلٍ مُذْهِلٍ (انْظُرْ </w:t>
      </w:r>
      <w:r>
        <w:rPr>
          <w:rtl/>
          <w:cs/>
          <w:lang w:val="ar_AE" w:bidi="ar_AE"/>
        </w:rPr>
        <w:t>78:15–16</w:t>
      </w:r>
      <w:r>
        <w:rPr>
          <w:rtl/>
          <w:cs/>
          <w:lang w:val="ar_AE" w:bidi="ar_AE"/>
        </w:rPr>
        <w:t xml:space="preserve">؛ </w:t>
      </w:r>
      <w:r>
        <w:rPr>
          <w:rtl/>
          <w:cs/>
          <w:lang w:val="ar_AE" w:bidi="ar_AE"/>
        </w:rPr>
        <w:t>105:41</w:t>
      </w:r>
      <w:r>
        <w:rPr>
          <w:rtl/>
          <w:cs/>
          <w:lang w:val="ar_AE" w:bidi="ar_AE"/>
        </w:rPr>
        <w:t>). يَتَخَيَّل المُرَنِّم أن آلام الرِّحْلَةِ وقد انْقَلَبَتْ إلى بهجةِ الوُصُولِ.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6:84</w:t>
      </w:r>
      <w:r>
        <w:rPr>
          <w:rtl/>
          <w:cs/>
          <w:lang w:val="ar_AE" w:bidi="ar_AE"/>
        </w:rPr>
      </w:r>
    </w:p>
    <w:p>
      <w:pPr>
        <w:bidi/>
      </w:pPr>
      <w:r>
        <w:rPr>
          <w:rtl/>
          <w:cs/>
          <w:lang w:val="ar_AE" w:bidi="ar_AE"/>
        </w:rPr>
      </w:r>
      <w:r>
        <w:rPr>
          <w:rtl/>
          <w:cs/>
          <w:lang w:val="ar_AE" w:bidi="ar_AE"/>
        </w:rPr>
        <w:t xml:space="preserve">ربما يُشِيرُ وادي البكاء، ليس إلى مكانٍ فِعْلِيٍّ بعينِهِ، بل على الأكثر إلى المعاناة التي يقاسيها الحجيج بمفردهم (انْظُرْ </w:t>
      </w:r>
      <w:r>
        <w:rPr>
          <w:rtl/>
          <w:cs/>
          <w:lang w:val="ar_AE" w:bidi="ar_AE"/>
        </w:rPr>
        <w:t>23:4</w:t>
      </w:r>
      <w:r>
        <w:rPr>
          <w:rtl/>
          <w:cs/>
          <w:lang w:val="ar_AE" w:bidi="ar_AE"/>
        </w:rPr>
        <w:t xml:space="preserve">). • </w:t>
      </w:r>
      <w:r>
        <w:rPr>
          <w:b/>
          <w:rtl/>
          <w:cs/>
          <w:lang w:val="ar_AE" w:bidi="ar_AE"/>
        </w:rPr>
        <w:t>يُصَيِّرُونَهُ يَنْبُوعًا. أَيْضًا بِبَرَكَاتٍ يُغَطُّونَ مُورَةَ</w:t>
      </w:r>
      <w:r>
        <w:rPr>
          <w:rtl/>
          <w:cs/>
          <w:lang w:val="ar_AE" w:bidi="ar_AE"/>
        </w:rPr>
        <w:t xml:space="preserve">: حتى عندما يَشْعُرُ الحجيج بالتَّعَبِ الشَّدِيدِ، فإنَّ رجاءَ اقترابِهِم من الرَّبِّ يُنْعِشُ أرواحَهِم (قَارِن </w:t>
      </w:r>
      <w:r>
        <w:rPr>
          <w:rtl/>
          <w:cs/>
          <w:lang w:val="ar_AE" w:bidi="ar_AE"/>
        </w:rPr>
        <w:t>إِشَعْيَاء 35:6–10</w:t>
      </w:r>
      <w:r>
        <w:rPr>
          <w:rtl/>
          <w:cs/>
          <w:lang w:val="ar_AE" w:bidi="ar_AE"/>
        </w:rPr>
        <w:t xml:space="preserve">؛ </w:t>
      </w:r>
      <w:r>
        <w:rPr>
          <w:rtl/>
          <w:cs/>
          <w:lang w:val="ar_AE" w:bidi="ar_AE"/>
        </w:rPr>
        <w:t>41:18–20</w:t>
      </w:r>
      <w:r>
        <w:rPr>
          <w:rtl/>
          <w:cs/>
          <w:lang w:val="ar_AE" w:bidi="ar_AE"/>
        </w:rPr>
        <w:t xml:space="preserve">؛ </w:t>
      </w:r>
      <w:r>
        <w:rPr>
          <w:rtl/>
          <w:cs/>
          <w:lang w:val="ar_AE" w:bidi="ar_AE"/>
        </w:rPr>
        <w:t>43:17–20</w:t>
      </w:r>
      <w:r>
        <w:rPr>
          <w:rtl/>
          <w:cs/>
          <w:lang w:val="ar_AE" w:bidi="ar_AE"/>
        </w:rPr>
        <w:t xml:space="preserve">؛ </w:t>
      </w:r>
      <w:r>
        <w:rPr>
          <w:rtl/>
          <w:cs/>
          <w:lang w:val="ar_AE" w:bidi="ar_AE"/>
        </w:rPr>
        <w:t>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9:84</w:t>
      </w:r>
      <w:r>
        <w:rPr>
          <w:rtl/>
          <w:cs/>
          <w:lang w:val="ar_AE" w:bidi="ar_AE"/>
        </w:rPr>
      </w:r>
    </w:p>
    <w:p>
      <w:pPr>
        <w:bidi/>
      </w:pPr>
      <w:r>
        <w:rPr>
          <w:rtl/>
          <w:cs/>
          <w:lang w:val="ar_AE" w:bidi="ar_AE"/>
        </w:rPr>
      </w:r>
      <w:r>
        <w:rPr>
          <w:rtl/>
          <w:cs/>
          <w:lang w:val="ar_AE" w:bidi="ar_AE"/>
        </w:rPr>
        <w:t xml:space="preserve">مُسِحَ بدُهْنِ المَسْحَةِ كلٌّ من المُلوكِ والكَهَنَةِ من أجل تكريس أنفسِهِم للخِدْمَةِ (انْظُرْ </w:t>
      </w:r>
      <w:r>
        <w:rPr>
          <w:rtl/>
          <w:cs/>
          <w:lang w:val="ar_AE" w:bidi="ar_AE"/>
        </w:rPr>
        <w:t>132:17</w:t>
      </w:r>
      <w:r>
        <w:rPr>
          <w:rtl/>
          <w:cs/>
          <w:lang w:val="ar_AE" w:bidi="ar_AE"/>
        </w:rPr>
        <w:t xml:space="preserve">؛ </w:t>
      </w:r>
      <w:r>
        <w:rPr>
          <w:rtl/>
          <w:cs/>
          <w:lang w:val="ar_AE" w:bidi="ar_AE"/>
        </w:rPr>
        <w:t>الخُرُوج 28:41</w:t>
      </w:r>
      <w:r>
        <w:rPr>
          <w:rtl/>
          <w:cs/>
          <w:lang w:val="ar_AE" w:bidi="ar_AE"/>
        </w:rPr>
        <w:t xml:space="preserve">؛ </w:t>
      </w:r>
      <w:r>
        <w:rPr>
          <w:rtl/>
          <w:cs/>
          <w:lang w:val="ar_AE" w:bidi="ar_AE"/>
        </w:rPr>
        <w:t>1 صَمُوئِيل 9:16</w:t>
      </w:r>
      <w:r>
        <w:rPr>
          <w:rtl/>
          <w:cs/>
          <w:lang w:val="ar_AE" w:bidi="ar_AE"/>
        </w:rPr>
        <w:t xml:space="preserve">؛ </w:t>
      </w:r>
      <w:r>
        <w:rPr>
          <w:rtl/>
          <w:cs/>
          <w:lang w:val="ar_AE" w:bidi="ar_AE"/>
        </w:rPr>
        <w:t>16:1–13</w:t>
      </w:r>
      <w:r>
        <w:rPr>
          <w:rtl/>
          <w:cs/>
          <w:lang w:val="ar_AE" w:bidi="ar_AE"/>
        </w:rPr>
        <w:t xml:space="preserve">؛ قَارِن </w:t>
      </w:r>
      <w:r>
        <w:rPr>
          <w:rtl/>
          <w:cs/>
          <w:lang w:val="ar_AE" w:bidi="ar_AE"/>
        </w:rPr>
        <w:t>إِشَعْيَاء 61:1</w:t>
      </w:r>
      <w:r>
        <w:rPr>
          <w:rtl/>
          <w:cs/>
          <w:lang w:val="ar_AE" w:bidi="ar_AE"/>
        </w:rPr>
        <w:t xml:space="preserve">؛ </w:t>
      </w:r>
      <w:r>
        <w:rPr>
          <w:rtl/>
          <w:cs/>
          <w:lang w:val="ar_AE" w:bidi="ar_AE"/>
        </w:rPr>
        <w:t>أَعْمَال الرُّسُل 10:38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10:84</w:t>
      </w:r>
      <w:r>
        <w:rPr>
          <w:rtl/>
          <w:cs/>
          <w:lang w:val="ar_AE" w:bidi="ar_AE"/>
        </w:rPr>
      </w:r>
    </w:p>
    <w:p>
      <w:pPr>
        <w:bidi/>
      </w:pPr>
      <w:r>
        <w:rPr>
          <w:rtl/>
          <w:cs/>
          <w:lang w:val="ar_AE" w:bidi="ar_AE"/>
        </w:rPr>
      </w:r>
      <w:r>
        <w:rPr>
          <w:rtl/>
          <w:cs/>
          <w:lang w:val="ar_AE" w:bidi="ar_AE"/>
        </w:rPr>
        <w:t>يرى كاتِبُ المَزْمورِ أن الوُجَودَ في حضْرَةِ الله أَفْضَلُ بكثيرٍ من الوجودِ في أيِّ موضِعٍ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11:84</w:t>
      </w:r>
      <w:r>
        <w:rPr>
          <w:rtl/>
          <w:cs/>
          <w:lang w:val="ar_AE" w:bidi="ar_AE"/>
        </w:rPr>
      </w:r>
    </w:p>
    <w:p>
      <w:pPr>
        <w:bidi/>
      </w:pPr>
      <w:r>
        <w:rPr>
          <w:rtl/>
          <w:cs/>
          <w:lang w:val="ar_AE" w:bidi="ar_AE"/>
        </w:rPr>
      </w:r>
      <w:r>
        <w:rPr>
          <w:rtl/>
          <w:cs/>
          <w:lang w:val="ar_AE" w:bidi="ar_AE"/>
        </w:rPr>
        <w:t>عَبَدَ بعضُ النَّاس الشَّمْسَ كإلهٍ، إلا أن الإلَهَ الحَقِيقِيَّ هو من يدَبِّرُ كلَّ ما يحتاج إليه أيُّ 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1:85</w:t>
      </w:r>
      <w:r>
        <w:rPr>
          <w:rtl/>
          <w:cs/>
          <w:lang w:val="ar_AE" w:bidi="ar_AE"/>
        </w:rPr>
      </w:r>
    </w:p>
    <w:p>
      <w:pPr>
        <w:bidi/>
      </w:pPr>
      <w:r>
        <w:rPr>
          <w:rtl/>
          <w:cs/>
          <w:lang w:val="ar_AE" w:bidi="ar_AE"/>
        </w:rPr>
      </w:r>
      <w:r>
        <w:rPr>
          <w:rtl/>
          <w:cs/>
          <w:lang w:val="ar_AE" w:bidi="ar_AE"/>
        </w:rPr>
        <w:t xml:space="preserve">اسْتَرَدَّ الله ثرواتِ إِسْرَائِيل بإعادة الأُمَّة من السَّبْيِ (انْظُرْ </w:t>
      </w:r>
      <w:r>
        <w:rPr>
          <w:rtl/>
          <w:cs/>
          <w:lang w:val="ar_AE" w:bidi="ar_AE"/>
        </w:rPr>
        <w:t>14:7</w:t>
      </w:r>
      <w:r>
        <w:rPr>
          <w:rtl/>
          <w:cs/>
          <w:lang w:val="ar_AE" w:bidi="ar_AE"/>
        </w:rPr>
        <w:t xml:space="preserve">؛ </w:t>
      </w:r>
      <w:r>
        <w:rPr>
          <w:rtl/>
          <w:cs/>
          <w:lang w:val="ar_AE" w:bidi="ar_AE"/>
        </w:rPr>
        <w:t>126:1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1:85–5</w:t>
      </w:r>
      <w:r>
        <w:rPr>
          <w:rtl/>
          <w:cs/>
          <w:lang w:val="ar_AE" w:bidi="ar_AE"/>
        </w:rPr>
      </w:r>
    </w:p>
    <w:p>
      <w:pPr>
        <w:bidi/>
      </w:pPr>
      <w:r>
        <w:rPr>
          <w:rtl/>
          <w:cs/>
          <w:lang w:val="ar_AE" w:bidi="ar_AE"/>
        </w:rPr>
      </w:r>
      <w:r>
        <w:rPr>
          <w:rtl/>
          <w:cs/>
          <w:lang w:val="ar_AE" w:bidi="ar_AE"/>
        </w:rPr>
        <w:t>مع أنَّ كاتِبَ المزمورِ يعترفُ بِكُلِّ امتنانٍ بصلاحِ الله، إلا أنَّه يتساءل أيضًا إن كان غَضَبُ الله سَيَدُومُ إلى الأَبَدِ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1:85–13</w:t>
      </w:r>
      <w:r>
        <w:rPr>
          <w:rtl/>
          <w:cs/>
          <w:lang w:val="ar_AE" w:bidi="ar_AE"/>
        </w:rPr>
      </w:r>
    </w:p>
    <w:p>
      <w:pPr>
        <w:bidi/>
      </w:pPr>
      <w:r>
        <w:rPr>
          <w:rtl/>
          <w:cs/>
          <w:lang w:val="ar_AE" w:bidi="ar_AE"/>
        </w:rPr>
      </w:r>
      <w:r>
        <w:rPr>
          <w:rtl/>
          <w:cs/>
          <w:lang w:val="ar_AE" w:bidi="ar_AE"/>
        </w:rPr>
        <w:t>يَقُودُ المُرَنِّمُ مجتمعَ ما بعدَ السَّبْي في رثاءٍ وصَلاةٍ من أجلِ الفِدَاء الكامل. يَتَأَمَّلُ كاتبُ المزمور في خلاص الله الماضي لإسرائيل من السَّبْيِ (</w:t>
      </w:r>
      <w:r>
        <w:rPr>
          <w:rtl/>
          <w:cs/>
          <w:lang w:val="ar_AE" w:bidi="ar_AE"/>
        </w:rPr>
        <w:t>85:1–3</w:t>
      </w:r>
      <w:r>
        <w:rPr>
          <w:rtl/>
          <w:cs/>
          <w:lang w:val="ar_AE" w:bidi="ar_AE"/>
        </w:rPr>
        <w:t>)، ويتوقُ إلى دَلِيلٍ أكبر على صلاحِ الله، كما يقودُ جماعةَ الإيمانِ في صلاةٍ من أجلِ الاسترداد الكامِل (</w:t>
      </w:r>
      <w:r>
        <w:rPr>
          <w:rtl/>
          <w:cs/>
          <w:lang w:val="ar_AE" w:bidi="ar_AE"/>
        </w:rPr>
        <w:t>85:4–7</w:t>
      </w:r>
      <w:r>
        <w:rPr>
          <w:rtl/>
          <w:cs/>
          <w:lang w:val="ar_AE" w:bidi="ar_AE"/>
        </w:rPr>
        <w:t>). يستجيبُ الله بِرِسَالَةِ سَلامٍ (</w:t>
      </w:r>
      <w:r>
        <w:rPr>
          <w:rtl/>
          <w:cs/>
          <w:lang w:val="ar_AE" w:bidi="ar_AE"/>
        </w:rPr>
        <w:t>85:8–9</w:t>
      </w:r>
      <w:r>
        <w:rPr>
          <w:rtl/>
          <w:cs/>
          <w:lang w:val="ar_AE" w:bidi="ar_AE"/>
        </w:rPr>
        <w:t>)، وينتهي المزمور بانطلاقَةٍ موسيقِيَّةٍ تَتَغَنَّى بعظَمَةِ خلاصِ الله (</w:t>
      </w:r>
      <w:r>
        <w:rPr>
          <w:rtl/>
          <w:cs/>
          <w:lang w:val="ar_AE" w:bidi="ar_AE"/>
        </w:rPr>
        <w:t>85:10–13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2:85</w:t>
      </w:r>
      <w:r>
        <w:rPr>
          <w:rtl/>
          <w:cs/>
          <w:lang w:val="ar_AE" w:bidi="ar_AE"/>
        </w:rPr>
      </w:r>
    </w:p>
    <w:p>
      <w:pPr>
        <w:bidi/>
      </w:pPr>
      <w:r>
        <w:rPr>
          <w:rtl/>
          <w:cs/>
          <w:lang w:val="ar_AE" w:bidi="ar_AE"/>
        </w:rPr>
      </w:r>
      <w:r>
        <w:rPr>
          <w:rtl/>
          <w:cs/>
          <w:lang w:val="ar_AE" w:bidi="ar_AE"/>
        </w:rPr>
        <w:t>عندما يَغْفِرُ الله ذنوبَ خطاياهم</w:t>
      </w:r>
      <w:r>
        <w:rPr>
          <w:i/>
          <w:rtl/>
          <w:cs/>
          <w:lang w:val="ar_AE" w:bidi="ar_AE"/>
        </w:rPr>
        <w:t>،</w:t>
      </w:r>
      <w:r>
        <w:rPr>
          <w:rtl/>
          <w:cs/>
          <w:lang w:val="ar_AE" w:bidi="ar_AE"/>
        </w:rPr>
        <w:t xml:space="preserve"> يَمْنَحُ الشَّعْبَ إمكانِيَّةَ الشَّرِكَةِ مَعَه (انْظُرْ </w:t>
      </w:r>
      <w:r>
        <w:rPr>
          <w:rtl/>
          <w:cs/>
          <w:lang w:val="ar_AE" w:bidi="ar_AE"/>
        </w:rPr>
        <w:t>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6:85–7</w:t>
      </w:r>
      <w:r>
        <w:rPr>
          <w:rtl/>
          <w:cs/>
          <w:lang w:val="ar_AE" w:bidi="ar_AE"/>
        </w:rPr>
      </w:r>
    </w:p>
    <w:p>
      <w:pPr>
        <w:bidi/>
      </w:pPr>
      <w:r>
        <w:rPr>
          <w:rtl/>
          <w:cs/>
          <w:lang w:val="ar_AE" w:bidi="ar_AE"/>
        </w:rPr>
      </w:r>
      <w:r>
        <w:rPr>
          <w:rtl/>
          <w:cs/>
          <w:lang w:val="ar_AE" w:bidi="ar_AE"/>
        </w:rPr>
        <w:t>هذه الصَّلاةُ من أجلِ التَّجْدِيدِ تَعْتَمِدُ على مَحَبَّةِ الله الثَّابِتَةِ نحو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8:85–9</w:t>
      </w:r>
      <w:r>
        <w:rPr>
          <w:rtl/>
          <w:cs/>
          <w:lang w:val="ar_AE" w:bidi="ar_AE"/>
        </w:rPr>
      </w:r>
    </w:p>
    <w:p>
      <w:pPr>
        <w:bidi/>
      </w:pPr>
      <w:r>
        <w:rPr>
          <w:rtl/>
          <w:cs/>
          <w:lang w:val="ar_AE" w:bidi="ar_AE"/>
        </w:rPr>
      </w:r>
      <w:r>
        <w:rPr>
          <w:rtl/>
          <w:cs/>
          <w:lang w:val="ar_AE" w:bidi="ar_AE"/>
        </w:rPr>
        <w:t xml:space="preserve">عندما يَتَحَدَّثُ الرَّبُّ الإله، يَسْتَمِعُ إليه شعْبُهُ الأمينُ. يَعِدُ الله شعبَهُ بالسَّلامِ، أي الكمالِ والرخاءِ (انْظُرْ </w:t>
      </w:r>
      <w:r>
        <w:rPr>
          <w:rtl/>
          <w:cs/>
          <w:lang w:val="ar_AE" w:bidi="ar_AE"/>
        </w:rPr>
        <w:t>37:11</w:t>
      </w:r>
      <w:r>
        <w:rPr>
          <w:rtl/>
          <w:cs/>
          <w:lang w:val="ar_AE" w:bidi="ar_AE"/>
        </w:rPr>
        <w:t>). يتَّقِي الشعبُ الرَّبَّ ويدركُ أن خلاصَه قريبٌ. • لا يتغاضَى الرَّبُّ عن أيَّة طُرُقٍ سلوكِيَّةٍ حمقاء، كالتي أَدَّتْ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10:85–13</w:t>
      </w:r>
      <w:r>
        <w:rPr>
          <w:rtl/>
          <w:cs/>
          <w:lang w:val="ar_AE" w:bidi="ar_AE"/>
        </w:rPr>
      </w:r>
    </w:p>
    <w:p>
      <w:pPr>
        <w:bidi/>
      </w:pPr>
      <w:r>
        <w:rPr>
          <w:rtl/>
          <w:cs/>
          <w:lang w:val="ar_AE" w:bidi="ar_AE"/>
        </w:rPr>
      </w:r>
      <w:r>
        <w:rPr>
          <w:rtl/>
          <w:cs/>
          <w:lang w:val="ar_AE" w:bidi="ar_AE"/>
        </w:rPr>
        <w:t>في عَالَمِ التَّجْدِيدِ والخَلاصِ، ذلك العَالَمِ المَجِيدِ، فإن كلَّ صِفَاتِ الرِّعَايَةِ الإلهيَّةِ كالمَحَبَّةِ</w:t>
      </w:r>
      <w:r>
        <w:rPr>
          <w:i/>
          <w:rtl/>
          <w:cs/>
          <w:lang w:val="ar_AE" w:bidi="ar_AE"/>
        </w:rPr>
        <w:t>،</w:t>
      </w:r>
      <w:r>
        <w:rPr>
          <w:rtl/>
          <w:cs/>
          <w:lang w:val="ar_AE" w:bidi="ar_AE"/>
        </w:rPr>
        <w:t xml:space="preserve"> الحَقِّ</w:t>
      </w:r>
      <w:r>
        <w:rPr>
          <w:i/>
          <w:rtl/>
          <w:cs/>
          <w:lang w:val="ar_AE" w:bidi="ar_AE"/>
        </w:rPr>
        <w:t>،</w:t>
      </w:r>
      <w:r>
        <w:rPr>
          <w:rtl/>
          <w:cs/>
          <w:lang w:val="ar_AE" w:bidi="ar_AE"/>
        </w:rPr>
        <w:t xml:space="preserve"> البِرِّ</w:t>
      </w:r>
      <w:r>
        <w:rPr>
          <w:i/>
          <w:rtl/>
          <w:cs/>
          <w:lang w:val="ar_AE" w:bidi="ar_AE"/>
        </w:rPr>
        <w:t>،</w:t>
      </w:r>
      <w:r>
        <w:rPr>
          <w:rtl/>
          <w:cs/>
          <w:lang w:val="ar_AE" w:bidi="ar_AE"/>
        </w:rPr>
        <w:t xml:space="preserve"> والسَّلامِ تتلاقى معًا وتغيِّرُ النظامَ المخلوقَ إلى شيءٍ جَدِيدٍ (انْظُرْ </w:t>
      </w:r>
      <w:r>
        <w:rPr>
          <w:rtl/>
          <w:cs/>
          <w:lang w:val="ar_AE" w:bidi="ar_AE"/>
        </w:rPr>
        <w:t>إِشَعْيَاء 32:15–20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13:85</w:t>
      </w:r>
      <w:r>
        <w:rPr>
          <w:rtl/>
          <w:cs/>
          <w:lang w:val="ar_AE" w:bidi="ar_AE"/>
        </w:rPr>
      </w:r>
    </w:p>
    <w:p>
      <w:pPr>
        <w:bidi/>
      </w:pPr>
      <w:r>
        <w:rPr>
          <w:rtl/>
          <w:cs/>
          <w:lang w:val="ar_AE" w:bidi="ar_AE"/>
        </w:rPr>
      </w:r>
      <w:r>
        <w:rPr>
          <w:rtl/>
          <w:cs/>
          <w:lang w:val="ar_AE" w:bidi="ar_AE"/>
        </w:rPr>
        <w:t>البِرُّ يشبِهُ رَسُولاً يُهَيِّئُ العَالَمَ لمجيءِ الله استجابةً لِصَلَواتِ شَعْبِهِ (</w:t>
      </w:r>
      <w:r>
        <w:rPr>
          <w:rtl/>
          <w:cs/>
          <w:lang w:val="ar_AE" w:bidi="ar_AE"/>
        </w:rPr>
        <w:t>85:4–7</w:t>
      </w:r>
      <w:r>
        <w:rPr>
          <w:rtl/>
          <w:cs/>
          <w:lang w:val="ar_AE" w:bidi="ar_AE"/>
        </w:rPr>
        <w:t xml:space="preserve">؛ </w:t>
      </w:r>
      <w:r>
        <w:rPr>
          <w:rtl/>
          <w:cs/>
          <w:lang w:val="ar_AE" w:bidi="ar_AE"/>
        </w:rPr>
        <w:t>89:14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1:86</w:t>
      </w:r>
      <w:r>
        <w:rPr>
          <w:rtl/>
          <w:cs/>
          <w:lang w:val="ar_AE" w:bidi="ar_AE"/>
        </w:rPr>
      </w:r>
    </w:p>
    <w:p>
      <w:pPr>
        <w:bidi/>
      </w:pPr>
      <w:r>
        <w:rPr>
          <w:rtl/>
          <w:cs/>
          <w:lang w:val="ar_AE" w:bidi="ar_AE"/>
        </w:rPr>
      </w:r>
      <w:r>
        <w:rPr>
          <w:rtl/>
          <w:cs/>
          <w:lang w:val="ar_AE" w:bidi="ar_AE"/>
        </w:rPr>
        <w:t>هذا هو المزمور الوحيد المنسوب إلى داود في الكتاب الثالث من سفر 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1:86–4</w:t>
      </w:r>
      <w:r>
        <w:rPr>
          <w:rtl/>
          <w:cs/>
          <w:lang w:val="ar_AE" w:bidi="ar_AE"/>
        </w:rPr>
      </w:r>
    </w:p>
    <w:p>
      <w:pPr>
        <w:bidi/>
      </w:pPr>
      <w:r>
        <w:rPr>
          <w:rtl/>
          <w:cs/>
          <w:lang w:val="ar_AE" w:bidi="ar_AE"/>
        </w:rPr>
      </w:r>
      <w:r>
        <w:rPr>
          <w:rtl/>
          <w:cs/>
          <w:lang w:val="ar_AE" w:bidi="ar_AE"/>
        </w:rPr>
        <w:t>يَتَضَرَّعُ عبدُ الله التَّقِيُّ من أجلِ الرَّحْمَةِ. يَرَى المُرَنِّمُ نفسَهُ كعضوٍ في جماعَةِ العَهْدِ وكـمُواطِنٍ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1:86–17</w:t>
      </w:r>
      <w:r>
        <w:rPr>
          <w:rtl/>
          <w:cs/>
          <w:lang w:val="ar_AE" w:bidi="ar_AE"/>
        </w:rPr>
      </w:r>
    </w:p>
    <w:p>
      <w:pPr>
        <w:bidi/>
      </w:pPr>
      <w:r>
        <w:rPr>
          <w:rtl/>
          <w:cs/>
          <w:lang w:val="ar_AE" w:bidi="ar_AE"/>
        </w:rPr>
      </w:r>
      <w:r>
        <w:rPr>
          <w:rtl/>
          <w:cs/>
          <w:lang w:val="ar_AE" w:bidi="ar_AE"/>
        </w:rPr>
        <w:t>يَطْلُب المُرَنِّم معونةَ الله ويَتَغَنَّى بصفاتِهِ في رِثاءٍ سببه الشَّرُّ المحيط به (</w:t>
      </w:r>
      <w:r>
        <w:rPr>
          <w:rtl/>
          <w:cs/>
          <w:lang w:val="ar_AE" w:bidi="ar_AE"/>
        </w:rPr>
        <w:t>86:14</w:t>
      </w:r>
      <w:r>
        <w:rPr>
          <w:rtl/>
          <w:cs/>
          <w:lang w:val="ar_AE" w:bidi="ar_AE"/>
        </w:rPr>
        <w:t xml:space="preserve">، </w:t>
      </w:r>
      <w:r>
        <w:rPr>
          <w:rtl/>
          <w:cs/>
          <w:lang w:val="ar_AE" w:bidi="ar_AE"/>
        </w:rPr>
        <w:t>17</w:t>
      </w:r>
      <w:r>
        <w:rPr>
          <w:rtl/>
          <w:cs/>
          <w:lang w:val="ar_AE" w:bidi="ar_AE"/>
        </w:rPr>
        <w:t>). كُلُّ الأُمَمِ سَيَعْبدون الإلَهَ القَدَيرَ، إلهَ كلِّ نِعْمَةٍ (</w:t>
      </w:r>
      <w:r>
        <w:rPr>
          <w:rtl/>
          <w:cs/>
          <w:lang w:val="ar_AE" w:bidi="ar_AE"/>
        </w:rPr>
        <w:t>86:8–10</w:t>
      </w:r>
      <w:r>
        <w:rPr>
          <w:rtl/>
          <w:cs/>
          <w:lang w:val="ar_AE" w:bidi="ar_AE"/>
        </w:rPr>
        <w:t>). من أجْلِ هذه الغَايَةِ، يلتَزِمُ كاتِبُ المزمور بِحَيَاةٍ تَتَّسِمُ بالنَّزَاهَةِ الأخلاقِيَّة (</w:t>
      </w:r>
      <w:r>
        <w:rPr>
          <w:rtl/>
          <w:cs/>
          <w:lang w:val="ar_AE" w:bidi="ar_AE"/>
        </w:rPr>
        <w:t>86:11</w:t>
      </w:r>
      <w:r>
        <w:rPr>
          <w:rtl/>
          <w:cs/>
          <w:lang w:val="ar_AE" w:bidi="ar_AE"/>
        </w:rPr>
        <w:t>) وبتسبيحِ الرَّبِّ (</w:t>
      </w:r>
      <w:r>
        <w:rPr>
          <w:rtl/>
          <w:cs/>
          <w:lang w:val="ar_AE" w:bidi="ar_AE"/>
        </w:rPr>
        <w:t>86:12–13</w:t>
      </w:r>
      <w:r>
        <w:rPr>
          <w:rtl/>
          <w:cs/>
          <w:lang w:val="ar_AE" w:bidi="ar_AE"/>
        </w:rPr>
        <w:t>). يُقَارِنُ المَقْطَعُ الأخير بين صِفَاتِ النَّاسِ الأشْرَارِ وصِفَاتِ الرَّبِّ (</w:t>
      </w:r>
      <w:r>
        <w:rPr>
          <w:rtl/>
          <w:cs/>
          <w:lang w:val="ar_AE" w:bidi="ar_AE"/>
        </w:rPr>
        <w:t>86:14–17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5:86</w:t>
      </w:r>
      <w:r>
        <w:rPr>
          <w:rtl/>
          <w:cs/>
          <w:lang w:val="ar_AE" w:bidi="ar_AE"/>
        </w:rPr>
      </w:r>
    </w:p>
    <w:p>
      <w:pPr>
        <w:bidi/>
      </w:pPr>
      <w:r>
        <w:rPr>
          <w:rtl/>
          <w:cs/>
          <w:lang w:val="ar_AE" w:bidi="ar_AE"/>
        </w:rPr>
      </w:r>
      <w:r>
        <w:rPr>
          <w:rtl/>
          <w:cs/>
          <w:lang w:val="ar_AE" w:bidi="ar_AE"/>
        </w:rPr>
        <w:t>يَسْتَعْرِضُ المُرَنِّمُ قائمةً بالكمالاتِ الإلَهِيَّةِ (</w:t>
      </w:r>
      <w:r>
        <w:rPr>
          <w:rtl/>
          <w:cs/>
          <w:lang w:val="ar_AE" w:bidi="ar_AE"/>
        </w:rPr>
        <w:t>الخروج 34:6–7</w:t>
      </w:r>
      <w:r>
        <w:rPr>
          <w:rtl/>
          <w:cs/>
          <w:lang w:val="ar_AE" w:bidi="ar_AE"/>
        </w:rPr>
        <w:t xml:space="preserve">)، وبشكلٍ خاص استعداد الله لغفران الخطيَّةِ (انْظُرْ </w:t>
      </w:r>
      <w:r>
        <w:rPr>
          <w:rtl/>
          <w:cs/>
          <w:lang w:val="ar_AE" w:bidi="ar_AE"/>
        </w:rPr>
        <w:t>المزمور 32:5</w:t>
      </w:r>
      <w:r>
        <w:rPr>
          <w:rtl/>
          <w:cs/>
          <w:lang w:val="ar_AE" w:bidi="ar_AE"/>
        </w:rPr>
        <w:t xml:space="preserve">؛ </w:t>
      </w:r>
      <w:r>
        <w:rPr>
          <w:rtl/>
          <w:cs/>
          <w:lang w:val="ar_AE" w:bidi="ar_AE"/>
        </w:rPr>
        <w:t>85:2</w:t>
      </w:r>
      <w:r>
        <w:rPr>
          <w:rtl/>
          <w:cs/>
          <w:lang w:val="ar_AE" w:bidi="ar_AE"/>
        </w:rPr>
        <w:t xml:space="preserve">؛ </w:t>
      </w:r>
      <w:r>
        <w:rPr>
          <w:rtl/>
          <w:cs/>
          <w:lang w:val="ar_AE" w:bidi="ar_AE"/>
        </w:rPr>
        <w:t>145:7–10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5:86–7</w:t>
      </w:r>
      <w:r>
        <w:rPr>
          <w:rtl/>
          <w:cs/>
          <w:lang w:val="ar_AE" w:bidi="ar_AE"/>
        </w:rPr>
      </w:r>
    </w:p>
    <w:p>
      <w:pPr>
        <w:bidi/>
      </w:pPr>
      <w:r>
        <w:rPr>
          <w:rtl/>
          <w:cs/>
          <w:lang w:val="ar_AE" w:bidi="ar_AE"/>
        </w:rPr>
      </w:r>
      <w:r>
        <w:rPr>
          <w:rtl/>
          <w:cs/>
          <w:lang w:val="ar_AE" w:bidi="ar_AE"/>
        </w:rPr>
        <w:t>يَتَضَرَّعُ المُرَنِّم إلى الله أن يَكُونَ أَمينًا لشَخْصِهِ، الأَمْرُ الذي يُمَثِّل الأساسَ للرَّجاءِ.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8:86–10</w:t>
      </w:r>
      <w:r>
        <w:rPr>
          <w:rtl/>
          <w:cs/>
          <w:lang w:val="ar_AE" w:bidi="ar_AE"/>
        </w:rPr>
      </w:r>
    </w:p>
    <w:p>
      <w:pPr>
        <w:bidi/>
      </w:pPr>
      <w:r>
        <w:rPr>
          <w:rtl/>
          <w:cs/>
          <w:lang w:val="ar_AE" w:bidi="ar_AE"/>
        </w:rPr>
      </w:r>
      <w:r>
        <w:rPr>
          <w:rtl/>
          <w:cs/>
          <w:lang w:val="ar_AE" w:bidi="ar_AE"/>
        </w:rPr>
        <w:t>ينْبَغِي عَلَى كُلِّ الأُمَمِ أن تَقْبَلَ الخضوعَ للرَّبِّ وَتَعْبُدُهُ (</w:t>
      </w:r>
      <w:r>
        <w:rPr>
          <w:rtl/>
          <w:cs/>
          <w:lang w:val="ar_AE" w:bidi="ar_AE"/>
        </w:rPr>
        <w:t>45:17</w:t>
      </w:r>
      <w:r>
        <w:rPr>
          <w:rtl/>
          <w:cs/>
          <w:lang w:val="ar_AE" w:bidi="ar_AE"/>
        </w:rPr>
        <w:t xml:space="preserve">؛ </w:t>
      </w:r>
      <w:r>
        <w:rPr>
          <w:rtl/>
          <w:cs/>
          <w:lang w:val="ar_AE" w:bidi="ar_AE"/>
        </w:rPr>
        <w:t>117:1</w:t>
      </w:r>
      <w:r>
        <w:rPr>
          <w:rtl/>
          <w:cs/>
          <w:lang w:val="ar_AE" w:bidi="ar_AE"/>
        </w:rPr>
        <w:t xml:space="preserve">؛ </w:t>
      </w:r>
      <w:r>
        <w:rPr>
          <w:rtl/>
          <w:cs/>
          <w:lang w:val="ar_AE" w:bidi="ar_AE"/>
        </w:rPr>
        <w:t>148:7–11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11:86</w:t>
      </w:r>
      <w:r>
        <w:rPr>
          <w:rtl/>
          <w:cs/>
          <w:lang w:val="ar_AE" w:bidi="ar_AE"/>
        </w:rPr>
      </w:r>
    </w:p>
    <w:p>
      <w:pPr>
        <w:bidi/>
      </w:pPr>
      <w:r>
        <w:rPr>
          <w:rtl/>
          <w:cs/>
          <w:lang w:val="ar_AE" w:bidi="ar_AE"/>
        </w:rPr>
      </w:r>
      <w:r>
        <w:rPr>
          <w:rtl/>
          <w:cs/>
          <w:lang w:val="ar_AE" w:bidi="ar_AE"/>
        </w:rPr>
        <w:t xml:space="preserve">يَتَجَاوَبُ كَاتِبُ المزمور مع الرَّبِّ بِالسعي وراء التعليم الأمين في الحَقِّ. • المَرْءُ ذو القَلْبِ النَّقِيِّ يَحْظَى بالنَّزَاهَةِ والكَمَالِ (انْظُرْ </w:t>
      </w:r>
      <w:r>
        <w:rPr>
          <w:rtl/>
          <w:cs/>
          <w:lang w:val="ar_AE" w:bidi="ar_AE"/>
        </w:rPr>
        <w:t xml:space="preserve"> 73:1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12:86–13</w:t>
      </w:r>
      <w:r>
        <w:rPr>
          <w:rtl/>
          <w:cs/>
          <w:lang w:val="ar_AE" w:bidi="ar_AE"/>
        </w:rPr>
      </w:r>
    </w:p>
    <w:p>
      <w:pPr>
        <w:bidi/>
      </w:pPr>
      <w:r>
        <w:rPr>
          <w:rtl/>
          <w:cs/>
          <w:lang w:val="ar_AE" w:bidi="ar_AE"/>
        </w:rPr>
      </w:r>
      <w:r>
        <w:rPr>
          <w:rtl/>
          <w:cs/>
          <w:lang w:val="ar_AE" w:bidi="ar_AE"/>
        </w:rPr>
        <w:t>أثناء انتظارِهِ للخَلاصِ الإلَهِيِّ، يُسَبِّحُ المُرَنِّمُ الله ويَثِقُ في صَلاحِهِ.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14:86–17</w:t>
      </w:r>
      <w:r>
        <w:rPr>
          <w:rtl/>
          <w:cs/>
          <w:lang w:val="ar_AE" w:bidi="ar_AE"/>
        </w:rPr>
      </w:r>
    </w:p>
    <w:p>
      <w:pPr>
        <w:bidi/>
      </w:pPr>
      <w:r>
        <w:rPr>
          <w:rtl/>
          <w:cs/>
          <w:lang w:val="ar_AE" w:bidi="ar_AE"/>
        </w:rPr>
      </w:r>
      <w:r>
        <w:rPr>
          <w:rtl/>
          <w:cs/>
          <w:lang w:val="ar_AE" w:bidi="ar_AE"/>
        </w:rPr>
        <w:t>يَتَواجَدُ المتكَبِّرون داخل وخارج جماعة الإيمان. يَطْلُبُ المُرَنِّم رُؤْيَةً عن شخصِ الله؛ فالله عظيمٌ للغايَةِ حتى أن مُجَرَّدَ لَمْحَةٍ عن صَلاحِهِ سوف تَسِدُّ أفواهَ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15:86</w:t>
      </w:r>
      <w:r>
        <w:rPr>
          <w:rtl/>
          <w:cs/>
          <w:lang w:val="ar_AE" w:bidi="ar_AE"/>
        </w:rPr>
      </w:r>
    </w:p>
    <w:p>
      <w:pPr>
        <w:bidi/>
      </w:pPr>
      <w:r>
        <w:rPr>
          <w:rtl/>
          <w:cs/>
          <w:lang w:val="ar_AE" w:bidi="ar_AE"/>
        </w:rPr>
      </w:r>
      <w:r>
        <w:rPr>
          <w:rtl/>
          <w:cs/>
          <w:lang w:val="ar_AE" w:bidi="ar_AE"/>
        </w:rPr>
        <w:t>يَرْحَمُ الله شَعْبَهُ (</w:t>
      </w:r>
      <w:r>
        <w:rPr>
          <w:rtl/>
          <w:cs/>
          <w:lang w:val="ar_AE" w:bidi="ar_AE"/>
        </w:rPr>
        <w:t>51:1</w:t>
      </w:r>
      <w:r>
        <w:rPr>
          <w:rtl/>
          <w:cs/>
          <w:lang w:val="ar_AE" w:bidi="ar_AE"/>
        </w:rPr>
        <w:t>)؛ هو إله كلِّ نعمةٍ (</w:t>
      </w:r>
      <w:r>
        <w:rPr>
          <w:rtl/>
          <w:cs/>
          <w:lang w:val="ar_AE" w:bidi="ar_AE"/>
        </w:rPr>
        <w:t>25:6</w:t>
      </w:r>
      <w:r>
        <w:rPr>
          <w:rtl/>
          <w:cs/>
          <w:lang w:val="ar_AE" w:bidi="ar_AE"/>
        </w:rPr>
        <w:t xml:space="preserve">)، </w:t>
      </w:r>
      <w:r>
        <w:rPr>
          <w:rtl/>
          <w:cs/>
          <w:lang w:val="ar_AE" w:bidi="ar_AE"/>
        </w:rPr>
        <w:t xml:space="preserve">طَوِيلُ ٱلرُّوحِ، أي </w:t>
      </w:r>
      <w:r>
        <w:rPr>
          <w:rtl/>
          <w:cs/>
          <w:lang w:val="ar_AE" w:bidi="ar_AE"/>
        </w:rPr>
        <w:t>بطيءُ الغَضَبِ (</w:t>
      </w:r>
      <w:r>
        <w:rPr>
          <w:rtl/>
          <w:cs/>
          <w:lang w:val="ar_AE" w:bidi="ar_AE"/>
        </w:rPr>
        <w:t>103:8</w:t>
      </w:r>
      <w:r>
        <w:rPr>
          <w:rtl/>
          <w:cs/>
          <w:lang w:val="ar_AE" w:bidi="ar_AE"/>
        </w:rPr>
        <w:t xml:space="preserve">؛ </w:t>
      </w:r>
      <w:r>
        <w:rPr>
          <w:rtl/>
          <w:cs/>
          <w:lang w:val="ar_AE" w:bidi="ar_AE"/>
        </w:rPr>
        <w:t>145:8</w:t>
      </w:r>
      <w:r>
        <w:rPr>
          <w:rtl/>
          <w:cs/>
          <w:lang w:val="ar_AE" w:bidi="ar_AE"/>
        </w:rPr>
        <w:t xml:space="preserve">)، مُفْعَمٌ بالمَحَبَّةِ الثَّابِتَة والأمانَةِ (بالعبرية حِسِدْ فِئِمِتْ؛ </w:t>
      </w:r>
      <w:r>
        <w:rPr>
          <w:rtl/>
          <w:cs/>
          <w:lang w:val="ar_AE" w:bidi="ar_AE"/>
        </w:rPr>
        <w:t>143:1</w:t>
      </w:r>
      <w:r>
        <w:rPr>
          <w:rtl/>
          <w:cs/>
          <w:lang w:val="ar_AE" w:bidi="ar_AE"/>
        </w:rPr>
        <w:t xml:space="preserve">). يرَدِّد هذا النَّصُّ موضوعًا تم التعبيرُ عنه أَوَّلَ مَرَّةً في سِفْرِ </w:t>
      </w:r>
      <w:r>
        <w:rPr>
          <w:rtl/>
          <w:cs/>
          <w:lang w:val="ar_AE" w:bidi="ar_AE"/>
        </w:rPr>
        <w:t>الخُرُوج 34:7</w:t>
      </w:r>
      <w:r>
        <w:rPr>
          <w:rtl/>
          <w:cs/>
          <w:lang w:val="ar_AE" w:bidi="ar_AE"/>
        </w:rPr>
        <w:t xml:space="preserve">؛ </w:t>
      </w:r>
      <w:r>
        <w:rPr>
          <w:rtl/>
          <w:cs/>
          <w:lang w:val="ar_AE" w:bidi="ar_AE"/>
        </w:rPr>
        <w:t>العَدَد 14:18</w:t>
      </w:r>
      <w:r>
        <w:rPr>
          <w:rtl/>
          <w:cs/>
          <w:lang w:val="ar_AE" w:bidi="ar_AE"/>
        </w:rPr>
        <w:t xml:space="preserve"> (قارن </w:t>
      </w:r>
      <w:r>
        <w:rPr>
          <w:rtl/>
          <w:cs/>
          <w:lang w:val="ar_AE" w:bidi="ar_AE"/>
        </w:rPr>
        <w:t>المزامير 103:8</w:t>
      </w:r>
      <w:r>
        <w:rPr>
          <w:rtl/>
          <w:cs/>
          <w:lang w:val="ar_AE" w:bidi="ar_AE"/>
        </w:rPr>
        <w:t xml:space="preserve">؛ </w:t>
      </w:r>
      <w:r>
        <w:rPr>
          <w:rtl/>
          <w:cs/>
          <w:lang w:val="ar_AE" w:bidi="ar_AE"/>
        </w:rPr>
        <w:t>145:8</w:t>
      </w:r>
      <w:r>
        <w:rPr>
          <w:rtl/>
          <w:cs/>
          <w:lang w:val="ar_AE" w:bidi="ar_AE"/>
        </w:rPr>
        <w:t xml:space="preserve">؛ </w:t>
      </w:r>
      <w:r>
        <w:rPr>
          <w:rtl/>
          <w:cs/>
          <w:lang w:val="ar_AE" w:bidi="ar_AE"/>
        </w:rPr>
        <w:t>نَحَمْيَا 9:17</w:t>
      </w:r>
      <w:r>
        <w:rPr>
          <w:rtl/>
          <w:cs/>
          <w:lang w:val="ar_AE" w:bidi="ar_AE"/>
        </w:rPr>
        <w:t xml:space="preserve">; </w:t>
      </w:r>
      <w:r>
        <w:rPr>
          <w:rtl/>
          <w:cs/>
          <w:lang w:val="ar_AE" w:bidi="ar_AE"/>
        </w:rPr>
        <w:t>يوئيل 2:13</w:t>
      </w:r>
      <w:r>
        <w:rPr>
          <w:rtl/>
          <w:cs/>
          <w:lang w:val="ar_AE" w:bidi="ar_AE"/>
        </w:rPr>
        <w:t xml:space="preserve">؛ </w:t>
      </w:r>
      <w:r>
        <w:rPr>
          <w:rtl/>
          <w:cs/>
          <w:lang w:val="ar_AE" w:bidi="ar_AE"/>
        </w:rPr>
        <w:t>يونان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1:87</w:t>
      </w:r>
      <w:r>
        <w:rPr>
          <w:rtl/>
          <w:cs/>
          <w:lang w:val="ar_AE" w:bidi="ar_AE"/>
        </w:rPr>
      </w:r>
    </w:p>
    <w:p>
      <w:pPr>
        <w:bidi/>
      </w:pPr>
      <w:r>
        <w:rPr>
          <w:rtl/>
          <w:cs/>
          <w:lang w:val="ar_AE" w:bidi="ar_AE"/>
        </w:rPr>
      </w:r>
      <w:r>
        <w:rPr>
          <w:rtl/>
          <w:cs/>
          <w:lang w:val="ar_AE" w:bidi="ar_AE"/>
        </w:rPr>
        <w:t xml:space="preserve">كانَتْ أُورُشَلِيم عاصمةَ إِسْرَائِيل ومَوْقِعَ الهيكلِ، قَصْرَ الله الأَرْضِيَّ (انْظُرْ </w:t>
      </w:r>
      <w:r>
        <w:rPr>
          <w:rtl/>
          <w:cs/>
          <w:lang w:val="ar_AE" w:bidi="ar_AE"/>
        </w:rPr>
        <w:t>المزمور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1:87–7</w:t>
      </w:r>
      <w:r>
        <w:rPr>
          <w:rtl/>
          <w:cs/>
          <w:lang w:val="ar_AE" w:bidi="ar_AE"/>
        </w:rPr>
      </w:r>
    </w:p>
    <w:p>
      <w:pPr>
        <w:bidi/>
      </w:pPr>
      <w:r>
        <w:rPr>
          <w:rtl/>
          <w:cs/>
          <w:lang w:val="ar_AE" w:bidi="ar_AE"/>
        </w:rPr>
      </w:r>
      <w:r>
        <w:rPr>
          <w:rtl/>
          <w:cs/>
          <w:lang w:val="ar_AE" w:bidi="ar_AE"/>
        </w:rPr>
        <w:t>يُصَوِّرُ هذا المزمور أُورُشَلِيم كمدينة الله حيث يكون فيها كلُّ الأُمَمِ مواطنين.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4:87</w:t>
      </w:r>
      <w:r>
        <w:rPr>
          <w:rtl/>
          <w:cs/>
          <w:lang w:val="ar_AE" w:bidi="ar_AE"/>
        </w:rPr>
      </w:r>
    </w:p>
    <w:p>
      <w:pPr>
        <w:bidi/>
      </w:pPr>
      <w:r>
        <w:rPr>
          <w:rtl/>
          <w:cs/>
          <w:lang w:val="ar_AE" w:bidi="ar_AE"/>
        </w:rPr>
      </w:r>
      <w:r>
        <w:rPr>
          <w:rtl/>
          <w:cs/>
          <w:lang w:val="ar_AE" w:bidi="ar_AE"/>
        </w:rPr>
        <w:t>بِقَدْرِ ما تكون صِهْيَونُ عَظِيمَةً، سوف تُصْبِحُ أعظمَ عندما تصيرُ مَدِينَةً دُوَلِيَّة، فيها يَنْعَمُ المؤمنون من كُلِّ الأُمَمِ بجنسيتها. • يحْفَظِ الله سجلاً يدوِّنُ فيه كلِّ من يعتَرِفُ به ربًّا على حياتِهِ (</w:t>
      </w:r>
      <w:r>
        <w:rPr>
          <w:rtl/>
          <w:cs/>
          <w:lang w:val="ar_AE" w:bidi="ar_AE"/>
        </w:rPr>
        <w:t>دَانِيآل 7:10</w:t>
      </w:r>
      <w:r>
        <w:rPr>
          <w:rtl/>
          <w:cs/>
          <w:lang w:val="ar_AE" w:bidi="ar_AE"/>
        </w:rPr>
        <w:t xml:space="preserve">؛ </w:t>
      </w:r>
      <w:r>
        <w:rPr>
          <w:rtl/>
          <w:cs/>
          <w:lang w:val="ar_AE" w:bidi="ar_AE"/>
        </w:rPr>
        <w:t>الرُّؤْيا 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5:87–6</w:t>
      </w:r>
      <w:r>
        <w:rPr>
          <w:rtl/>
          <w:cs/>
          <w:lang w:val="ar_AE" w:bidi="ar_AE"/>
        </w:rPr>
      </w:r>
    </w:p>
    <w:p>
      <w:pPr>
        <w:bidi/>
      </w:pPr>
      <w:r>
        <w:rPr>
          <w:rtl/>
          <w:cs/>
          <w:lang w:val="ar_AE" w:bidi="ar_AE"/>
        </w:rPr>
      </w:r>
      <w:r>
        <w:rPr>
          <w:rtl/>
          <w:cs/>
          <w:lang w:val="ar_AE" w:bidi="ar_AE"/>
        </w:rPr>
        <w:t>سوف تصيرُ أُورُشَلِيم مَدِينَةً دُوَلِيَّةً سيكون فيها كُلُّ أبناءِ الله مواطنين.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1:88</w:t>
      </w:r>
      <w:r>
        <w:rPr>
          <w:rtl/>
          <w:cs/>
          <w:lang w:val="ar_AE" w:bidi="ar_AE"/>
        </w:rPr>
      </w:r>
    </w:p>
    <w:p>
      <w:pPr>
        <w:pStyle w:val="ListBullet"/>
        <w:bidi/>
        <w:spacing w:line="240" w:lineRule="auto"/>
        <w:ind w:left="720"/>
      </w:pPr>
      <w:r>
        <w:rPr>
          <w:rtl/>
          <w:cs/>
          <w:lang w:val="ar_AE" w:bidi="ar_AE"/>
        </w:rPr>
      </w:r>
      <w:r>
        <w:rPr>
          <w:rtl/>
          <w:cs/>
          <w:lang w:val="ar_AE" w:bidi="ar_AE"/>
        </w:rPr>
        <w:t>تَسْبِيحَةٌ (مَسْكِيل في اللغة العبريّة): قد يكون هذا مصطلحًا أدبيًا أو موسيقيًا.</w:t>
      </w:r>
    </w:p>
    <w:p>
      <w:pPr>
        <w:pStyle w:val="ListBullet"/>
        <w:bidi/>
        <w:spacing w:line="240" w:lineRule="auto"/>
        <w:ind w:left="720"/>
      </w:pPr>
      <w:r>
        <w:rPr>
          <w:rtl/>
          <w:cs/>
          <w:lang w:val="ar_AE" w:bidi="ar_AE"/>
        </w:rPr>
      </w:r>
      <w:r>
        <w:rPr>
          <w:rtl/>
          <w:cs/>
          <w:lang w:val="ar_AE" w:bidi="ar_AE"/>
        </w:rPr>
        <w:t>هَيْمَانَ ٱلْأَزْرَاحِيّ: قد يكون حكيمًا من زمن سليمان، ذُكر مع الحكماء المشهورين (</w:t>
      </w:r>
      <w:r>
        <w:rPr>
          <w:rtl/>
          <w:cs/>
          <w:lang w:val="ar_AE" w:bidi="ar_AE"/>
        </w:rPr>
        <w:t>1 المُلُوك 4:31</w:t>
      </w:r>
      <w:r>
        <w:rPr>
          <w:rtl/>
          <w:cs/>
          <w:lang w:val="ar_AE" w:bidi="ar_AE"/>
        </w:rPr>
        <w:t>)، أو واحد من نَسْل يَهُوذَا (</w:t>
      </w:r>
      <w:r>
        <w:rPr>
          <w:rtl/>
          <w:cs/>
          <w:lang w:val="ar_AE" w:bidi="ar_AE"/>
        </w:rPr>
        <w:t>1 أخبار الأيام 2:6</w:t>
      </w:r>
      <w:r>
        <w:rPr>
          <w:rtl/>
          <w:cs/>
          <w:lang w:val="ar_AE" w:bidi="ar_AE"/>
        </w:rPr>
        <w:t>)، أو عضوًا في إحدى عائلات سبطِ لاوي المكلَّفَة بالتسبيح في الهَيْكَلِ (</w:t>
      </w:r>
      <w:r>
        <w:rPr>
          <w:rtl/>
          <w:cs/>
          <w:lang w:val="ar_AE" w:bidi="ar_AE"/>
        </w:rPr>
        <w:t>1 أخبار الأيام 15:17</w:t>
      </w:r>
      <w:r>
        <w:rPr>
          <w:rtl/>
          <w:cs/>
          <w:lang w:val="ar_AE" w:bidi="ar_AE"/>
        </w:rPr>
        <w:t xml:space="preserve">؛ </w:t>
      </w:r>
      <w:r>
        <w:rPr>
          <w:rtl/>
          <w:cs/>
          <w:lang w:val="ar_AE" w:bidi="ar_AE"/>
        </w:rPr>
        <w:t>2 أخبار الأيام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1:88–5</w:t>
      </w:r>
      <w:r>
        <w:rPr>
          <w:rtl/>
          <w:cs/>
          <w:lang w:val="ar_AE" w:bidi="ar_AE"/>
        </w:rPr>
      </w:r>
    </w:p>
    <w:p>
      <w:pPr>
        <w:bidi/>
      </w:pPr>
      <w:r>
        <w:rPr>
          <w:rtl/>
          <w:cs/>
          <w:lang w:val="ar_AE" w:bidi="ar_AE"/>
        </w:rPr>
      </w:r>
      <w:r>
        <w:rPr>
          <w:rtl/>
          <w:cs/>
          <w:lang w:val="ar_AE" w:bidi="ar_AE"/>
        </w:rPr>
        <w:t>يَتَضَرَّعُ المُرَنِّمُ إلى الرَّبَّ من أجلِ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1:88–18</w:t>
      </w:r>
      <w:r>
        <w:rPr>
          <w:rtl/>
          <w:cs/>
          <w:lang w:val="ar_AE" w:bidi="ar_AE"/>
        </w:rPr>
      </w:r>
    </w:p>
    <w:p>
      <w:pPr>
        <w:bidi/>
      </w:pPr>
      <w:r>
        <w:rPr>
          <w:rtl/>
          <w:cs/>
          <w:lang w:val="ar_AE" w:bidi="ar_AE"/>
        </w:rPr>
      </w:r>
      <w:r>
        <w:rPr>
          <w:rtl/>
          <w:cs/>
          <w:lang w:val="ar_AE" w:bidi="ar_AE"/>
        </w:rPr>
        <w:t>في رثاءِ هذا المزمور، يَرَى المُرَنِّمُ نفسَه مَطْرُوحًا بعيدًا عن حضْرَةِ الله. في البِدَايَةِ، يدعو الرَّبَّ. وعندما لا يَجِدُ راحةً في أَلَمِهِ، يَتَقَدَّمُ بِثَلاثِ اتِّهاماتٍ ضِدَّ الله (</w:t>
      </w:r>
      <w:r>
        <w:rPr>
          <w:rtl/>
          <w:cs/>
          <w:lang w:val="ar_AE" w:bidi="ar_AE"/>
        </w:rPr>
        <w:t>88:6–7</w:t>
      </w:r>
      <w:r>
        <w:rPr>
          <w:rtl/>
          <w:cs/>
          <w:lang w:val="ar_AE" w:bidi="ar_AE"/>
        </w:rPr>
        <w:t xml:space="preserve">، </w:t>
      </w:r>
      <w:r>
        <w:rPr>
          <w:rtl/>
          <w:cs/>
          <w:lang w:val="ar_AE" w:bidi="ar_AE"/>
        </w:rPr>
        <w:t>8–12</w:t>
      </w:r>
      <w:r>
        <w:rPr>
          <w:rtl/>
          <w:cs/>
          <w:lang w:val="ar_AE" w:bidi="ar_AE"/>
        </w:rPr>
        <w:t xml:space="preserve">، </w:t>
      </w:r>
      <w:r>
        <w:rPr>
          <w:rtl/>
          <w:cs/>
          <w:lang w:val="ar_AE" w:bidi="ar_AE"/>
        </w:rPr>
        <w:t>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6:88–7</w:t>
      </w:r>
      <w:r>
        <w:rPr>
          <w:rtl/>
          <w:cs/>
          <w:lang w:val="ar_AE" w:bidi="ar_AE"/>
        </w:rPr>
      </w:r>
    </w:p>
    <w:p>
      <w:pPr>
        <w:bidi/>
      </w:pPr>
      <w:r>
        <w:rPr>
          <w:rtl/>
          <w:cs/>
          <w:lang w:val="ar_AE" w:bidi="ar_AE"/>
        </w:rPr>
      </w:r>
      <w:r>
        <w:rPr>
          <w:rtl/>
          <w:cs/>
          <w:lang w:val="ar_AE" w:bidi="ar_AE"/>
        </w:rPr>
        <w:t>في اتِّهَامِهِ الأَوَّلِ، يَلُومُ المُرَنِّمُ الرَّبَّ بسَبَبِ نهايَةِ مصيرِهِ. بالنسْبَةِ إليه، غَضَبُ الله السَّاحِقُ ليس له أيُّ معنًى. • بشكلٍ ضِمْنيٍّ يُشِيرُ التَّعْبِيرُ: "</w:t>
      </w:r>
      <w:r>
        <w:rPr>
          <w:b/>
          <w:rtl/>
          <w:cs/>
          <w:lang w:val="ar_AE" w:bidi="ar_AE"/>
        </w:rPr>
        <w:t>فِي ظُلُمَاتٍ فِي أَعْمَاقٍ"</w:t>
      </w:r>
      <w:r>
        <w:rPr>
          <w:rtl/>
          <w:cs/>
          <w:lang w:val="ar_AE" w:bidi="ar_AE"/>
        </w:rPr>
        <w:t xml:space="preserve"> إلى مكانِ المَوتَى (</w:t>
      </w:r>
      <w:r>
        <w:rPr>
          <w:rtl/>
          <w:cs/>
          <w:lang w:val="ar_AE" w:bidi="ar_AE"/>
        </w:rPr>
        <w:t>143:3</w:t>
      </w:r>
      <w:r>
        <w:rPr>
          <w:rtl/>
          <w:cs/>
          <w:lang w:val="ar_AE" w:bidi="ar_AE"/>
        </w:rPr>
        <w:t xml:space="preserve">؛ انْظُرْ </w:t>
      </w:r>
      <w:r>
        <w:rPr>
          <w:rtl/>
          <w:cs/>
          <w:lang w:val="ar_AE" w:bidi="ar_AE"/>
        </w:rPr>
        <w:t>المَرَاثي 3:6</w:t>
      </w:r>
      <w:r>
        <w:rPr>
          <w:rtl/>
          <w:cs/>
          <w:lang w:val="ar_AE" w:bidi="ar_AE"/>
        </w:rPr>
        <w:t>) أو أعماق البَحْرِ (</w:t>
      </w:r>
      <w:r>
        <w:rPr>
          <w:rtl/>
          <w:cs/>
          <w:lang w:val="ar_AE" w:bidi="ar_AE"/>
        </w:rPr>
        <w:t>المزامير 68:22</w:t>
      </w:r>
      <w:r>
        <w:rPr>
          <w:rtl/>
          <w:cs/>
          <w:lang w:val="ar_AE" w:bidi="ar_AE"/>
        </w:rPr>
        <w:t xml:space="preserve">؛ </w:t>
      </w:r>
      <w:r>
        <w:rPr>
          <w:rtl/>
          <w:cs/>
          <w:lang w:val="ar_AE" w:bidi="ar_AE"/>
        </w:rPr>
        <w:t>69:1–2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8:88–12</w:t>
      </w:r>
      <w:r>
        <w:rPr>
          <w:rtl/>
          <w:cs/>
          <w:lang w:val="ar_AE" w:bidi="ar_AE"/>
        </w:rPr>
      </w:r>
    </w:p>
    <w:p>
      <w:pPr>
        <w:bidi/>
      </w:pPr>
      <w:r>
        <w:rPr>
          <w:rtl/>
          <w:cs/>
          <w:lang w:val="ar_AE" w:bidi="ar_AE"/>
        </w:rPr>
      </w:r>
      <w:r>
        <w:rPr>
          <w:rtl/>
          <w:cs/>
          <w:lang w:val="ar_AE" w:bidi="ar_AE"/>
        </w:rPr>
        <w:t xml:space="preserve">في اتِّهامِهِ الثَّانِي، يَدَّعِي المُرَنِّمُ أنَّ الله قد عَزَلَهُ وَتَسَبَّبَ في وَحْدَتِهِ (قارن </w:t>
      </w:r>
      <w:r>
        <w:rPr>
          <w:rtl/>
          <w:cs/>
          <w:lang w:val="ar_AE" w:bidi="ar_AE"/>
        </w:rPr>
        <w:t>31:11</w:t>
      </w:r>
      <w:r>
        <w:rPr>
          <w:rtl/>
          <w:cs/>
          <w:lang w:val="ar_AE" w:bidi="ar_AE"/>
        </w:rPr>
        <w:t xml:space="preserve">؛ </w:t>
      </w:r>
      <w:r>
        <w:rPr>
          <w:rtl/>
          <w:cs/>
          <w:lang w:val="ar_AE" w:bidi="ar_AE"/>
        </w:rPr>
        <w:t>38:11</w:t>
      </w:r>
      <w:r>
        <w:rPr>
          <w:rtl/>
          <w:cs/>
          <w:lang w:val="ar_AE" w:bidi="ar_AE"/>
        </w:rPr>
        <w:t>). كانَتْ الوَحْدَةُ لَعْنَةً في مُجْتَمَعٍ تشغلُ فيه العلاقَاتُ أهميَّةً أكبْر من الإنجازاتِ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13:88–17</w:t>
      </w:r>
      <w:r>
        <w:rPr>
          <w:rtl/>
          <w:cs/>
          <w:lang w:val="ar_AE" w:bidi="ar_AE"/>
        </w:rPr>
      </w:r>
    </w:p>
    <w:p>
      <w:pPr>
        <w:bidi/>
      </w:pPr>
      <w:r>
        <w:rPr>
          <w:rtl/>
          <w:cs/>
          <w:lang w:val="ar_AE" w:bidi="ar_AE"/>
        </w:rPr>
      </w:r>
      <w:r>
        <w:rPr>
          <w:rtl/>
          <w:cs/>
          <w:lang w:val="ar_AE" w:bidi="ar_AE"/>
        </w:rPr>
        <w:t>في اتِّهامِهِ الثَّالِثِ، يَتَّهِمُ المُرَنِّمُ الرَّبَّ برَفْضِهِ. يبدو أن شِدَّةَ وَقَسْوَةَ الألم تَغْمُرُ حَياةَ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18:88</w:t>
      </w:r>
      <w:r>
        <w:rPr>
          <w:rtl/>
          <w:cs/>
          <w:lang w:val="ar_AE" w:bidi="ar_AE"/>
        </w:rPr>
      </w:r>
    </w:p>
    <w:p>
      <w:pPr>
        <w:bidi/>
      </w:pPr>
      <w:r>
        <w:rPr>
          <w:rtl/>
          <w:cs/>
          <w:lang w:val="ar_AE" w:bidi="ar_AE"/>
        </w:rPr>
      </w:r>
      <w:r>
        <w:rPr>
          <w:rtl/>
          <w:cs/>
          <w:lang w:val="ar_AE" w:bidi="ar_AE"/>
        </w:rPr>
        <w:t>يُكَرِّرُ المُرَنِّمُ الاتِّهَامَيْن الأوَّل والثَّانِي.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1:89</w:t>
      </w:r>
      <w:r>
        <w:rPr>
          <w:rtl/>
          <w:cs/>
          <w:lang w:val="ar_AE" w:bidi="ar_AE"/>
        </w:rPr>
      </w:r>
    </w:p>
    <w:p>
      <w:pPr>
        <w:bidi/>
      </w:pPr>
      <w:r>
        <w:rPr>
          <w:rtl/>
          <w:cs/>
          <w:lang w:val="ar_AE" w:bidi="ar_AE"/>
        </w:rPr>
      </w:r>
      <w:r>
        <w:rPr>
          <w:rtl/>
          <w:cs/>
          <w:lang w:val="ar_AE" w:bidi="ar_AE"/>
        </w:rPr>
        <w:t>مَحَبَّةُ الله الثَّابتَة تمنحُنا مبرِّرًا لِلاحْتِفَاءِ بِهِ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1:89–52</w:t>
      </w:r>
      <w:r>
        <w:rPr>
          <w:rtl/>
          <w:cs/>
          <w:lang w:val="ar_AE" w:bidi="ar_AE"/>
        </w:rPr>
      </w:r>
    </w:p>
    <w:p>
      <w:pPr>
        <w:bidi/>
      </w:pPr>
      <w:r>
        <w:rPr>
          <w:rtl/>
          <w:cs/>
          <w:lang w:val="ar_AE" w:bidi="ar_AE"/>
        </w:rPr>
      </w:r>
      <w:r>
        <w:rPr>
          <w:rtl/>
          <w:cs/>
          <w:lang w:val="ar_AE" w:bidi="ar_AE"/>
        </w:rPr>
        <w:t>يَبْدَأُ ويَنْتَهِي الكتابُ الثَّالِثُ من المزامير بأسئلَةٍ عميقةٍ (</w:t>
      </w:r>
      <w:r>
        <w:rPr>
          <w:rtl/>
          <w:cs/>
          <w:lang w:val="ar_AE" w:bidi="ar_AE"/>
        </w:rPr>
        <w:t>المزامير 73–89</w:t>
      </w:r>
      <w:r>
        <w:rPr>
          <w:rtl/>
          <w:cs/>
          <w:lang w:val="ar_AE" w:bidi="ar_AE"/>
        </w:rPr>
        <w:t xml:space="preserve">). ومع أن </w:t>
      </w:r>
      <w:r>
        <w:rPr>
          <w:rtl/>
          <w:cs/>
          <w:lang w:val="ar_AE" w:bidi="ar_AE"/>
        </w:rPr>
        <w:t>المزمور 89</w:t>
      </w:r>
      <w:r>
        <w:rPr>
          <w:rtl/>
          <w:cs/>
          <w:lang w:val="ar_AE" w:bidi="ar_AE"/>
        </w:rPr>
        <w:t xml:space="preserve"> يبدأُ بسرْدٍ زاخرٍ بتَسْبِيحٍ يَتَغَنَّي بالطريقة التي بها رَفَعَ الرَّبُّ العَرْشَ المَلَكِيَّ لداود (</w:t>
      </w:r>
      <w:r>
        <w:rPr>
          <w:rtl/>
          <w:cs/>
          <w:lang w:val="ar_AE" w:bidi="ar_AE"/>
        </w:rPr>
        <w:t>89:1–37</w:t>
      </w:r>
      <w:r>
        <w:rPr>
          <w:rtl/>
          <w:cs/>
          <w:lang w:val="ar_AE" w:bidi="ar_AE"/>
        </w:rPr>
        <w:t>)، إلا أن المُرَنِّمَ يَحْتَجُّ على رَفْضِ الرَّبِّ الظَّاهِر للعَهْدِ مع المَلِك داود (</w:t>
      </w:r>
      <w:r>
        <w:rPr>
          <w:rtl/>
          <w:cs/>
          <w:lang w:val="ar_AE" w:bidi="ar_AE"/>
        </w:rPr>
        <w:t>89:38–51</w:t>
      </w:r>
      <w:r>
        <w:rPr>
          <w:rtl/>
          <w:cs/>
          <w:lang w:val="ar_AE" w:bidi="ar_AE"/>
        </w:rPr>
        <w:t xml:space="preserve">؛ انْظُرْ </w:t>
      </w:r>
      <w:r>
        <w:rPr>
          <w:rtl/>
          <w:cs/>
          <w:lang w:val="ar_AE" w:bidi="ar_AE"/>
        </w:rPr>
        <w:t>2 صَمُوئِيل 7:8–16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 العنوان</w:t>
      </w:r>
      <w:r>
        <w:rPr>
          <w:rtl/>
          <w:cs/>
          <w:lang w:val="ar_AE" w:bidi="ar_AE"/>
        </w:rPr>
      </w:r>
    </w:p>
    <w:p>
      <w:pPr>
        <w:bidi/>
      </w:pPr>
      <w:r>
        <w:rPr>
          <w:rtl/>
          <w:cs/>
          <w:lang w:val="ar_AE" w:bidi="ar_AE"/>
        </w:rPr>
      </w:r>
      <w:r>
        <w:rPr>
          <w:rtl/>
          <w:cs/>
          <w:lang w:val="ar_AE" w:bidi="ar_AE"/>
        </w:rPr>
        <w:t>كان أَيْثَان الأَزْرَاحِيُّ رجلاً حكيمًا (</w:t>
      </w:r>
      <w:r>
        <w:rPr>
          <w:rtl/>
          <w:cs/>
          <w:lang w:val="ar_AE" w:bidi="ar_AE"/>
        </w:rPr>
        <w:t>1 المُلُوك 4:31</w:t>
      </w:r>
      <w:r>
        <w:rPr>
          <w:rtl/>
          <w:cs/>
          <w:lang w:val="ar_AE" w:bidi="ar_AE"/>
        </w:rPr>
        <w:t xml:space="preserve">؛ قارن </w:t>
      </w:r>
      <w:r>
        <w:rPr>
          <w:rtl/>
          <w:cs/>
          <w:lang w:val="ar_AE" w:bidi="ar_AE"/>
        </w:rPr>
        <w:t>مالمزمور 88: العنوان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3:89</w:t>
      </w:r>
      <w:r>
        <w:rPr>
          <w:rtl/>
          <w:cs/>
          <w:lang w:val="ar_AE" w:bidi="ar_AE"/>
        </w:rPr>
      </w:r>
    </w:p>
    <w:p>
      <w:pPr>
        <w:bidi/>
      </w:pPr>
      <w:r>
        <w:rPr>
          <w:rtl/>
          <w:cs/>
          <w:lang w:val="ar_AE" w:bidi="ar_AE"/>
        </w:rPr>
      </w:r>
      <w:r>
        <w:rPr>
          <w:rtl/>
          <w:cs/>
          <w:lang w:val="ar_AE" w:bidi="ar_AE"/>
        </w:rPr>
        <w:t>أَقْسَمَ الرَّبُّ بُقْدْسِه (</w:t>
      </w:r>
      <w:r>
        <w:rPr>
          <w:rtl/>
          <w:cs/>
          <w:lang w:val="ar_AE" w:bidi="ar_AE"/>
        </w:rPr>
        <w:t>89:35</w:t>
      </w:r>
      <w:r>
        <w:rPr>
          <w:rtl/>
          <w:cs/>
          <w:lang w:val="ar_AE" w:bidi="ar_AE"/>
        </w:rPr>
        <w:t xml:space="preserve">؛ انظر </w:t>
      </w:r>
      <w:r>
        <w:rPr>
          <w:rtl/>
          <w:cs/>
          <w:lang w:val="ar_AE" w:bidi="ar_AE"/>
        </w:rPr>
        <w:t>110:4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3:89–4</w:t>
      </w:r>
      <w:r>
        <w:rPr>
          <w:rtl/>
          <w:cs/>
          <w:lang w:val="ar_AE" w:bidi="ar_AE"/>
        </w:rPr>
      </w:r>
    </w:p>
    <w:p>
      <w:pPr>
        <w:bidi/>
      </w:pPr>
      <w:r>
        <w:rPr>
          <w:rtl/>
          <w:cs/>
          <w:lang w:val="ar_AE" w:bidi="ar_AE"/>
        </w:rPr>
      </w:r>
      <w:r>
        <w:rPr>
          <w:rtl/>
          <w:cs/>
          <w:lang w:val="ar_AE" w:bidi="ar_AE"/>
        </w:rPr>
        <w:t xml:space="preserve">يُعِيدُ المُرَنِّم فقط صياغةَ عَهْدِ الله مع المَلِكِ داود (انْظُرْ أيضًا </w:t>
      </w:r>
      <w:r>
        <w:rPr>
          <w:rtl/>
          <w:cs/>
          <w:lang w:val="ar_AE" w:bidi="ar_AE"/>
        </w:rPr>
        <w:t>89:19–37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5:89</w:t>
      </w:r>
      <w:r>
        <w:rPr>
          <w:rtl/>
          <w:cs/>
          <w:lang w:val="ar_AE" w:bidi="ar_AE"/>
        </w:rPr>
      </w:r>
    </w:p>
    <w:p>
      <w:pPr>
        <w:bidi/>
      </w:pPr>
      <w:r>
        <w:rPr>
          <w:rtl/>
          <w:cs/>
          <w:lang w:val="ar_AE" w:bidi="ar_AE"/>
        </w:rPr>
      </w:r>
      <w:r>
        <w:rPr>
          <w:rtl/>
          <w:cs/>
          <w:lang w:val="ar_AE" w:bidi="ar_AE"/>
        </w:rPr>
        <w:t xml:space="preserve">يَنْبُعُ التَّسْبِيحُ بعظَمَةِ الله (انْظُرْ </w:t>
      </w:r>
      <w:r>
        <w:rPr>
          <w:rtl/>
          <w:cs/>
          <w:lang w:val="ar_AE" w:bidi="ar_AE"/>
        </w:rPr>
        <w:t>8:1</w:t>
      </w:r>
      <w:r>
        <w:rPr>
          <w:rtl/>
          <w:cs/>
          <w:lang w:val="ar_AE" w:bidi="ar_AE"/>
        </w:rPr>
        <w:t>) من سُكَّانِ السَّمَاءِ الذين يَشْهَدُون على أَمَانَتِهِ.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5:89–8</w:t>
      </w:r>
      <w:r>
        <w:rPr>
          <w:rtl/>
          <w:cs/>
          <w:lang w:val="ar_AE" w:bidi="ar_AE"/>
        </w:rPr>
      </w:r>
    </w:p>
    <w:p>
      <w:pPr>
        <w:bidi/>
      </w:pPr>
      <w:r>
        <w:rPr>
          <w:rtl/>
          <w:cs/>
          <w:lang w:val="ar_AE" w:bidi="ar_AE"/>
        </w:rPr>
      </w:r>
      <w:r>
        <w:rPr>
          <w:rtl/>
          <w:cs/>
          <w:lang w:val="ar_AE" w:bidi="ar_AE"/>
        </w:rPr>
        <w:t>الله هو المعيار المطلق لكل من الأمانةِ، الالتزامِ، والنظامِ. وَتَشْهَدُ على عدم تَغَيُّرِهِ الكائناتُ الملائِكِيَّةُ والسَّمَاوَاتُ.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6:89</w:t>
      </w:r>
      <w:r>
        <w:rPr>
          <w:rtl/>
          <w:cs/>
          <w:lang w:val="ar_AE" w:bidi="ar_AE"/>
        </w:rPr>
      </w:r>
    </w:p>
    <w:p>
      <w:pPr>
        <w:bidi/>
      </w:pPr>
      <w:r>
        <w:rPr>
          <w:rtl/>
          <w:cs/>
          <w:lang w:val="ar_AE" w:bidi="ar_AE"/>
        </w:rPr>
      </w:r>
      <w:r>
        <w:rPr>
          <w:rtl/>
          <w:cs/>
          <w:lang w:val="ar_AE" w:bidi="ar_AE"/>
        </w:rPr>
        <w:t xml:space="preserve">المَلائِكَة المُقْتَدِرَة: حرفيًّا </w:t>
      </w:r>
      <w:r>
        <w:rPr>
          <w:b/>
          <w:rtl/>
          <w:cs/>
          <w:lang w:val="ar_AE" w:bidi="ar_AE"/>
        </w:rPr>
        <w:t>أَبْنَاءِ اللهِ</w:t>
      </w:r>
      <w:r>
        <w:rPr>
          <w:rtl/>
          <w:cs/>
          <w:lang w:val="ar_AE" w:bidi="ar_AE"/>
        </w:rPr>
        <w:t xml:space="preserve"> (انْظُرْ </w:t>
      </w:r>
      <w:r>
        <w:rPr>
          <w:rtl/>
          <w:cs/>
          <w:lang w:val="ar_AE" w:bidi="ar_AE"/>
        </w:rPr>
        <w:t>التعليق الدِّرَاسي على 29:1–2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9:89–10</w:t>
      </w:r>
      <w:r>
        <w:rPr>
          <w:rtl/>
          <w:cs/>
          <w:lang w:val="ar_AE" w:bidi="ar_AE"/>
        </w:rPr>
      </w:r>
    </w:p>
    <w:p>
      <w:pPr>
        <w:bidi/>
      </w:pPr>
      <w:r>
        <w:rPr>
          <w:rtl/>
          <w:cs/>
          <w:lang w:val="ar_AE" w:bidi="ar_AE"/>
        </w:rPr>
      </w:r>
      <w:r>
        <w:rPr>
          <w:rtl/>
          <w:cs/>
          <w:lang w:val="ar_AE" w:bidi="ar_AE"/>
        </w:rPr>
        <w:t xml:space="preserve">يَسُودُ الرَّبُّ على كلِّ جزءٍ من أجزاءِ النِّظَامِ المخلوق، بما في ذلك الشَّرِّ. • </w:t>
      </w:r>
      <w:r>
        <w:rPr>
          <w:b/>
          <w:rtl/>
          <w:cs/>
          <w:lang w:val="ar_AE" w:bidi="ar_AE"/>
        </w:rPr>
        <w:t>بَدَّدْتَ أَعْدَاءَكَ</w:t>
      </w:r>
      <w:r>
        <w:rPr>
          <w:rtl/>
          <w:cs/>
          <w:lang w:val="ar_AE" w:bidi="ar_AE"/>
        </w:rPr>
        <w:t>: سوف يَسْحَقُ الرَّبُّ (</w:t>
      </w:r>
      <w:r>
        <w:rPr>
          <w:rtl/>
          <w:cs/>
          <w:lang w:val="ar_AE" w:bidi="ar_AE"/>
        </w:rPr>
        <w:t>لوقا 1:51</w:t>
      </w:r>
      <w:r>
        <w:rPr>
          <w:rtl/>
          <w:cs/>
          <w:lang w:val="ar_AE" w:bidi="ar_AE"/>
        </w:rPr>
        <w:t>) القُوى الشِّرِّيرَةَ التي تعارِضُهُ (</w:t>
      </w:r>
      <w:r>
        <w:rPr>
          <w:rtl/>
          <w:cs/>
          <w:lang w:val="ar_AE" w:bidi="ar_AE"/>
        </w:rPr>
        <w:t>المزمور 2:1–3</w:t>
      </w:r>
      <w:r>
        <w:rPr>
          <w:rtl/>
          <w:cs/>
          <w:lang w:val="ar_AE" w:bidi="ar_AE"/>
        </w:rPr>
        <w:t xml:space="preserve">). • </w:t>
      </w:r>
      <w:r>
        <w:rPr>
          <w:b/>
          <w:rtl/>
          <w:cs/>
          <w:lang w:val="ar_AE" w:bidi="ar_AE"/>
        </w:rPr>
        <w:t>بِذِرَاعِ قُوَّتِكَ</w:t>
      </w:r>
      <w:r>
        <w:rPr>
          <w:rtl/>
          <w:cs/>
          <w:lang w:val="ar_AE" w:bidi="ar_AE"/>
        </w:rPr>
        <w:t>: تُشِيرُ هذه العبارة إلى قُوَّةِ الله (</w:t>
      </w:r>
      <w:r>
        <w:rPr>
          <w:rtl/>
          <w:cs/>
          <w:lang w:val="ar_AE" w:bidi="ar_AE"/>
        </w:rPr>
        <w:t>89:13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9:89–13</w:t>
      </w:r>
      <w:r>
        <w:rPr>
          <w:rtl/>
          <w:cs/>
          <w:lang w:val="ar_AE" w:bidi="ar_AE"/>
        </w:rPr>
      </w:r>
    </w:p>
    <w:p>
      <w:pPr>
        <w:bidi/>
      </w:pPr>
      <w:r>
        <w:rPr>
          <w:rtl/>
          <w:cs/>
          <w:lang w:val="ar_AE" w:bidi="ar_AE"/>
        </w:rPr>
      </w:r>
      <w:r>
        <w:rPr>
          <w:rtl/>
          <w:cs/>
          <w:lang w:val="ar_AE" w:bidi="ar_AE"/>
        </w:rPr>
        <w:t>في هذه الترنيمةِ، يَحْتَفِي المُرَنِّمُ بِسِيادَةِ الله القويَّةِ والشامِلَةِ على الطبيعَةِ.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12:89</w:t>
      </w:r>
      <w:r>
        <w:rPr>
          <w:rtl/>
          <w:cs/>
          <w:lang w:val="ar_AE" w:bidi="ar_AE"/>
        </w:rPr>
      </w:r>
    </w:p>
    <w:p>
      <w:pPr>
        <w:bidi/>
      </w:pPr>
      <w:r>
        <w:rPr>
          <w:rtl/>
          <w:cs/>
          <w:lang w:val="ar_AE" w:bidi="ar_AE"/>
        </w:rPr>
      </w:r>
      <w:r>
        <w:rPr>
          <w:rtl/>
          <w:cs/>
          <w:lang w:val="ar_AE" w:bidi="ar_AE"/>
        </w:rPr>
        <w:t>يَقَعُ جبلَ تَابُور في شِمَال إِسْرَائِيل. وَيُشَكِّلُ جَبَلُ حَرْمُون الحُدودَ الشِّمَالِيَّة القُصْوَى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14:89–18</w:t>
      </w:r>
      <w:r>
        <w:rPr>
          <w:rtl/>
          <w:cs/>
          <w:lang w:val="ar_AE" w:bidi="ar_AE"/>
        </w:rPr>
      </w:r>
    </w:p>
    <w:p>
      <w:pPr>
        <w:bidi/>
      </w:pPr>
      <w:r>
        <w:rPr>
          <w:rtl/>
          <w:cs/>
          <w:lang w:val="ar_AE" w:bidi="ar_AE"/>
        </w:rPr>
      </w:r>
      <w:r>
        <w:rPr>
          <w:rtl/>
          <w:cs/>
          <w:lang w:val="ar_AE" w:bidi="ar_AE"/>
        </w:rPr>
        <w:t>يَسُودُ الله على الخَلِيقَةِ بِحِكْمَةٍ. الصِّفَاتُ مثل البِرِّ، العَدْلِ، والأَمَانَةِ هي ما يتناسَبُ مع شَخْصِ المَلِكِ الحَكِيمِ. الشَّعْبُ السَّعيدُ الذين يَحْيَا في ظِلِّ حُكْمِهِ يَنْعَمُ بِحِمَايَتِهِ.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15:89–16</w:t>
      </w:r>
      <w:r>
        <w:rPr>
          <w:rtl/>
          <w:cs/>
          <w:lang w:val="ar_AE" w:bidi="ar_AE"/>
        </w:rPr>
      </w:r>
    </w:p>
    <w:p>
      <w:pPr>
        <w:bidi/>
      </w:pPr>
      <w:r>
        <w:rPr>
          <w:rtl/>
          <w:cs/>
          <w:lang w:val="ar_AE" w:bidi="ar_AE"/>
        </w:rPr>
      </w:r>
      <w:r>
        <w:rPr>
          <w:rtl/>
          <w:cs/>
          <w:lang w:val="ar_AE" w:bidi="ar_AE"/>
        </w:rPr>
        <w:t>الحكماءُ همُ الذين يَعْبُدُون الله، وَيَسِيرُون في نورِهِ، ويفرَحُون بِعَلاقَتِهِم معه، ويبْتَهِجُون بشَخْصِهِ.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17:89–18</w:t>
      </w:r>
      <w:r>
        <w:rPr>
          <w:rtl/>
          <w:cs/>
          <w:lang w:val="ar_AE" w:bidi="ar_AE"/>
        </w:rPr>
      </w:r>
    </w:p>
    <w:p>
      <w:pPr>
        <w:bidi/>
      </w:pPr>
      <w:r>
        <w:rPr>
          <w:rtl/>
          <w:cs/>
          <w:lang w:val="ar_AE" w:bidi="ar_AE"/>
        </w:rPr>
      </w:r>
      <w:r>
        <w:rPr>
          <w:rtl/>
          <w:cs/>
          <w:lang w:val="ar_AE" w:bidi="ar_AE"/>
        </w:rPr>
        <w:t>يَحْمِي الرَّبُّ شَعْبَهُ بِنَفْسِ القُوَّةِ التي وَضَعَ بها أُسُسَ النِّظام المخلوقِ.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19:89–37</w:t>
      </w:r>
      <w:r>
        <w:rPr>
          <w:rtl/>
          <w:cs/>
          <w:lang w:val="ar_AE" w:bidi="ar_AE"/>
        </w:rPr>
      </w:r>
    </w:p>
    <w:p>
      <w:pPr>
        <w:bidi/>
      </w:pPr>
      <w:r>
        <w:rPr>
          <w:rtl/>
          <w:cs/>
          <w:lang w:val="ar_AE" w:bidi="ar_AE"/>
        </w:rPr>
      </w:r>
      <w:r>
        <w:rPr>
          <w:rtl/>
          <w:cs/>
          <w:lang w:val="ar_AE" w:bidi="ar_AE"/>
        </w:rPr>
        <w:t xml:space="preserve">اخْتَارَ الرَّبُّ داودَ ابْنًا له وَمَلِكًا على إِسْرَائِيل (انْظُرْ </w:t>
      </w:r>
      <w:r>
        <w:rPr>
          <w:rtl/>
          <w:cs/>
          <w:lang w:val="ar_AE" w:bidi="ar_AE"/>
        </w:rPr>
        <w:t>2:4–6</w:t>
      </w:r>
      <w:r>
        <w:rPr>
          <w:rtl/>
          <w:cs/>
          <w:lang w:val="ar_AE" w:bidi="ar_AE"/>
        </w:rPr>
        <w:t xml:space="preserve">؛ </w:t>
      </w:r>
      <w:r>
        <w:rPr>
          <w:rtl/>
          <w:cs/>
          <w:lang w:val="ar_AE" w:bidi="ar_AE"/>
        </w:rPr>
        <w:t>2 صَمُوئِيل 7:8–16</w:t>
      </w:r>
      <w:r>
        <w:rPr>
          <w:rtl/>
          <w:cs/>
          <w:lang w:val="ar_AE" w:bidi="ar_AE"/>
        </w:rPr>
        <w:t>) لِيُدَبِّر لِشَعْبِهِ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20:89</w:t>
      </w:r>
      <w:r>
        <w:rPr>
          <w:rtl/>
          <w:cs/>
          <w:lang w:val="ar_AE" w:bidi="ar_AE"/>
        </w:rPr>
      </w:r>
    </w:p>
    <w:p>
      <w:pPr>
        <w:bidi/>
      </w:pPr>
      <w:r>
        <w:rPr>
          <w:rtl/>
          <w:cs/>
          <w:lang w:val="ar_AE" w:bidi="ar_AE"/>
        </w:rPr>
      </w:r>
      <w:r>
        <w:rPr>
          <w:b/>
          <w:rtl/>
          <w:cs/>
          <w:lang w:val="ar_AE" w:bidi="ar_AE"/>
        </w:rPr>
        <w:t>مَسَحْتُهُ</w:t>
      </w:r>
      <w:r>
        <w:rPr>
          <w:rtl/>
          <w:cs/>
          <w:lang w:val="ar_AE" w:bidi="ar_AE"/>
        </w:rPr>
        <w:t>: من جذر الفعل "مَسَحَ" يأتي لَقَبُ "</w:t>
      </w:r>
      <w:r>
        <w:rPr>
          <w:b/>
          <w:rtl/>
          <w:cs/>
          <w:lang w:val="ar_AE" w:bidi="ar_AE"/>
        </w:rPr>
        <w:t xml:space="preserve">المَمْسُوح" </w:t>
      </w:r>
      <w:r>
        <w:rPr>
          <w:rtl/>
          <w:cs/>
          <w:lang w:val="ar_AE" w:bidi="ar_AE"/>
        </w:rPr>
        <w:t>(في العبرية مَشِيَّحْ، أي الـ "مَسِيَّا" =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26:89–29</w:t>
      </w:r>
      <w:r>
        <w:rPr>
          <w:rtl/>
          <w:cs/>
          <w:lang w:val="ar_AE" w:bidi="ar_AE"/>
        </w:rPr>
      </w:r>
    </w:p>
    <w:p>
      <w:pPr>
        <w:bidi/>
      </w:pPr>
      <w:r>
        <w:rPr>
          <w:rtl/>
          <w:cs/>
          <w:lang w:val="ar_AE" w:bidi="ar_AE"/>
        </w:rPr>
      </w:r>
      <w:r>
        <w:rPr>
          <w:rtl/>
          <w:cs/>
          <w:lang w:val="ar_AE" w:bidi="ar_AE"/>
        </w:rPr>
        <w:t xml:space="preserve">تَبَنَّى الرَّبُّ داود ابْنًا له، وَعَيَّنَهُ رئيسًا على الأُمَمِ، كما وَعَدَ بأن يَدْعَمَهُ إلى الأَبَدِ. يستحضر العَدَد 26 نص مُشابه في تَسْبِحَةِ المَلِك داود في </w:t>
      </w:r>
      <w:r>
        <w:rPr>
          <w:rtl/>
          <w:cs/>
          <w:lang w:val="ar_AE" w:bidi="ar_AE"/>
        </w:rPr>
        <w:t>2 صم 22:47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27:89</w:t>
      </w:r>
      <w:r>
        <w:rPr>
          <w:rtl/>
          <w:cs/>
          <w:lang w:val="ar_AE" w:bidi="ar_AE"/>
        </w:rPr>
      </w:r>
    </w:p>
    <w:p>
      <w:pPr>
        <w:bidi/>
      </w:pPr>
      <w:r>
        <w:rPr>
          <w:rtl/>
          <w:cs/>
          <w:lang w:val="ar_AE" w:bidi="ar_AE"/>
        </w:rPr>
      </w:r>
      <w:r>
        <w:rPr>
          <w:rtl/>
          <w:cs/>
          <w:lang w:val="ar_AE" w:bidi="ar_AE"/>
        </w:rPr>
        <w:t>من هنا، كان داودُ أَعْظَمَ ملوكِ الأرض. اللفظة العِبْرِيَّة المترجَمة إلى "أَعْلَى" هي نفس اللفظة التي تُسْتَخْدَمُ للإشارَةِ إلى الله بوصْفِهِ الإلهَ "العَلِيَّ" (عِلْيُون).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29:89</w:t>
      </w:r>
      <w:r>
        <w:rPr>
          <w:rtl/>
          <w:cs/>
          <w:lang w:val="ar_AE" w:bidi="ar_AE"/>
        </w:rPr>
      </w:r>
    </w:p>
    <w:p>
      <w:pPr>
        <w:bidi/>
      </w:pPr>
      <w:r>
        <w:rPr>
          <w:rtl/>
          <w:cs/>
          <w:lang w:val="ar_AE" w:bidi="ar_AE"/>
        </w:rPr>
      </w:r>
      <w:r>
        <w:rPr>
          <w:rtl/>
          <w:cs/>
          <w:lang w:val="ar_AE" w:bidi="ar_AE"/>
        </w:rPr>
        <w:t>يَكْتُبُ الرَّبُّ أَمَانَتَهُ في السَّماء</w:t>
      </w:r>
      <w:r>
        <w:rPr>
          <w:i/>
          <w:rtl/>
          <w:cs/>
          <w:lang w:val="ar_AE" w:bidi="ar_AE"/>
        </w:rPr>
        <w:t>،</w:t>
      </w:r>
      <w:r>
        <w:rPr>
          <w:rtl/>
          <w:cs/>
          <w:lang w:val="ar_AE" w:bidi="ar_AE"/>
        </w:rPr>
        <w:t xml:space="preserve"> على خَيْمَةِ الكَوْن (انْظُرْ </w:t>
      </w:r>
      <w:r>
        <w:rPr>
          <w:rtl/>
          <w:cs/>
          <w:lang w:val="ar_AE" w:bidi="ar_AE"/>
        </w:rPr>
        <w:t>89:2</w:t>
      </w:r>
      <w:r>
        <w:rPr>
          <w:rtl/>
          <w:cs/>
          <w:lang w:val="ar_AE" w:bidi="ar_AE"/>
        </w:rPr>
        <w:t>). وَيُسَجِّلُ التزامه نحو السُّلَالَةِ المَلَكِيَّة لداود بِنَفْسِ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30:89–37</w:t>
      </w:r>
      <w:r>
        <w:rPr>
          <w:rtl/>
          <w:cs/>
          <w:lang w:val="ar_AE" w:bidi="ar_AE"/>
        </w:rPr>
      </w:r>
    </w:p>
    <w:p>
      <w:pPr>
        <w:bidi/>
      </w:pPr>
      <w:r>
        <w:rPr>
          <w:rtl/>
          <w:cs/>
          <w:lang w:val="ar_AE" w:bidi="ar_AE"/>
        </w:rPr>
      </w:r>
      <w:r>
        <w:rPr>
          <w:rtl/>
          <w:cs/>
          <w:lang w:val="ar_AE" w:bidi="ar_AE"/>
        </w:rPr>
        <w:t>يُؤَدِّبُ الرَّبُّ أبناءَهُ المخطئين لكنه لا يَرْفُضُهم. يَرى مسبقًا انتهاكَ الثِّقَةِ والعقابَ المترتبِ عليه، لكنه مُلْتَزِمٌ بِحِفْظِ عَهْدِه. أمانتُهُ لِدَاود تناظِرُ أمانَتَهُ نحو النِّظَامِ المَخْلُوق.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35:89</w:t>
      </w:r>
      <w:r>
        <w:rPr>
          <w:rtl/>
          <w:cs/>
          <w:lang w:val="ar_AE" w:bidi="ar_AE"/>
        </w:rPr>
      </w:r>
    </w:p>
    <w:p>
      <w:pPr>
        <w:bidi/>
      </w:pPr>
      <w:r>
        <w:rPr>
          <w:rtl/>
          <w:cs/>
          <w:lang w:val="ar_AE" w:bidi="ar_AE"/>
        </w:rPr>
      </w:r>
      <w:r>
        <w:rPr>
          <w:b/>
          <w:rtl/>
          <w:cs/>
          <w:lang w:val="ar_AE" w:bidi="ar_AE"/>
        </w:rPr>
        <w:t>بِقُدْسِي:</w:t>
      </w:r>
      <w:r>
        <w:rPr>
          <w:rtl/>
          <w:cs/>
          <w:lang w:val="ar_AE" w:bidi="ar_AE"/>
        </w:rPr>
        <w:t xml:space="preserve"> الرَّبُّ متَمَيِّزٌ تمامًا عن النِّظَامِ المَخْلُوق (</w:t>
      </w:r>
      <w:r>
        <w:rPr>
          <w:rtl/>
          <w:cs/>
          <w:lang w:val="ar_AE" w:bidi="ar_AE"/>
        </w:rPr>
        <w:t>3:22</w:t>
      </w:r>
      <w:r>
        <w:rPr>
          <w:rtl/>
          <w:cs/>
          <w:lang w:val="ar_AE" w:bidi="ar_AE"/>
        </w:rPr>
        <w:t>)؛ وَطَبيعَةُ شَخْصِهِ نقيَّةٌ تمامًا. هو يَفْعَلُ ما يَشَاءُ (</w:t>
      </w:r>
      <w:r>
        <w:rPr>
          <w:rtl/>
          <w:cs/>
          <w:lang w:val="ar_AE" w:bidi="ar_AE"/>
        </w:rPr>
        <w:t>3:115</w:t>
      </w:r>
      <w:r>
        <w:rPr>
          <w:rtl/>
          <w:cs/>
          <w:lang w:val="ar_AE" w:bidi="ar_AE"/>
        </w:rPr>
        <w:t>)، يحبُّ أن يكونَ أمينًا (</w:t>
      </w:r>
      <w:r>
        <w:rPr>
          <w:rtl/>
          <w:cs/>
          <w:lang w:val="ar_AE" w:bidi="ar_AE"/>
        </w:rPr>
        <w:t>89:1</w:t>
      </w:r>
      <w:r>
        <w:rPr>
          <w:rtl/>
          <w:cs/>
          <w:lang w:val="ar_AE" w:bidi="ar_AE"/>
        </w:rPr>
        <w:t>؛</w:t>
      </w:r>
      <w:r>
        <w:rPr>
          <w:rtl/>
          <w:cs/>
          <w:lang w:val="ar_AE" w:bidi="ar_AE"/>
        </w:rPr>
        <w:t xml:space="preserve"> 115: 1</w:t>
      </w:r>
      <w:r>
        <w:rPr>
          <w:rtl/>
          <w:cs/>
          <w:lang w:val="ar_AE" w:bidi="ar_AE"/>
        </w:rPr>
        <w:t>)؛ لذَلك، لا يُمْكِنُ أن يَكْذِبَ.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38:89</w:t>
      </w:r>
      <w:r>
        <w:rPr>
          <w:rtl/>
          <w:cs/>
          <w:lang w:val="ar_AE" w:bidi="ar_AE"/>
        </w:rPr>
      </w:r>
    </w:p>
    <w:p>
      <w:pPr>
        <w:bidi/>
      </w:pPr>
      <w:r>
        <w:rPr>
          <w:rtl/>
          <w:cs/>
          <w:lang w:val="ar_AE" w:bidi="ar_AE"/>
        </w:rPr>
      </w:r>
      <w:r>
        <w:rPr>
          <w:rtl/>
          <w:cs/>
          <w:lang w:val="ar_AE" w:bidi="ar_AE"/>
        </w:rPr>
        <w:t xml:space="preserve"> </w:t>
      </w:r>
      <w:r>
        <w:rPr>
          <w:b/>
          <w:rtl/>
          <w:cs/>
          <w:lang w:val="ar_AE" w:bidi="ar_AE"/>
        </w:rPr>
        <w:t>لَكِنَّكَ .... غَضِبْتَ:</w:t>
      </w:r>
      <w:r>
        <w:rPr>
          <w:rtl/>
          <w:cs/>
          <w:lang w:val="ar_AE" w:bidi="ar_AE"/>
        </w:rPr>
        <w:t xml:space="preserve"> شِدَّةُ غَضَبِ الله تُحَيِّرُ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40:89</w:t>
      </w:r>
      <w:r>
        <w:rPr>
          <w:rtl/>
          <w:cs/>
          <w:lang w:val="ar_AE" w:bidi="ar_AE"/>
        </w:rPr>
      </w:r>
    </w:p>
    <w:p>
      <w:pPr>
        <w:bidi/>
      </w:pPr>
      <w:r>
        <w:rPr>
          <w:rtl/>
          <w:cs/>
          <w:lang w:val="ar_AE" w:bidi="ar_AE"/>
        </w:rPr>
      </w:r>
      <w:r>
        <w:rPr>
          <w:b/>
          <w:rtl/>
          <w:cs/>
          <w:lang w:val="ar_AE" w:bidi="ar_AE"/>
        </w:rPr>
        <w:t xml:space="preserve">هَدَمْتَ كُلَّ جُدْرَانِهِ: </w:t>
      </w:r>
      <w:r>
        <w:rPr>
          <w:rtl/>
          <w:cs/>
          <w:lang w:val="ar_AE" w:bidi="ar_AE"/>
        </w:rPr>
        <w:t>شَعْبُ الرَّبِّ ضَعيفٌ وَهَشٌّ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42:89</w:t>
      </w:r>
      <w:r>
        <w:rPr>
          <w:rtl/>
          <w:cs/>
          <w:lang w:val="ar_AE" w:bidi="ar_AE"/>
        </w:rPr>
      </w:r>
    </w:p>
    <w:p>
      <w:pPr>
        <w:bidi/>
      </w:pPr>
      <w:r>
        <w:rPr>
          <w:rtl/>
          <w:cs/>
          <w:lang w:val="ar_AE" w:bidi="ar_AE"/>
        </w:rPr>
      </w:r>
      <w:r>
        <w:rPr>
          <w:rtl/>
          <w:cs/>
          <w:lang w:val="ar_AE" w:bidi="ar_AE"/>
        </w:rPr>
        <w:t>مع أنَّ الرَّبَّ قد وَعَدَ بِتَقْوِيَةِ داود، إلا أنه بشكلٍ خَفِيٍّ شَدَّدَ أعداءه.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46:89–47</w:t>
      </w:r>
      <w:r>
        <w:rPr>
          <w:rtl/>
          <w:cs/>
          <w:lang w:val="ar_AE" w:bidi="ar_AE"/>
        </w:rPr>
      </w:r>
    </w:p>
    <w:p>
      <w:pPr>
        <w:bidi/>
      </w:pPr>
      <w:r>
        <w:rPr>
          <w:rtl/>
          <w:cs/>
          <w:lang w:val="ar_AE" w:bidi="ar_AE"/>
        </w:rPr>
      </w:r>
      <w:r>
        <w:rPr>
          <w:rtl/>
          <w:cs/>
          <w:lang w:val="ar_AE" w:bidi="ar_AE"/>
        </w:rPr>
        <w:t>يَتَسَاءَل المُرَنِّم عمَّا إذا كانَ سَيَعِيشُ لِيَرى نهايَةَ غَضَبِ الرَّبِّ. حياتُنا قصيرةٌ، هي كيومٍ في نَظَرِ الرَّبِّ (</w:t>
      </w:r>
      <w:r>
        <w:rPr>
          <w:rtl/>
          <w:cs/>
          <w:lang w:val="ar_AE" w:bidi="ar_AE"/>
        </w:rPr>
        <w:t>90:4</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50:89</w:t>
      </w:r>
      <w:r>
        <w:rPr>
          <w:rtl/>
          <w:cs/>
          <w:lang w:val="ar_AE" w:bidi="ar_AE"/>
        </w:rPr>
      </w:r>
    </w:p>
    <w:p>
      <w:pPr>
        <w:bidi/>
      </w:pPr>
      <w:r>
        <w:rPr>
          <w:rtl/>
          <w:cs/>
          <w:lang w:val="ar_AE" w:bidi="ar_AE"/>
        </w:rPr>
      </w:r>
      <w:r>
        <w:rPr>
          <w:rtl/>
          <w:cs/>
          <w:lang w:val="ar_AE" w:bidi="ar_AE"/>
        </w:rPr>
        <w:t>تشيرُ عبارَةُ "</w:t>
      </w:r>
      <w:r>
        <w:rPr>
          <w:b/>
          <w:rtl/>
          <w:cs/>
          <w:lang w:val="ar_AE" w:bidi="ar_AE"/>
        </w:rPr>
        <w:t>عَبِيدِك</w:t>
      </w:r>
      <w:r>
        <w:rPr>
          <w:rtl/>
          <w:cs/>
          <w:lang w:val="ar_AE" w:bidi="ar_AE"/>
        </w:rPr>
        <w:t>" إلى جماعَة العهد المُخْلِصَة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52:89</w:t>
      </w:r>
      <w:r>
        <w:rPr>
          <w:rtl/>
          <w:cs/>
          <w:lang w:val="ar_AE" w:bidi="ar_AE"/>
        </w:rPr>
      </w:r>
    </w:p>
    <w:p>
      <w:pPr>
        <w:bidi/>
      </w:pPr>
      <w:r>
        <w:rPr>
          <w:rtl/>
          <w:cs/>
          <w:lang w:val="ar_AE" w:bidi="ar_AE"/>
        </w:rPr>
      </w:r>
      <w:r>
        <w:rPr>
          <w:rtl/>
          <w:cs/>
          <w:lang w:val="ar_AE" w:bidi="ar_AE"/>
        </w:rPr>
        <w:t>يخْتِمُ هذا التَّمْجِيدُ الكتابَ الثَّالِثَ بأكْمَلِهِ (</w:t>
      </w:r>
      <w:r>
        <w:rPr>
          <w:rtl/>
          <w:cs/>
          <w:lang w:val="ar_AE" w:bidi="ar_AE"/>
        </w:rPr>
        <w:t>المزامير 73–89</w:t>
      </w:r>
      <w:r>
        <w:rPr>
          <w:rtl/>
          <w:cs/>
          <w:lang w:val="ar_AE" w:bidi="ar_AE"/>
        </w:rPr>
        <w:t xml:space="preserve">)؛ ليس المقصود به أن يُقْرَأَ كجزءٍ من </w:t>
      </w:r>
      <w:r>
        <w:rPr>
          <w:rtl/>
          <w:cs/>
          <w:lang w:val="ar_AE" w:bidi="ar_AE"/>
        </w:rPr>
        <w:t>المزمور 89</w:t>
      </w:r>
      <w:r>
        <w:rPr>
          <w:rtl/>
          <w:cs/>
          <w:lang w:val="ar_AE" w:bidi="ar_AE"/>
        </w:rPr>
        <w:t xml:space="preserve">، بل يأتي بالتباين الواضِح مع حَيْرَةِ وتساؤل </w:t>
      </w:r>
      <w:r>
        <w:rPr>
          <w:rtl/>
          <w:cs/>
          <w:lang w:val="ar_AE" w:bidi="ar_AE"/>
        </w:rPr>
        <w:t>المزمور 89</w:t>
      </w:r>
      <w:r>
        <w:rPr>
          <w:rtl/>
          <w:cs/>
          <w:lang w:val="ar_AE" w:bidi="ar_AE"/>
        </w:rPr>
        <w:t xml:space="preserve">. قارن مع </w:t>
      </w:r>
      <w:r>
        <w:rPr>
          <w:rtl/>
          <w:cs/>
          <w:lang w:val="ar_AE" w:bidi="ar_AE"/>
        </w:rPr>
        <w:t>41:13</w:t>
      </w:r>
      <w:r>
        <w:rPr>
          <w:rtl/>
          <w:cs/>
          <w:lang w:val="ar_AE" w:bidi="ar_AE"/>
        </w:rPr>
        <w:t xml:space="preserve">؛ </w:t>
      </w:r>
      <w:r>
        <w:rPr>
          <w:rtl/>
          <w:cs/>
          <w:lang w:val="ar_AE" w:bidi="ar_AE"/>
        </w:rPr>
        <w:t>106:48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1:90</w:t>
      </w:r>
      <w:r>
        <w:rPr>
          <w:rtl/>
          <w:cs/>
          <w:lang w:val="ar_AE" w:bidi="ar_AE"/>
        </w:rPr>
      </w:r>
    </w:p>
    <w:p>
      <w:pPr>
        <w:bidi/>
      </w:pPr>
      <w:r>
        <w:rPr>
          <w:rtl/>
          <w:cs/>
          <w:lang w:val="ar_AE" w:bidi="ar_AE"/>
        </w:rPr>
      </w:r>
      <w:r>
        <w:rPr>
          <w:rtl/>
          <w:cs/>
          <w:lang w:val="ar_AE" w:bidi="ar_AE"/>
        </w:rPr>
        <w:t xml:space="preserve">قَادَ النَّبِيُّ مُوسَى شَعْبَ الله من العبودِيَّةِ في مِصْر إلى سِينَاء، وهناك تَلَقَّى الشريعة وأَقَامَ عَهْدَ الله مع بني إِسْرَائِيل. • </w:t>
      </w:r>
      <w:r>
        <w:rPr>
          <w:b/>
          <w:rtl/>
          <w:cs/>
          <w:lang w:val="ar_AE" w:bidi="ar_AE"/>
        </w:rPr>
        <w:t>رَجُلِ اللهِ:</w:t>
      </w:r>
      <w:r>
        <w:rPr>
          <w:rtl/>
          <w:cs/>
          <w:lang w:val="ar_AE" w:bidi="ar_AE"/>
        </w:rPr>
        <w:t xml:space="preserve"> حَظِيَ النَّبِيُّ مُوسَى بِعَلاقَةٍ خَاصَّةٍ مع الله (</w:t>
      </w:r>
      <w:r>
        <w:rPr>
          <w:rtl/>
          <w:cs/>
          <w:lang w:val="ar_AE" w:bidi="ar_AE"/>
        </w:rPr>
        <w:t>التَّثْنِيَة 33:1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1:90–2</w:t>
      </w:r>
      <w:r>
        <w:rPr>
          <w:rtl/>
          <w:cs/>
          <w:lang w:val="ar_AE" w:bidi="ar_AE"/>
        </w:rPr>
      </w:r>
    </w:p>
    <w:p>
      <w:pPr>
        <w:bidi/>
      </w:pPr>
      <w:r>
        <w:rPr>
          <w:rtl/>
          <w:cs/>
          <w:lang w:val="ar_AE" w:bidi="ar_AE"/>
        </w:rPr>
      </w:r>
      <w:r>
        <w:rPr>
          <w:rtl/>
          <w:cs/>
          <w:lang w:val="ar_AE" w:bidi="ar_AE"/>
        </w:rPr>
        <w:t>لقد صار الرَّبُّ مَسكنًا للأتقياءِ؛ وقد دَبَّرَ مَلْجَأً لأجيالٍ لا حَصْرَ لها. اللفظة المترجمة إلى "مَلْجَإٍ" لا تُستَخْدَمُ بشكلٍ متكَرِّرٍ في المزامير. تَصِفُ هذه اللفظة مكانًا آمِنًا يلتقي فيه الرَّبُّ مع مساكين شَعْبِهِ وَيَعْتَنِي بِهِم (</w:t>
      </w:r>
      <w:r>
        <w:rPr>
          <w:rtl/>
          <w:cs/>
          <w:lang w:val="ar_AE" w:bidi="ar_AE"/>
        </w:rPr>
        <w:t>68:5</w:t>
      </w:r>
      <w:r>
        <w:rPr>
          <w:rtl/>
          <w:cs/>
          <w:lang w:val="ar_AE" w:bidi="ar_AE"/>
        </w:rPr>
        <w:t xml:space="preserve">؛ </w:t>
      </w:r>
      <w:r>
        <w:rPr>
          <w:rtl/>
          <w:cs/>
          <w:lang w:val="ar_AE" w:bidi="ar_AE"/>
        </w:rPr>
        <w:t>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1:90–17</w:t>
      </w:r>
      <w:r>
        <w:rPr>
          <w:rtl/>
          <w:cs/>
          <w:lang w:val="ar_AE" w:bidi="ar_AE"/>
        </w:rPr>
      </w:r>
    </w:p>
    <w:p>
      <w:pPr>
        <w:bidi/>
      </w:pPr>
      <w:r>
        <w:rPr>
          <w:rtl/>
          <w:cs/>
          <w:lang w:val="ar_AE" w:bidi="ar_AE"/>
        </w:rPr>
      </w:r>
      <w:r>
        <w:rPr>
          <w:rtl/>
          <w:cs/>
          <w:lang w:val="ar_AE" w:bidi="ar_AE"/>
        </w:rPr>
        <w:t>مع أن شعبَ الله عبر الأجيال قد جَعْلُوا الرَّبَّ مَسْكَنَهم، إلا أن خطيَّتَهم قد وَسَّعَتْ الفجوة بينهم وبين الإله غيرِ المحدودِ. ربما يستمرُّ غَضَبُ الرَّبِّ على خَطِيَّةِ المَرْءِ مدى الحَياة، ومع ذلك يكون هذا مُجَرَّدَ اختبارٍ لاستيائِهِ من الخطيَّةِ. هذه الحالة المؤسِفَة تدعو جماعة الإيمان للبَحْثِ عن نُورِ الرَّبِّ. اتِّخاذُ الخُطْوَةِ الأُولَى يَعْنِي السَّعْي لاسترداد العَلاقَةِ مع الرَّبِّ على أساسِ رحمَتِهِ وَمَحَبَّتِهِ (</w:t>
      </w:r>
      <w:r>
        <w:rPr>
          <w:rtl/>
          <w:cs/>
          <w:lang w:val="ar_AE" w:bidi="ar_AE"/>
        </w:rPr>
        <w:t>90:13–14</w:t>
      </w:r>
      <w:r>
        <w:rPr>
          <w:rtl/>
          <w:cs/>
          <w:lang w:val="ar_AE" w:bidi="ar_AE"/>
        </w:rPr>
        <w:t>). هو وَحْدَهُ الذي يُفَرِّح عَبِيدَهُ ويبارِكُ أجيالَهم المستقبليةَ (</w:t>
      </w:r>
      <w:r>
        <w:rPr>
          <w:rtl/>
          <w:cs/>
          <w:lang w:val="ar_AE" w:bidi="ar_AE"/>
        </w:rPr>
        <w:t>90:16–17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2:90</w:t>
      </w:r>
      <w:r>
        <w:rPr>
          <w:rtl/>
          <w:cs/>
          <w:lang w:val="ar_AE" w:bidi="ar_AE"/>
        </w:rPr>
      </w:r>
    </w:p>
    <w:p>
      <w:pPr>
        <w:bidi/>
      </w:pPr>
      <w:r>
        <w:rPr>
          <w:rtl/>
          <w:cs/>
          <w:lang w:val="ar_AE" w:bidi="ar_AE"/>
        </w:rPr>
      </w:r>
      <w:r>
        <w:rPr>
          <w:rtl/>
          <w:cs/>
          <w:lang w:val="ar_AE" w:bidi="ar_AE"/>
        </w:rPr>
        <w:t xml:space="preserve"> </w:t>
      </w:r>
      <w:r>
        <w:rPr>
          <w:b/>
          <w:rtl/>
          <w:cs/>
          <w:lang w:val="ar_AE" w:bidi="ar_AE"/>
        </w:rPr>
        <w:t>مُنْذُ الأَزَلِ إِلَى الأَبَدِ أَنْتَ اللهُ.</w:t>
      </w:r>
      <w:r>
        <w:rPr>
          <w:rtl/>
          <w:cs/>
          <w:lang w:val="ar_AE" w:bidi="ar_AE"/>
        </w:rPr>
        <w:t xml:space="preserve"> • أَوْجَدَ الرَّبُّ الأرضَ بِخَلْقِها.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3:90–6</w:t>
      </w:r>
      <w:r>
        <w:rPr>
          <w:rtl/>
          <w:cs/>
          <w:lang w:val="ar_AE" w:bidi="ar_AE"/>
        </w:rPr>
      </w:r>
    </w:p>
    <w:p>
      <w:pPr>
        <w:bidi/>
      </w:pPr>
      <w:r>
        <w:rPr>
          <w:rtl/>
          <w:cs/>
          <w:lang w:val="ar_AE" w:bidi="ar_AE"/>
        </w:rPr>
      </w:r>
      <w:r>
        <w:rPr>
          <w:rtl/>
          <w:cs/>
          <w:lang w:val="ar_AE" w:bidi="ar_AE"/>
        </w:rPr>
        <w:t>على النَّقِيضِ من الله، فإن البَشَرَ زَائِلُون وَعَابِرُون.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7:90–10</w:t>
      </w:r>
      <w:r>
        <w:rPr>
          <w:rtl/>
          <w:cs/>
          <w:lang w:val="ar_AE" w:bidi="ar_AE"/>
        </w:rPr>
      </w:r>
    </w:p>
    <w:p>
      <w:pPr>
        <w:bidi/>
      </w:pPr>
      <w:r>
        <w:rPr>
          <w:rtl/>
          <w:cs/>
          <w:lang w:val="ar_AE" w:bidi="ar_AE"/>
        </w:rPr>
      </w:r>
      <w:r>
        <w:rPr>
          <w:rtl/>
          <w:cs/>
          <w:lang w:val="ar_AE" w:bidi="ar_AE"/>
        </w:rPr>
        <w:t>الخطاةُ ليس بِوِسْعِهِم الهَرَبُ من غَضَبِ الله، لأن الرَّبَّ يرى خطاياهم. حياتُهم العابرة مَليئَةٌ بالضيقاتِ.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9:90–10</w:t>
      </w:r>
      <w:r>
        <w:rPr>
          <w:rtl/>
          <w:cs/>
          <w:lang w:val="ar_AE" w:bidi="ar_AE"/>
        </w:rPr>
      </w:r>
    </w:p>
    <w:p>
      <w:pPr>
        <w:bidi/>
      </w:pPr>
      <w:r>
        <w:rPr>
          <w:rtl/>
          <w:cs/>
          <w:lang w:val="ar_AE" w:bidi="ar_AE"/>
        </w:rPr>
      </w:r>
      <w:r>
        <w:rPr>
          <w:b/>
          <w:rtl/>
          <w:cs/>
          <w:lang w:val="ar_AE" w:bidi="ar_AE"/>
        </w:rPr>
        <w:t xml:space="preserve">تَعَبٌ وَبَلِيَّةٌ أو </w:t>
      </w:r>
      <w:r>
        <w:rPr>
          <w:b/>
          <w:rtl/>
          <w:cs/>
          <w:lang w:val="ar_AE" w:bidi="ar_AE"/>
        </w:rPr>
        <w:t>نَحِيبٌ وَوَيْلٌ</w:t>
      </w:r>
      <w:r>
        <w:rPr>
          <w:rtl/>
          <w:cs/>
          <w:lang w:val="ar_AE" w:bidi="ar_AE"/>
        </w:rPr>
        <w:t xml:space="preserve"> (</w:t>
      </w:r>
      <w:r>
        <w:rPr>
          <w:rtl/>
          <w:cs/>
          <w:lang w:val="ar_AE" w:bidi="ar_AE"/>
        </w:rPr>
        <w:t>حِزْقِيَال 2:10</w:t>
      </w:r>
      <w:r>
        <w:rPr>
          <w:rtl/>
          <w:cs/>
          <w:lang w:val="ar_AE" w:bidi="ar_AE"/>
        </w:rPr>
        <w:t xml:space="preserve">) تعبير يُلَخِّصُ الحياة التي تنقضي في مواجَهَةِ عواقِبِ الخَطِيَّةِ. • يُسَبِّبُ البَشَرُ المَتَاعِب (انْظُرْ </w:t>
      </w:r>
      <w:r>
        <w:rPr>
          <w:rtl/>
          <w:cs/>
          <w:lang w:val="ar_AE" w:bidi="ar_AE"/>
        </w:rPr>
        <w:t>المزمور 10:6</w:t>
      </w:r>
      <w:r>
        <w:rPr>
          <w:rtl/>
          <w:cs/>
          <w:lang w:val="ar_AE" w:bidi="ar_AE"/>
        </w:rPr>
        <w:t>) ليحصدوا المعاناة في المُقَابِل.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11:90–12</w:t>
      </w:r>
      <w:r>
        <w:rPr>
          <w:rtl/>
          <w:cs/>
          <w:lang w:val="ar_AE" w:bidi="ar_AE"/>
        </w:rPr>
      </w:r>
    </w:p>
    <w:p>
      <w:pPr>
        <w:bidi/>
      </w:pPr>
      <w:r>
        <w:rPr>
          <w:rtl/>
          <w:cs/>
          <w:lang w:val="ar_AE" w:bidi="ar_AE"/>
        </w:rPr>
      </w:r>
      <w:r>
        <w:rPr>
          <w:rtl/>
          <w:cs/>
          <w:lang w:val="ar_AE" w:bidi="ar_AE"/>
        </w:rPr>
        <w:t xml:space="preserve">في السَّعي وراء الحَكْمَةِ، لا يمكن لأحدٍ أن يُدْرِكَ الرَّبَّ (انْظُرْ </w:t>
      </w:r>
      <w:r>
        <w:rPr>
          <w:rtl/>
          <w:cs/>
          <w:lang w:val="ar_AE" w:bidi="ar_AE"/>
        </w:rPr>
        <w:t>إِشَعْيَاء 40:13</w:t>
      </w:r>
      <w:r>
        <w:rPr>
          <w:rtl/>
          <w:cs/>
          <w:lang w:val="ar_AE" w:bidi="ar_AE"/>
        </w:rPr>
        <w:t xml:space="preserve">). الاسْتِجَابَةُ البَشَرِيَّةُ المناسِبَةُ نحو الرَّبِّ هي مخافَةُ الرَّبِّ (انْظُرْ </w:t>
      </w:r>
      <w:r>
        <w:rPr>
          <w:rtl/>
          <w:cs/>
          <w:lang w:val="ar_AE" w:bidi="ar_AE"/>
        </w:rPr>
        <w:t>المزمور 60:4</w:t>
      </w:r>
      <w:r>
        <w:rPr>
          <w:rtl/>
          <w:cs/>
          <w:lang w:val="ar_AE" w:bidi="ar_AE"/>
        </w:rPr>
        <w:t>). الرَّبُّ وَحْدَهُ هو القَادِرُ عَلَى تَعْلِيمِ البَشَرِ كيف يتبعوا طريقَ الحَكْمَةِ (</w:t>
      </w:r>
      <w:r>
        <w:rPr>
          <w:rtl/>
          <w:cs/>
          <w:lang w:val="ar_AE" w:bidi="ar_AE"/>
        </w:rPr>
        <w:t>25:4–6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13:90</w:t>
      </w:r>
      <w:r>
        <w:rPr>
          <w:rtl/>
          <w:cs/>
          <w:lang w:val="ar_AE" w:bidi="ar_AE"/>
        </w:rPr>
      </w:r>
    </w:p>
    <w:p>
      <w:pPr>
        <w:bidi/>
      </w:pPr>
      <w:r>
        <w:rPr>
          <w:rtl/>
          <w:cs/>
          <w:lang w:val="ar_AE" w:bidi="ar_AE"/>
        </w:rPr>
      </w:r>
      <w:r>
        <w:rPr>
          <w:rtl/>
          <w:cs/>
          <w:lang w:val="ar_AE" w:bidi="ar_AE"/>
        </w:rPr>
        <w:t>"</w:t>
      </w:r>
      <w:r>
        <w:rPr>
          <w:b/>
          <w:rtl/>
          <w:cs/>
          <w:lang w:val="ar_AE" w:bidi="ar_AE"/>
        </w:rPr>
        <w:t>عَبِيدِكَ</w:t>
      </w:r>
      <w:r>
        <w:rPr>
          <w:rtl/>
          <w:cs/>
          <w:lang w:val="ar_AE" w:bidi="ar_AE"/>
        </w:rPr>
        <w:t>": تعبيرٌ يُشِيرُ إلى الجماعة التي تضمُّ كلَّ الأمناء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13:90–17</w:t>
      </w:r>
      <w:r>
        <w:rPr>
          <w:rtl/>
          <w:cs/>
          <w:lang w:val="ar_AE" w:bidi="ar_AE"/>
        </w:rPr>
      </w:r>
    </w:p>
    <w:p>
      <w:pPr>
        <w:bidi/>
      </w:pPr>
      <w:r>
        <w:rPr>
          <w:rtl/>
          <w:cs/>
          <w:lang w:val="ar_AE" w:bidi="ar_AE"/>
        </w:rPr>
      </w:r>
      <w:r>
        <w:rPr>
          <w:rtl/>
          <w:cs/>
          <w:lang w:val="ar_AE" w:bidi="ar_AE"/>
        </w:rPr>
        <w:t>يَتَضَرَّعُ المُرَنِّمُ من أجلِ إحسانِ الرَّبِّ واستردادِهِ.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15:90</w:t>
      </w:r>
      <w:r>
        <w:rPr>
          <w:rtl/>
          <w:cs/>
          <w:lang w:val="ar_AE" w:bidi="ar_AE"/>
        </w:rPr>
      </w:r>
    </w:p>
    <w:p>
      <w:pPr>
        <w:bidi/>
      </w:pPr>
      <w:r>
        <w:rPr>
          <w:rtl/>
          <w:cs/>
          <w:lang w:val="ar_AE" w:bidi="ar_AE"/>
        </w:rPr>
      </w:r>
      <w:r>
        <w:rPr>
          <w:rtl/>
          <w:cs/>
          <w:lang w:val="ar_AE" w:bidi="ar_AE"/>
        </w:rPr>
        <w:t xml:space="preserve">يَدْعُو المُرَنِّمُ الرَّبَّ لِيَمْنَحَ شعبَهُ فَرَحًا عوضًا عن حُزْنِهِم (انْظُرْ </w:t>
      </w:r>
      <w:r>
        <w:rPr>
          <w:rtl/>
          <w:cs/>
          <w:lang w:val="ar_AE" w:bidi="ar_AE"/>
        </w:rPr>
        <w:t>92:4–5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16:90</w:t>
      </w:r>
      <w:r>
        <w:rPr>
          <w:rtl/>
          <w:cs/>
          <w:lang w:val="ar_AE" w:bidi="ar_AE"/>
        </w:rPr>
      </w:r>
    </w:p>
    <w:p>
      <w:pPr>
        <w:bidi/>
      </w:pPr>
      <w:r>
        <w:rPr>
          <w:rtl/>
          <w:cs/>
          <w:lang w:val="ar_AE" w:bidi="ar_AE"/>
        </w:rPr>
      </w:r>
      <w:r>
        <w:rPr>
          <w:rtl/>
          <w:cs/>
          <w:lang w:val="ar_AE" w:bidi="ar_AE"/>
        </w:rPr>
        <w:t>يُمَثِّلُ البَنين الأجيال المُسْتَقْبَلِيَّة، بالتباين مع الأجيالِ السابِقَةِ (</w:t>
      </w:r>
      <w:r>
        <w:rPr>
          <w:rtl/>
          <w:cs/>
          <w:lang w:val="ar_AE" w:bidi="ar_AE"/>
        </w:rPr>
        <w:t>90:1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17:90</w:t>
      </w:r>
      <w:r>
        <w:rPr>
          <w:rtl/>
          <w:cs/>
          <w:lang w:val="ar_AE" w:bidi="ar_AE"/>
        </w:rPr>
      </w:r>
    </w:p>
    <w:p>
      <w:pPr>
        <w:bidi/>
      </w:pPr>
      <w:r>
        <w:rPr>
          <w:rtl/>
          <w:cs/>
          <w:lang w:val="ar_AE" w:bidi="ar_AE"/>
        </w:rPr>
      </w:r>
      <w:r>
        <w:rPr>
          <w:rtl/>
          <w:cs/>
          <w:lang w:val="ar_AE" w:bidi="ar_AE"/>
        </w:rPr>
        <w:t>يُضَيِّعُ البَشَرُ جُهودَهم ما لم يؤيِّدهم الرَّبُّ يالنَّجَاحِ (</w:t>
      </w:r>
      <w:r>
        <w:rPr>
          <w:rtl/>
          <w:cs/>
          <w:lang w:val="ar_AE" w:bidi="ar_AE"/>
        </w:rPr>
        <w:t>44:3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w:t>
      </w:r>
      <w:r>
        <w:rPr>
          <w:rtl/>
          <w:cs/>
          <w:lang w:val="ar_AE" w:bidi="ar_AE"/>
        </w:rPr>
      </w:r>
    </w:p>
    <w:p>
      <w:pPr>
        <w:bidi/>
      </w:pPr>
      <w:r>
        <w:rPr>
          <w:rtl/>
          <w:cs/>
          <w:lang w:val="ar_AE" w:bidi="ar_AE"/>
        </w:rPr>
      </w:r>
      <w:r>
        <w:rPr>
          <w:b/>
          <w:rtl/>
          <w:cs/>
          <w:lang w:val="ar_AE" w:bidi="ar_AE"/>
        </w:rPr>
        <w:t>العَلِيُّ</w:t>
      </w:r>
      <w:r>
        <w:rPr>
          <w:rtl/>
          <w:cs/>
          <w:lang w:val="ar_AE" w:bidi="ar_AE"/>
        </w:rPr>
        <w:t xml:space="preserve">: لَقَبٌ قَدِيمٌ يُعَبِّرُ عن مَكَانَةِ الرَّبِّ السامِيَةِ كحاكمٍ وحامٍ للأتقياء (انْظُرْ </w:t>
      </w:r>
      <w:r>
        <w:rPr>
          <w:rtl/>
          <w:cs/>
          <w:lang w:val="ar_AE" w:bidi="ar_AE"/>
        </w:rPr>
        <w:t>التَّكْوين 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1:91–2</w:t>
      </w:r>
      <w:r>
        <w:rPr>
          <w:rtl/>
          <w:cs/>
          <w:lang w:val="ar_AE" w:bidi="ar_AE"/>
        </w:rPr>
      </w:r>
    </w:p>
    <w:p>
      <w:pPr>
        <w:bidi/>
      </w:pPr>
      <w:r>
        <w:rPr>
          <w:rtl/>
          <w:cs/>
          <w:lang w:val="ar_AE" w:bidi="ar_AE"/>
        </w:rPr>
      </w:r>
      <w:r>
        <w:rPr>
          <w:rtl/>
          <w:cs/>
          <w:lang w:val="ar_AE" w:bidi="ar_AE"/>
        </w:rPr>
        <w:t xml:space="preserve">الرَّبُّ مَلْجَأٌ قديم (انْظُرْ </w:t>
      </w:r>
      <w:r>
        <w:rPr>
          <w:rtl/>
          <w:cs/>
          <w:lang w:val="ar_AE" w:bidi="ar_AE"/>
        </w:rPr>
        <w:t>90:1</w:t>
      </w:r>
      <w:r>
        <w:rPr>
          <w:rtl/>
          <w:cs/>
          <w:lang w:val="ar_AE" w:bidi="ar_AE"/>
        </w:rPr>
        <w:t>)، وهو مُتَاحٌ لِمَن يَطْلُبُ الالتجاءَ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1:91–16</w:t>
      </w:r>
      <w:r>
        <w:rPr>
          <w:rtl/>
          <w:cs/>
          <w:lang w:val="ar_AE" w:bidi="ar_AE"/>
        </w:rPr>
      </w:r>
    </w:p>
    <w:p>
      <w:pPr>
        <w:bidi/>
      </w:pPr>
      <w:r>
        <w:rPr>
          <w:rtl/>
          <w:cs/>
          <w:lang w:val="ar_AE" w:bidi="ar_AE"/>
        </w:rPr>
      </w:r>
      <w:r>
        <w:rPr>
          <w:rtl/>
          <w:cs/>
          <w:lang w:val="ar_AE" w:bidi="ar_AE"/>
        </w:rPr>
        <w:t xml:space="preserve"> هذا المزمورُ عبارة عن حِكْمَة تُعَبِّرُ عن الثِّقَةِ في الله القَدِيرِ، الذي يُقَدِّمُ ملجأً لمن يَلْتجِئُ إليه، فيَنْعَمُ بالفداءِ، والحياةِ، والمَجْدِ من الرَّبِّ، الذي يُحِبُّ وَيَهْتَمُّ بِكُلِّ من يَطْلُبُهُ.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3:91</w:t>
      </w:r>
      <w:r>
        <w:rPr>
          <w:rtl/>
          <w:cs/>
          <w:lang w:val="ar_AE" w:bidi="ar_AE"/>
        </w:rPr>
      </w:r>
    </w:p>
    <w:p>
      <w:pPr>
        <w:bidi/>
      </w:pPr>
      <w:r>
        <w:rPr>
          <w:rtl/>
          <w:cs/>
          <w:lang w:val="ar_AE" w:bidi="ar_AE"/>
        </w:rPr>
      </w:r>
      <w:r>
        <w:rPr>
          <w:rtl/>
          <w:cs/>
          <w:lang w:val="ar_AE" w:bidi="ar_AE"/>
        </w:rPr>
        <w:t>يَحْمِي الله الأَتقياءَ من الأَمْرَاضِ القَاتِلَةِ وحتَّى من الكَلِمَاتِ المُدَمِّرَةِ.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3:91–4</w:t>
      </w:r>
      <w:r>
        <w:rPr>
          <w:rtl/>
          <w:cs/>
          <w:lang w:val="ar_AE" w:bidi="ar_AE"/>
        </w:rPr>
      </w:r>
    </w:p>
    <w:p>
      <w:pPr>
        <w:bidi/>
      </w:pPr>
      <w:r>
        <w:rPr>
          <w:rtl/>
          <w:cs/>
          <w:lang w:val="ar_AE" w:bidi="ar_AE"/>
        </w:rPr>
      </w:r>
      <w:r>
        <w:rPr>
          <w:rtl/>
          <w:cs/>
          <w:lang w:val="ar_AE" w:bidi="ar_AE"/>
        </w:rPr>
        <w:t>يَدْعو المُرَنِّمُ جَمَاعَةَ الأتقياءِ إلى الثِّقَةِ بالرَّبِّ والتَّمَتُّعِ بِالحِمَايَةِ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4:91</w:t>
      </w:r>
      <w:r>
        <w:rPr>
          <w:rtl/>
          <w:cs/>
          <w:lang w:val="ar_AE" w:bidi="ar_AE"/>
        </w:rPr>
      </w:r>
    </w:p>
    <w:p>
      <w:pPr>
        <w:bidi/>
      </w:pPr>
      <w:r>
        <w:rPr>
          <w:rtl/>
          <w:cs/>
          <w:lang w:val="ar_AE" w:bidi="ar_AE"/>
        </w:rPr>
      </w:r>
      <w:r>
        <w:rPr>
          <w:rtl/>
          <w:cs/>
          <w:lang w:val="ar_AE" w:bidi="ar_AE"/>
        </w:rPr>
        <w:t>ربما يُشِيرُ التُّرسُ إلى دِرْعٍ واقٍ للجِسْمِ، بينما تُشِيرُ المِجنّ إلى دِرْعٍ صَغِيرٍ يُرتَدْى على الذِّرَاعِ.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5:91–8</w:t>
      </w:r>
      <w:r>
        <w:rPr>
          <w:rtl/>
          <w:cs/>
          <w:lang w:val="ar_AE" w:bidi="ar_AE"/>
        </w:rPr>
      </w:r>
    </w:p>
    <w:p>
      <w:pPr>
        <w:bidi/>
      </w:pPr>
      <w:r>
        <w:rPr>
          <w:rtl/>
          <w:cs/>
          <w:lang w:val="ar_AE" w:bidi="ar_AE"/>
        </w:rPr>
      </w:r>
      <w:r>
        <w:rPr>
          <w:rtl/>
          <w:cs/>
          <w:lang w:val="ar_AE" w:bidi="ar_AE"/>
        </w:rPr>
        <w:t>لا يليقُ بالأتقياء أن يخافوا</w:t>
      </w:r>
      <w:r>
        <w:rPr>
          <w:i/>
          <w:rtl/>
          <w:cs/>
          <w:lang w:val="ar_AE" w:bidi="ar_AE"/>
        </w:rPr>
        <w:t>،</w:t>
      </w:r>
      <w:r>
        <w:rPr>
          <w:rtl/>
          <w:cs/>
          <w:lang w:val="ar_AE" w:bidi="ar_AE"/>
        </w:rPr>
        <w:t xml:space="preserve"> لأنَّ الرَّبَّ ساهرٌ عليهم. ومع أن هذه الوعودُ لا تَضْمَنُ النجاة من كلِّ المشَاكِلِ، لكنها تَخْلُق انتظارًا لِصَلاحِ الرَّبِّ وَجُودِهِ.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6:91</w:t>
      </w:r>
      <w:r>
        <w:rPr>
          <w:rtl/>
          <w:cs/>
          <w:lang w:val="ar_AE" w:bidi="ar_AE"/>
        </w:rPr>
      </w:r>
    </w:p>
    <w:p>
      <w:pPr>
        <w:bidi/>
      </w:pPr>
      <w:r>
        <w:rPr>
          <w:rtl/>
          <w:cs/>
          <w:lang w:val="ar_AE" w:bidi="ar_AE"/>
        </w:rPr>
      </w:r>
      <w:r>
        <w:rPr>
          <w:rtl/>
          <w:cs/>
          <w:lang w:val="ar_AE" w:bidi="ar_AE"/>
        </w:rPr>
        <w:t>الإشارة إلى الوَبَأ تُمَثِّلُ أيَّ بليَّةٍ من البَلَايَا.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9:91–13</w:t>
      </w:r>
      <w:r>
        <w:rPr>
          <w:rtl/>
          <w:cs/>
          <w:lang w:val="ar_AE" w:bidi="ar_AE"/>
        </w:rPr>
      </w:r>
    </w:p>
    <w:p>
      <w:pPr>
        <w:bidi/>
      </w:pPr>
      <w:r>
        <w:rPr>
          <w:rtl/>
          <w:cs/>
          <w:lang w:val="ar_AE" w:bidi="ar_AE"/>
        </w:rPr>
      </w:r>
      <w:r>
        <w:rPr>
          <w:rtl/>
          <w:cs/>
          <w:lang w:val="ar_AE" w:bidi="ar_AE"/>
        </w:rPr>
        <w:t>يَدْعُو كاتِبُ المزمور مَرَّةً أخرى الأَتْقِياءَ إلى الالْتِجَاءِ إلى الرَّبِّ والتَّمَتُّعِ بِفَوائِدِ الحِمَايَةِ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11:91</w:t>
      </w:r>
      <w:r>
        <w:rPr>
          <w:rtl/>
          <w:cs/>
          <w:lang w:val="ar_AE" w:bidi="ar_AE"/>
        </w:rPr>
      </w:r>
    </w:p>
    <w:p>
      <w:pPr>
        <w:bidi/>
      </w:pPr>
      <w:r>
        <w:rPr>
          <w:rtl/>
          <w:cs/>
          <w:lang w:val="ar_AE" w:bidi="ar_AE"/>
        </w:rPr>
      </w:r>
      <w:r>
        <w:rPr>
          <w:b/>
          <w:rtl/>
          <w:cs/>
          <w:lang w:val="ar_AE" w:bidi="ar_AE"/>
        </w:rPr>
        <w:t xml:space="preserve">يُوصِي مَلاَئِكَتَهُ: </w:t>
      </w:r>
      <w:r>
        <w:rPr>
          <w:rtl/>
          <w:cs/>
          <w:lang w:val="ar_AE" w:bidi="ar_AE"/>
        </w:rPr>
        <w:t>اقْتَبَسَ الشيطانُ هذه الكلمات عندما جرَّبَ الرَّبَّ يسوع (</w:t>
      </w:r>
      <w:r>
        <w:rPr>
          <w:rtl/>
          <w:cs/>
          <w:lang w:val="ar_AE" w:bidi="ar_AE"/>
        </w:rPr>
        <w:t>مَتَّى 4:6</w:t>
      </w:r>
      <w:r>
        <w:rPr>
          <w:rtl/>
          <w:cs/>
          <w:lang w:val="ar_AE" w:bidi="ar_AE"/>
        </w:rPr>
        <w:t xml:space="preserve">؛ </w:t>
      </w:r>
      <w:r>
        <w:rPr>
          <w:rtl/>
          <w:cs/>
          <w:lang w:val="ar_AE" w:bidi="ar_AE"/>
        </w:rPr>
        <w:t>لُوقَا 4:10–11</w:t>
      </w:r>
      <w:r>
        <w:rPr>
          <w:rtl/>
          <w:cs/>
          <w:lang w:val="ar_AE" w:bidi="ar_AE"/>
        </w:rPr>
        <w:t>)، إلا أن الله يُقَدِّمُ هذا الوَعْدَ لمن يُطِيعَهُ (</w:t>
      </w:r>
      <w:r>
        <w:rPr>
          <w:rtl/>
          <w:cs/>
          <w:lang w:val="ar_AE" w:bidi="ar_AE"/>
        </w:rPr>
        <w:t>المزمور 91:14</w:t>
      </w:r>
      <w:r>
        <w:rPr>
          <w:rtl/>
          <w:cs/>
          <w:lang w:val="ar_AE" w:bidi="ar_AE"/>
        </w:rPr>
        <w:t>)، وَلَيْسَ لِمَن يجرِّبُه بِغَطْرَسَةٍ (</w:t>
      </w:r>
      <w:r>
        <w:rPr>
          <w:rtl/>
          <w:cs/>
          <w:lang w:val="ar_AE" w:bidi="ar_AE"/>
        </w:rPr>
        <w:t>مَتَّى 4:4</w:t>
      </w:r>
      <w:r>
        <w:rPr>
          <w:rtl/>
          <w:cs/>
          <w:lang w:val="ar_AE" w:bidi="ar_AE"/>
        </w:rPr>
        <w:t xml:space="preserve">،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14:91</w:t>
      </w:r>
      <w:r>
        <w:rPr>
          <w:rtl/>
          <w:cs/>
          <w:lang w:val="ar_AE" w:bidi="ar_AE"/>
        </w:rPr>
      </w:r>
    </w:p>
    <w:p>
      <w:pPr>
        <w:bidi/>
      </w:pPr>
      <w:r>
        <w:rPr>
          <w:rtl/>
          <w:cs/>
          <w:lang w:val="ar_AE" w:bidi="ar_AE"/>
        </w:rPr>
      </w:r>
      <w:r>
        <w:rPr>
          <w:rtl/>
          <w:cs/>
          <w:lang w:val="ar_AE" w:bidi="ar_AE"/>
        </w:rPr>
        <w:t>من يُحِبُّون الرَّبَّ سوف يطيعونه (</w:t>
      </w:r>
      <w:r>
        <w:rPr>
          <w:rtl/>
          <w:cs/>
          <w:lang w:val="ar_AE" w:bidi="ar_AE"/>
        </w:rPr>
        <w:t>التَّثْنية 30:20</w:t>
      </w:r>
      <w:r>
        <w:rPr>
          <w:rtl/>
          <w:cs/>
          <w:lang w:val="ar_AE" w:bidi="ar_AE"/>
        </w:rPr>
        <w:t xml:space="preserve">؛ </w:t>
      </w:r>
      <w:r>
        <w:rPr>
          <w:rtl/>
          <w:cs/>
          <w:lang w:val="ar_AE" w:bidi="ar_AE"/>
        </w:rPr>
        <w:t>1 يُوحَنَّا 5:3</w:t>
      </w:r>
      <w:r>
        <w:rPr>
          <w:rtl/>
          <w:cs/>
          <w:lang w:val="ar_AE" w:bidi="ar_AE"/>
        </w:rPr>
        <w:t>) ويطلبون حِمَايَتَهُ (</w:t>
      </w:r>
      <w:r>
        <w:rPr>
          <w:rtl/>
          <w:cs/>
          <w:lang w:val="ar_AE" w:bidi="ar_AE"/>
        </w:rPr>
        <w:t>المزمور 91:1</w:t>
      </w:r>
      <w:r>
        <w:rPr>
          <w:rtl/>
          <w:cs/>
          <w:lang w:val="ar_AE" w:bidi="ar_AE"/>
        </w:rPr>
        <w:t>؛</w:t>
      </w:r>
      <w:r>
        <w:rPr>
          <w:rtl/>
          <w:cs/>
          <w:lang w:val="ar_AE" w:bidi="ar_AE"/>
        </w:rPr>
        <w:t xml:space="preserve"> 145: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14:91–16</w:t>
      </w:r>
      <w:r>
        <w:rPr>
          <w:rtl/>
          <w:cs/>
          <w:lang w:val="ar_AE" w:bidi="ar_AE"/>
        </w:rPr>
      </w:r>
    </w:p>
    <w:p>
      <w:pPr>
        <w:bidi/>
      </w:pPr>
      <w:r>
        <w:rPr>
          <w:rtl/>
          <w:cs/>
          <w:lang w:val="ar_AE" w:bidi="ar_AE"/>
        </w:rPr>
      </w:r>
      <w:r>
        <w:rPr>
          <w:rtl/>
          <w:cs/>
          <w:lang w:val="ar_AE" w:bidi="ar_AE"/>
        </w:rPr>
        <w:t>يمكنُ للأتقياء الثِّقَةُ في حِمَايَةِ الرَّبِّ وَعِنَايَتِهِ.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15:91</w:t>
      </w:r>
      <w:r>
        <w:rPr>
          <w:rtl/>
          <w:cs/>
          <w:lang w:val="ar_AE" w:bidi="ar_AE"/>
        </w:rPr>
      </w:r>
    </w:p>
    <w:p>
      <w:pPr>
        <w:bidi/>
      </w:pPr>
      <w:r>
        <w:rPr>
          <w:rtl/>
          <w:cs/>
          <w:lang w:val="ar_AE" w:bidi="ar_AE"/>
        </w:rPr>
      </w:r>
      <w:r>
        <w:rPr>
          <w:rtl/>
          <w:cs/>
          <w:lang w:val="ar_AE" w:bidi="ar_AE"/>
        </w:rPr>
        <w:t>يَعِدُ الرَّبُّ باستجابةِ صلواتِ شَعْبِهِ. • غالبًا ما يتحدَّث سفر المزامير عن أشخاص يُكْرِمُون الرَّبَّ (</w:t>
      </w:r>
      <w:r>
        <w:rPr>
          <w:rtl/>
          <w:cs/>
          <w:lang w:val="ar_AE" w:bidi="ar_AE"/>
        </w:rPr>
        <w:t>50:15</w:t>
      </w:r>
      <w:r>
        <w:rPr>
          <w:rtl/>
          <w:cs/>
          <w:lang w:val="ar_AE" w:bidi="ar_AE"/>
        </w:rPr>
        <w:t>)؛ هنا، يَعِدُ الله بإكرامِ الأتقياءِ الذين يُخاطرون بِكُلِّ شيءٍ من أجلِهِ (</w:t>
      </w:r>
      <w:r>
        <w:rPr>
          <w:rtl/>
          <w:cs/>
          <w:lang w:val="ar_AE" w:bidi="ar_AE"/>
        </w:rPr>
        <w:t>62:7</w:t>
      </w:r>
      <w:r>
        <w:rPr>
          <w:rtl/>
          <w:cs/>
          <w:lang w:val="ar_AE" w:bidi="ar_AE"/>
        </w:rPr>
        <w:t xml:space="preserve">؛ </w:t>
      </w:r>
      <w:r>
        <w:rPr>
          <w:rtl/>
          <w:cs/>
          <w:lang w:val="ar_AE" w:bidi="ar_AE"/>
        </w:rPr>
        <w:t>71:21</w:t>
      </w:r>
      <w:r>
        <w:rPr>
          <w:rtl/>
          <w:cs/>
          <w:lang w:val="ar_AE" w:bidi="ar_AE"/>
        </w:rPr>
        <w:t xml:space="preserve">؛ </w:t>
      </w:r>
      <w:r>
        <w:rPr>
          <w:rtl/>
          <w:cs/>
          <w:lang w:val="ar_AE" w:bidi="ar_AE"/>
        </w:rPr>
        <w:t>84:11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16:91</w:t>
      </w:r>
      <w:r>
        <w:rPr>
          <w:rtl/>
          <w:cs/>
          <w:lang w:val="ar_AE" w:bidi="ar_AE"/>
        </w:rPr>
      </w:r>
    </w:p>
    <w:p>
      <w:pPr>
        <w:bidi/>
      </w:pPr>
      <w:r>
        <w:rPr>
          <w:rtl/>
          <w:cs/>
          <w:lang w:val="ar_AE" w:bidi="ar_AE"/>
        </w:rPr>
      </w:r>
      <w:r>
        <w:rPr>
          <w:rtl/>
          <w:cs/>
          <w:lang w:val="ar_AE" w:bidi="ar_AE"/>
        </w:rPr>
        <w:t>تُمَثِّلُ الحياةُ الطويلةُ عَلَى الأَرْضِ جُزْءًا صَغِيرًا فقط من صَلاحِ الرَّبِّ وَعَلاقَةِ المَحَبَّةِ الأَبَدِيَّةِ مَعَه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1:92</w:t>
      </w:r>
      <w:r>
        <w:rPr>
          <w:rtl/>
          <w:cs/>
          <w:lang w:val="ar_AE" w:bidi="ar_AE"/>
        </w:rPr>
      </w:r>
    </w:p>
    <w:p>
      <w:pPr>
        <w:bidi/>
      </w:pPr>
      <w:r>
        <w:rPr>
          <w:rtl/>
          <w:cs/>
          <w:lang w:val="ar_AE" w:bidi="ar_AE"/>
        </w:rPr>
      </w:r>
      <w:r>
        <w:rPr>
          <w:rtl/>
          <w:cs/>
          <w:lang w:val="ar_AE" w:bidi="ar_AE"/>
        </w:rPr>
        <w:t>يعيِّنُ التقليدُ اليهودِيُّ مزمورًا لقرائته في كلِّ يومٍ من أيامِ الأسبوعِ: الأَحَد (</w:t>
      </w:r>
      <w:r>
        <w:rPr>
          <w:rtl/>
          <w:cs/>
          <w:lang w:val="ar_AE" w:bidi="ar_AE"/>
        </w:rPr>
        <w:t>المزمور 24</w:t>
      </w:r>
      <w:r>
        <w:rPr>
          <w:rtl/>
          <w:cs/>
          <w:lang w:val="ar_AE" w:bidi="ar_AE"/>
        </w:rPr>
        <w:t>)، الإثنين (</w:t>
      </w:r>
      <w:r>
        <w:rPr>
          <w:rtl/>
          <w:cs/>
          <w:lang w:val="ar_AE" w:bidi="ar_AE"/>
        </w:rPr>
        <w:t>المزمور 48</w:t>
      </w:r>
      <w:r>
        <w:rPr>
          <w:rtl/>
          <w:cs/>
          <w:lang w:val="ar_AE" w:bidi="ar_AE"/>
        </w:rPr>
        <w:t>)، الثُّلاثَاء (</w:t>
      </w:r>
      <w:r>
        <w:rPr>
          <w:rtl/>
          <w:cs/>
          <w:lang w:val="ar_AE" w:bidi="ar_AE"/>
        </w:rPr>
        <w:t>المزمور 82</w:t>
      </w:r>
      <w:r>
        <w:rPr>
          <w:rtl/>
          <w:cs/>
          <w:lang w:val="ar_AE" w:bidi="ar_AE"/>
        </w:rPr>
        <w:t>)، الأربعاء (</w:t>
      </w:r>
      <w:r>
        <w:rPr>
          <w:rtl/>
          <w:cs/>
          <w:lang w:val="ar_AE" w:bidi="ar_AE"/>
        </w:rPr>
        <w:t>المزمور 94</w:t>
      </w:r>
      <w:r>
        <w:rPr>
          <w:rtl/>
          <w:cs/>
          <w:lang w:val="ar_AE" w:bidi="ar_AE"/>
        </w:rPr>
        <w:t>)، الخَميس (</w:t>
      </w:r>
      <w:r>
        <w:rPr>
          <w:rtl/>
          <w:cs/>
          <w:lang w:val="ar_AE" w:bidi="ar_AE"/>
        </w:rPr>
        <w:t>المزمور 81</w:t>
      </w:r>
      <w:r>
        <w:rPr>
          <w:rtl/>
          <w:cs/>
          <w:lang w:val="ar_AE" w:bidi="ar_AE"/>
        </w:rPr>
        <w:t>)، الجمعة (</w:t>
      </w:r>
      <w:r>
        <w:rPr>
          <w:rtl/>
          <w:cs/>
          <w:lang w:val="ar_AE" w:bidi="ar_AE"/>
        </w:rPr>
        <w:t>المزمور 93</w:t>
      </w:r>
      <w:r>
        <w:rPr>
          <w:rtl/>
          <w:cs/>
          <w:lang w:val="ar_AE" w:bidi="ar_AE"/>
        </w:rPr>
        <w:t>)، والسَّبْت (</w:t>
      </w:r>
      <w:r>
        <w:rPr>
          <w:rtl/>
          <w:cs/>
          <w:lang w:val="ar_AE" w:bidi="ar_AE"/>
        </w:rPr>
        <w:t>المزمور 92</w:t>
      </w:r>
      <w:r>
        <w:rPr>
          <w:rtl/>
          <w:cs/>
          <w:lang w:val="ar_AE" w:bidi="ar_AE"/>
        </w:rPr>
        <w:t>)، وهو المزمور الوحيد الذي يُشِيرُ بَحَسَبِ عنوانِهِ إلى هذا الاستخدامِ.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1:92–3</w:t>
      </w:r>
      <w:r>
        <w:rPr>
          <w:rtl/>
          <w:cs/>
          <w:lang w:val="ar_AE" w:bidi="ar_AE"/>
        </w:rPr>
      </w:r>
    </w:p>
    <w:p>
      <w:pPr>
        <w:bidi/>
      </w:pPr>
      <w:r>
        <w:rPr>
          <w:rtl/>
          <w:cs/>
          <w:lang w:val="ar_AE" w:bidi="ar_AE"/>
        </w:rPr>
      </w:r>
      <w:r>
        <w:rPr>
          <w:rtl/>
          <w:cs/>
          <w:lang w:val="ar_AE" w:bidi="ar_AE"/>
        </w:rPr>
        <w:t>يُقَدِّمُ المُرَنِّمُ التَّسبيحَ والشُّكْرَ من أجل مَحَبَّةِ الله وأمانتِهِ الثابِتَةِ.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1:92–15</w:t>
      </w:r>
      <w:r>
        <w:rPr>
          <w:rtl/>
          <w:cs/>
          <w:lang w:val="ar_AE" w:bidi="ar_AE"/>
        </w:rPr>
      </w:r>
    </w:p>
    <w:p>
      <w:pPr>
        <w:bidi/>
      </w:pPr>
      <w:r>
        <w:rPr>
          <w:rtl/>
          <w:cs/>
          <w:lang w:val="ar_AE" w:bidi="ar_AE"/>
        </w:rPr>
      </w:r>
      <w:r>
        <w:rPr>
          <w:rtl/>
          <w:cs/>
          <w:lang w:val="ar_AE" w:bidi="ar_AE"/>
        </w:rPr>
        <w:t>يَبْدَأُ هذا المزمورُ بالشُّكْرِ والتَّسْبِيحِ. الرَّبُّ - العَلِيُّ - أَمِينٌ وَعَادِلٌ في التَّمْييزِ بين الأتقياءِ والأشرارِ. سوف يَنْعَمُ الأتقياءُ بمستقبَلٍ مجيدٍ مفعمٌ بالحياة، بينما يَهْلكُ الأشرارُ. يدركُ ويفهمُ الحكماءُ أعمالَ الرَّبِّ التي تَظْهِرُ عَدْلَهُ (</w:t>
      </w:r>
      <w:r>
        <w:rPr>
          <w:rtl/>
          <w:cs/>
          <w:lang w:val="ar_AE" w:bidi="ar_AE"/>
        </w:rPr>
        <w:t>92:6–7</w:t>
      </w:r>
      <w:r>
        <w:rPr>
          <w:rtl/>
          <w:cs/>
          <w:lang w:val="ar_AE" w:bidi="ar_AE"/>
        </w:rPr>
        <w:t xml:space="preserve">، </w:t>
      </w:r>
      <w:r>
        <w:rPr>
          <w:rtl/>
          <w:cs/>
          <w:lang w:val="ar_AE" w:bidi="ar_AE"/>
        </w:rPr>
        <w:t>11</w:t>
      </w:r>
      <w:r>
        <w:rPr>
          <w:rtl/>
          <w:cs/>
          <w:lang w:val="ar_AE" w:bidi="ar_AE"/>
        </w:rPr>
        <w:t xml:space="preserve">، </w:t>
      </w:r>
      <w:r>
        <w:rPr>
          <w:rtl/>
          <w:cs/>
          <w:lang w:val="ar_AE" w:bidi="ar_AE"/>
        </w:rPr>
        <w:t>15</w:t>
      </w:r>
      <w:r>
        <w:rPr>
          <w:rtl/>
          <w:cs/>
          <w:lang w:val="ar_AE" w:bidi="ar_AE"/>
        </w:rPr>
        <w:t>). أما الأشرار فإنهم كالعُشْبِ سريعًا يُقْطَعُون (</w:t>
      </w:r>
      <w:r>
        <w:rPr>
          <w:rtl/>
          <w:cs/>
          <w:lang w:val="ar_AE" w:bidi="ar_AE"/>
        </w:rPr>
        <w:t>92:7–10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4:92–5</w:t>
      </w:r>
      <w:r>
        <w:rPr>
          <w:rtl/>
          <w:cs/>
          <w:lang w:val="ar_AE" w:bidi="ar_AE"/>
        </w:rPr>
      </w:r>
    </w:p>
    <w:p>
      <w:pPr>
        <w:bidi/>
      </w:pPr>
      <w:r>
        <w:rPr>
          <w:rtl/>
          <w:cs/>
          <w:lang w:val="ar_AE" w:bidi="ar_AE"/>
        </w:rPr>
      </w:r>
      <w:r>
        <w:rPr>
          <w:rtl/>
          <w:cs/>
          <w:lang w:val="ar_AE" w:bidi="ar_AE"/>
        </w:rPr>
        <w:t>الرَّبَّ يعملُ ولذلك يتجاوبُ المُرَنَّمُ بالتَّسْبِيحِ (</w:t>
      </w:r>
      <w:r>
        <w:rPr>
          <w:rtl/>
          <w:cs/>
          <w:lang w:val="ar_AE" w:bidi="ar_AE"/>
        </w:rPr>
        <w:t>92:4</w:t>
      </w:r>
      <w:r>
        <w:rPr>
          <w:rtl/>
          <w:cs/>
          <w:lang w:val="ar_AE" w:bidi="ar_AE"/>
        </w:rPr>
        <w:t>). أَعْمَال الله تَنْبُعُ من أفكارِهِ (</w:t>
      </w:r>
      <w:r>
        <w:rPr>
          <w:rtl/>
          <w:cs/>
          <w:lang w:val="ar_AE" w:bidi="ar_AE"/>
        </w:rPr>
        <w:t>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4:92–7</w:t>
      </w:r>
      <w:r>
        <w:rPr>
          <w:rtl/>
          <w:cs/>
          <w:lang w:val="ar_AE" w:bidi="ar_AE"/>
        </w:rPr>
      </w:r>
    </w:p>
    <w:p>
      <w:pPr>
        <w:bidi/>
      </w:pPr>
      <w:r>
        <w:rPr>
          <w:rtl/>
          <w:cs/>
          <w:lang w:val="ar_AE" w:bidi="ar_AE"/>
        </w:rPr>
      </w:r>
      <w:r>
        <w:rPr>
          <w:rtl/>
          <w:cs/>
          <w:lang w:val="ar_AE" w:bidi="ar_AE"/>
        </w:rPr>
        <w:t>يَهْلَكُ الحَمْقَى لأنهم لا يُدْرِكُون أَعْمَالَ الرَّبِّ المُدْهِشَةَ وَمَقَاصِدَه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5:92–6</w:t>
      </w:r>
      <w:r>
        <w:rPr>
          <w:rtl/>
          <w:cs/>
          <w:lang w:val="ar_AE" w:bidi="ar_AE"/>
        </w:rPr>
      </w:r>
    </w:p>
    <w:p>
      <w:pPr>
        <w:bidi/>
      </w:pPr>
      <w:r>
        <w:rPr>
          <w:rtl/>
          <w:cs/>
          <w:lang w:val="ar_AE" w:bidi="ar_AE"/>
        </w:rPr>
      </w:r>
      <w:r>
        <w:rPr>
          <w:rtl/>
          <w:cs/>
          <w:lang w:val="ar_AE" w:bidi="ar_AE"/>
        </w:rPr>
        <w:t>أفكارُ الرَّبِّ لا معنًى لها عند الجُهالِ أو الحَمْقَى</w:t>
      </w:r>
      <w:r>
        <w:rPr>
          <w:i/>
          <w:rtl/>
          <w:cs/>
          <w:lang w:val="ar_AE" w:bidi="ar_AE"/>
        </w:rPr>
        <w:t>،</w:t>
      </w:r>
      <w:r>
        <w:rPr>
          <w:rtl/>
          <w:cs/>
          <w:lang w:val="ar_AE" w:bidi="ar_AE"/>
        </w:rPr>
        <w:t xml:space="preserve"> أو عَدِيمِي الأخلاقِ الذين لا يرغبون الحِكْمَةَ (</w:t>
      </w:r>
      <w:r>
        <w:rPr>
          <w:rtl/>
          <w:cs/>
          <w:lang w:val="ar_AE" w:bidi="ar_AE"/>
        </w:rPr>
        <w:t>الأمثال 1:22</w:t>
      </w:r>
      <w:r>
        <w:rPr>
          <w:rtl/>
          <w:cs/>
          <w:lang w:val="ar_AE" w:bidi="ar_AE"/>
        </w:rPr>
        <w:t xml:space="preserve">؛ </w:t>
      </w:r>
      <w:r>
        <w:rPr>
          <w:rtl/>
          <w:cs/>
          <w:lang w:val="ar_AE" w:bidi="ar_AE"/>
        </w:rPr>
        <w:t>10:23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7:92</w:t>
      </w:r>
      <w:r>
        <w:rPr>
          <w:rtl/>
          <w:cs/>
          <w:lang w:val="ar_AE" w:bidi="ar_AE"/>
        </w:rPr>
      </w:r>
    </w:p>
    <w:p>
      <w:pPr>
        <w:bidi/>
      </w:pPr>
      <w:r>
        <w:rPr>
          <w:rtl/>
          <w:cs/>
          <w:lang w:val="ar_AE" w:bidi="ar_AE"/>
        </w:rPr>
      </w:r>
      <w:r>
        <w:rPr>
          <w:rtl/>
          <w:cs/>
          <w:lang w:val="ar_AE" w:bidi="ar_AE"/>
        </w:rPr>
        <w:t>حَتَّى وإن بَدَا الأشرارُ مزدهرين للغايَةِ (</w:t>
      </w:r>
      <w:r>
        <w:rPr>
          <w:rtl/>
          <w:cs/>
          <w:lang w:val="ar_AE" w:bidi="ar_AE"/>
        </w:rPr>
        <w:t>73:3–5</w:t>
      </w:r>
      <w:r>
        <w:rPr>
          <w:rtl/>
          <w:cs/>
          <w:lang w:val="ar_AE" w:bidi="ar_AE"/>
        </w:rPr>
        <w:t>)، لا مُسْتَقْبَلَ لهم (</w:t>
      </w:r>
      <w:r>
        <w:rPr>
          <w:rtl/>
          <w:cs/>
          <w:lang w:val="ar_AE" w:bidi="ar_AE"/>
        </w:rPr>
        <w:t>92:9</w:t>
      </w:r>
      <w:r>
        <w:rPr>
          <w:rtl/>
          <w:cs/>
          <w:lang w:val="ar_AE" w:bidi="ar_AE"/>
        </w:rPr>
        <w:t xml:space="preserve">؛ انْظُرْ </w:t>
      </w:r>
      <w:r>
        <w:rPr>
          <w:rtl/>
          <w:cs/>
          <w:lang w:val="ar_AE" w:bidi="ar_AE"/>
        </w:rPr>
        <w:t>1:6</w:t>
      </w:r>
      <w:r>
        <w:rPr>
          <w:rtl/>
          <w:cs/>
          <w:lang w:val="ar_AE" w:bidi="ar_AE"/>
        </w:rPr>
        <w:t xml:space="preserve">؛ </w:t>
      </w:r>
      <w:r>
        <w:rPr>
          <w:rtl/>
          <w:cs/>
          <w:lang w:val="ar_AE" w:bidi="ar_AE"/>
        </w:rPr>
        <w:t>90:5–6</w:t>
      </w:r>
      <w:r>
        <w:rPr>
          <w:rtl/>
          <w:cs/>
          <w:lang w:val="ar_AE" w:bidi="ar_AE"/>
        </w:rPr>
        <w:t xml:space="preserve">؛ </w:t>
      </w:r>
      <w:r>
        <w:rPr>
          <w:rtl/>
          <w:cs/>
          <w:lang w:val="ar_AE" w:bidi="ar_AE"/>
        </w:rPr>
        <w:t>إِشَعْيَاء 40:6–8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8:92</w:t>
      </w:r>
      <w:r>
        <w:rPr>
          <w:rtl/>
          <w:cs/>
          <w:lang w:val="ar_AE" w:bidi="ar_AE"/>
        </w:rPr>
      </w:r>
    </w:p>
    <w:p>
      <w:pPr>
        <w:bidi/>
      </w:pPr>
      <w:r>
        <w:rPr>
          <w:rtl/>
          <w:cs/>
          <w:lang w:val="ar_AE" w:bidi="ar_AE"/>
        </w:rPr>
      </w:r>
      <w:r>
        <w:rPr>
          <w:rtl/>
          <w:cs/>
          <w:lang w:val="ar_AE" w:bidi="ar_AE"/>
        </w:rPr>
        <w:t>يبْقَى الرَّبُّ المُتَعَالي سامِيًا عن عالم الخبرة البَشَرِيَّةِ. من هذه المكانَةِ السَّامِيَة، يَسُودُ وَيَقْضِي (</w:t>
      </w:r>
      <w:r>
        <w:rPr>
          <w:rtl/>
          <w:cs/>
          <w:lang w:val="ar_AE" w:bidi="ar_AE"/>
        </w:rPr>
        <w:t>7:7</w:t>
      </w:r>
      <w:r>
        <w:rPr>
          <w:rtl/>
          <w:cs/>
          <w:lang w:val="ar_AE" w:bidi="ar_AE"/>
        </w:rPr>
        <w:t>)، يحتفي بانتصاراتِهِ (</w:t>
      </w:r>
      <w:r>
        <w:rPr>
          <w:rtl/>
          <w:cs/>
          <w:lang w:val="ar_AE" w:bidi="ar_AE"/>
        </w:rPr>
        <w:t>68:18</w:t>
      </w:r>
      <w:r>
        <w:rPr>
          <w:rtl/>
          <w:cs/>
          <w:lang w:val="ar_AE" w:bidi="ar_AE"/>
        </w:rPr>
        <w:t xml:space="preserve">؛ انْظُرْ </w:t>
      </w:r>
      <w:r>
        <w:rPr>
          <w:rtl/>
          <w:cs/>
          <w:lang w:val="ar_AE" w:bidi="ar_AE"/>
        </w:rPr>
        <w:t>المزمور 47</w:t>
      </w:r>
      <w:r>
        <w:rPr>
          <w:rtl/>
          <w:cs/>
          <w:lang w:val="ar_AE" w:bidi="ar_AE"/>
        </w:rPr>
        <w:t>)، يأتي لإنقاذ البائسين (</w:t>
      </w:r>
      <w:r>
        <w:rPr>
          <w:rtl/>
          <w:cs/>
          <w:lang w:val="ar_AE" w:bidi="ar_AE"/>
        </w:rPr>
        <w:t>102:19</w:t>
      </w:r>
      <w:r>
        <w:rPr>
          <w:rtl/>
          <w:cs/>
          <w:lang w:val="ar_AE" w:bidi="ar_AE"/>
        </w:rPr>
        <w:t>)، ويَضَعُ نهايَةً للأشرارِ (</w:t>
      </w:r>
      <w:r>
        <w:rPr>
          <w:rtl/>
          <w:cs/>
          <w:lang w:val="ar_AE" w:bidi="ar_AE"/>
        </w:rPr>
        <w:t>92:7–8</w:t>
      </w:r>
      <w:r>
        <w:rPr>
          <w:rtl/>
          <w:cs/>
          <w:lang w:val="ar_AE" w:bidi="ar_AE"/>
        </w:rPr>
        <w:t>)، وَيَحْظَى بالتَّسْبِيحِ (</w:t>
      </w:r>
      <w:r>
        <w:rPr>
          <w:rtl/>
          <w:cs/>
          <w:lang w:val="ar_AE" w:bidi="ar_AE"/>
        </w:rPr>
        <w:t>148:1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8:92–10</w:t>
      </w:r>
      <w:r>
        <w:rPr>
          <w:rtl/>
          <w:cs/>
          <w:lang w:val="ar_AE" w:bidi="ar_AE"/>
        </w:rPr>
      </w:r>
    </w:p>
    <w:p>
      <w:pPr>
        <w:bidi/>
      </w:pPr>
      <w:r>
        <w:rPr>
          <w:rtl/>
          <w:cs/>
          <w:lang w:val="ar_AE" w:bidi="ar_AE"/>
        </w:rPr>
      </w:r>
      <w:r>
        <w:rPr>
          <w:rtl/>
          <w:cs/>
          <w:lang w:val="ar_AE" w:bidi="ar_AE"/>
        </w:rPr>
        <w:t>يقَدِّمُ مَجْدُ الرَّبِّ المُبَرِّرَ لفخر المرَنِّمِ وقُوَّتِه المُتَجَدِّدَة، وأيضًا لِهَزِيمَةِ العَدُوِّ الوَشِيكَةِ.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10:92</w:t>
      </w:r>
      <w:r>
        <w:rPr>
          <w:rtl/>
          <w:cs/>
          <w:lang w:val="ar_AE" w:bidi="ar_AE"/>
        </w:rPr>
      </w:r>
    </w:p>
    <w:p>
      <w:pPr>
        <w:bidi/>
      </w:pPr>
      <w:r>
        <w:rPr>
          <w:rtl/>
          <w:cs/>
          <w:lang w:val="ar_AE" w:bidi="ar_AE"/>
        </w:rPr>
      </w:r>
      <w:r>
        <w:rPr>
          <w:b/>
          <w:rtl/>
          <w:cs/>
          <w:lang w:val="ar_AE" w:bidi="ar_AE"/>
        </w:rPr>
        <w:t>مِثْل الْبَقَرِ الْوَحْشِيِّ:</w:t>
      </w:r>
      <w:r>
        <w:rPr>
          <w:rtl/>
          <w:cs/>
          <w:lang w:val="ar_AE" w:bidi="ar_AE"/>
        </w:rPr>
        <w:t xml:space="preserve"> يَسْمَحُ الرَّبُّ للمُرَنِّمِ أن يشارِكَهُ تمجيدَهُ (</w:t>
      </w:r>
      <w:r>
        <w:rPr>
          <w:rtl/>
          <w:cs/>
          <w:lang w:val="ar_AE" w:bidi="ar_AE"/>
        </w:rPr>
        <w:t>92:8</w:t>
      </w:r>
      <w:r>
        <w:rPr>
          <w:rtl/>
          <w:cs/>
          <w:lang w:val="ar_AE" w:bidi="ar_AE"/>
        </w:rPr>
        <w:t>)، الأمر الذي يَضْمَنُ النُّصْرَة.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11:92–15</w:t>
      </w:r>
      <w:r>
        <w:rPr>
          <w:rtl/>
          <w:cs/>
          <w:lang w:val="ar_AE" w:bidi="ar_AE"/>
        </w:rPr>
      </w:r>
    </w:p>
    <w:p>
      <w:pPr>
        <w:bidi/>
      </w:pPr>
      <w:r>
        <w:rPr>
          <w:rtl/>
          <w:cs/>
          <w:lang w:val="ar_AE" w:bidi="ar_AE"/>
        </w:rPr>
      </w:r>
      <w:r>
        <w:rPr>
          <w:rtl/>
          <w:cs/>
          <w:lang w:val="ar_AE" w:bidi="ar_AE"/>
        </w:rPr>
        <w:t>يُدْرِكُ المُرَنِّمُ أَعْمَالَ الرَّبِّ العظيمةَ. يشتركُ في مَجْدِ حكماءِ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12:92</w:t>
      </w:r>
      <w:r>
        <w:rPr>
          <w:rtl/>
          <w:cs/>
          <w:lang w:val="ar_AE" w:bidi="ar_AE"/>
        </w:rPr>
      </w:r>
    </w:p>
    <w:p>
      <w:pPr>
        <w:bidi/>
      </w:pPr>
      <w:r>
        <w:rPr>
          <w:rtl/>
          <w:cs/>
          <w:lang w:val="ar_AE" w:bidi="ar_AE"/>
        </w:rPr>
      </w:r>
      <w:r>
        <w:rPr>
          <w:rtl/>
          <w:cs/>
          <w:lang w:val="ar_AE" w:bidi="ar_AE"/>
        </w:rPr>
        <w:t>لقد زَيَّنَتْ نُقُوش أشجارِ النَّخِيلِ الهَيْكَلَ (</w:t>
      </w:r>
      <w:r>
        <w:rPr>
          <w:rtl/>
          <w:cs/>
          <w:lang w:val="ar_AE" w:bidi="ar_AE"/>
        </w:rPr>
        <w:t>1 المُلُوك 6:29</w:t>
      </w:r>
      <w:r>
        <w:rPr>
          <w:rtl/>
          <w:cs/>
          <w:lang w:val="ar_AE" w:bidi="ar_AE"/>
        </w:rPr>
        <w:t xml:space="preserve">، </w:t>
      </w:r>
      <w:r>
        <w:rPr>
          <w:rtl/>
          <w:cs/>
          <w:lang w:val="ar_AE" w:bidi="ar_AE"/>
        </w:rPr>
        <w:t>32</w:t>
      </w:r>
      <w:r>
        <w:rPr>
          <w:rtl/>
          <w:cs/>
          <w:lang w:val="ar_AE" w:bidi="ar_AE"/>
        </w:rPr>
        <w:t xml:space="preserve">، </w:t>
      </w:r>
      <w:r>
        <w:rPr>
          <w:rtl/>
          <w:cs/>
          <w:lang w:val="ar_AE" w:bidi="ar_AE"/>
        </w:rPr>
        <w:t>35</w:t>
      </w:r>
      <w:r>
        <w:rPr>
          <w:rtl/>
          <w:cs/>
          <w:lang w:val="ar_AE" w:bidi="ar_AE"/>
        </w:rPr>
        <w:t xml:space="preserve">؛ </w:t>
      </w:r>
      <w:r>
        <w:rPr>
          <w:rtl/>
          <w:cs/>
          <w:lang w:val="ar_AE" w:bidi="ar_AE"/>
        </w:rPr>
        <w:t>7:36</w:t>
      </w:r>
      <w:r>
        <w:rPr>
          <w:rtl/>
          <w:cs/>
          <w:lang w:val="ar_AE" w:bidi="ar_AE"/>
        </w:rPr>
        <w:t>)، كما اسْتَخْدَمَ البناؤون شَجَرَ الأَرْزِ بكثْرَةٍ (</w:t>
      </w:r>
      <w:r>
        <w:rPr>
          <w:rtl/>
          <w:cs/>
          <w:lang w:val="ar_AE" w:bidi="ar_AE"/>
        </w:rPr>
        <w:t>1 المُلُوك 5:6</w:t>
      </w:r>
      <w:r>
        <w:rPr>
          <w:rtl/>
          <w:cs/>
          <w:lang w:val="ar_AE" w:bidi="ar_AE"/>
        </w:rPr>
        <w:t>). هنا، تُمَثُّل تلك الأشجار جَمَاعَةَ الأتقياءِ المَغْرُوسين في ساحاتِ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13:92</w:t>
      </w:r>
      <w:r>
        <w:rPr>
          <w:rtl/>
          <w:cs/>
          <w:lang w:val="ar_AE" w:bidi="ar_AE"/>
        </w:rPr>
      </w:r>
    </w:p>
    <w:p>
      <w:pPr>
        <w:bidi/>
      </w:pPr>
      <w:r>
        <w:rPr>
          <w:rtl/>
          <w:cs/>
          <w:lang w:val="ar_AE" w:bidi="ar_AE"/>
        </w:rPr>
      </w:r>
      <w:r>
        <w:rPr>
          <w:rtl/>
          <w:cs/>
          <w:lang w:val="ar_AE" w:bidi="ar_AE"/>
        </w:rPr>
        <w:t>كانَتْ مِنْطَقَةُ الهَيْكَلِ تتألَّفُ مِن بَيْتِ الرَّبِّ ذاتِهِ والساحاتِ المحيطَةِ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15:92</w:t>
      </w:r>
      <w:r>
        <w:rPr>
          <w:rtl/>
          <w:cs/>
          <w:lang w:val="ar_AE" w:bidi="ar_AE"/>
        </w:rPr>
      </w:r>
    </w:p>
    <w:p>
      <w:pPr>
        <w:bidi/>
      </w:pPr>
      <w:r>
        <w:rPr>
          <w:rtl/>
          <w:cs/>
          <w:lang w:val="ar_AE" w:bidi="ar_AE"/>
        </w:rPr>
      </w:r>
      <w:r>
        <w:rPr>
          <w:b/>
          <w:rtl/>
          <w:cs/>
          <w:lang w:val="ar_AE" w:bidi="ar_AE"/>
        </w:rPr>
        <w:t xml:space="preserve">لاَ ظُلْمَ فِيهِ! </w:t>
      </w:r>
      <w:r>
        <w:rPr>
          <w:rtl/>
          <w:cs/>
          <w:lang w:val="ar_AE" w:bidi="ar_AE"/>
        </w:rPr>
        <w:t xml:space="preserve">الرَّبُّ دائمًا عَادِلٌ؛ يَدينُ الجَمِيعَ بالِاسْتِقَامَةِ (انْظُرْ </w:t>
      </w:r>
      <w:r>
        <w:rPr>
          <w:rtl/>
          <w:cs/>
          <w:lang w:val="ar_AE" w:bidi="ar_AE"/>
        </w:rPr>
        <w:t>صَفَنْيَا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w:t>
      </w:r>
      <w:r>
        <w:rPr>
          <w:rtl/>
          <w:cs/>
          <w:lang w:val="ar_AE" w:bidi="ar_AE"/>
        </w:rPr>
      </w:r>
    </w:p>
    <w:p>
      <w:pPr>
        <w:bidi/>
      </w:pPr>
      <w:r>
        <w:rPr>
          <w:rtl/>
          <w:cs/>
          <w:lang w:val="ar_AE" w:bidi="ar_AE"/>
        </w:rPr>
      </w:r>
      <w:r>
        <w:rPr>
          <w:b/>
          <w:rtl/>
          <w:cs/>
          <w:lang w:val="ar_AE" w:bidi="ar_AE"/>
        </w:rPr>
        <w:t>لَبِسَ الْجَلاَلَ:</w:t>
      </w:r>
      <w:r>
        <w:rPr>
          <w:rtl/>
          <w:cs/>
          <w:lang w:val="ar_AE" w:bidi="ar_AE"/>
        </w:rPr>
        <w:t xml:space="preserve"> يَقِفُ الرَّبُّ منتصِرًا قبل المعرَكَةِ وَبَعْدَها (انْظُرْ </w:t>
      </w:r>
      <w:r>
        <w:rPr>
          <w:rtl/>
          <w:cs/>
          <w:lang w:val="ar_AE" w:bidi="ar_AE"/>
        </w:rPr>
        <w:t>45:3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1:93–5</w:t>
      </w:r>
      <w:r>
        <w:rPr>
          <w:rtl/>
          <w:cs/>
          <w:lang w:val="ar_AE" w:bidi="ar_AE"/>
        </w:rPr>
      </w:r>
    </w:p>
    <w:p>
      <w:pPr>
        <w:bidi/>
      </w:pPr>
      <w:r>
        <w:rPr>
          <w:rtl/>
          <w:cs/>
          <w:lang w:val="ar_AE" w:bidi="ar_AE"/>
        </w:rPr>
      </w:r>
      <w:r>
        <w:rPr>
          <w:rtl/>
          <w:cs/>
          <w:lang w:val="ar_AE" w:bidi="ar_AE"/>
        </w:rPr>
        <w:t xml:space="preserve">يدَشِّنُ الرَّبُّ السَّرْمَدِيُّ حُكْمَهُ المَلَكِيَّ على نَحْوٍ مَجِيدٍ (قارِن </w:t>
      </w:r>
      <w:r>
        <w:rPr>
          <w:rtl/>
          <w:cs/>
          <w:lang w:val="ar_AE" w:bidi="ar_AE"/>
        </w:rPr>
        <w:t>المزمور 47</w:t>
      </w:r>
      <w:r>
        <w:rPr>
          <w:rtl/>
          <w:cs/>
          <w:lang w:val="ar_AE" w:bidi="ar_AE"/>
        </w:rPr>
        <w:t xml:space="preserve">، </w:t>
      </w:r>
      <w:r>
        <w:rPr>
          <w:rtl/>
          <w:cs/>
          <w:lang w:val="ar_AE" w:bidi="ar_AE"/>
        </w:rPr>
        <w:t>99–100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1:93–5:100</w:t>
      </w:r>
      <w:r>
        <w:rPr>
          <w:rtl/>
          <w:cs/>
          <w:lang w:val="ar_AE" w:bidi="ar_AE"/>
        </w:rPr>
      </w:r>
    </w:p>
    <w:p>
      <w:pPr>
        <w:bidi/>
      </w:pPr>
      <w:r>
        <w:rPr>
          <w:rtl/>
          <w:cs/>
          <w:lang w:val="ar_AE" w:bidi="ar_AE"/>
        </w:rPr>
      </w:r>
      <w:r>
        <w:rPr>
          <w:rtl/>
          <w:cs/>
          <w:lang w:val="ar_AE" w:bidi="ar_AE"/>
        </w:rPr>
        <w:t xml:space="preserve">تَتَحَدَّى هذه المزامير الظُّنُون النَّاجِمَةِ عن كَارِثَةِ السَّبْيُ (انْظُرْ </w:t>
      </w:r>
      <w:r>
        <w:rPr>
          <w:rtl/>
          <w:cs/>
          <w:lang w:val="ar_AE" w:bidi="ar_AE"/>
        </w:rPr>
        <w:t>المزمور 89</w:t>
      </w:r>
      <w:r>
        <w:rPr>
          <w:rtl/>
          <w:cs/>
          <w:lang w:val="ar_AE" w:bidi="ar_AE"/>
        </w:rPr>
        <w:t xml:space="preserve">) وتُجِيبُ على التساؤلات المَطْرُوحَةِ في </w:t>
      </w:r>
      <w:r>
        <w:rPr>
          <w:rtl/>
          <w:cs/>
          <w:lang w:val="ar_AE" w:bidi="ar_AE"/>
        </w:rPr>
        <w:t>90:11</w:t>
      </w:r>
      <w:r>
        <w:rPr>
          <w:rtl/>
          <w:cs/>
          <w:lang w:val="ar_AE" w:bidi="ar_AE"/>
        </w:rPr>
        <w:t xml:space="preserve">، </w:t>
      </w:r>
      <w:r>
        <w:rPr>
          <w:rtl/>
          <w:cs/>
          <w:lang w:val="ar_AE" w:bidi="ar_AE"/>
        </w:rPr>
        <w:t>13</w:t>
      </w:r>
      <w:r>
        <w:rPr>
          <w:rtl/>
          <w:cs/>
          <w:lang w:val="ar_AE" w:bidi="ar_AE"/>
        </w:rPr>
        <w:t>. لقد ثَبَّتَ الرَّبُّ مَمْلَكَةً (</w:t>
      </w:r>
      <w:r>
        <w:rPr>
          <w:rtl/>
          <w:cs/>
          <w:lang w:val="ar_AE" w:bidi="ar_AE"/>
        </w:rPr>
        <w:t>المزمور 93</w:t>
      </w:r>
      <w:r>
        <w:rPr>
          <w:rtl/>
          <w:cs/>
          <w:lang w:val="ar_AE" w:bidi="ar_AE"/>
        </w:rPr>
        <w:t>) ما يميِّزها هو عِقَابُ الأشرارِ (</w:t>
      </w:r>
      <w:r>
        <w:rPr>
          <w:rtl/>
          <w:cs/>
          <w:lang w:val="ar_AE" w:bidi="ar_AE"/>
        </w:rPr>
        <w:t>مز 94</w:t>
      </w:r>
      <w:r>
        <w:rPr>
          <w:rtl/>
          <w:cs/>
          <w:lang w:val="ar_AE" w:bidi="ar_AE"/>
        </w:rPr>
        <w:t>)، طاعةُ شعْبِ الرَّبِّ بكلِّ وقارٍ (</w:t>
      </w:r>
      <w:r>
        <w:rPr>
          <w:rtl/>
          <w:cs/>
          <w:lang w:val="ar_AE" w:bidi="ar_AE"/>
        </w:rPr>
        <w:t>المزمور 95</w:t>
      </w:r>
      <w:r>
        <w:rPr>
          <w:rtl/>
          <w:cs/>
          <w:lang w:val="ar_AE" w:bidi="ar_AE"/>
        </w:rPr>
        <w:t>)، القضاءُ بالعَدْلِ للمساكين (</w:t>
      </w:r>
      <w:r>
        <w:rPr>
          <w:rtl/>
          <w:cs/>
          <w:lang w:val="ar_AE" w:bidi="ar_AE"/>
        </w:rPr>
        <w:t>المزمور 96</w:t>
      </w:r>
      <w:r>
        <w:rPr>
          <w:rtl/>
          <w:cs/>
          <w:lang w:val="ar_AE" w:bidi="ar_AE"/>
        </w:rPr>
        <w:t>)، أَفْرَاحُ صِهْيَون (</w:t>
      </w:r>
      <w:r>
        <w:rPr>
          <w:rtl/>
          <w:cs/>
          <w:lang w:val="ar_AE" w:bidi="ar_AE"/>
        </w:rPr>
        <w:t>المزمور 97</w:t>
      </w:r>
      <w:r>
        <w:rPr>
          <w:rtl/>
          <w:cs/>
          <w:lang w:val="ar_AE" w:bidi="ar_AE"/>
        </w:rPr>
        <w:t>)، الخلاصُ من أجلِ إِسْرَائِيل (</w:t>
      </w:r>
      <w:r>
        <w:rPr>
          <w:rtl/>
          <w:cs/>
          <w:lang w:val="ar_AE" w:bidi="ar_AE"/>
        </w:rPr>
        <w:t>المزمور 98</w:t>
      </w:r>
      <w:r>
        <w:rPr>
          <w:rtl/>
          <w:cs/>
          <w:lang w:val="ar_AE" w:bidi="ar_AE"/>
        </w:rPr>
        <w:t>)، القَدَاسَةُ (</w:t>
      </w:r>
      <w:r>
        <w:rPr>
          <w:rtl/>
          <w:cs/>
          <w:lang w:val="ar_AE" w:bidi="ar_AE"/>
        </w:rPr>
        <w:t>المزمور 99</w:t>
      </w:r>
      <w:r>
        <w:rPr>
          <w:rtl/>
          <w:cs/>
          <w:lang w:val="ar_AE" w:bidi="ar_AE"/>
        </w:rPr>
        <w:t>)، والتَّسْبِيحُ (</w:t>
      </w:r>
      <w:r>
        <w:rPr>
          <w:rtl/>
          <w:cs/>
          <w:lang w:val="ar_AE" w:bidi="ar_AE"/>
        </w:rPr>
        <w:t>مز 100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3:93–4</w:t>
      </w:r>
      <w:r>
        <w:rPr>
          <w:rtl/>
          <w:cs/>
          <w:lang w:val="ar_AE" w:bidi="ar_AE"/>
        </w:rPr>
      </w:r>
    </w:p>
    <w:p>
      <w:pPr>
        <w:bidi/>
      </w:pPr>
      <w:r>
        <w:rPr>
          <w:rtl/>
          <w:cs/>
          <w:lang w:val="ar_AE" w:bidi="ar_AE"/>
        </w:rPr>
      </w:r>
      <w:r>
        <w:rPr>
          <w:rtl/>
          <w:cs/>
          <w:lang w:val="ar_AE" w:bidi="ar_AE"/>
        </w:rPr>
        <w:t xml:space="preserve">انْتِصَارُ الله على فَوضَى الطَّبِيعَةِ يَمْنَحُ المُرَنِّمَ ثِقَةً بأن الرَّبَّ سَيَهْزِمُ أيضًا أعداءَ الوَقْتِ الحاضِر (قارِن </w:t>
      </w:r>
      <w:r>
        <w:rPr>
          <w:rtl/>
          <w:cs/>
          <w:lang w:val="ar_AE" w:bidi="ar_AE"/>
        </w:rPr>
        <w:t>إِرْمِيَا 46:8</w:t>
      </w:r>
      <w:r>
        <w:rPr>
          <w:rtl/>
          <w:cs/>
          <w:lang w:val="ar_AE" w:bidi="ar_AE"/>
        </w:rPr>
        <w:t>؛</w:t>
      </w:r>
      <w:r>
        <w:rPr>
          <w:rtl/>
          <w:cs/>
          <w:lang w:val="ar_AE" w:bidi="ar_AE"/>
        </w:rPr>
        <w:t xml:space="preserve"> 47:2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5:93</w:t>
      </w:r>
      <w:r>
        <w:rPr>
          <w:rtl/>
          <w:cs/>
          <w:lang w:val="ar_AE" w:bidi="ar_AE"/>
        </w:rPr>
      </w:r>
    </w:p>
    <w:p>
      <w:pPr>
        <w:bidi/>
      </w:pPr>
      <w:r>
        <w:rPr>
          <w:rtl/>
          <w:cs/>
          <w:lang w:val="ar_AE" w:bidi="ar_AE"/>
        </w:rPr>
      </w:r>
      <w:r>
        <w:rPr>
          <w:rtl/>
          <w:cs/>
          <w:lang w:val="ar_AE" w:bidi="ar_AE"/>
        </w:rPr>
        <w:t>بِحْكْمِهِ الراسِخِ ونامُوسِهِ المَلَكِيِّ</w:t>
      </w:r>
      <w:r>
        <w:rPr>
          <w:i/>
          <w:rtl/>
          <w:cs/>
          <w:lang w:val="ar_AE" w:bidi="ar_AE"/>
        </w:rPr>
        <w:t>،</w:t>
      </w:r>
      <w:r>
        <w:rPr>
          <w:rtl/>
          <w:cs/>
          <w:lang w:val="ar_AE" w:bidi="ar_AE"/>
        </w:rPr>
        <w:t xml:space="preserve"> يُنَظِّمُ الرَّبُّ العَالَمَ. • </w:t>
      </w:r>
      <w:r>
        <w:rPr>
          <w:b/>
          <w:rtl/>
          <w:cs/>
          <w:lang w:val="ar_AE" w:bidi="ar_AE"/>
        </w:rPr>
        <w:t xml:space="preserve">بِمُلْكِكَ </w:t>
      </w:r>
      <w:r>
        <w:rPr>
          <w:rtl/>
          <w:cs/>
          <w:lang w:val="ar_AE" w:bidi="ar_AE"/>
        </w:rPr>
        <w:t xml:space="preserve">(حَرْفِيًّا: </w:t>
      </w:r>
      <w:r>
        <w:rPr>
          <w:b/>
          <w:rtl/>
          <w:cs/>
          <w:lang w:val="ar_AE" w:bidi="ar_AE"/>
        </w:rPr>
        <w:t>بِبَيْتِكَ</w:t>
      </w:r>
      <w:r>
        <w:rPr>
          <w:rtl/>
          <w:cs/>
          <w:lang w:val="ar_AE" w:bidi="ar_AE"/>
        </w:rPr>
        <w:t xml:space="preserve">): </w:t>
      </w:r>
      <w:r>
        <w:rPr>
          <w:b/>
          <w:rtl/>
          <w:cs/>
          <w:lang w:val="ar_AE" w:bidi="ar_AE"/>
        </w:rPr>
        <w:t xml:space="preserve">البَيْتُ </w:t>
      </w:r>
      <w:r>
        <w:rPr>
          <w:rtl/>
          <w:cs/>
          <w:lang w:val="ar_AE" w:bidi="ar_AE"/>
        </w:rPr>
        <w:t>الذي يَحْكُمُ الله منه قد يكونُ قَصْرَ الرَّبِّ السَّمَاوِيَّ أو الهَيْكَلَ الأَرْضِيَّ.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1:94–7</w:t>
      </w:r>
      <w:r>
        <w:rPr>
          <w:rtl/>
          <w:cs/>
          <w:lang w:val="ar_AE" w:bidi="ar_AE"/>
        </w:rPr>
      </w:r>
    </w:p>
    <w:p>
      <w:pPr>
        <w:bidi/>
      </w:pPr>
      <w:r>
        <w:rPr>
          <w:rtl/>
          <w:cs/>
          <w:lang w:val="ar_AE" w:bidi="ar_AE"/>
        </w:rPr>
      </w:r>
      <w:r>
        <w:rPr>
          <w:rtl/>
          <w:cs/>
          <w:lang w:val="ar_AE" w:bidi="ar_AE"/>
        </w:rPr>
        <w:t>عندما تَقَعُ جَمَاعَةُ الإيمانِ ضَحِيَّةً للأشرارِ (</w:t>
      </w:r>
      <w:r>
        <w:rPr>
          <w:rtl/>
          <w:cs/>
          <w:lang w:val="ar_AE" w:bidi="ar_AE"/>
        </w:rPr>
        <w:t>94:5–7</w:t>
      </w:r>
      <w:r>
        <w:rPr>
          <w:rtl/>
          <w:cs/>
          <w:lang w:val="ar_AE" w:bidi="ar_AE"/>
        </w:rPr>
        <w:t xml:space="preserve">)، تصلِّي أن يُجْرِيَ الرَّبُّ العَدْلَ (انْظُرْ </w:t>
      </w:r>
      <w:r>
        <w:rPr>
          <w:rtl/>
          <w:cs/>
          <w:lang w:val="ar_AE" w:bidi="ar_AE"/>
        </w:rPr>
        <w:t>7:11</w:t>
      </w:r>
      <w:r>
        <w:rPr>
          <w:rtl/>
          <w:cs/>
          <w:lang w:val="ar_AE" w:bidi="ar_AE"/>
        </w:rPr>
        <w:t xml:space="preserve">؛ </w:t>
      </w:r>
      <w:r>
        <w:rPr>
          <w:rtl/>
          <w:cs/>
          <w:lang w:val="ar_AE" w:bidi="ar_AE"/>
        </w:rPr>
        <w:t>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1:94–23</w:t>
      </w:r>
      <w:r>
        <w:rPr>
          <w:rtl/>
          <w:cs/>
          <w:lang w:val="ar_AE" w:bidi="ar_AE"/>
        </w:rPr>
      </w:r>
    </w:p>
    <w:p>
      <w:pPr>
        <w:bidi/>
      </w:pPr>
      <w:r>
        <w:rPr>
          <w:rtl/>
          <w:cs/>
          <w:lang w:val="ar_AE" w:bidi="ar_AE"/>
        </w:rPr>
      </w:r>
      <w:r>
        <w:rPr>
          <w:rtl/>
          <w:cs/>
          <w:lang w:val="ar_AE" w:bidi="ar_AE"/>
        </w:rPr>
        <w:t>التماسُ هذا المزمور ينطوي على تعبيرات رثاءٍ جماعيَّةٍ وفرديَّةٍ من أَجْلِ عَدْل الرَّبِّ (</w:t>
      </w:r>
      <w:r>
        <w:rPr>
          <w:rtl/>
          <w:cs/>
          <w:lang w:val="ar_AE" w:bidi="ar_AE"/>
        </w:rPr>
        <w:t>94:1–7</w:t>
      </w:r>
      <w:r>
        <w:rPr>
          <w:rtl/>
          <w:cs/>
          <w:lang w:val="ar_AE" w:bidi="ar_AE"/>
        </w:rPr>
        <w:t xml:space="preserve">، </w:t>
      </w:r>
      <w:r>
        <w:rPr>
          <w:rtl/>
          <w:cs/>
          <w:lang w:val="ar_AE" w:bidi="ar_AE"/>
        </w:rPr>
        <w:t>16–23</w:t>
      </w:r>
      <w:r>
        <w:rPr>
          <w:rtl/>
          <w:cs/>
          <w:lang w:val="ar_AE" w:bidi="ar_AE"/>
        </w:rPr>
        <w:t>). يُعَبِّر المُرَنِّمُ عن المعاناةِ والألمِ التي يُسَبِّبُها الأشرارُ، لكنَّه يُصَوِّرُ أيضًا الراحة والاستقرار بِسَبَبِ حِمَايَةِ الرَّبِّ. كما يَدْعُو الرَّبَّ من أجل البائسين للانتقامِ من المتكبرين والحَمْقَى، وَيُوَبِّخُ هؤلاء النَّاس على حَمَاقَتِهم (</w:t>
      </w:r>
      <w:r>
        <w:rPr>
          <w:rtl/>
          <w:cs/>
          <w:lang w:val="ar_AE" w:bidi="ar_AE"/>
        </w:rPr>
        <w:t>94:8–11</w:t>
      </w:r>
      <w:r>
        <w:rPr>
          <w:rtl/>
          <w:cs/>
          <w:lang w:val="ar_AE" w:bidi="ar_AE"/>
        </w:rPr>
        <w:t>)، وَيُعْلِنُ بَرَكَةً على الحُكَمَاءِ (</w:t>
      </w:r>
      <w:r>
        <w:rPr>
          <w:rtl/>
          <w:cs/>
          <w:lang w:val="ar_AE" w:bidi="ar_AE"/>
        </w:rPr>
        <w:t>94:12–15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2:94</w:t>
      </w:r>
      <w:r>
        <w:rPr>
          <w:rtl/>
          <w:cs/>
          <w:lang w:val="ar_AE" w:bidi="ar_AE"/>
        </w:rPr>
      </w:r>
    </w:p>
    <w:p>
      <w:pPr>
        <w:bidi/>
      </w:pPr>
      <w:r>
        <w:rPr>
          <w:rtl/>
          <w:cs/>
          <w:lang w:val="ar_AE" w:bidi="ar_AE"/>
        </w:rPr>
      </w:r>
      <w:r>
        <w:rPr>
          <w:rtl/>
          <w:cs/>
          <w:lang w:val="ar_AE" w:bidi="ar_AE"/>
        </w:rPr>
        <w:t>كما يقومُ أعداءُ الرَّبِّ ضدَّهُ وضِدَّ شَعْبِهِ (</w:t>
      </w:r>
      <w:r>
        <w:rPr>
          <w:rtl/>
          <w:cs/>
          <w:lang w:val="ar_AE" w:bidi="ar_AE"/>
        </w:rPr>
        <w:t>3:7</w:t>
      </w:r>
      <w:r>
        <w:rPr>
          <w:rtl/>
          <w:cs/>
          <w:lang w:val="ar_AE" w:bidi="ar_AE"/>
        </w:rPr>
        <w:t xml:space="preserve">؛ </w:t>
      </w:r>
      <w:r>
        <w:rPr>
          <w:rtl/>
          <w:cs/>
          <w:lang w:val="ar_AE" w:bidi="ar_AE"/>
        </w:rPr>
        <w:t>93:3</w:t>
      </w:r>
      <w:r>
        <w:rPr>
          <w:rtl/>
          <w:cs/>
          <w:lang w:val="ar_AE" w:bidi="ar_AE"/>
        </w:rPr>
        <w:t xml:space="preserve">)، ينبغي أن يقومَ الرَّبُّ ويُجازِي العَدُوَّ (انْظُرْ </w:t>
      </w:r>
      <w:r>
        <w:rPr>
          <w:rtl/>
          <w:cs/>
          <w:lang w:val="ar_AE" w:bidi="ar_AE"/>
        </w:rPr>
        <w:t>79:12</w:t>
      </w:r>
      <w:r>
        <w:rPr>
          <w:rtl/>
          <w:cs/>
          <w:lang w:val="ar_AE" w:bidi="ar_AE"/>
        </w:rPr>
        <w:t xml:space="preserve">؛ </w:t>
      </w:r>
      <w:r>
        <w:rPr>
          <w:rtl/>
          <w:cs/>
          <w:lang w:val="ar_AE" w:bidi="ar_AE"/>
        </w:rPr>
        <w:t>إِشَعْيَاء 65:6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6:94</w:t>
      </w:r>
      <w:r>
        <w:rPr>
          <w:rtl/>
          <w:cs/>
          <w:lang w:val="ar_AE" w:bidi="ar_AE"/>
        </w:rPr>
      </w:r>
    </w:p>
    <w:p>
      <w:pPr>
        <w:bidi/>
      </w:pPr>
      <w:r>
        <w:rPr>
          <w:rtl/>
          <w:cs/>
          <w:lang w:val="ar_AE" w:bidi="ar_AE"/>
        </w:rPr>
      </w:r>
      <w:r>
        <w:rPr>
          <w:rtl/>
          <w:cs/>
          <w:lang w:val="ar_AE" w:bidi="ar_AE"/>
        </w:rPr>
        <w:t xml:space="preserve"> </w:t>
      </w:r>
      <w:r>
        <w:rPr>
          <w:b/>
          <w:rtl/>
          <w:cs/>
          <w:lang w:val="ar_AE" w:bidi="ar_AE"/>
        </w:rPr>
        <w:t>الأَرْمَلَة وَالْغَرِيب ... الْيَتِيمَ: يَ</w:t>
      </w:r>
      <w:r>
        <w:rPr>
          <w:rtl/>
          <w:cs/>
          <w:lang w:val="ar_AE" w:bidi="ar_AE"/>
        </w:rPr>
        <w:t>حْمِي نامُوسُ الرَّبِّ هؤلاء المُعْوَزِين (</w:t>
      </w:r>
      <w:r>
        <w:rPr>
          <w:rtl/>
          <w:cs/>
          <w:lang w:val="ar_AE" w:bidi="ar_AE"/>
        </w:rPr>
        <w:t>التَّثْنِية 24:17</w:t>
      </w:r>
      <w:r>
        <w:rPr>
          <w:rtl/>
          <w:cs/>
          <w:lang w:val="ar_AE" w:bidi="ar_AE"/>
        </w:rPr>
        <w:t xml:space="preserve">؛ </w:t>
      </w:r>
      <w:r>
        <w:rPr>
          <w:rtl/>
          <w:cs/>
          <w:lang w:val="ar_AE" w:bidi="ar_AE"/>
        </w:rPr>
        <w:t>27:19</w:t>
      </w:r>
      <w:r>
        <w:rPr>
          <w:rtl/>
          <w:cs/>
          <w:lang w:val="ar_AE" w:bidi="ar_AE"/>
        </w:rPr>
        <w:t>)، ومع ذلك فإنهم معرَّضُون للخَطَرِ في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7:94</w:t>
      </w:r>
      <w:r>
        <w:rPr>
          <w:rtl/>
          <w:cs/>
          <w:lang w:val="ar_AE" w:bidi="ar_AE"/>
        </w:rPr>
      </w:r>
    </w:p>
    <w:p>
      <w:pPr>
        <w:bidi/>
      </w:pPr>
      <w:r>
        <w:rPr>
          <w:rtl/>
          <w:cs/>
          <w:lang w:val="ar_AE" w:bidi="ar_AE"/>
        </w:rPr>
      </w:r>
      <w:r>
        <w:rPr>
          <w:rtl/>
          <w:cs/>
          <w:lang w:val="ar_AE" w:bidi="ar_AE"/>
        </w:rPr>
        <w:t>يَعْتَقِدُ الأَشْرَارُ أن بِوِسْعِهِم الإفلاتَ بِأَعْمَالِهِم وَأَقْوَالِهِم الدَّنِيئَةِ، كما يَفْتَرِضُون بكلِّ سذاجَةٍ أن الله لا يَرَى أو أنه لا يُبَالِي.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8:94–11</w:t>
      </w:r>
      <w:r>
        <w:rPr>
          <w:rtl/>
          <w:cs/>
          <w:lang w:val="ar_AE" w:bidi="ar_AE"/>
        </w:rPr>
      </w:r>
    </w:p>
    <w:p>
      <w:pPr>
        <w:bidi/>
      </w:pPr>
      <w:r>
        <w:rPr>
          <w:rtl/>
          <w:cs/>
          <w:lang w:val="ar_AE" w:bidi="ar_AE"/>
        </w:rPr>
      </w:r>
      <w:r>
        <w:rPr>
          <w:rtl/>
          <w:cs/>
          <w:lang w:val="ar_AE" w:bidi="ar_AE"/>
        </w:rPr>
        <w:t>ينتَقِدُ المُرَنِّمُ الحَمَاقَةَ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9:94</w:t>
      </w:r>
      <w:r>
        <w:rPr>
          <w:rtl/>
          <w:cs/>
          <w:lang w:val="ar_AE" w:bidi="ar_AE"/>
        </w:rPr>
      </w:r>
    </w:p>
    <w:p>
      <w:pPr>
        <w:bidi/>
      </w:pPr>
      <w:r>
        <w:rPr>
          <w:rtl/>
          <w:cs/>
          <w:lang w:val="ar_AE" w:bidi="ar_AE"/>
        </w:rPr>
      </w:r>
      <w:r>
        <w:rPr>
          <w:rtl/>
          <w:cs/>
          <w:lang w:val="ar_AE" w:bidi="ar_AE"/>
        </w:rPr>
        <w:t>من غَيْرِ المعقولِ أن يَتَصَوَّرَ من لديهم آذَانٌ وعيونٌ أن خالِقَهم أَصَمٌ وأَعْمًى.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10:94</w:t>
      </w:r>
      <w:r>
        <w:rPr>
          <w:rtl/>
          <w:cs/>
          <w:lang w:val="ar_AE" w:bidi="ar_AE"/>
        </w:rPr>
      </w:r>
    </w:p>
    <w:p>
      <w:pPr>
        <w:bidi/>
      </w:pPr>
      <w:r>
        <w:rPr>
          <w:rtl/>
          <w:cs/>
          <w:lang w:val="ar_AE" w:bidi="ar_AE"/>
        </w:rPr>
      </w:r>
      <w:r>
        <w:rPr>
          <w:rtl/>
          <w:cs/>
          <w:lang w:val="ar_AE" w:bidi="ar_AE"/>
        </w:rPr>
        <w:t>لفظة "</w:t>
      </w:r>
      <w:r>
        <w:rPr>
          <w:b/>
          <w:rtl/>
          <w:cs/>
          <w:lang w:val="ar_AE" w:bidi="ar_AE"/>
        </w:rPr>
        <w:t>المُؤَدِّبُ</w:t>
      </w:r>
      <w:r>
        <w:rPr>
          <w:rtl/>
          <w:cs/>
          <w:lang w:val="ar_AE" w:bidi="ar_AE"/>
        </w:rPr>
        <w:t>" من فعلٍ يَحْمَلُ أيضًا معاني أخرى مثل: "يُحَذِّر" (</w:t>
      </w:r>
      <w:r>
        <w:rPr>
          <w:rtl/>
          <w:cs/>
          <w:lang w:val="ar_AE" w:bidi="ar_AE"/>
        </w:rPr>
        <w:t>2:10</w:t>
      </w:r>
      <w:r>
        <w:rPr>
          <w:rtl/>
          <w:cs/>
          <w:lang w:val="ar_AE" w:bidi="ar_AE"/>
        </w:rPr>
        <w:t>)، "يُؤَدِّب" (</w:t>
      </w:r>
      <w:r>
        <w:rPr>
          <w:rtl/>
          <w:cs/>
          <w:lang w:val="ar_AE" w:bidi="ar_AE"/>
        </w:rPr>
        <w:t>6:1</w:t>
      </w:r>
      <w:r>
        <w:rPr>
          <w:rtl/>
          <w:cs/>
          <w:lang w:val="ar_AE" w:bidi="ar_AE"/>
        </w:rPr>
        <w:t xml:space="preserve">؛ </w:t>
      </w:r>
      <w:r>
        <w:rPr>
          <w:rtl/>
          <w:cs/>
          <w:lang w:val="ar_AE" w:bidi="ar_AE"/>
        </w:rPr>
        <w:t>94:12</w:t>
      </w:r>
      <w:r>
        <w:rPr>
          <w:rtl/>
          <w:cs/>
          <w:lang w:val="ar_AE" w:bidi="ar_AE"/>
        </w:rPr>
        <w:t>)، أو "يُعَلِّمُ" (</w:t>
      </w:r>
      <w:r>
        <w:rPr>
          <w:rtl/>
          <w:cs/>
          <w:lang w:val="ar_AE" w:bidi="ar_AE"/>
        </w:rPr>
        <w:t>16:7</w:t>
      </w:r>
      <w:r>
        <w:rPr>
          <w:rtl/>
          <w:cs/>
          <w:lang w:val="ar_AE" w:bidi="ar_AE"/>
        </w:rPr>
        <w:t>). الرَّبُّ يؤدِّبُ شَعْبَهُ لتطهيرِهِ (</w:t>
      </w:r>
      <w:r>
        <w:rPr>
          <w:rtl/>
          <w:cs/>
          <w:lang w:val="ar_AE" w:bidi="ar_AE"/>
        </w:rPr>
        <w:t>الأمثال 3:11–12</w:t>
      </w:r>
      <w:r>
        <w:rPr>
          <w:rtl/>
          <w:cs/>
          <w:lang w:val="ar_AE" w:bidi="ar_AE"/>
        </w:rPr>
        <w:t xml:space="preserve">؛ </w:t>
      </w:r>
      <w:r>
        <w:rPr>
          <w:rtl/>
          <w:cs/>
          <w:lang w:val="ar_AE" w:bidi="ar_AE"/>
        </w:rPr>
        <w:t>العِبْرانِيِّين 12:6–11</w:t>
      </w:r>
      <w:r>
        <w:rPr>
          <w:rtl/>
          <w:cs/>
          <w:lang w:val="ar_AE" w:bidi="ar_AE"/>
        </w:rPr>
        <w:t>). كما يعاقِبُ أعداءَهُ بأن يرُدَّ عليهم ما يَسْتَحِقُّونَه (</w:t>
      </w:r>
      <w:r>
        <w:rPr>
          <w:rtl/>
          <w:cs/>
          <w:lang w:val="ar_AE" w:bidi="ar_AE"/>
        </w:rPr>
        <w:t>المزمور 1:6</w:t>
      </w:r>
      <w:r>
        <w:rPr>
          <w:rtl/>
          <w:cs/>
          <w:lang w:val="ar_AE" w:bidi="ar_AE"/>
        </w:rPr>
        <w:t xml:space="preserve">؛ </w:t>
      </w:r>
      <w:r>
        <w:rPr>
          <w:rtl/>
          <w:cs/>
          <w:lang w:val="ar_AE" w:bidi="ar_AE"/>
        </w:rPr>
        <w:t>رُومِيَة 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11:94</w:t>
      </w:r>
      <w:r>
        <w:rPr>
          <w:rtl/>
          <w:cs/>
          <w:lang w:val="ar_AE" w:bidi="ar_AE"/>
        </w:rPr>
      </w:r>
    </w:p>
    <w:p>
      <w:pPr>
        <w:bidi/>
      </w:pPr>
      <w:r>
        <w:rPr>
          <w:rtl/>
          <w:cs/>
          <w:lang w:val="ar_AE" w:bidi="ar_AE"/>
        </w:rPr>
      </w:r>
      <w:r>
        <w:rPr>
          <w:rtl/>
          <w:cs/>
          <w:lang w:val="ar_AE" w:bidi="ar_AE"/>
        </w:rPr>
        <w:t xml:space="preserve">أفكارُ الرَّبِّ عميقةٌ، أما أفكارُ البَشَرِ فباطلةٌ (قارِن </w:t>
      </w:r>
      <w:r>
        <w:rPr>
          <w:rtl/>
          <w:cs/>
          <w:lang w:val="ar_AE" w:bidi="ar_AE"/>
        </w:rPr>
        <w:t>92:5</w:t>
      </w:r>
      <w:r>
        <w:rPr>
          <w:rtl/>
          <w:cs/>
          <w:lang w:val="ar_AE" w:bidi="ar_AE"/>
        </w:rPr>
        <w:t xml:space="preserve">؛ </w:t>
      </w:r>
      <w:r>
        <w:rPr>
          <w:rtl/>
          <w:cs/>
          <w:lang w:val="ar_AE" w:bidi="ar_AE"/>
        </w:rPr>
        <w:t>1 كُورِنْثُوس 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12:94–15</w:t>
      </w:r>
      <w:r>
        <w:rPr>
          <w:rtl/>
          <w:cs/>
          <w:lang w:val="ar_AE" w:bidi="ar_AE"/>
        </w:rPr>
      </w:r>
    </w:p>
    <w:p>
      <w:pPr>
        <w:bidi/>
      </w:pPr>
      <w:r>
        <w:rPr>
          <w:rtl/>
          <w:cs/>
          <w:lang w:val="ar_AE" w:bidi="ar_AE"/>
        </w:rPr>
      </w:r>
      <w:r>
        <w:rPr>
          <w:rtl/>
          <w:cs/>
          <w:lang w:val="ar_AE" w:bidi="ar_AE"/>
        </w:rPr>
        <w:t>بِسَبَبِ أمانَتِهِ من جِهَةِ طَبيعَتِهِ، يكافِئُ الرَّبُّ من يعيشون وَفْقًا لوصاياهُ الحَكِيمَةِ كما يَجْعَلُهم سعداءً بِحَسَبِ مواعيده.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13:94</w:t>
      </w:r>
      <w:r>
        <w:rPr>
          <w:rtl/>
          <w:cs/>
          <w:lang w:val="ar_AE" w:bidi="ar_AE"/>
        </w:rPr>
      </w:r>
    </w:p>
    <w:p>
      <w:pPr>
        <w:bidi/>
      </w:pPr>
      <w:r>
        <w:rPr>
          <w:rtl/>
          <w:cs/>
          <w:lang w:val="ar_AE" w:bidi="ar_AE"/>
        </w:rPr>
      </w:r>
      <w:r>
        <w:rPr>
          <w:rtl/>
          <w:cs/>
          <w:lang w:val="ar_AE" w:bidi="ar_AE"/>
        </w:rPr>
        <w:t>تَنْطَوِي معونَةُ الله على الرَّاحَةِ والنَّجاةِ.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14:94</w:t>
      </w:r>
      <w:r>
        <w:rPr>
          <w:rtl/>
          <w:cs/>
          <w:lang w:val="ar_AE" w:bidi="ar_AE"/>
        </w:rPr>
      </w:r>
    </w:p>
    <w:p>
      <w:pPr>
        <w:bidi/>
      </w:pPr>
      <w:r>
        <w:rPr>
          <w:rtl/>
          <w:cs/>
          <w:lang w:val="ar_AE" w:bidi="ar_AE"/>
        </w:rPr>
      </w:r>
      <w:r>
        <w:rPr>
          <w:rtl/>
          <w:cs/>
          <w:lang w:val="ar_AE" w:bidi="ar_AE"/>
        </w:rPr>
        <w:t>حتى عندما يبدو أنه قد فعلَ، فإنه لن يَرْفُضَ أبدًا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16:94</w:t>
      </w:r>
      <w:r>
        <w:rPr>
          <w:rtl/>
          <w:cs/>
          <w:lang w:val="ar_AE" w:bidi="ar_AE"/>
        </w:rPr>
      </w:r>
    </w:p>
    <w:p>
      <w:pPr>
        <w:bidi/>
      </w:pPr>
      <w:r>
        <w:rPr>
          <w:rtl/>
          <w:cs/>
          <w:lang w:val="ar_AE" w:bidi="ar_AE"/>
        </w:rPr>
      </w:r>
      <w:r>
        <w:rPr>
          <w:rtl/>
          <w:cs/>
          <w:lang w:val="ar_AE" w:bidi="ar_AE"/>
        </w:rPr>
        <w:t xml:space="preserve">لله وَحْدَهُ القُدْرَة على مُواجَهَةِ الأشرارِ (انْظُرْ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16:94–23</w:t>
      </w:r>
      <w:r>
        <w:rPr>
          <w:rtl/>
          <w:cs/>
          <w:lang w:val="ar_AE" w:bidi="ar_AE"/>
        </w:rPr>
      </w:r>
    </w:p>
    <w:p>
      <w:pPr>
        <w:bidi/>
      </w:pPr>
      <w:r>
        <w:rPr>
          <w:rtl/>
          <w:cs/>
          <w:lang w:val="ar_AE" w:bidi="ar_AE"/>
        </w:rPr>
      </w:r>
      <w:r>
        <w:rPr>
          <w:rtl/>
          <w:cs/>
          <w:lang w:val="ar_AE" w:bidi="ar_AE"/>
        </w:rPr>
        <w:t xml:space="preserve">تَتَواصَلُ صلاةُ المُرَنِّمِ (انْظُرْ </w:t>
      </w:r>
      <w:r>
        <w:rPr>
          <w:rtl/>
          <w:cs/>
          <w:lang w:val="ar_AE" w:bidi="ar_AE"/>
        </w:rPr>
        <w:t>94:1–7</w:t>
      </w:r>
      <w:r>
        <w:rPr>
          <w:rtl/>
          <w:cs/>
          <w:lang w:val="ar_AE" w:bidi="ar_AE"/>
        </w:rPr>
        <w:t>) بصراخ مُلِحٍّ من أجل عَدْل الرَّبِّ؛ تنتهي بِتَرَقُّبٍ مليءٍ بالرَّجاءِ في أن الشَّرَّ سوفَ يزولُ.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18:94–19</w:t>
      </w:r>
      <w:r>
        <w:rPr>
          <w:rtl/>
          <w:cs/>
          <w:lang w:val="ar_AE" w:bidi="ar_AE"/>
        </w:rPr>
      </w:r>
    </w:p>
    <w:p>
      <w:pPr>
        <w:bidi/>
      </w:pPr>
      <w:r>
        <w:rPr>
          <w:rtl/>
          <w:cs/>
          <w:lang w:val="ar_AE" w:bidi="ar_AE"/>
        </w:rPr>
      </w:r>
      <w:r>
        <w:rPr>
          <w:rtl/>
          <w:cs/>
          <w:lang w:val="ar_AE" w:bidi="ar_AE"/>
        </w:rPr>
        <w:t>اختبارُ المُرنِّمِ للانزلاقِ يَتَعَارَضُ مع وَعْدِ الله بالوقوفِ إلى جانِبِهِ (</w:t>
      </w:r>
      <w:r>
        <w:rPr>
          <w:rtl/>
          <w:cs/>
          <w:lang w:val="ar_AE" w:bidi="ar_AE"/>
        </w:rPr>
        <w:t>94:12–13</w:t>
      </w:r>
      <w:r>
        <w:rPr>
          <w:rtl/>
          <w:cs/>
          <w:lang w:val="ar_AE" w:bidi="ar_AE"/>
        </w:rPr>
        <w:t xml:space="preserve">؛ انْظُْر </w:t>
      </w:r>
      <w:r>
        <w:rPr>
          <w:rtl/>
          <w:cs/>
          <w:lang w:val="ar_AE" w:bidi="ar_AE"/>
        </w:rPr>
        <w:t>15:5</w:t>
      </w:r>
      <w:r>
        <w:rPr>
          <w:rtl/>
          <w:cs/>
          <w:lang w:val="ar_AE" w:bidi="ar_AE"/>
        </w:rPr>
        <w:t xml:space="preserve">؛ </w:t>
      </w:r>
      <w:r>
        <w:rPr>
          <w:rtl/>
          <w:cs/>
          <w:lang w:val="ar_AE" w:bidi="ar_AE"/>
        </w:rPr>
        <w:t>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1:95–11</w:t>
      </w:r>
      <w:r>
        <w:rPr>
          <w:rtl/>
          <w:cs/>
          <w:lang w:val="ar_AE" w:bidi="ar_AE"/>
        </w:rPr>
      </w:r>
    </w:p>
    <w:p>
      <w:pPr>
        <w:bidi/>
      </w:pPr>
      <w:r>
        <w:rPr>
          <w:rtl/>
          <w:cs/>
          <w:lang w:val="ar_AE" w:bidi="ar_AE"/>
        </w:rPr>
      </w:r>
      <w:r>
        <w:rPr>
          <w:rtl/>
          <w:cs/>
          <w:lang w:val="ar_AE" w:bidi="ar_AE"/>
        </w:rPr>
        <w:t>هذه الدعوةُ إلى العبادَةِ تَحُثُّ الشَّعْبَ على التَّجَاوُبِ مع الرَّبِّ، الرَّاعِي، واتِّبَاعِهِ بأمانَةٍ. فالأجيالُ السَّالِفَةُ التي رَفَضَتْ الطَّاعَةَ لم تَنْعَمْ ببركاتِ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3:95</w:t>
      </w:r>
      <w:r>
        <w:rPr>
          <w:rtl/>
          <w:cs/>
          <w:lang w:val="ar_AE" w:bidi="ar_AE"/>
        </w:rPr>
      </w:r>
    </w:p>
    <w:p>
      <w:pPr>
        <w:bidi/>
      </w:pPr>
      <w:r>
        <w:rPr>
          <w:rtl/>
          <w:cs/>
          <w:lang w:val="ar_AE" w:bidi="ar_AE"/>
        </w:rPr>
      </w:r>
      <w:r>
        <w:rPr>
          <w:b/>
          <w:rtl/>
          <w:cs/>
          <w:lang w:val="ar_AE" w:bidi="ar_AE"/>
        </w:rPr>
        <w:t>عَلَى كُلِّ الآلِهَةِ:</w:t>
      </w:r>
      <w:r>
        <w:rPr>
          <w:rtl/>
          <w:cs/>
          <w:lang w:val="ar_AE" w:bidi="ar_AE"/>
        </w:rPr>
        <w:t xml:space="preserve"> يَدْحَضُ المُرَنِّمُ الوثنية بكلِّ عبادَاتها (</w:t>
      </w:r>
      <w:r>
        <w:rPr>
          <w:rtl/>
          <w:cs/>
          <w:lang w:val="ar_AE" w:bidi="ar_AE"/>
        </w:rPr>
        <w:t>96:4–6</w:t>
      </w:r>
      <w:r>
        <w:rPr>
          <w:rtl/>
          <w:cs/>
          <w:lang w:val="ar_AE" w:bidi="ar_AE"/>
        </w:rPr>
        <w:t xml:space="preserve">؛ </w:t>
      </w:r>
      <w:r>
        <w:rPr>
          <w:rtl/>
          <w:cs/>
          <w:lang w:val="ar_AE" w:bidi="ar_AE"/>
        </w:rPr>
        <w:t>135:15–18</w:t>
      </w:r>
      <w:r>
        <w:rPr>
          <w:rtl/>
          <w:cs/>
          <w:lang w:val="ar_AE" w:bidi="ar_AE"/>
        </w:rPr>
        <w:t xml:space="preserve">؛ انْظُرْ أَيْضًا </w:t>
      </w:r>
      <w:r>
        <w:rPr>
          <w:rtl/>
          <w:cs/>
          <w:lang w:val="ar_AE" w:bidi="ar_AE"/>
        </w:rPr>
        <w:t>إِشَعْيَاء 46:5–7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3:95–5</w:t>
      </w:r>
      <w:r>
        <w:rPr>
          <w:rtl/>
          <w:cs/>
          <w:lang w:val="ar_AE" w:bidi="ar_AE"/>
        </w:rPr>
      </w:r>
    </w:p>
    <w:p>
      <w:pPr>
        <w:bidi/>
      </w:pPr>
      <w:r>
        <w:rPr>
          <w:rtl/>
          <w:cs/>
          <w:lang w:val="ar_AE" w:bidi="ar_AE"/>
        </w:rPr>
      </w:r>
      <w:r>
        <w:rPr>
          <w:rtl/>
          <w:cs/>
          <w:lang w:val="ar_AE" w:bidi="ar_AE"/>
        </w:rPr>
        <w:t>الله هو المَلِكُ العَظِيمُ عَلَى كُلِّ الكَونِ.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4:95–5</w:t>
      </w:r>
      <w:r>
        <w:rPr>
          <w:rtl/>
          <w:cs/>
          <w:lang w:val="ar_AE" w:bidi="ar_AE"/>
        </w:rPr>
      </w:r>
    </w:p>
    <w:p>
      <w:pPr>
        <w:bidi/>
      </w:pPr>
      <w:r>
        <w:rPr>
          <w:rtl/>
          <w:cs/>
          <w:lang w:val="ar_AE" w:bidi="ar_AE"/>
        </w:rPr>
      </w:r>
      <w:r>
        <w:rPr>
          <w:rtl/>
          <w:cs/>
          <w:lang w:val="ar_AE" w:bidi="ar_AE"/>
        </w:rPr>
        <w:t>كُلِّ النِّظامِ المَخْلُوقِ يَدِينُ بِوُجُودِهِ للرَّبِّ السَّيِّدِ وَحْدَهُ، وَلَيْسَ لآلِهَةٍ متعدِّدَةٍ.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6:95–7</w:t>
      </w:r>
      <w:r>
        <w:rPr>
          <w:rtl/>
          <w:cs/>
          <w:lang w:val="ar_AE" w:bidi="ar_AE"/>
        </w:rPr>
      </w:r>
    </w:p>
    <w:p>
      <w:pPr>
        <w:bidi/>
      </w:pPr>
      <w:r>
        <w:rPr>
          <w:rtl/>
          <w:cs/>
          <w:lang w:val="ar_AE" w:bidi="ar_AE"/>
        </w:rPr>
      </w:r>
      <w:r>
        <w:rPr>
          <w:rtl/>
          <w:cs/>
          <w:lang w:val="ar_AE" w:bidi="ar_AE"/>
        </w:rPr>
        <w:t>المَلِكُ العَظِيمُ يَعْتَنِي بِشَعْبِهِ كما يَعْتَنِي الرَّاعِي بِقَطِيعِهِ (</w:t>
      </w:r>
      <w:r>
        <w:rPr>
          <w:rtl/>
          <w:cs/>
          <w:lang w:val="ar_AE" w:bidi="ar_AE"/>
        </w:rPr>
        <w:t>إِشَعْيَاء 40:11</w:t>
      </w:r>
      <w:r>
        <w:rPr>
          <w:rtl/>
          <w:cs/>
          <w:lang w:val="ar_AE" w:bidi="ar_AE"/>
        </w:rPr>
        <w:t>). • الرَّبُّ خَالِقُنا، خَالِقُ السَّماواتِ والأَرْضِ، قد صَنَعَ أيضًا شَعْبًا لِنَفْسِهِ (</w:t>
      </w:r>
      <w:r>
        <w:rPr>
          <w:rtl/>
          <w:cs/>
          <w:lang w:val="ar_AE" w:bidi="ar_AE"/>
        </w:rPr>
        <w:t>إِشَعْيَاء 45:9–12</w:t>
      </w:r>
      <w:r>
        <w:rPr>
          <w:rtl/>
          <w:cs/>
          <w:lang w:val="ar_AE" w:bidi="ar_AE"/>
        </w:rPr>
        <w:t xml:space="preserve">؛ </w:t>
      </w:r>
      <w:r>
        <w:rPr>
          <w:rtl/>
          <w:cs/>
          <w:lang w:val="ar_AE" w:bidi="ar_AE"/>
        </w:rPr>
        <w:t>51:12–16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8:95</w:t>
      </w:r>
      <w:r>
        <w:rPr>
          <w:rtl/>
          <w:cs/>
          <w:lang w:val="ar_AE" w:bidi="ar_AE"/>
        </w:rPr>
      </w:r>
    </w:p>
    <w:p>
      <w:pPr>
        <w:bidi/>
      </w:pPr>
      <w:r>
        <w:rPr>
          <w:rtl/>
          <w:cs/>
          <w:lang w:val="ar_AE" w:bidi="ar_AE"/>
        </w:rPr>
      </w:r>
      <w:r>
        <w:rPr>
          <w:rtl/>
          <w:cs/>
          <w:lang w:val="ar_AE" w:bidi="ar_AE"/>
        </w:rPr>
        <w:t xml:space="preserve">تَعْنِي تَقْسيَةُ قلوبِكُم عِنادَكُم ومقاومَتَكم لِنِعْمَةِ الرَّبِّ (انْظُرْ </w:t>
      </w:r>
      <w:r>
        <w:rPr>
          <w:rtl/>
          <w:cs/>
          <w:lang w:val="ar_AE" w:bidi="ar_AE"/>
        </w:rPr>
        <w:t>العَدَد 20:2–13</w:t>
      </w:r>
      <w:r>
        <w:rPr>
          <w:rtl/>
          <w:cs/>
          <w:lang w:val="ar_AE" w:bidi="ar_AE"/>
        </w:rPr>
        <w:t xml:space="preserve">؛ انْظُرْ أَيْضًا </w:t>
      </w:r>
      <w:r>
        <w:rPr>
          <w:rtl/>
          <w:cs/>
          <w:lang w:val="ar_AE" w:bidi="ar_AE"/>
        </w:rPr>
        <w:t>مَتَّى 13:3–23</w:t>
      </w:r>
      <w:r>
        <w:rPr>
          <w:rtl/>
          <w:cs/>
          <w:lang w:val="ar_AE" w:bidi="ar_AE"/>
        </w:rPr>
        <w:t xml:space="preserve">؛ </w:t>
      </w:r>
      <w:r>
        <w:rPr>
          <w:rtl/>
          <w:cs/>
          <w:lang w:val="ar_AE" w:bidi="ar_AE"/>
        </w:rPr>
        <w:t>يُوحَنَّا 12:37–43</w:t>
      </w:r>
      <w:r>
        <w:rPr>
          <w:rtl/>
          <w:cs/>
          <w:lang w:val="ar_AE" w:bidi="ar_AE"/>
        </w:rPr>
        <w:t xml:space="preserve">؛ </w:t>
      </w:r>
      <w:r>
        <w:rPr>
          <w:rtl/>
          <w:cs/>
          <w:lang w:val="ar_AE" w:bidi="ar_AE"/>
        </w:rPr>
        <w:t>أَفَسُس 4:17–32</w:t>
      </w:r>
      <w:r>
        <w:rPr>
          <w:rtl/>
          <w:cs/>
          <w:lang w:val="ar_AE" w:bidi="ar_AE"/>
        </w:rPr>
        <w:t xml:space="preserve">؛ </w:t>
      </w:r>
      <w:r>
        <w:rPr>
          <w:rtl/>
          <w:cs/>
          <w:lang w:val="ar_AE" w:bidi="ar_AE"/>
        </w:rPr>
        <w:t>العِبْرَانِيِّين 3:6–19</w:t>
      </w:r>
      <w:r>
        <w:rPr>
          <w:rtl/>
          <w:cs/>
          <w:lang w:val="ar_AE" w:bidi="ar_AE"/>
        </w:rPr>
        <w:t xml:space="preserve">؛ </w:t>
      </w:r>
      <w:r>
        <w:rPr>
          <w:rtl/>
          <w:cs/>
          <w:lang w:val="ar_AE" w:bidi="ar_AE"/>
        </w:rPr>
        <w:t>4:6–11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8:95–11</w:t>
      </w:r>
      <w:r>
        <w:rPr>
          <w:rtl/>
          <w:cs/>
          <w:lang w:val="ar_AE" w:bidi="ar_AE"/>
        </w:rPr>
      </w:r>
    </w:p>
    <w:p>
      <w:pPr>
        <w:bidi/>
      </w:pPr>
      <w:r>
        <w:rPr>
          <w:rtl/>
          <w:cs/>
          <w:lang w:val="ar_AE" w:bidi="ar_AE"/>
        </w:rPr>
      </w:r>
      <w:r>
        <w:rPr>
          <w:rtl/>
          <w:cs/>
          <w:lang w:val="ar_AE" w:bidi="ar_AE"/>
        </w:rPr>
        <w:t xml:space="preserve">إن أَرادَ الشَّعْبُ الدُّخُولَ إلى راحَةِ الرَّبِّ، عليه التجاوب بالإيمانِ على الفَورِ (انْظُرْ </w:t>
      </w:r>
      <w:r>
        <w:rPr>
          <w:rtl/>
          <w:cs/>
          <w:lang w:val="ar_AE" w:bidi="ar_AE"/>
        </w:rPr>
        <w:t>العِبْرانِيِّين 3:7–4:11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9:95</w:t>
      </w:r>
      <w:r>
        <w:rPr>
          <w:rtl/>
          <w:cs/>
          <w:lang w:val="ar_AE" w:bidi="ar_AE"/>
        </w:rPr>
      </w:r>
    </w:p>
    <w:p>
      <w:pPr>
        <w:bidi/>
      </w:pPr>
      <w:r>
        <w:rPr>
          <w:rtl/>
          <w:cs/>
          <w:lang w:val="ar_AE" w:bidi="ar_AE"/>
        </w:rPr>
      </w:r>
      <w:r>
        <w:rPr>
          <w:b/>
          <w:rtl/>
          <w:cs/>
          <w:lang w:val="ar_AE" w:bidi="ar_AE"/>
        </w:rPr>
        <w:t xml:space="preserve">آبَاؤُكُمُ: </w:t>
      </w:r>
      <w:r>
        <w:rPr>
          <w:rtl/>
          <w:cs/>
          <w:lang w:val="ar_AE" w:bidi="ar_AE"/>
        </w:rPr>
        <w:t xml:space="preserve">لقد رأى أَسْلَافُ إسْرَائِيل عَجَائِب الرَّبِّ، لكن بكلِّ حماقَةٍ لم يحاوِلُوا إدراكَ مَغْزَاهَا (انْظُرْ </w:t>
      </w:r>
      <w:r>
        <w:rPr>
          <w:rtl/>
          <w:cs/>
          <w:lang w:val="ar_AE" w:bidi="ar_AE"/>
        </w:rPr>
        <w:t>92:5–6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11:95</w:t>
      </w:r>
      <w:r>
        <w:rPr>
          <w:rtl/>
          <w:cs/>
          <w:lang w:val="ar_AE" w:bidi="ar_AE"/>
        </w:rPr>
      </w:r>
    </w:p>
    <w:p>
      <w:pPr>
        <w:bidi/>
      </w:pPr>
      <w:r>
        <w:rPr>
          <w:rtl/>
          <w:cs/>
          <w:lang w:val="ar_AE" w:bidi="ar_AE"/>
        </w:rPr>
      </w:r>
      <w:r>
        <w:rPr>
          <w:rtl/>
          <w:cs/>
          <w:lang w:val="ar_AE" w:bidi="ar_AE"/>
        </w:rPr>
        <w:t>جِيلُ شعبِ إسْرَائِيل الذي اخْتَبَرَ التيه في البَرِّيَّةِ لمدة أربعين سنةً لم يَتَمَكَّن من دُخُولِ أرْضَ الرَّاحَةِ الذي تَمَتَّعَ به لاحقًا أبناء ذلك الجيلِ بعد امْتِلاك الأَرْضِ (</w:t>
      </w:r>
      <w:r>
        <w:rPr>
          <w:rtl/>
          <w:cs/>
          <w:lang w:val="ar_AE" w:bidi="ar_AE"/>
        </w:rPr>
        <w:t>1 المُلُوك 8:56</w:t>
      </w:r>
      <w:r>
        <w:rPr>
          <w:rtl/>
          <w:cs/>
          <w:lang w:val="ar_AE" w:bidi="ar_AE"/>
        </w:rPr>
        <w:t xml:space="preserve">؛ انْظُرْ </w:t>
      </w:r>
      <w:r>
        <w:rPr>
          <w:rtl/>
          <w:cs/>
          <w:lang w:val="ar_AE" w:bidi="ar_AE"/>
        </w:rPr>
        <w:t>التَّثْنية 12:9</w:t>
      </w:r>
      <w:r>
        <w:rPr>
          <w:rtl/>
          <w:cs/>
          <w:lang w:val="ar_AE" w:bidi="ar_AE"/>
        </w:rPr>
        <w:t>). لقد وَعَدَهُم الرَّبُّ بالأَرْضِ وأعطاها لَهم (</w:t>
      </w:r>
      <w:r>
        <w:rPr>
          <w:rtl/>
          <w:cs/>
          <w:lang w:val="ar_AE" w:bidi="ar_AE"/>
        </w:rPr>
        <w:t>إِشَعْيَاء 28:12</w:t>
      </w:r>
      <w:r>
        <w:rPr>
          <w:rtl/>
          <w:cs/>
          <w:lang w:val="ar_AE" w:bidi="ar_AE"/>
        </w:rPr>
        <w:t>)، لكنهم لم يُطِيعُوه (</w:t>
      </w:r>
      <w:r>
        <w:rPr>
          <w:rtl/>
          <w:cs/>
          <w:lang w:val="ar_AE" w:bidi="ar_AE"/>
        </w:rPr>
        <w:t>إِشَعْيَاء 28:1</w:t>
      </w:r>
      <w:r>
        <w:rPr>
          <w:rtl/>
          <w:cs/>
          <w:lang w:val="ar_AE" w:bidi="ar_AE"/>
        </w:rPr>
        <w:t>). هذا التَّحْذِيرُ يُذَكِّرُ كلَّ جيلٍ بضرورةِ الطَّاعَةِ بالإيمانِ. • الرَّاحَةُ التي يقَدِّمُها الله تَضُمُّ السَّلامَ، والعِنَايَةَ، والحِمَايَةَ (</w:t>
      </w:r>
      <w:r>
        <w:rPr>
          <w:rtl/>
          <w:cs/>
          <w:lang w:val="ar_AE" w:bidi="ar_AE"/>
        </w:rPr>
        <w:t>المزمور 132:14–18</w:t>
      </w:r>
      <w:r>
        <w:rPr>
          <w:rtl/>
          <w:cs/>
          <w:lang w:val="ar_AE" w:bidi="ar_AE"/>
        </w:rPr>
        <w:t>). تَحَدَّى كاتِبُ الرِّسَالَةِ إلى العِبْرانِيِّين جيلاً جديدًا لِدُخُولِ الرَّاحَةِ التي يُقَدِّمُها الرَّبُّ يسوع المسيح (</w:t>
      </w:r>
      <w:r>
        <w:rPr>
          <w:rtl/>
          <w:cs/>
          <w:lang w:val="ar_AE" w:bidi="ar_AE"/>
        </w:rPr>
        <w:t>العِبْرانِيِّين 3:7–4:13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1:96</w:t>
      </w:r>
      <w:r>
        <w:rPr>
          <w:rtl/>
          <w:cs/>
          <w:lang w:val="ar_AE" w:bidi="ar_AE"/>
        </w:rPr>
      </w:r>
    </w:p>
    <w:p>
      <w:pPr>
        <w:bidi/>
      </w:pPr>
      <w:r>
        <w:rPr>
          <w:rtl/>
          <w:cs/>
          <w:lang w:val="ar_AE" w:bidi="ar_AE"/>
        </w:rPr>
      </w:r>
      <w:r>
        <w:rPr>
          <w:rtl/>
          <w:cs/>
          <w:lang w:val="ar_AE" w:bidi="ar_AE"/>
        </w:rPr>
        <w:t>هناك ثلاثةُ مزامير تبدأُ بِفَعْلِ أَمْرٍ يَحُثُّنا على أن نُرنم</w:t>
      </w:r>
      <w:r>
        <w:rPr>
          <w:rtl/>
          <w:cs/>
          <w:lang w:val="ar_AE" w:bidi="ar_AE"/>
        </w:rPr>
        <w:t xml:space="preserve"> لِلرَّبِّ تَرْنِيمَةً جَدِيدَةً</w:t>
      </w:r>
      <w:r>
        <w:rPr>
          <w:rtl/>
          <w:cs/>
          <w:lang w:val="ar_AE" w:bidi="ar_AE"/>
        </w:rPr>
        <w:t xml:space="preserve"> (</w:t>
      </w:r>
      <w:r>
        <w:rPr>
          <w:rtl/>
          <w:cs/>
          <w:lang w:val="ar_AE" w:bidi="ar_AE"/>
        </w:rPr>
        <w:t>المزمور 96</w:t>
      </w:r>
      <w:r>
        <w:rPr>
          <w:rtl/>
          <w:cs/>
          <w:lang w:val="ar_AE" w:bidi="ar_AE"/>
        </w:rPr>
        <w:t xml:space="preserve">، </w:t>
      </w:r>
      <w:r>
        <w:rPr>
          <w:rtl/>
          <w:cs/>
          <w:lang w:val="ar_AE" w:bidi="ar_AE"/>
        </w:rPr>
        <w:t>98</w:t>
      </w:r>
      <w:r>
        <w:rPr>
          <w:rtl/>
          <w:cs/>
          <w:lang w:val="ar_AE" w:bidi="ar_AE"/>
        </w:rPr>
        <w:t xml:space="preserve">، </w:t>
      </w:r>
      <w:r>
        <w:rPr>
          <w:rtl/>
          <w:cs/>
          <w:lang w:val="ar_AE" w:bidi="ar_AE"/>
        </w:rPr>
        <w:t>149</w:t>
      </w:r>
      <w:r>
        <w:rPr>
          <w:rtl/>
          <w:cs/>
          <w:lang w:val="ar_AE" w:bidi="ar_AE"/>
        </w:rPr>
        <w:t xml:space="preserve">)؛ تَحْتَفِي كُلُّ ترنيمةٍ عَلَى حِدَةٍ بِالحُكْمِ المَلَكِيِّ العَالَمِيِّ للرَّبِّ (انْظُرْ </w:t>
      </w:r>
      <w:r>
        <w:rPr>
          <w:rtl/>
          <w:cs/>
          <w:lang w:val="ar_AE" w:bidi="ar_AE"/>
        </w:rPr>
        <w:t>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1:96–13</w:t>
      </w:r>
      <w:r>
        <w:rPr>
          <w:rtl/>
          <w:cs/>
          <w:lang w:val="ar_AE" w:bidi="ar_AE"/>
        </w:rPr>
      </w:r>
    </w:p>
    <w:p>
      <w:pPr>
        <w:bidi/>
      </w:pPr>
      <w:r>
        <w:rPr>
          <w:rtl/>
          <w:cs/>
          <w:lang w:val="ar_AE" w:bidi="ar_AE"/>
        </w:rPr>
      </w:r>
      <w:r>
        <w:rPr>
          <w:rtl/>
          <w:cs/>
          <w:lang w:val="ar_AE" w:bidi="ar_AE"/>
        </w:rPr>
        <w:t xml:space="preserve">يُؤَكِّدُ هذا المزمورُ على الحُكْمِ المَلَكِيِّ العَالَمِيِّ للرَّبِّ (انْظُرْ </w:t>
      </w:r>
      <w:r>
        <w:rPr>
          <w:rtl/>
          <w:cs/>
          <w:lang w:val="ar_AE" w:bidi="ar_AE"/>
        </w:rPr>
        <w:t>المزمور 93</w:t>
      </w:r>
      <w:r>
        <w:rPr>
          <w:rtl/>
          <w:cs/>
          <w:lang w:val="ar_AE" w:bidi="ar_AE"/>
        </w:rPr>
        <w:t>) ويُهَيِّئُ لِمجِيئِهِ ليأتِيَ بالعَدْلِ والبِرِّ في العَالَمِ. يدعو المُرَنِّمُ الجميعَ لعبادَةِ الرَّبِّ (</w:t>
      </w:r>
      <w:r>
        <w:rPr>
          <w:rtl/>
          <w:cs/>
          <w:lang w:val="ar_AE" w:bidi="ar_AE"/>
        </w:rPr>
        <w:t>96:1–3</w:t>
      </w:r>
      <w:r>
        <w:rPr>
          <w:rtl/>
          <w:cs/>
          <w:lang w:val="ar_AE" w:bidi="ar_AE"/>
        </w:rPr>
        <w:t>)، فهو الخَالِقُ المَجِيدُ لكلِّ الأَرْضِ (</w:t>
      </w:r>
      <w:r>
        <w:rPr>
          <w:rtl/>
          <w:cs/>
          <w:lang w:val="ar_AE" w:bidi="ar_AE"/>
        </w:rPr>
        <w:t>96:4–6</w:t>
      </w:r>
      <w:r>
        <w:rPr>
          <w:rtl/>
          <w:cs/>
          <w:lang w:val="ar_AE" w:bidi="ar_AE"/>
        </w:rPr>
        <w:t>)، لأن العبادَةَ واجِبَةٌ له وَحْدَهُ (</w:t>
      </w:r>
      <w:r>
        <w:rPr>
          <w:rtl/>
          <w:cs/>
          <w:lang w:val="ar_AE" w:bidi="ar_AE"/>
        </w:rPr>
        <w:t>96:7–9</w:t>
      </w:r>
      <w:r>
        <w:rPr>
          <w:rtl/>
          <w:cs/>
          <w:lang w:val="ar_AE" w:bidi="ar_AE"/>
        </w:rPr>
        <w:t>). ينخرطُ الكَونُ في التَّسْبِيحِ لأن الدَّيَّان العَادِل يدشِّنُ نِظَامًا جَدِيدًا (</w:t>
      </w:r>
      <w:r>
        <w:rPr>
          <w:rtl/>
          <w:cs/>
          <w:lang w:val="ar_AE" w:bidi="ar_AE"/>
        </w:rPr>
        <w:t>96:10–13</w:t>
      </w:r>
      <w:r>
        <w:rPr>
          <w:rtl/>
          <w:cs/>
          <w:lang w:val="ar_AE" w:bidi="ar_AE"/>
        </w:rPr>
        <w:t xml:space="preserve">). • هذا المزمور (مع </w:t>
      </w:r>
      <w:r>
        <w:rPr>
          <w:rtl/>
          <w:cs/>
          <w:lang w:val="ar_AE" w:bidi="ar_AE"/>
        </w:rPr>
        <w:t>105:1–15</w:t>
      </w:r>
      <w:r>
        <w:rPr>
          <w:rtl/>
          <w:cs/>
          <w:lang w:val="ar_AE" w:bidi="ar_AE"/>
        </w:rPr>
        <w:t xml:space="preserve">؛ </w:t>
      </w:r>
      <w:r>
        <w:rPr>
          <w:rtl/>
          <w:cs/>
          <w:lang w:val="ar_AE" w:bidi="ar_AE"/>
        </w:rPr>
        <w:t>106:1</w:t>
      </w:r>
      <w:r>
        <w:rPr>
          <w:rtl/>
          <w:cs/>
          <w:lang w:val="ar_AE" w:bidi="ar_AE"/>
        </w:rPr>
        <w:t xml:space="preserve">، </w:t>
      </w:r>
      <w:r>
        <w:rPr>
          <w:rtl/>
          <w:cs/>
          <w:lang w:val="ar_AE" w:bidi="ar_AE"/>
        </w:rPr>
        <w:t>47–48</w:t>
      </w:r>
      <w:r>
        <w:rPr>
          <w:rtl/>
          <w:cs/>
          <w:lang w:val="ar_AE" w:bidi="ar_AE"/>
        </w:rPr>
        <w:t xml:space="preserve">) يأتي مندرجًا في ترنيمة التسبيح الخاصة بالمَلِكِ داود والمُدَوَّنة في </w:t>
      </w:r>
      <w:r>
        <w:rPr>
          <w:rtl/>
          <w:cs/>
          <w:lang w:val="ar_AE" w:bidi="ar_AE"/>
        </w:rPr>
        <w:t>1 أَخْبَار الأيام 16:1–43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4:96</w:t>
      </w:r>
      <w:r>
        <w:rPr>
          <w:rtl/>
          <w:cs/>
          <w:lang w:val="ar_AE" w:bidi="ar_AE"/>
        </w:rPr>
      </w:r>
    </w:p>
    <w:p>
      <w:pPr>
        <w:bidi/>
      </w:pPr>
      <w:r>
        <w:rPr>
          <w:rtl/>
          <w:cs/>
          <w:lang w:val="ar_AE" w:bidi="ar_AE"/>
        </w:rPr>
      </w:r>
      <w:r>
        <w:rPr>
          <w:b/>
          <w:rtl/>
          <w:cs/>
          <w:lang w:val="ar_AE" w:bidi="ar_AE"/>
        </w:rPr>
        <w:t>لأَنَّ الرَّبَّ عَظِيمٌ وَحَمِيدٌ جِدًّا</w:t>
      </w:r>
      <w:r>
        <w:rPr>
          <w:rtl/>
          <w:cs/>
          <w:lang w:val="ar_AE" w:bidi="ar_AE"/>
        </w:rPr>
        <w:t>: بهذا المَقْطَعِ، يُعَلِّي كَاتِبُ المزمور الرَّبَّ فَوقَ كُلِّ الآلِهَةِ (</w:t>
      </w:r>
      <w:r>
        <w:rPr>
          <w:rtl/>
          <w:cs/>
          <w:lang w:val="ar_AE" w:bidi="ar_AE"/>
        </w:rPr>
        <w:t>95:3</w:t>
      </w:r>
      <w:r>
        <w:rPr>
          <w:rtl/>
          <w:cs/>
          <w:lang w:val="ar_AE" w:bidi="ar_AE"/>
        </w:rPr>
        <w:t>) والأُمَمِ (</w:t>
      </w:r>
      <w:r>
        <w:rPr>
          <w:rtl/>
          <w:cs/>
          <w:lang w:val="ar_AE" w:bidi="ar_AE"/>
        </w:rPr>
        <w:t>99:2</w:t>
      </w:r>
      <w:r>
        <w:rPr>
          <w:rtl/>
          <w:cs/>
          <w:lang w:val="ar_AE" w:bidi="ar_AE"/>
        </w:rPr>
        <w:t>). الرَّبُّ باعثٌ على الرَّهْبَةِ أكثر من أيِّ شخصٍ أو شيءٍ آخر (</w:t>
      </w:r>
      <w:r>
        <w:rPr>
          <w:rtl/>
          <w:cs/>
          <w:lang w:val="ar_AE" w:bidi="ar_AE"/>
        </w:rPr>
        <w:t>76:7</w:t>
      </w:r>
      <w:r>
        <w:rPr>
          <w:rtl/>
          <w:cs/>
          <w:lang w:val="ar_AE" w:bidi="ar_AE"/>
        </w:rPr>
        <w:t xml:space="preserve">، </w:t>
      </w:r>
      <w:r>
        <w:rPr>
          <w:rtl/>
          <w:cs/>
          <w:lang w:val="ar_AE" w:bidi="ar_AE"/>
        </w:rPr>
        <w:t>12</w:t>
      </w:r>
      <w:r>
        <w:rPr>
          <w:rtl/>
          <w:cs/>
          <w:lang w:val="ar_AE" w:bidi="ar_AE"/>
        </w:rPr>
        <w:t xml:space="preserve">؛ </w:t>
      </w:r>
      <w:r>
        <w:rPr>
          <w:rtl/>
          <w:cs/>
          <w:lang w:val="ar_AE" w:bidi="ar_AE"/>
        </w:rPr>
        <w:t>89:7</w:t>
      </w:r>
      <w:r>
        <w:rPr>
          <w:rtl/>
          <w:cs/>
          <w:lang w:val="ar_AE" w:bidi="ar_AE"/>
        </w:rPr>
        <w:t xml:space="preserve">؛ </w:t>
      </w:r>
      <w:r>
        <w:rPr>
          <w:rtl/>
          <w:cs/>
          <w:lang w:val="ar_AE" w:bidi="ar_AE"/>
        </w:rPr>
        <w:t>99:3</w:t>
      </w:r>
      <w:r>
        <w:rPr>
          <w:rtl/>
          <w:cs/>
          <w:lang w:val="ar_AE" w:bidi="ar_AE"/>
        </w:rPr>
        <w:t xml:space="preserve">؛ </w:t>
      </w:r>
      <w:r>
        <w:rPr>
          <w:rtl/>
          <w:cs/>
          <w:lang w:val="ar_AE" w:bidi="ar_AE"/>
        </w:rPr>
        <w:t>111:9</w:t>
      </w:r>
      <w:r>
        <w:rPr>
          <w:rtl/>
          <w:cs/>
          <w:lang w:val="ar_AE" w:bidi="ar_AE"/>
        </w:rPr>
        <w:t>). مُلْكُه يتجاوزُ المُلْكَ البشري أو كما أنه أَبْعَدُ من إدراكنا الإنسانيِّ. قصَّةُ ما فعله لافتداءِ شعْبِهِ تدْفَعُه لِتَسْبِيحِهِ.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4:96–6</w:t>
      </w:r>
      <w:r>
        <w:rPr>
          <w:rtl/>
          <w:cs/>
          <w:lang w:val="ar_AE" w:bidi="ar_AE"/>
        </w:rPr>
      </w:r>
    </w:p>
    <w:p>
      <w:pPr>
        <w:bidi/>
      </w:pPr>
      <w:r>
        <w:rPr>
          <w:rtl/>
          <w:cs/>
          <w:lang w:val="ar_AE" w:bidi="ar_AE"/>
        </w:rPr>
      </w:r>
      <w:r>
        <w:rPr>
          <w:rtl/>
          <w:cs/>
          <w:lang w:val="ar_AE" w:bidi="ar_AE"/>
        </w:rPr>
        <w:t>آلِهَةُ الأُمَمِ لَيْسَتْ شَيئًا أمام خَالِقِ الأَرْضِ المَجِيدِ والعَظِيمِ.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5:96</w:t>
      </w:r>
      <w:r>
        <w:rPr>
          <w:rtl/>
          <w:cs/>
          <w:lang w:val="ar_AE" w:bidi="ar_AE"/>
        </w:rPr>
      </w:r>
    </w:p>
    <w:p>
      <w:pPr>
        <w:bidi/>
      </w:pPr>
      <w:r>
        <w:rPr>
          <w:rtl/>
          <w:cs/>
          <w:lang w:val="ar_AE" w:bidi="ar_AE"/>
        </w:rPr>
      </w:r>
      <w:r>
        <w:rPr>
          <w:rtl/>
          <w:cs/>
          <w:lang w:val="ar_AE" w:bidi="ar_AE"/>
        </w:rPr>
        <w:t>لقد خَلَقَ الرَّبُّ السَّمَاوات</w:t>
      </w:r>
      <w:r>
        <w:rPr>
          <w:i/>
          <w:rtl/>
          <w:cs/>
          <w:lang w:val="ar_AE" w:bidi="ar_AE"/>
        </w:rPr>
        <w:t>،</w:t>
      </w:r>
      <w:r>
        <w:rPr>
          <w:rtl/>
          <w:cs/>
          <w:lang w:val="ar_AE" w:bidi="ar_AE"/>
        </w:rPr>
        <w:t xml:space="preserve"> وهي مَهَمَّةٌ أَعْظَمُ من خَلْقِ الأَرْضِ. أما الأَوثَان</w:t>
      </w:r>
      <w:r>
        <w:rPr>
          <w:i/>
          <w:rtl/>
          <w:cs/>
          <w:lang w:val="ar_AE" w:bidi="ar_AE"/>
        </w:rPr>
        <w:t>،</w:t>
      </w:r>
      <w:r>
        <w:rPr>
          <w:rtl/>
          <w:cs/>
          <w:lang w:val="ar_AE" w:bidi="ar_AE"/>
        </w:rPr>
        <w:t xml:space="preserve"> التي صَنَعَتْها أيادي البَشَرِ (</w:t>
      </w:r>
      <w:r>
        <w:rPr>
          <w:rtl/>
          <w:cs/>
          <w:lang w:val="ar_AE" w:bidi="ar_AE"/>
        </w:rPr>
        <w:t>115:4</w:t>
      </w:r>
      <w:r>
        <w:rPr>
          <w:rtl/>
          <w:cs/>
          <w:lang w:val="ar_AE" w:bidi="ar_AE"/>
        </w:rPr>
        <w:t>)، فلم تَخْلُق شيئًا.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6:96</w:t>
      </w:r>
      <w:r>
        <w:rPr>
          <w:rtl/>
          <w:cs/>
          <w:lang w:val="ar_AE" w:bidi="ar_AE"/>
        </w:rPr>
      </w:r>
    </w:p>
    <w:p>
      <w:pPr>
        <w:bidi/>
      </w:pPr>
      <w:r>
        <w:rPr>
          <w:rtl/>
          <w:cs/>
          <w:lang w:val="ar_AE" w:bidi="ar_AE"/>
        </w:rPr>
      </w:r>
      <w:r>
        <w:rPr>
          <w:b/>
          <w:rtl/>
          <w:cs/>
          <w:lang w:val="ar_AE" w:bidi="ar_AE"/>
        </w:rPr>
        <w:t>مَجْدٌ وَجَلاَلٌ:</w:t>
      </w:r>
      <w:r>
        <w:rPr>
          <w:rtl/>
          <w:cs/>
          <w:lang w:val="ar_AE" w:bidi="ar_AE"/>
        </w:rPr>
        <w:t xml:space="preserve"> الرَّبُّ مَجِيدٌ (</w:t>
      </w:r>
      <w:r>
        <w:rPr>
          <w:rtl/>
          <w:cs/>
          <w:lang w:val="ar_AE" w:bidi="ar_AE"/>
        </w:rPr>
        <w:t>96:6</w:t>
      </w:r>
      <w:r>
        <w:rPr>
          <w:rtl/>
          <w:cs/>
          <w:lang w:val="ar_AE" w:bidi="ar_AE"/>
        </w:rPr>
        <w:t xml:space="preserve">؛ </w:t>
      </w:r>
      <w:r>
        <w:rPr>
          <w:rtl/>
          <w:cs/>
          <w:lang w:val="ar_AE" w:bidi="ar_AE"/>
        </w:rPr>
        <w:t>104:1</w:t>
      </w:r>
      <w:r>
        <w:rPr>
          <w:rtl/>
          <w:cs/>
          <w:lang w:val="ar_AE" w:bidi="ar_AE"/>
        </w:rPr>
        <w:t xml:space="preserve">؛ </w:t>
      </w:r>
      <w:r>
        <w:rPr>
          <w:rtl/>
          <w:cs/>
          <w:lang w:val="ar_AE" w:bidi="ar_AE"/>
        </w:rPr>
        <w:t>148:13</w:t>
      </w:r>
      <w:r>
        <w:rPr>
          <w:rtl/>
          <w:cs/>
          <w:lang w:val="ar_AE" w:bidi="ar_AE"/>
        </w:rPr>
        <w:t>)، وكذلك أعمَالُه في الطَّبِيعَةِ (</w:t>
      </w:r>
      <w:r>
        <w:rPr>
          <w:rtl/>
          <w:cs/>
          <w:lang w:val="ar_AE" w:bidi="ar_AE"/>
        </w:rPr>
        <w:t>8:1</w:t>
      </w:r>
      <w:r>
        <w:rPr>
          <w:rtl/>
          <w:cs/>
          <w:lang w:val="ar_AE" w:bidi="ar_AE"/>
        </w:rPr>
        <w:t>) وَفِي الفِدِاءِ (</w:t>
      </w:r>
      <w:r>
        <w:rPr>
          <w:rtl/>
          <w:cs/>
          <w:lang w:val="ar_AE" w:bidi="ar_AE"/>
        </w:rPr>
        <w:t>111:3</w:t>
      </w:r>
      <w:r>
        <w:rPr>
          <w:rtl/>
          <w:cs/>
          <w:lang w:val="ar_AE" w:bidi="ar_AE"/>
        </w:rPr>
        <w:t xml:space="preserve">؛ </w:t>
      </w:r>
      <w:r>
        <w:rPr>
          <w:rtl/>
          <w:cs/>
          <w:lang w:val="ar_AE" w:bidi="ar_AE"/>
        </w:rPr>
        <w:t>145:5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7:96</w:t>
      </w:r>
      <w:r>
        <w:rPr>
          <w:rtl/>
          <w:cs/>
          <w:lang w:val="ar_AE" w:bidi="ar_AE"/>
        </w:rPr>
      </w:r>
    </w:p>
    <w:p>
      <w:pPr>
        <w:bidi/>
      </w:pPr>
      <w:r>
        <w:rPr>
          <w:rtl/>
          <w:cs/>
          <w:lang w:val="ar_AE" w:bidi="ar_AE"/>
        </w:rPr>
      </w:r>
      <w:r>
        <w:rPr>
          <w:rtl/>
          <w:cs/>
          <w:lang w:val="ar_AE" w:bidi="ar_AE"/>
        </w:rPr>
        <w:t xml:space="preserve">شُعُوبُ العَالَمِ (بمعنى </w:t>
      </w:r>
      <w:r>
        <w:rPr>
          <w:b/>
          <w:rtl/>
          <w:cs/>
          <w:lang w:val="ar_AE" w:bidi="ar_AE"/>
        </w:rPr>
        <w:t>قَبَائِلَ الشُّعُوبِ</w:t>
      </w:r>
      <w:r>
        <w:rPr>
          <w:rtl/>
          <w:cs/>
          <w:lang w:val="ar_AE" w:bidi="ar_AE"/>
        </w:rPr>
        <w:t xml:space="preserve">): تمثل العائلات والقبائل أو العَشائِر تقسيماتٍ فرعيَّةً للشُّعُوبِ (انْظُرْ </w:t>
      </w:r>
      <w:r>
        <w:rPr>
          <w:rtl/>
          <w:cs/>
          <w:lang w:val="ar_AE" w:bidi="ar_AE"/>
        </w:rPr>
        <w:t>التَّكْوين 12:3</w:t>
      </w:r>
      <w:r>
        <w:rPr>
          <w:rtl/>
          <w:cs/>
          <w:lang w:val="ar_AE" w:bidi="ar_AE"/>
        </w:rPr>
        <w:t>). • ينبغي على الشعوب أن تَتَجَاوَبَ مع مَجْدِ الرَّبِّ بالتَّسْبِيحِ (</w:t>
      </w:r>
      <w:r>
        <w:rPr>
          <w:rtl/>
          <w:cs/>
          <w:lang w:val="ar_AE" w:bidi="ar_AE"/>
        </w:rPr>
        <w:t>المزامير 8:1</w:t>
      </w:r>
      <w:r>
        <w:rPr>
          <w:rtl/>
          <w:cs/>
          <w:lang w:val="ar_AE" w:bidi="ar_AE"/>
        </w:rPr>
        <w:t xml:space="preserve">؛ </w:t>
      </w:r>
      <w:r>
        <w:rPr>
          <w:rtl/>
          <w:cs/>
          <w:lang w:val="ar_AE" w:bidi="ar_AE"/>
        </w:rPr>
        <w:t>19:1–4</w:t>
      </w:r>
      <w:r>
        <w:rPr>
          <w:rtl/>
          <w:cs/>
          <w:lang w:val="ar_AE" w:bidi="ar_AE"/>
        </w:rPr>
        <w:t xml:space="preserve">؛ </w:t>
      </w:r>
      <w:r>
        <w:rPr>
          <w:rtl/>
          <w:cs/>
          <w:lang w:val="ar_AE" w:bidi="ar_AE"/>
        </w:rPr>
        <w:t>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8:96</w:t>
      </w:r>
      <w:r>
        <w:rPr>
          <w:rtl/>
          <w:cs/>
          <w:lang w:val="ar_AE" w:bidi="ar_AE"/>
        </w:rPr>
      </w:r>
    </w:p>
    <w:p>
      <w:pPr>
        <w:bidi/>
      </w:pPr>
      <w:r>
        <w:rPr>
          <w:rtl/>
          <w:cs/>
          <w:lang w:val="ar_AE" w:bidi="ar_AE"/>
        </w:rPr>
      </w:r>
      <w:r>
        <w:rPr>
          <w:rtl/>
          <w:cs/>
          <w:lang w:val="ar_AE" w:bidi="ar_AE"/>
        </w:rPr>
        <w:t>كانَتْ الدِّيارُ الخارجِيَّةُ لِمَسْكَنِ الله عادةً هي الحُدُودِ المسموحُ لغير اليهود بالتَّواجُدِ فيها. في هذا المزمور، فإن شُعُوبَ العَالَمِ، غَيْرَ اليهودِ - مدعوون للدُّخُول (</w:t>
      </w:r>
      <w:r>
        <w:rPr>
          <w:rtl/>
          <w:cs/>
          <w:lang w:val="ar_AE" w:bidi="ar_AE"/>
        </w:rPr>
        <w:t>65:4</w:t>
      </w:r>
      <w:r>
        <w:rPr>
          <w:rtl/>
          <w:cs/>
          <w:lang w:val="ar_AE" w:bidi="ar_AE"/>
        </w:rPr>
        <w:t xml:space="preserve">؛ </w:t>
      </w:r>
      <w:r>
        <w:rPr>
          <w:rtl/>
          <w:cs/>
          <w:lang w:val="ar_AE" w:bidi="ar_AE"/>
        </w:rPr>
        <w:t>84:2</w:t>
      </w:r>
      <w:r>
        <w:rPr>
          <w:rtl/>
          <w:cs/>
          <w:lang w:val="ar_AE" w:bidi="ar_AE"/>
        </w:rPr>
        <w:t xml:space="preserve">، </w:t>
      </w:r>
      <w:r>
        <w:rPr>
          <w:rtl/>
          <w:cs/>
          <w:lang w:val="ar_AE" w:bidi="ar_AE"/>
        </w:rPr>
        <w:t>10</w:t>
      </w:r>
      <w:r>
        <w:rPr>
          <w:rtl/>
          <w:cs/>
          <w:lang w:val="ar_AE" w:bidi="ar_AE"/>
        </w:rPr>
        <w:t xml:space="preserve">؛ </w:t>
      </w:r>
      <w:r>
        <w:rPr>
          <w:rtl/>
          <w:cs/>
          <w:lang w:val="ar_AE" w:bidi="ar_AE"/>
        </w:rPr>
        <w:t>100:4</w:t>
      </w:r>
      <w:r>
        <w:rPr>
          <w:rtl/>
          <w:cs/>
          <w:lang w:val="ar_AE" w:bidi="ar_AE"/>
        </w:rPr>
        <w:t xml:space="preserve">؛ </w:t>
      </w:r>
      <w:r>
        <w:rPr>
          <w:rtl/>
          <w:cs/>
          <w:lang w:val="ar_AE" w:bidi="ar_AE"/>
        </w:rPr>
        <w:t>116:19</w:t>
      </w:r>
      <w:r>
        <w:rPr>
          <w:rtl/>
          <w:cs/>
          <w:lang w:val="ar_AE" w:bidi="ar_AE"/>
        </w:rPr>
        <w:t xml:space="preserve">؛ </w:t>
      </w:r>
      <w:r>
        <w:rPr>
          <w:rtl/>
          <w:cs/>
          <w:lang w:val="ar_AE" w:bidi="ar_AE"/>
        </w:rPr>
        <w:t>135:2</w:t>
      </w:r>
      <w:r>
        <w:rPr>
          <w:rtl/>
          <w:cs/>
          <w:lang w:val="ar_AE" w:bidi="ar_AE"/>
        </w:rPr>
        <w:t xml:space="preserve">؛ </w:t>
      </w:r>
      <w:r>
        <w:rPr>
          <w:rtl/>
          <w:cs/>
          <w:lang w:val="ar_AE" w:bidi="ar_AE"/>
        </w:rPr>
        <w:t>إِشَعْيَاء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9:96</w:t>
      </w:r>
      <w:r>
        <w:rPr>
          <w:rtl/>
          <w:cs/>
          <w:lang w:val="ar_AE" w:bidi="ar_AE"/>
        </w:rPr>
      </w:r>
    </w:p>
    <w:p>
      <w:pPr>
        <w:bidi/>
      </w:pPr>
      <w:r>
        <w:rPr>
          <w:rtl/>
          <w:cs/>
          <w:lang w:val="ar_AE" w:bidi="ar_AE"/>
        </w:rPr>
      </w:r>
      <w:r>
        <w:rPr>
          <w:rtl/>
          <w:cs/>
          <w:lang w:val="ar_AE" w:bidi="ar_AE"/>
        </w:rPr>
        <w:t>ينبغي أن يَرْتَعِدَ العابدون بِخَوفٍ (</w:t>
      </w:r>
      <w:r>
        <w:rPr>
          <w:rtl/>
          <w:cs/>
          <w:lang w:val="ar_AE" w:bidi="ar_AE"/>
        </w:rPr>
        <w:t>96:4</w:t>
      </w:r>
      <w:r>
        <w:rPr>
          <w:rtl/>
          <w:cs/>
          <w:lang w:val="ar_AE" w:bidi="ar_AE"/>
        </w:rPr>
        <w:t xml:space="preserve">؛ انْظُرْ </w:t>
      </w:r>
      <w:r>
        <w:rPr>
          <w:rtl/>
          <w:cs/>
          <w:lang w:val="ar_AE" w:bidi="ar_AE"/>
        </w:rPr>
        <w:t>18:7–15</w:t>
      </w:r>
      <w:r>
        <w:rPr>
          <w:rtl/>
          <w:cs/>
          <w:lang w:val="ar_AE" w:bidi="ar_AE"/>
        </w:rPr>
        <w:t xml:space="preserve">؛ </w:t>
      </w:r>
      <w:r>
        <w:rPr>
          <w:rtl/>
          <w:cs/>
          <w:lang w:val="ar_AE" w:bidi="ar_AE"/>
        </w:rPr>
        <w:t>97:4</w:t>
      </w:r>
      <w:r>
        <w:rPr>
          <w:rtl/>
          <w:cs/>
          <w:lang w:val="ar_AE" w:bidi="ar_AE"/>
        </w:rPr>
        <w:t>) أمام بَهَاء عظمَةِ وقَدَاسَةِ الرَّبِّ (</w:t>
      </w:r>
      <w:r>
        <w:rPr>
          <w:rtl/>
          <w:cs/>
          <w:lang w:val="ar_AE" w:bidi="ar_AE"/>
        </w:rPr>
        <w:t>العِبْرانِيِّبن 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10:96</w:t>
      </w:r>
      <w:r>
        <w:rPr>
          <w:rtl/>
          <w:cs/>
          <w:lang w:val="ar_AE" w:bidi="ar_AE"/>
        </w:rPr>
      </w:r>
    </w:p>
    <w:p>
      <w:pPr>
        <w:bidi/>
      </w:pPr>
      <w:r>
        <w:rPr>
          <w:rtl/>
          <w:cs/>
          <w:lang w:val="ar_AE" w:bidi="ar_AE"/>
        </w:rPr>
      </w:r>
      <w:r>
        <w:rPr>
          <w:rtl/>
          <w:cs/>
          <w:lang w:val="ar_AE" w:bidi="ar_AE"/>
        </w:rPr>
        <w:t>يَعْنِي مجيءُ الرَّبِّ نهاية الظُّلْمِ. يَسُودُ الرَّبُّ بِالْعَدْلِ (</w:t>
      </w:r>
      <w:r>
        <w:rPr>
          <w:rtl/>
          <w:cs/>
          <w:lang w:val="ar_AE" w:bidi="ar_AE"/>
        </w:rPr>
        <w:t>9:8</w:t>
      </w:r>
      <w:r>
        <w:rPr>
          <w:rtl/>
          <w:cs/>
          <w:lang w:val="ar_AE" w:bidi="ar_AE"/>
        </w:rPr>
        <w:t xml:space="preserve">؛ </w:t>
      </w:r>
      <w:r>
        <w:rPr>
          <w:rtl/>
          <w:cs/>
          <w:lang w:val="ar_AE" w:bidi="ar_AE"/>
        </w:rPr>
        <w:t>96:13</w:t>
      </w:r>
      <w:r>
        <w:rPr>
          <w:rtl/>
          <w:cs/>
          <w:lang w:val="ar_AE" w:bidi="ar_AE"/>
        </w:rPr>
        <w:t xml:space="preserve">؛ </w:t>
      </w:r>
      <w:r>
        <w:rPr>
          <w:rtl/>
          <w:cs/>
          <w:lang w:val="ar_AE" w:bidi="ar_AE"/>
        </w:rPr>
        <w:t>98:9</w:t>
      </w:r>
      <w:r>
        <w:rPr>
          <w:rtl/>
          <w:cs/>
          <w:lang w:val="ar_AE" w:bidi="ar_AE"/>
        </w:rPr>
        <w:t>) وَيُدَشِّنُ حَقْبَةً من الانسجامِ والنِّظامِ لم نخْتَبِرُها منذُ جَنَّة عَدْنٍ. • حُكْمُ الرَّبِّ المَلَكِيُّ عَلَى العَالَمِ مُؤَسَّسٌ على أعْمِدَةٍ قويَّةٍ من "البِرِّ والعَدْلِ" (</w:t>
      </w:r>
      <w:r>
        <w:rPr>
          <w:rtl/>
          <w:cs/>
          <w:lang w:val="ar_AE" w:bidi="ar_AE"/>
        </w:rPr>
        <w:t>89:14</w:t>
      </w:r>
      <w:r>
        <w:rPr>
          <w:rtl/>
          <w:cs/>
          <w:lang w:val="ar_AE" w:bidi="ar_AE"/>
        </w:rPr>
        <w:t xml:space="preserve">)، لذلك لا يُمْكِنُ أن يتَزَعْزَعُ (قارن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11:96–13</w:t>
      </w:r>
      <w:r>
        <w:rPr>
          <w:rtl/>
          <w:cs/>
          <w:lang w:val="ar_AE" w:bidi="ar_AE"/>
        </w:rPr>
      </w:r>
    </w:p>
    <w:p>
      <w:pPr>
        <w:bidi/>
      </w:pPr>
      <w:r>
        <w:rPr>
          <w:rtl/>
          <w:cs/>
          <w:lang w:val="ar_AE" w:bidi="ar_AE"/>
        </w:rPr>
      </w:r>
      <w:r>
        <w:rPr>
          <w:rtl/>
          <w:cs/>
          <w:lang w:val="ar_AE" w:bidi="ar_AE"/>
        </w:rPr>
        <w:t xml:space="preserve">يَحُثُّ المُرَنِّمُ النِّظَامَ المَخْلُوقَ إلى التَّجاوُبِ بِفَرَحٍ مع خَبَرِ مَجِيءِ الرَّبِّ، قارِن ذلك بِمَوضُوعٍ مشابهٍ في </w:t>
      </w:r>
      <w:r>
        <w:rPr>
          <w:rtl/>
          <w:cs/>
          <w:lang w:val="ar_AE" w:bidi="ar_AE"/>
        </w:rPr>
        <w:t>98:7–9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12:96</w:t>
      </w:r>
      <w:r>
        <w:rPr>
          <w:rtl/>
          <w:cs/>
          <w:lang w:val="ar_AE" w:bidi="ar_AE"/>
        </w:rPr>
      </w:r>
    </w:p>
    <w:p>
      <w:pPr>
        <w:bidi/>
      </w:pPr>
      <w:r>
        <w:rPr>
          <w:rtl/>
          <w:cs/>
          <w:lang w:val="ar_AE" w:bidi="ar_AE"/>
        </w:rPr>
      </w:r>
      <w:r>
        <w:rPr>
          <w:rtl/>
          <w:cs/>
          <w:lang w:val="ar_AE" w:bidi="ar_AE"/>
        </w:rPr>
        <w:t>سوف تختبرُ الطَّبِيعَةُ بأكْمَلِها تجديدًا في الحُضُورِ الإلَهِي (</w:t>
      </w:r>
      <w:r>
        <w:rPr>
          <w:rtl/>
          <w:cs/>
          <w:lang w:val="ar_AE" w:bidi="ar_AE"/>
        </w:rPr>
        <w:t>65:13</w:t>
      </w:r>
      <w:r>
        <w:rPr>
          <w:rtl/>
          <w:cs/>
          <w:lang w:val="ar_AE" w:bidi="ar_AE"/>
        </w:rPr>
        <w:t xml:space="preserve">؛ </w:t>
      </w:r>
      <w:r>
        <w:rPr>
          <w:rtl/>
          <w:cs/>
          <w:lang w:val="ar_AE" w:bidi="ar_AE"/>
        </w:rPr>
        <w:t>72:6</w:t>
      </w:r>
      <w:r>
        <w:rPr>
          <w:rtl/>
          <w:cs/>
          <w:lang w:val="ar_AE" w:bidi="ar_AE"/>
        </w:rPr>
        <w:t xml:space="preserve">، </w:t>
      </w:r>
      <w:r>
        <w:rPr>
          <w:rtl/>
          <w:cs/>
          <w:lang w:val="ar_AE" w:bidi="ar_AE"/>
        </w:rPr>
        <w:t>16</w:t>
      </w:r>
      <w:r>
        <w:rPr>
          <w:rtl/>
          <w:cs/>
          <w:lang w:val="ar_AE" w:bidi="ar_AE"/>
        </w:rPr>
        <w:t xml:space="preserve">؛ </w:t>
      </w:r>
      <w:r>
        <w:rPr>
          <w:rtl/>
          <w:cs/>
          <w:lang w:val="ar_AE" w:bidi="ar_AE"/>
        </w:rPr>
        <w:t>إِشَعْيَاء 44:23</w:t>
      </w:r>
      <w:r>
        <w:rPr>
          <w:rtl/>
          <w:cs/>
          <w:lang w:val="ar_AE" w:bidi="ar_AE"/>
        </w:rPr>
        <w:t xml:space="preserve">؛ </w:t>
      </w:r>
      <w:r>
        <w:rPr>
          <w:rtl/>
          <w:cs/>
          <w:lang w:val="ar_AE" w:bidi="ar_AE"/>
        </w:rPr>
        <w:t>55:12</w:t>
      </w:r>
      <w:r>
        <w:rPr>
          <w:rtl/>
          <w:cs/>
          <w:lang w:val="ar_AE" w:bidi="ar_AE"/>
        </w:rPr>
        <w:t xml:space="preserve">؛ </w:t>
      </w:r>
      <w:r>
        <w:rPr>
          <w:rtl/>
          <w:cs/>
          <w:lang w:val="ar_AE" w:bidi="ar_AE"/>
        </w:rPr>
        <w:t>رُومِيَة 8:21–22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1:97</w:t>
      </w:r>
      <w:r>
        <w:rPr>
          <w:rtl/>
          <w:cs/>
          <w:lang w:val="ar_AE" w:bidi="ar_AE"/>
        </w:rPr>
      </w:r>
    </w:p>
    <w:p>
      <w:pPr>
        <w:bidi/>
      </w:pPr>
      <w:r>
        <w:rPr>
          <w:rtl/>
          <w:cs/>
          <w:lang w:val="ar_AE" w:bidi="ar_AE"/>
        </w:rPr>
      </w:r>
      <w:r>
        <w:rPr>
          <w:rtl/>
          <w:cs/>
          <w:lang w:val="ar_AE" w:bidi="ar_AE"/>
        </w:rPr>
        <w:t>تُمَثِّلُ الْجَزَائِرُ البَعِيدَةُ أَكْثرُ الأجزاء بُعْدًا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1:97–12</w:t>
      </w:r>
      <w:r>
        <w:rPr>
          <w:rtl/>
          <w:cs/>
          <w:lang w:val="ar_AE" w:bidi="ar_AE"/>
        </w:rPr>
      </w:r>
    </w:p>
    <w:p>
      <w:pPr>
        <w:bidi/>
      </w:pPr>
      <w:r>
        <w:rPr>
          <w:rtl/>
          <w:cs/>
          <w:lang w:val="ar_AE" w:bidi="ar_AE"/>
        </w:rPr>
      </w:r>
      <w:r>
        <w:rPr>
          <w:rtl/>
          <w:cs/>
          <w:lang w:val="ar_AE" w:bidi="ar_AE"/>
        </w:rPr>
        <w:t>الله مُتَعَالٍ جِدًّا فوقَ الآلِهَةِ وَفَوقَ كلِّ الأَرْضِ، حتى أن مجيئَهُ مصحوبٌ بِظواهر مَهِيبَةٍ. تتأَثَّرُ الخليقةُ به بشكلٍ مَلْمُوسٍ، سيَهْلكُ الأَشْرَارُ، أما شَعْبُ صِهْيَون فإنهم يُحِبُّون مَجِيئَهُ وَيَبْتَهِجُون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2:97–4</w:t>
      </w:r>
      <w:r>
        <w:rPr>
          <w:rtl/>
          <w:cs/>
          <w:lang w:val="ar_AE" w:bidi="ar_AE"/>
        </w:rPr>
      </w:r>
    </w:p>
    <w:p>
      <w:pPr>
        <w:bidi/>
      </w:pPr>
      <w:r>
        <w:rPr>
          <w:rtl/>
          <w:cs/>
          <w:lang w:val="ar_AE" w:bidi="ar_AE"/>
        </w:rPr>
      </w:r>
      <w:r>
        <w:rPr>
          <w:b/>
          <w:rtl/>
          <w:cs/>
          <w:lang w:val="ar_AE" w:bidi="ar_AE"/>
        </w:rPr>
        <w:t xml:space="preserve">السَّحَابُ وَالضَّبَابُ ... النَّارٌ ... البُرُوق: </w:t>
      </w:r>
      <w:r>
        <w:rPr>
          <w:rtl/>
          <w:cs/>
          <w:lang w:val="ar_AE" w:bidi="ar_AE"/>
        </w:rPr>
        <w:t>تشيرُ هذه التعبيراتُ اللُّغَويةُ إلى أن الرَّبَّ آتٍ للدَّينُونَةِ.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5:97–7</w:t>
      </w:r>
      <w:r>
        <w:rPr>
          <w:rtl/>
          <w:cs/>
          <w:lang w:val="ar_AE" w:bidi="ar_AE"/>
        </w:rPr>
      </w:r>
    </w:p>
    <w:p>
      <w:pPr>
        <w:bidi/>
      </w:pPr>
      <w:r>
        <w:rPr>
          <w:rtl/>
          <w:cs/>
          <w:lang w:val="ar_AE" w:bidi="ar_AE"/>
        </w:rPr>
      </w:r>
      <w:r>
        <w:rPr>
          <w:rtl/>
          <w:cs/>
          <w:lang w:val="ar_AE" w:bidi="ar_AE"/>
        </w:rPr>
        <w:t>تهتز الخليقة عند مجيء مَلِكَها، فهو وَحْدَهُ الذي يَسْتَحِقُّ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6:97</w:t>
      </w:r>
      <w:r>
        <w:rPr>
          <w:rtl/>
          <w:cs/>
          <w:lang w:val="ar_AE" w:bidi="ar_AE"/>
        </w:rPr>
      </w:r>
    </w:p>
    <w:p>
      <w:pPr>
        <w:bidi/>
      </w:pPr>
      <w:r>
        <w:rPr>
          <w:rtl/>
          <w:cs/>
          <w:lang w:val="ar_AE" w:bidi="ar_AE"/>
        </w:rPr>
      </w:r>
      <w:r>
        <w:rPr>
          <w:rtl/>
          <w:cs/>
          <w:lang w:val="ar_AE" w:bidi="ar_AE"/>
        </w:rPr>
        <w:t>عندما يَدْخُلُ الرَّبُّ العَالَمَ، فإن الشهادَةَ على بِرِّهِ يَتَرَدَّدُ صَدَاها في الأَعَالِى (</w:t>
      </w:r>
      <w:r>
        <w:rPr>
          <w:rtl/>
          <w:cs/>
          <w:lang w:val="ar_AE" w:bidi="ar_AE"/>
        </w:rPr>
        <w:t>50:6</w:t>
      </w:r>
      <w:r>
        <w:rPr>
          <w:rtl/>
          <w:cs/>
          <w:lang w:val="ar_AE" w:bidi="ar_AE"/>
        </w:rPr>
        <w:t xml:space="preserve">). • سَتُعايِنُ كلُّ أُمَّةٍ المَشْهَدَ العَلَنِيَّ لِمَجْدِ الرَّبِّ (انْظُرْ </w:t>
      </w:r>
      <w:r>
        <w:rPr>
          <w:rtl/>
          <w:cs/>
          <w:lang w:val="ar_AE" w:bidi="ar_AE"/>
        </w:rPr>
        <w:t>8:1</w:t>
      </w:r>
      <w:r>
        <w:rPr>
          <w:rtl/>
          <w:cs/>
          <w:lang w:val="ar_AE" w:bidi="ar_AE"/>
        </w:rPr>
        <w:t xml:space="preserve">؛ </w:t>
      </w:r>
      <w:r>
        <w:rPr>
          <w:rtl/>
          <w:cs/>
          <w:lang w:val="ar_AE" w:bidi="ar_AE"/>
        </w:rPr>
        <w:t>19:1-a4</w:t>
      </w:r>
      <w:r>
        <w:rPr>
          <w:rtl/>
          <w:cs/>
          <w:lang w:val="ar_AE" w:bidi="ar_AE"/>
        </w:rPr>
        <w:t xml:space="preserve">؛ </w:t>
      </w:r>
      <w:r>
        <w:rPr>
          <w:rtl/>
          <w:cs/>
          <w:lang w:val="ar_AE" w:bidi="ar_AE"/>
        </w:rPr>
        <w:t>24:7</w:t>
      </w:r>
      <w:r>
        <w:rPr>
          <w:rtl/>
          <w:cs/>
          <w:lang w:val="ar_AE" w:bidi="ar_AE"/>
        </w:rPr>
        <w:t xml:space="preserve">؛ </w:t>
      </w:r>
      <w:r>
        <w:rPr>
          <w:rtl/>
          <w:cs/>
          <w:lang w:val="ar_AE" w:bidi="ar_AE"/>
        </w:rPr>
        <w:t>إِشَعْيَاء 40:5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7:97</w:t>
      </w:r>
      <w:r>
        <w:rPr>
          <w:rtl/>
          <w:cs/>
          <w:lang w:val="ar_AE" w:bidi="ar_AE"/>
        </w:rPr>
      </w:r>
    </w:p>
    <w:p>
      <w:pPr>
        <w:bidi/>
      </w:pPr>
      <w:r>
        <w:rPr>
          <w:rtl/>
          <w:cs/>
          <w:lang w:val="ar_AE" w:bidi="ar_AE"/>
        </w:rPr>
      </w:r>
      <w:r>
        <w:rPr>
          <w:rtl/>
          <w:cs/>
          <w:lang w:val="ar_AE" w:bidi="ar_AE"/>
        </w:rPr>
        <w:t xml:space="preserve">عند مجيءِ الرَّبِّ، عندما يَتَحَتَّمُ على كلِّ إلهٍ أن يسجُدَ أمامه، سيدركُ من يعبدون آلهةً أخرى حماقَتَهم (انْظُرْ </w:t>
      </w:r>
      <w:r>
        <w:rPr>
          <w:rtl/>
          <w:cs/>
          <w:lang w:val="ar_AE" w:bidi="ar_AE"/>
        </w:rPr>
        <w:t>95:3–5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8:97–12</w:t>
      </w:r>
      <w:r>
        <w:rPr>
          <w:rtl/>
          <w:cs/>
          <w:lang w:val="ar_AE" w:bidi="ar_AE"/>
        </w:rPr>
      </w:r>
    </w:p>
    <w:p>
      <w:pPr>
        <w:bidi/>
      </w:pPr>
      <w:r>
        <w:rPr>
          <w:rtl/>
          <w:cs/>
          <w:lang w:val="ar_AE" w:bidi="ar_AE"/>
        </w:rPr>
      </w:r>
      <w:r>
        <w:rPr>
          <w:rtl/>
          <w:cs/>
          <w:lang w:val="ar_AE" w:bidi="ar_AE"/>
        </w:rPr>
        <w:t>تبتهِجُ أُورُشَلِيم بخبرِ مجيءِ الرَّبِّ، لأنه يأتي بالعَدْلِ لِيُخَلِّصَ مُسْتَقِيمي القُلوبِ.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11:97</w:t>
      </w:r>
      <w:r>
        <w:rPr>
          <w:rtl/>
          <w:cs/>
          <w:lang w:val="ar_AE" w:bidi="ar_AE"/>
        </w:rPr>
      </w:r>
    </w:p>
    <w:p>
      <w:pPr>
        <w:bidi/>
      </w:pPr>
      <w:r>
        <w:rPr>
          <w:rtl/>
          <w:cs/>
          <w:lang w:val="ar_AE" w:bidi="ar_AE"/>
        </w:rPr>
      </w:r>
      <w:r>
        <w:rPr>
          <w:rtl/>
          <w:cs/>
          <w:lang w:val="ar_AE" w:bidi="ar_AE"/>
        </w:rPr>
        <w:t xml:space="preserve">الأتقياءُ ذوو الاستقامة (انْظُرْ </w:t>
      </w:r>
      <w:r>
        <w:rPr>
          <w:rtl/>
          <w:cs/>
          <w:lang w:val="ar_AE" w:bidi="ar_AE"/>
        </w:rPr>
        <w:t>الأمثال 2:7</w:t>
      </w:r>
      <w:r>
        <w:rPr>
          <w:rtl/>
          <w:cs/>
          <w:lang w:val="ar_AE" w:bidi="ar_AE"/>
        </w:rPr>
        <w:t xml:space="preserve">، </w:t>
      </w:r>
      <w:r>
        <w:rPr>
          <w:rtl/>
          <w:cs/>
          <w:lang w:val="ar_AE" w:bidi="ar_AE"/>
        </w:rPr>
        <w:t>21</w:t>
      </w:r>
      <w:r>
        <w:rPr>
          <w:rtl/>
          <w:cs/>
          <w:lang w:val="ar_AE" w:bidi="ar_AE"/>
        </w:rPr>
        <w:t xml:space="preserve">؛ </w:t>
      </w:r>
      <w:r>
        <w:rPr>
          <w:rtl/>
          <w:cs/>
          <w:lang w:val="ar_AE" w:bidi="ar_AE"/>
        </w:rPr>
        <w:t>3:32</w:t>
      </w:r>
      <w:r>
        <w:rPr>
          <w:rtl/>
          <w:cs/>
          <w:lang w:val="ar_AE" w:bidi="ar_AE"/>
        </w:rPr>
        <w:t xml:space="preserve">؛ </w:t>
      </w:r>
      <w:r>
        <w:rPr>
          <w:rtl/>
          <w:cs/>
          <w:lang w:val="ar_AE" w:bidi="ar_AE"/>
        </w:rPr>
        <w:t>11:6</w:t>
      </w:r>
      <w:r>
        <w:rPr>
          <w:rtl/>
          <w:cs/>
          <w:lang w:val="ar_AE" w:bidi="ar_AE"/>
        </w:rPr>
        <w:t xml:space="preserve">، </w:t>
      </w:r>
      <w:r>
        <w:rPr>
          <w:rtl/>
          <w:cs/>
          <w:lang w:val="ar_AE" w:bidi="ar_AE"/>
        </w:rPr>
        <w:t>11</w:t>
      </w:r>
      <w:r>
        <w:rPr>
          <w:rtl/>
          <w:cs/>
          <w:lang w:val="ar_AE" w:bidi="ar_AE"/>
        </w:rPr>
        <w:t xml:space="preserve">؛ </w:t>
      </w:r>
      <w:r>
        <w:rPr>
          <w:rtl/>
          <w:cs/>
          <w:lang w:val="ar_AE" w:bidi="ar_AE"/>
        </w:rPr>
        <w:t>14:2</w:t>
      </w:r>
      <w:r>
        <w:rPr>
          <w:rtl/>
          <w:cs/>
          <w:lang w:val="ar_AE" w:bidi="ar_AE"/>
        </w:rPr>
        <w:t>)، أصحاب القلوب المستقيمة</w:t>
      </w:r>
      <w:r>
        <w:rPr>
          <w:i/>
          <w:rtl/>
          <w:cs/>
          <w:lang w:val="ar_AE" w:bidi="ar_AE"/>
        </w:rPr>
        <w:t>،</w:t>
      </w:r>
      <w:r>
        <w:rPr>
          <w:rtl/>
          <w:cs/>
          <w:lang w:val="ar_AE" w:bidi="ar_AE"/>
        </w:rPr>
        <w:t xml:space="preserve"> يتمسَّكون بالعَلاقَةِ مع الرَّبِّ ومَعَ الآخرين (</w:t>
      </w:r>
      <w:r>
        <w:rPr>
          <w:rtl/>
          <w:cs/>
          <w:lang w:val="ar_AE" w:bidi="ar_AE"/>
        </w:rPr>
        <w:t>المزامير 94:15</w:t>
      </w:r>
      <w:r>
        <w:rPr>
          <w:rtl/>
          <w:cs/>
          <w:lang w:val="ar_AE" w:bidi="ar_AE"/>
        </w:rPr>
        <w:t xml:space="preserve">؛ </w:t>
      </w:r>
      <w:r>
        <w:rPr>
          <w:rtl/>
          <w:cs/>
          <w:lang w:val="ar_AE" w:bidi="ar_AE"/>
        </w:rPr>
        <w:t>125:4</w:t>
      </w:r>
      <w:r>
        <w:rPr>
          <w:rtl/>
          <w:cs/>
          <w:lang w:val="ar_AE" w:bidi="ar_AE"/>
        </w:rPr>
        <w:t>). يخطِّط الأشرارَ لسقوطِ الأتقياءِ (</w:t>
      </w:r>
      <w:r>
        <w:rPr>
          <w:rtl/>
          <w:cs/>
          <w:lang w:val="ar_AE" w:bidi="ar_AE"/>
        </w:rPr>
        <w:t>11:2</w:t>
      </w:r>
      <w:r>
        <w:rPr>
          <w:rtl/>
          <w:cs/>
          <w:lang w:val="ar_AE" w:bidi="ar_AE"/>
        </w:rPr>
        <w:t>)، إلا أن الرَّبَّ ينقِذُهم (</w:t>
      </w:r>
      <w:r>
        <w:rPr>
          <w:rtl/>
          <w:cs/>
          <w:lang w:val="ar_AE" w:bidi="ar_AE"/>
        </w:rPr>
        <w:t>11:1</w:t>
      </w:r>
      <w:r>
        <w:rPr>
          <w:rtl/>
          <w:cs/>
          <w:lang w:val="ar_AE" w:bidi="ar_AE"/>
        </w:rPr>
        <w:t xml:space="preserve">؛ </w:t>
      </w:r>
      <w:r>
        <w:rPr>
          <w:rtl/>
          <w:cs/>
          <w:lang w:val="ar_AE" w:bidi="ar_AE"/>
        </w:rPr>
        <w:t>36:10</w:t>
      </w:r>
      <w:r>
        <w:rPr>
          <w:rtl/>
          <w:cs/>
          <w:lang w:val="ar_AE" w:bidi="ar_AE"/>
        </w:rPr>
        <w:t>). وهكذا تتبَدَّل أحزانُ الأتقياءِ إلى فَرَحٍ وتَسْبِيحٍ (</w:t>
      </w:r>
      <w:r>
        <w:rPr>
          <w:rtl/>
          <w:cs/>
          <w:lang w:val="ar_AE" w:bidi="ar_AE"/>
        </w:rPr>
        <w:t>32:11</w:t>
      </w:r>
      <w:r>
        <w:rPr>
          <w:rtl/>
          <w:cs/>
          <w:lang w:val="ar_AE" w:bidi="ar_AE"/>
        </w:rPr>
        <w:t xml:space="preserve">؛ </w:t>
      </w:r>
      <w:r>
        <w:rPr>
          <w:rtl/>
          <w:cs/>
          <w:lang w:val="ar_AE" w:bidi="ar_AE"/>
        </w:rPr>
        <w:t>64:10</w:t>
      </w:r>
      <w:r>
        <w:rPr>
          <w:rtl/>
          <w:cs/>
          <w:lang w:val="ar_AE" w:bidi="ar_AE"/>
        </w:rPr>
        <w:t xml:space="preserve">؛ </w:t>
      </w:r>
      <w:r>
        <w:rPr>
          <w:rtl/>
          <w:cs/>
          <w:lang w:val="ar_AE" w:bidi="ar_AE"/>
        </w:rPr>
        <w:t>111:1</w:t>
      </w:r>
      <w:r>
        <w:rPr>
          <w:rtl/>
          <w:cs/>
          <w:lang w:val="ar_AE" w:bidi="ar_AE"/>
        </w:rPr>
        <w:t xml:space="preserve">؛ </w:t>
      </w:r>
      <w:r>
        <w:rPr>
          <w:rtl/>
          <w:cs/>
          <w:lang w:val="ar_AE" w:bidi="ar_AE"/>
        </w:rPr>
        <w:t>119:7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1:98–9</w:t>
      </w:r>
      <w:r>
        <w:rPr>
          <w:rtl/>
          <w:cs/>
          <w:lang w:val="ar_AE" w:bidi="ar_AE"/>
        </w:rPr>
      </w:r>
    </w:p>
    <w:p>
      <w:pPr>
        <w:bidi/>
      </w:pPr>
      <w:r>
        <w:rPr>
          <w:rtl/>
          <w:cs/>
          <w:lang w:val="ar_AE" w:bidi="ar_AE"/>
        </w:rPr>
      </w:r>
      <w:r>
        <w:rPr>
          <w:rtl/>
          <w:cs/>
          <w:lang w:val="ar_AE" w:bidi="ar_AE"/>
        </w:rPr>
        <w:t>يَحْتَفِي هذا المزمور بِحُكْمِ الرَّبِّ المَلَكِيِّ. الرَّبُّ هو المَلِكُ الحقيقيُّ لشعبِ إِسْرَائِيل، بَطَلُهُ وَمُخَلِّصُهُ. يغني شَعْبُهُ أغنيةً جديدةً تحتفي بِقُدْرَتِهِ الظَّافِرَةِ وأمانَتِهِ نحوه. يعْلِنُ الرَّبُّ حُكْمَهُ العَادِل لجميعِ الأُمَمِ في كلِّ أنحاءِ الأَرْضِ، ذلك الحكمُ الذي سيبلغُ ذُروتَهُ في مَمْلَكَةٍ عَالَمِيَّةٍ عادِلَةٍ (</w:t>
      </w:r>
      <w:r>
        <w:rPr>
          <w:rtl/>
          <w:cs/>
          <w:lang w:val="ar_AE" w:bidi="ar_AE"/>
        </w:rPr>
        <w:t>98:2</w:t>
      </w:r>
      <w:r>
        <w:rPr>
          <w:rtl/>
          <w:cs/>
          <w:lang w:val="ar_AE" w:bidi="ar_AE"/>
        </w:rPr>
        <w:t xml:space="preserve">، </w:t>
      </w:r>
      <w:r>
        <w:rPr>
          <w:rtl/>
          <w:cs/>
          <w:lang w:val="ar_AE" w:bidi="ar_AE"/>
        </w:rPr>
        <w:t>9</w:t>
      </w:r>
      <w:r>
        <w:rPr>
          <w:rtl/>
          <w:cs/>
          <w:lang w:val="ar_AE" w:bidi="ar_AE"/>
        </w:rPr>
        <w:t>). لذلك، ينبغي على كلِّ الأرْضِ أن تَعْبُدَ وَتَفْرَحَ معًا لأن الرَّبَّ آتٍ (</w:t>
      </w:r>
      <w:r>
        <w:rPr>
          <w:rtl/>
          <w:cs/>
          <w:lang w:val="ar_AE" w:bidi="ar_AE"/>
        </w:rPr>
        <w:t>98:4–6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2:98–3</w:t>
      </w:r>
      <w:r>
        <w:rPr>
          <w:rtl/>
          <w:cs/>
          <w:lang w:val="ar_AE" w:bidi="ar_AE"/>
        </w:rPr>
      </w:r>
    </w:p>
    <w:p>
      <w:pPr>
        <w:bidi/>
      </w:pPr>
      <w:r>
        <w:rPr>
          <w:rtl/>
          <w:cs/>
          <w:lang w:val="ar_AE" w:bidi="ar_AE"/>
        </w:rPr>
      </w:r>
      <w:r>
        <w:rPr>
          <w:rtl/>
          <w:cs/>
          <w:lang w:val="ar_AE" w:bidi="ar_AE"/>
        </w:rPr>
        <w:t xml:space="preserve">يُظْهِرُ الرَّبُّ بِرَّهُ وأمانَتَهُ (انْظُرْ أيضًا </w:t>
      </w:r>
      <w:r>
        <w:rPr>
          <w:rtl/>
          <w:cs/>
          <w:lang w:val="ar_AE" w:bidi="ar_AE"/>
        </w:rPr>
        <w:t>إِشَعْيَاء 52:10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4:98–6</w:t>
      </w:r>
      <w:r>
        <w:rPr>
          <w:rtl/>
          <w:cs/>
          <w:lang w:val="ar_AE" w:bidi="ar_AE"/>
        </w:rPr>
      </w:r>
    </w:p>
    <w:p>
      <w:pPr>
        <w:bidi/>
      </w:pPr>
      <w:r>
        <w:rPr>
          <w:rtl/>
          <w:cs/>
          <w:lang w:val="ar_AE" w:bidi="ar_AE"/>
        </w:rPr>
      </w:r>
      <w:r>
        <w:rPr>
          <w:rtl/>
          <w:cs/>
          <w:lang w:val="ar_AE" w:bidi="ar_AE"/>
        </w:rPr>
        <w:t xml:space="preserve">يَدعُو المُرَنِّم كلَّ الأرْضِ لعبادَةِ المَلِكِ (انْظُرْ </w:t>
      </w:r>
      <w:r>
        <w:rPr>
          <w:rtl/>
          <w:cs/>
          <w:lang w:val="ar_AE" w:bidi="ar_AE"/>
        </w:rPr>
        <w:t>96:1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6:98</w:t>
      </w:r>
      <w:r>
        <w:rPr>
          <w:rtl/>
          <w:cs/>
          <w:lang w:val="ar_AE" w:bidi="ar_AE"/>
        </w:rPr>
      </w:r>
    </w:p>
    <w:p>
      <w:pPr>
        <w:bidi/>
      </w:pPr>
      <w:r>
        <w:rPr>
          <w:rtl/>
          <w:cs/>
          <w:lang w:val="ar_AE" w:bidi="ar_AE"/>
        </w:rPr>
      </w:r>
      <w:r>
        <w:rPr>
          <w:rtl/>
          <w:cs/>
          <w:lang w:val="ar_AE" w:bidi="ar_AE"/>
        </w:rPr>
        <w:t xml:space="preserve">اسْتَخْدَمَ مُوسِيقِيُّو الهَيْكَلِ الأَبْواقَ لدعوةِ النَّاسِ إلى الاجتماعاتِ (قارِن </w:t>
      </w:r>
      <w:r>
        <w:rPr>
          <w:rtl/>
          <w:cs/>
          <w:lang w:val="ar_AE" w:bidi="ar_AE"/>
        </w:rPr>
        <w:t>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7:98–9</w:t>
      </w:r>
      <w:r>
        <w:rPr>
          <w:rtl/>
          <w:cs/>
          <w:lang w:val="ar_AE" w:bidi="ar_AE"/>
        </w:rPr>
      </w:r>
    </w:p>
    <w:p>
      <w:pPr>
        <w:bidi/>
      </w:pPr>
      <w:r>
        <w:rPr>
          <w:rtl/>
          <w:cs/>
          <w:lang w:val="ar_AE" w:bidi="ar_AE"/>
        </w:rPr>
      </w:r>
      <w:r>
        <w:rPr>
          <w:rtl/>
          <w:cs/>
          <w:lang w:val="ar_AE" w:bidi="ar_AE"/>
        </w:rPr>
        <w:t xml:space="preserve">يصوِّر المُرَنِّم من بابِ التشخيصِ الخليقة وكأنها إنسان مُبْتَهِجٌ بمجيء الربِّ الدَّيَّانِ العَادِلِ (انْظُرْ </w:t>
      </w:r>
      <w:r>
        <w:rPr>
          <w:rtl/>
          <w:cs/>
          <w:lang w:val="ar_AE" w:bidi="ar_AE"/>
        </w:rPr>
        <w:t>93:3–4</w:t>
      </w:r>
      <w:r>
        <w:rPr>
          <w:rtl/>
          <w:cs/>
          <w:lang w:val="ar_AE" w:bidi="ar_AE"/>
        </w:rPr>
        <w:t xml:space="preserve">؛ </w:t>
      </w:r>
      <w:r>
        <w:rPr>
          <w:rtl/>
          <w:cs/>
          <w:lang w:val="ar_AE" w:bidi="ar_AE"/>
        </w:rPr>
        <w:t>96:11–13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1:99</w:t>
      </w:r>
      <w:r>
        <w:rPr>
          <w:rtl/>
          <w:cs/>
          <w:lang w:val="ar_AE" w:bidi="ar_AE"/>
        </w:rPr>
      </w:r>
    </w:p>
    <w:p>
      <w:pPr>
        <w:bidi/>
      </w:pPr>
      <w:r>
        <w:rPr>
          <w:rtl/>
          <w:cs/>
          <w:lang w:val="ar_AE" w:bidi="ar_AE"/>
        </w:rPr>
      </w:r>
      <w:r>
        <w:rPr>
          <w:rtl/>
          <w:cs/>
          <w:lang w:val="ar_AE" w:bidi="ar_AE"/>
        </w:rPr>
        <w:t xml:space="preserve">من المُنَاسِبِ أن يَرْتَعِدَ المرءُ ويَرْتَجِفَ إزاء قَدَاسَةِ الرَّبِّ (انْظُرْ </w:t>
      </w:r>
      <w:r>
        <w:rPr>
          <w:rtl/>
          <w:cs/>
          <w:lang w:val="ar_AE" w:bidi="ar_AE"/>
        </w:rPr>
        <w:t>96:9</w:t>
      </w:r>
      <w:r>
        <w:rPr>
          <w:rtl/>
          <w:cs/>
          <w:lang w:val="ar_AE" w:bidi="ar_AE"/>
        </w:rPr>
        <w:t>). • العَرْشُ بين الكروبيم يشيرُ إلى غِطَاءِ تَابُوتِ العَهْدِ (</w:t>
      </w:r>
      <w:r>
        <w:rPr>
          <w:rtl/>
          <w:cs/>
          <w:lang w:val="ar_AE" w:bidi="ar_AE"/>
        </w:rPr>
        <w:t>الخُرُوج 25:17–22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1:99–5</w:t>
      </w:r>
      <w:r>
        <w:rPr>
          <w:rtl/>
          <w:cs/>
          <w:lang w:val="ar_AE" w:bidi="ar_AE"/>
        </w:rPr>
      </w:r>
    </w:p>
    <w:p>
      <w:pPr>
        <w:bidi/>
      </w:pPr>
      <w:r>
        <w:rPr>
          <w:rtl/>
          <w:cs/>
          <w:lang w:val="ar_AE" w:bidi="ar_AE"/>
        </w:rPr>
      </w:r>
      <w:r>
        <w:rPr>
          <w:rtl/>
          <w:cs/>
          <w:lang w:val="ar_AE" w:bidi="ar_AE"/>
        </w:rPr>
        <w:t>الرَّبُّ مَلِكٌ قُدُّوسٌ وَبَارٌّ (</w:t>
      </w:r>
      <w:r>
        <w:rPr>
          <w:rtl/>
          <w:cs/>
          <w:lang w:val="ar_AE" w:bidi="ar_AE"/>
        </w:rPr>
        <w:t>إِشَعْيَاء 6:1–5</w:t>
      </w:r>
      <w:r>
        <w:rPr>
          <w:rtl/>
          <w:cs/>
          <w:lang w:val="ar_AE" w:bidi="ar_AE"/>
        </w:rPr>
        <w:t>). جَبَلُ صِهْيَون، موضِعُ هَيْكَلِ الرَّبِّ، يَقِفُ بشكلٍ تصويري كَأَعْلَى نُقْطَةٍ في الأَرْضِ (</w:t>
      </w:r>
      <w:r>
        <w:rPr>
          <w:rtl/>
          <w:cs/>
          <w:lang w:val="ar_AE" w:bidi="ar_AE"/>
        </w:rPr>
        <w:t>المزمور 113:4</w:t>
      </w:r>
      <w:r>
        <w:rPr>
          <w:rtl/>
          <w:cs/>
          <w:lang w:val="ar_AE" w:bidi="ar_AE"/>
        </w:rPr>
        <w:t xml:space="preserve">؛ </w:t>
      </w:r>
      <w:r>
        <w:rPr>
          <w:rtl/>
          <w:cs/>
          <w:lang w:val="ar_AE" w:bidi="ar_AE"/>
        </w:rPr>
        <w:t>إِشَعْيَاء 2:2</w:t>
      </w:r>
      <w:r>
        <w:rPr>
          <w:rtl/>
          <w:cs/>
          <w:lang w:val="ar_AE" w:bidi="ar_AE"/>
        </w:rPr>
        <w:t xml:space="preserve">؛ </w:t>
      </w:r>
      <w:r>
        <w:rPr>
          <w:rtl/>
          <w:cs/>
          <w:lang w:val="ar_AE" w:bidi="ar_AE"/>
        </w:rPr>
        <w:t>6:1</w:t>
      </w:r>
      <w:r>
        <w:rPr>
          <w:rtl/>
          <w:cs/>
          <w:lang w:val="ar_AE" w:bidi="ar_AE"/>
        </w:rPr>
        <w:t>). من هَذْهِ القمةِ، يمكِنُ للمَلِكِ العَظِيم (</w:t>
      </w:r>
      <w:r>
        <w:rPr>
          <w:rtl/>
          <w:cs/>
          <w:lang w:val="ar_AE" w:bidi="ar_AE"/>
        </w:rPr>
        <w:t>المزمور 47:2</w:t>
      </w:r>
      <w:r>
        <w:rPr>
          <w:rtl/>
          <w:cs/>
          <w:lang w:val="ar_AE" w:bidi="ar_AE"/>
        </w:rPr>
        <w:t>) أن يَرَى، ويَحْكُمُ كلِّ الأُمَمِ والشُّعُوبِ، ويَنْعَمُ بتسبيحهم.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1:99–9</w:t>
      </w:r>
      <w:r>
        <w:rPr>
          <w:rtl/>
          <w:cs/>
          <w:lang w:val="ar_AE" w:bidi="ar_AE"/>
        </w:rPr>
      </w:r>
    </w:p>
    <w:p>
      <w:pPr>
        <w:bidi/>
      </w:pPr>
      <w:r>
        <w:rPr>
          <w:rtl/>
          <w:cs/>
          <w:lang w:val="ar_AE" w:bidi="ar_AE"/>
        </w:rPr>
      </w:r>
      <w:r>
        <w:rPr>
          <w:rtl/>
          <w:cs/>
          <w:lang w:val="ar_AE" w:bidi="ar_AE"/>
        </w:rPr>
        <w:t>يَدعُو المُرَنِّم الأُمَمَ لعبادَةِ الرَّبِّ، مَلِكُ الأَرْضِ الذي يَسودُ حُكْمَه من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4:99</w:t>
      </w:r>
      <w:r>
        <w:rPr>
          <w:rtl/>
          <w:cs/>
          <w:lang w:val="ar_AE" w:bidi="ar_AE"/>
        </w:rPr>
      </w:r>
    </w:p>
    <w:p>
      <w:pPr>
        <w:bidi/>
      </w:pPr>
      <w:r>
        <w:rPr>
          <w:rtl/>
          <w:cs/>
          <w:lang w:val="ar_AE" w:bidi="ar_AE"/>
        </w:rPr>
      </w:r>
      <w:r>
        <w:rPr>
          <w:rtl/>
          <w:cs/>
          <w:lang w:val="ar_AE" w:bidi="ar_AE"/>
        </w:rPr>
        <w:t xml:space="preserve">تضمُّ صفاتُ حُكْمِ الرَّبِّ القوةَ، العَدْلَ، المَحَبَّةَ، الإنْصَافَ، والبِرَّ (انْظُرْ </w:t>
      </w:r>
      <w:r>
        <w:rPr>
          <w:rtl/>
          <w:cs/>
          <w:lang w:val="ar_AE" w:bidi="ar_AE"/>
        </w:rPr>
        <w:t>93:4</w:t>
      </w:r>
      <w:r>
        <w:rPr>
          <w:rtl/>
          <w:cs/>
          <w:lang w:val="ar_AE" w:bidi="ar_AE"/>
        </w:rPr>
        <w:t xml:space="preserve">؛ </w:t>
      </w:r>
      <w:r>
        <w:rPr>
          <w:rtl/>
          <w:cs/>
          <w:lang w:val="ar_AE" w:bidi="ar_AE"/>
        </w:rPr>
        <w:t>97:2</w:t>
      </w:r>
      <w:r>
        <w:rPr>
          <w:rtl/>
          <w:cs/>
          <w:lang w:val="ar_AE" w:bidi="ar_AE"/>
        </w:rPr>
        <w:t xml:space="preserve">، </w:t>
      </w:r>
      <w:r>
        <w:rPr>
          <w:rtl/>
          <w:cs/>
          <w:lang w:val="ar_AE" w:bidi="ar_AE"/>
        </w:rPr>
        <w:t>6–7</w:t>
      </w:r>
      <w:r>
        <w:rPr>
          <w:rtl/>
          <w:cs/>
          <w:lang w:val="ar_AE" w:bidi="ar_AE"/>
        </w:rPr>
        <w:t xml:space="preserve">، </w:t>
      </w:r>
      <w:r>
        <w:rPr>
          <w:rtl/>
          <w:cs/>
          <w:lang w:val="ar_AE" w:bidi="ar_AE"/>
        </w:rPr>
        <w:t>12</w:t>
      </w:r>
      <w:r>
        <w:rPr>
          <w:rtl/>
          <w:cs/>
          <w:lang w:val="ar_AE" w:bidi="ar_AE"/>
        </w:rPr>
        <w:t xml:space="preserve">؛ </w:t>
      </w:r>
      <w:r>
        <w:rPr>
          <w:rtl/>
          <w:cs/>
          <w:lang w:val="ar_AE" w:bidi="ar_AE"/>
        </w:rPr>
        <w:t>98:2–3</w:t>
      </w:r>
      <w:r>
        <w:rPr>
          <w:rtl/>
          <w:cs/>
          <w:lang w:val="ar_AE" w:bidi="ar_AE"/>
        </w:rPr>
        <w:t xml:space="preserve">، </w:t>
      </w:r>
      <w:r>
        <w:rPr>
          <w:rtl/>
          <w:cs/>
          <w:lang w:val="ar_AE" w:bidi="ar_AE"/>
        </w:rPr>
        <w:t>9</w:t>
      </w:r>
      <w:r>
        <w:rPr>
          <w:rtl/>
          <w:cs/>
          <w:lang w:val="ar_AE" w:bidi="ar_AE"/>
        </w:rPr>
        <w:t xml:space="preserve">؛ </w:t>
      </w:r>
      <w:r>
        <w:rPr>
          <w:rtl/>
          <w:cs/>
          <w:lang w:val="ar_AE" w:bidi="ar_AE"/>
        </w:rPr>
        <w:t>138:6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6:99</w:t>
      </w:r>
      <w:r>
        <w:rPr>
          <w:rtl/>
          <w:cs/>
          <w:lang w:val="ar_AE" w:bidi="ar_AE"/>
        </w:rPr>
      </w:r>
    </w:p>
    <w:p>
      <w:pPr>
        <w:bidi/>
      </w:pPr>
      <w:r>
        <w:rPr>
          <w:rtl/>
          <w:cs/>
          <w:lang w:val="ar_AE" w:bidi="ar_AE"/>
        </w:rPr>
      </w:r>
      <w:r>
        <w:rPr>
          <w:rtl/>
          <w:cs/>
          <w:lang w:val="ar_AE" w:bidi="ar_AE"/>
        </w:rPr>
        <w:t>كانَ النَّبِيَّان مُوسَى وَصَمُوئِيل قائدَيْن ونموذَجَيْن عَظِيمَيْن اشتهرا بالصَّلاةِ من أجلِ شَعْبِ الرَّبِّ (</w:t>
      </w:r>
      <w:r>
        <w:rPr>
          <w:rtl/>
          <w:cs/>
          <w:lang w:val="ar_AE" w:bidi="ar_AE"/>
        </w:rPr>
        <w:t>الخُرُوج 32:31–32</w:t>
      </w:r>
      <w:r>
        <w:rPr>
          <w:rtl/>
          <w:cs/>
          <w:lang w:val="ar_AE" w:bidi="ar_AE"/>
        </w:rPr>
        <w:t xml:space="preserve">؛ </w:t>
      </w:r>
      <w:r>
        <w:rPr>
          <w:rtl/>
          <w:cs/>
          <w:lang w:val="ar_AE" w:bidi="ar_AE"/>
        </w:rPr>
        <w:t>1 صَمُوئيل 12: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6:99–8</w:t>
      </w:r>
      <w:r>
        <w:rPr>
          <w:rtl/>
          <w:cs/>
          <w:lang w:val="ar_AE" w:bidi="ar_AE"/>
        </w:rPr>
      </w:r>
    </w:p>
    <w:p>
      <w:pPr>
        <w:bidi/>
      </w:pPr>
      <w:r>
        <w:rPr>
          <w:rtl/>
          <w:cs/>
          <w:lang w:val="ar_AE" w:bidi="ar_AE"/>
        </w:rPr>
      </w:r>
      <w:r>
        <w:rPr>
          <w:rtl/>
          <w:cs/>
          <w:lang w:val="ar_AE" w:bidi="ar_AE"/>
        </w:rPr>
        <w:t>أَظْهَرَ اللهُ جُودَهَ بالاسْتِجَابَةِ لِشَعْبِهِ في المَاضِي، أما الخُطَاةُ فَحَفِظَهُم تَحَتْ المَسَاءَلَةِ.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7:99</w:t>
      </w:r>
      <w:r>
        <w:rPr>
          <w:rtl/>
          <w:cs/>
          <w:lang w:val="ar_AE" w:bidi="ar_AE"/>
        </w:rPr>
      </w:r>
    </w:p>
    <w:p>
      <w:pPr>
        <w:bidi/>
      </w:pPr>
      <w:r>
        <w:rPr>
          <w:rtl/>
          <w:cs/>
          <w:lang w:val="ar_AE" w:bidi="ar_AE"/>
        </w:rPr>
      </w:r>
      <w:r>
        <w:rPr>
          <w:rtl/>
          <w:cs/>
          <w:lang w:val="ar_AE" w:bidi="ar_AE"/>
        </w:rPr>
        <w:t>تَحَدَّثَ الرَّبُّ إلى النَّبِيِّ مُوسَى وأخيه هارون من عَمُودِ السَّحَابِ (</w:t>
      </w:r>
      <w:r>
        <w:rPr>
          <w:rtl/>
          <w:cs/>
          <w:lang w:val="ar_AE" w:bidi="ar_AE"/>
        </w:rPr>
        <w:t>الخُرُوج 33:9</w:t>
      </w:r>
      <w:r>
        <w:rPr>
          <w:rtl/>
          <w:cs/>
          <w:lang w:val="ar_AE" w:bidi="ar_AE"/>
        </w:rPr>
        <w:t xml:space="preserve">؛ </w:t>
      </w:r>
      <w:r>
        <w:rPr>
          <w:rtl/>
          <w:cs/>
          <w:lang w:val="ar_AE" w:bidi="ar_AE"/>
        </w:rPr>
        <w:t>العَدَد 12: 5–6</w:t>
      </w:r>
      <w:r>
        <w:rPr>
          <w:rtl/>
          <w:cs/>
          <w:lang w:val="ar_AE" w:bidi="ar_AE"/>
        </w:rPr>
        <w:t>)، وقد تَجَاوَبَ الشَّعْبُ مع الإعْلَانِ لِفَتْرَةٍ من الزَّمَنِ.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1:100–5</w:t>
      </w:r>
      <w:r>
        <w:rPr>
          <w:rtl/>
          <w:cs/>
          <w:lang w:val="ar_AE" w:bidi="ar_AE"/>
        </w:rPr>
      </w:r>
    </w:p>
    <w:p>
      <w:pPr>
        <w:bidi/>
      </w:pPr>
      <w:r>
        <w:rPr>
          <w:rtl/>
          <w:cs/>
          <w:lang w:val="ar_AE" w:bidi="ar_AE"/>
        </w:rPr>
      </w:r>
      <w:r>
        <w:rPr>
          <w:rtl/>
          <w:cs/>
          <w:lang w:val="ar_AE" w:bidi="ar_AE"/>
        </w:rPr>
        <w:t>يَدْعُو هذا المزمورُ كلَّ الأُمَمِ إلى المجيءِ إلى أُورُشَلِيم لِعبَادَةِ الرَّبِّ والاعترافِ بِجُودِهِ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3:100</w:t>
      </w:r>
      <w:r>
        <w:rPr>
          <w:rtl/>
          <w:cs/>
          <w:lang w:val="ar_AE" w:bidi="ar_AE"/>
        </w:rPr>
      </w:r>
    </w:p>
    <w:p>
      <w:pPr>
        <w:bidi/>
      </w:pPr>
      <w:r>
        <w:rPr>
          <w:rtl/>
          <w:cs/>
          <w:lang w:val="ar_AE" w:bidi="ar_AE"/>
        </w:rPr>
      </w:r>
      <w:r>
        <w:rPr>
          <w:rtl/>
          <w:cs/>
          <w:lang w:val="ar_AE" w:bidi="ar_AE"/>
        </w:rPr>
        <w:t xml:space="preserve">الرَّبُّ هو الذي يُحَدِّدُ من هم أبناء شَعْبِهِ. • </w:t>
      </w:r>
      <w:r>
        <w:rPr>
          <w:b/>
          <w:rtl/>
          <w:cs/>
          <w:lang w:val="ar_AE" w:bidi="ar_AE"/>
        </w:rPr>
        <w:t xml:space="preserve">غَنَمُ مَرْعَاهُ: </w:t>
      </w:r>
      <w:r>
        <w:rPr>
          <w:rtl/>
          <w:cs/>
          <w:lang w:val="ar_AE" w:bidi="ar_AE"/>
        </w:rPr>
        <w:t>سوف يرْشِدُ الله شَعْبَهُ</w:t>
      </w:r>
      <w:r>
        <w:rPr>
          <w:b/>
          <w:rtl/>
          <w:cs/>
          <w:lang w:val="ar_AE" w:bidi="ar_AE"/>
        </w:rPr>
        <w:t xml:space="preserve"> </w:t>
      </w:r>
      <w:r>
        <w:rPr>
          <w:rtl/>
          <w:cs/>
          <w:lang w:val="ar_AE" w:bidi="ar_AE"/>
        </w:rPr>
        <w:t>ويَحْمِيه (</w:t>
      </w:r>
      <w:r>
        <w:rPr>
          <w:rtl/>
          <w:cs/>
          <w:lang w:val="ar_AE" w:bidi="ar_AE"/>
        </w:rPr>
        <w:t>23:1</w:t>
      </w:r>
      <w:r>
        <w:rPr>
          <w:rtl/>
          <w:cs/>
          <w:lang w:val="ar_AE" w:bidi="ar_AE"/>
        </w:rPr>
        <w:t xml:space="preserve">، </w:t>
      </w:r>
      <w:r>
        <w:rPr>
          <w:rtl/>
          <w:cs/>
          <w:lang w:val="ar_AE" w:bidi="ar_AE"/>
        </w:rPr>
        <w:t>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4:100</w:t>
      </w:r>
      <w:r>
        <w:rPr>
          <w:rtl/>
          <w:cs/>
          <w:lang w:val="ar_AE" w:bidi="ar_AE"/>
        </w:rPr>
      </w:r>
    </w:p>
    <w:p>
      <w:pPr>
        <w:bidi/>
      </w:pPr>
      <w:r>
        <w:rPr>
          <w:rtl/>
          <w:cs/>
          <w:lang w:val="ar_AE" w:bidi="ar_AE"/>
        </w:rPr>
      </w:r>
      <w:r>
        <w:rPr>
          <w:rtl/>
          <w:cs/>
          <w:lang w:val="ar_AE" w:bidi="ar_AE"/>
        </w:rPr>
        <w:t>كانَتْ الأَبْوابُ والدِّيَارُ جُزْءًا من الهَيْكَلِ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1:101–8</w:t>
      </w:r>
      <w:r>
        <w:rPr>
          <w:rtl/>
          <w:cs/>
          <w:lang w:val="ar_AE" w:bidi="ar_AE"/>
        </w:rPr>
      </w:r>
    </w:p>
    <w:p>
      <w:pPr>
        <w:bidi/>
      </w:pPr>
      <w:r>
        <w:rPr>
          <w:rtl/>
          <w:cs/>
          <w:lang w:val="ar_AE" w:bidi="ar_AE"/>
        </w:rPr>
      </w:r>
      <w:r>
        <w:rPr>
          <w:rtl/>
          <w:cs/>
          <w:lang w:val="ar_AE" w:bidi="ar_AE"/>
        </w:rPr>
        <w:t>تُعَبِّرُ هذه الترنيمة عن الْتِزَامِ المُرَنِّمِ بِحَياةِ الاستقامَةِ والحَيَدَان عن الشَّرِّ، وهو المثال الذي عاشَهُ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2:101</w:t>
      </w:r>
      <w:r>
        <w:rPr>
          <w:rtl/>
          <w:cs/>
          <w:lang w:val="ar_AE" w:bidi="ar_AE"/>
        </w:rPr>
      </w:r>
    </w:p>
    <w:p>
      <w:pPr>
        <w:bidi/>
      </w:pPr>
      <w:r>
        <w:rPr>
          <w:rtl/>
          <w:cs/>
          <w:lang w:val="ar_AE" w:bidi="ar_AE"/>
        </w:rPr>
      </w:r>
      <w:r>
        <w:rPr>
          <w:rtl/>
          <w:cs/>
          <w:lang w:val="ar_AE" w:bidi="ar_AE"/>
        </w:rPr>
        <w:t>في منزلي (حَرْفِيًّا "</w:t>
      </w:r>
      <w:r>
        <w:rPr>
          <w:b/>
          <w:rtl/>
          <w:cs/>
          <w:lang w:val="ar_AE" w:bidi="ar_AE"/>
        </w:rPr>
        <w:t>فِي بَيْتِي"</w:t>
      </w:r>
      <w:r>
        <w:rPr>
          <w:rtl/>
          <w:cs/>
          <w:lang w:val="ar_AE" w:bidi="ar_AE"/>
        </w:rPr>
        <w:t>): ربما يُشِيرُ هذا الالتزام بالاستقامة إلى الحياة الخاصة في المنزلِ. يَرَى بعضُ المُفَسِّرين أن اللفظة "</w:t>
      </w:r>
      <w:r>
        <w:rPr>
          <w:b/>
          <w:rtl/>
          <w:cs/>
          <w:lang w:val="ar_AE" w:bidi="ar_AE"/>
        </w:rPr>
        <w:t>بَيْتِي</w:t>
      </w:r>
      <w:r>
        <w:rPr>
          <w:i/>
          <w:rtl/>
          <w:cs/>
          <w:lang w:val="ar_AE" w:bidi="ar_AE"/>
        </w:rPr>
        <w:t>"</w:t>
      </w:r>
      <w:r>
        <w:rPr>
          <w:rtl/>
          <w:cs/>
          <w:lang w:val="ar_AE" w:bidi="ar_AE"/>
        </w:rPr>
        <w:t xml:space="preserve"> تُشِيرُ إلى قَصْرِ المَلِكِ؛ وبالتالي، يكون موضوع التزامه هو استقامةُ سياساتِ إدارَتِهِ للحُكْمِ المَلَكِيِّ . • يعني تَبَنِّي المَرْءِ لحياة الاستقامة اختيارَه لأُسْلُوبِ حَياةٍ يَتَّسِمُ بالحِكْمَةِ.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 4–5</w:t>
      </w:r>
      <w:r>
        <w:rPr>
          <w:rtl/>
          <w:cs/>
          <w:lang w:val="ar_AE" w:bidi="ar_AE"/>
        </w:rPr>
      </w:r>
    </w:p>
    <w:p>
      <w:pPr>
        <w:bidi/>
      </w:pPr>
      <w:r>
        <w:rPr>
          <w:rtl/>
          <w:cs/>
          <w:lang w:val="ar_AE" w:bidi="ar_AE"/>
        </w:rPr>
      </w:r>
      <w:r>
        <w:rPr>
          <w:rtl/>
          <w:cs/>
          <w:lang w:val="ar_AE" w:bidi="ar_AE"/>
        </w:rPr>
        <w:t>يُبْغِضُ المُرَنِّمُ ما يُبْغِضِه الرَّبُّ (</w:t>
      </w:r>
      <w:r>
        <w:rPr>
          <w:rtl/>
          <w:cs/>
          <w:lang w:val="ar_AE" w:bidi="ar_AE"/>
        </w:rPr>
        <w:t>الأمثال 6:16–19</w:t>
      </w:r>
      <w:r>
        <w:rPr>
          <w:rtl/>
          <w:cs/>
          <w:lang w:val="ar_AE" w:bidi="ar_AE"/>
        </w:rPr>
        <w:t xml:space="preserve">؛ انْظُرْ </w:t>
      </w:r>
      <w:r>
        <w:rPr>
          <w:rtl/>
          <w:cs/>
          <w:lang w:val="ar_AE" w:bidi="ar_AE"/>
        </w:rPr>
        <w:t>المزامير 5:5</w:t>
      </w:r>
      <w:r>
        <w:rPr>
          <w:rtl/>
          <w:cs/>
          <w:lang w:val="ar_AE" w:bidi="ar_AE"/>
        </w:rPr>
        <w:t xml:space="preserve">؛ </w:t>
      </w:r>
      <w:r>
        <w:rPr>
          <w:rtl/>
          <w:cs/>
          <w:lang w:val="ar_AE" w:bidi="ar_AE"/>
        </w:rPr>
        <w:t>11:4–5</w:t>
      </w:r>
      <w:r>
        <w:rPr>
          <w:rtl/>
          <w:cs/>
          <w:lang w:val="ar_AE" w:bidi="ar_AE"/>
        </w:rPr>
        <w:t xml:space="preserve">). • الأَفْكَارُ المُنْحَرِفَةُ تَنْبُعُ من قُلُوبٍ بَشَرِيَّةٍ فَاسِدَةٍ (قارِن </w:t>
      </w:r>
      <w:r>
        <w:rPr>
          <w:rtl/>
          <w:cs/>
          <w:lang w:val="ar_AE" w:bidi="ar_AE"/>
        </w:rPr>
        <w:t>18:26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6:101</w:t>
      </w:r>
      <w:r>
        <w:rPr>
          <w:rtl/>
          <w:cs/>
          <w:lang w:val="ar_AE" w:bidi="ar_AE"/>
        </w:rPr>
      </w:r>
    </w:p>
    <w:p>
      <w:pPr>
        <w:bidi/>
      </w:pPr>
      <w:r>
        <w:rPr>
          <w:rtl/>
          <w:cs/>
          <w:lang w:val="ar_AE" w:bidi="ar_AE"/>
        </w:rPr>
      </w:r>
      <w:r>
        <w:rPr>
          <w:rtl/>
          <w:cs/>
          <w:lang w:val="ar_AE" w:bidi="ar_AE"/>
        </w:rPr>
        <w:t>يُحِيطُ المُرَنِّمُ نَفْسَه بأشخاصٍ مُلْتَزِمِين أيضًا بحياةِ الاسْتِقَامَةِ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7:101–8</w:t>
      </w:r>
      <w:r>
        <w:rPr>
          <w:rtl/>
          <w:cs/>
          <w:lang w:val="ar_AE" w:bidi="ar_AE"/>
        </w:rPr>
      </w:r>
    </w:p>
    <w:p>
      <w:pPr>
        <w:bidi/>
      </w:pPr>
      <w:r>
        <w:rPr>
          <w:rtl/>
          <w:cs/>
          <w:lang w:val="ar_AE" w:bidi="ar_AE"/>
        </w:rPr>
      </w:r>
      <w:r>
        <w:rPr>
          <w:rtl/>
          <w:cs/>
          <w:lang w:val="ar_AE" w:bidi="ar_AE"/>
        </w:rPr>
        <w:t>يَتَعَهَّدُ المُرَنِّمُ بِتَطْهِيرِ بَيْتِهِ ومَدِينَةِ الرَّبِّ - التي تُمَثِّلُ المَمْلَكَةَ بأَكْمَلِها - من كلِّ 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1:102–2</w:t>
      </w:r>
      <w:r>
        <w:rPr>
          <w:rtl/>
          <w:cs/>
          <w:lang w:val="ar_AE" w:bidi="ar_AE"/>
        </w:rPr>
      </w:r>
    </w:p>
    <w:p>
      <w:pPr>
        <w:bidi/>
      </w:pPr>
      <w:r>
        <w:rPr>
          <w:rtl/>
          <w:cs/>
          <w:lang w:val="ar_AE" w:bidi="ar_AE"/>
        </w:rPr>
      </w:r>
      <w:r>
        <w:rPr>
          <w:rtl/>
          <w:cs/>
          <w:lang w:val="ar_AE" w:bidi="ar_AE"/>
        </w:rPr>
        <w:t>يَتَضَرَّعُ المُرَنِّمُ إلى الرَّبِّ ألا يبتعد عنه أو يَحْجُبْ عنه الوَجْه. عانَى بنو إِسْرَائِيل من احتجابِ وَجْهِ الرَّبِّ عنهم أثناءَ فترَةِ سَبْيِهِم.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1:102–28</w:t>
      </w:r>
      <w:r>
        <w:rPr>
          <w:rtl/>
          <w:cs/>
          <w:lang w:val="ar_AE" w:bidi="ar_AE"/>
        </w:rPr>
      </w:r>
    </w:p>
    <w:p>
      <w:pPr>
        <w:bidi/>
      </w:pPr>
      <w:r>
        <w:rPr>
          <w:rtl/>
          <w:cs/>
          <w:lang w:val="ar_AE" w:bidi="ar_AE"/>
        </w:rPr>
      </w:r>
      <w:r>
        <w:rPr>
          <w:rtl/>
          <w:cs/>
          <w:lang w:val="ar_AE" w:bidi="ar_AE"/>
        </w:rPr>
        <w:t>إنسانٌ ضعيفٌ ومضروبٌ يَتَضَرَّعُ من أجلِ شَفَقَةِ الرَّبِّ عَلَى أُورُشَلِيم، ومن أجلِ حضورِهِ وَسْطَ سُكانِها.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3:102</w:t>
      </w:r>
      <w:r>
        <w:rPr>
          <w:rtl/>
          <w:cs/>
          <w:lang w:val="ar_AE" w:bidi="ar_AE"/>
        </w:rPr>
      </w:r>
    </w:p>
    <w:p>
      <w:pPr>
        <w:bidi/>
      </w:pPr>
      <w:r>
        <w:rPr>
          <w:rtl/>
          <w:cs/>
          <w:lang w:val="ar_AE" w:bidi="ar_AE"/>
        </w:rPr>
      </w:r>
      <w:r>
        <w:rPr>
          <w:rtl/>
          <w:cs/>
          <w:lang w:val="ar_AE" w:bidi="ar_AE"/>
        </w:rPr>
        <w:t>الدُّخَانُ صُورَةٌ للحَياةِ الزَّائِلَةِ (</w:t>
      </w:r>
      <w:r>
        <w:rPr>
          <w:rtl/>
          <w:cs/>
          <w:lang w:val="ar_AE" w:bidi="ar_AE"/>
        </w:rPr>
        <w:t>37:20</w:t>
      </w:r>
      <w:r>
        <w:rPr>
          <w:rtl/>
          <w:cs/>
          <w:lang w:val="ar_AE" w:bidi="ar_AE"/>
        </w:rPr>
        <w:t xml:space="preserve">؛ </w:t>
      </w:r>
      <w:r>
        <w:rPr>
          <w:rtl/>
          <w:cs/>
          <w:lang w:val="ar_AE" w:bidi="ar_AE"/>
        </w:rPr>
        <w:t>68:2</w:t>
      </w:r>
      <w:r>
        <w:rPr>
          <w:rtl/>
          <w:cs/>
          <w:lang w:val="ar_AE" w:bidi="ar_AE"/>
        </w:rPr>
        <w:t xml:space="preserve">). • تشيرُ عِظَامُ المُرَنِّم إلى كِيانَهِ البشري بالكَامِلِ (انْظُرْ </w:t>
      </w:r>
      <w:r>
        <w:rPr>
          <w:rtl/>
          <w:cs/>
          <w:lang w:val="ar_AE" w:bidi="ar_AE"/>
        </w:rPr>
        <w:t>6:2</w:t>
      </w:r>
      <w:r>
        <w:rPr>
          <w:rtl/>
          <w:cs/>
          <w:lang w:val="ar_AE" w:bidi="ar_AE"/>
        </w:rPr>
        <w:t xml:space="preserve">؛ </w:t>
      </w:r>
      <w:r>
        <w:rPr>
          <w:rtl/>
          <w:cs/>
          <w:lang w:val="ar_AE" w:bidi="ar_AE"/>
        </w:rPr>
        <w:t>34:19–22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4:102</w:t>
      </w:r>
      <w:r>
        <w:rPr>
          <w:rtl/>
          <w:cs/>
          <w:lang w:val="ar_AE" w:bidi="ar_AE"/>
        </w:rPr>
      </w:r>
    </w:p>
    <w:p>
      <w:pPr>
        <w:bidi/>
      </w:pPr>
      <w:r>
        <w:rPr>
          <w:rtl/>
          <w:cs/>
          <w:lang w:val="ar_AE" w:bidi="ar_AE"/>
        </w:rPr>
      </w:r>
      <w:r>
        <w:rPr>
          <w:rtl/>
          <w:cs/>
          <w:lang w:val="ar_AE" w:bidi="ar_AE"/>
        </w:rPr>
        <w:t>يَشْعُرُ المُرَنِّمُ بأن حياتَهُ تتلاشى مثل العُشْبٍ الجاف.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5:102</w:t>
      </w:r>
      <w:r>
        <w:rPr>
          <w:rtl/>
          <w:cs/>
          <w:lang w:val="ar_AE" w:bidi="ar_AE"/>
        </w:rPr>
      </w:r>
    </w:p>
    <w:p>
      <w:pPr>
        <w:bidi/>
      </w:pPr>
      <w:r>
        <w:rPr>
          <w:rtl/>
          <w:cs/>
          <w:lang w:val="ar_AE" w:bidi="ar_AE"/>
        </w:rPr>
      </w:r>
      <w:r>
        <w:rPr>
          <w:b/>
          <w:rtl/>
          <w:cs/>
          <w:lang w:val="ar_AE" w:bidi="ar_AE"/>
        </w:rPr>
        <w:t xml:space="preserve">لَصِقَ عَظْمِي بِلَحْمِي: </w:t>
      </w:r>
      <w:r>
        <w:rPr>
          <w:rtl/>
          <w:cs/>
          <w:lang w:val="ar_AE" w:bidi="ar_AE"/>
        </w:rPr>
        <w:t xml:space="preserve">خَارَتْ حياةُ المُرنِّمِ بسبب أَوْجَاعِهِ (انْظُرْ </w:t>
      </w:r>
      <w:r>
        <w:rPr>
          <w:rtl/>
          <w:cs/>
          <w:lang w:val="ar_AE" w:bidi="ar_AE"/>
        </w:rPr>
        <w:t>102:9</w:t>
      </w:r>
      <w:r>
        <w:rPr>
          <w:rtl/>
          <w:cs/>
          <w:lang w:val="ar_AE" w:bidi="ar_AE"/>
        </w:rPr>
        <w:t xml:space="preserve">؛ </w:t>
      </w:r>
      <w:r>
        <w:rPr>
          <w:rtl/>
          <w:cs/>
          <w:lang w:val="ar_AE" w:bidi="ar_AE"/>
        </w:rPr>
        <w:t>109:24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6:102</w:t>
      </w:r>
      <w:r>
        <w:rPr>
          <w:rtl/>
          <w:cs/>
          <w:lang w:val="ar_AE" w:bidi="ar_AE"/>
        </w:rPr>
      </w:r>
    </w:p>
    <w:p>
      <w:pPr>
        <w:bidi/>
      </w:pPr>
      <w:r>
        <w:rPr>
          <w:rtl/>
          <w:cs/>
          <w:lang w:val="ar_AE" w:bidi="ar_AE"/>
        </w:rPr>
      </w:r>
      <w:r>
        <w:rPr>
          <w:rtl/>
          <w:cs/>
          <w:lang w:val="ar_AE" w:bidi="ar_AE"/>
        </w:rPr>
        <w:t>ارْتَبَطَ البُوم بالخَرَابِ والدَّمَارِ (</w:t>
      </w:r>
      <w:r>
        <w:rPr>
          <w:rtl/>
          <w:cs/>
          <w:lang w:val="ar_AE" w:bidi="ar_AE"/>
        </w:rPr>
        <w:t>إِشَعْيَاء 34:11</w:t>
      </w:r>
      <w:r>
        <w:rPr>
          <w:rtl/>
          <w:cs/>
          <w:lang w:val="ar_AE" w:bidi="ar_AE"/>
        </w:rPr>
        <w:t xml:space="preserve">،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7:102–8</w:t>
      </w:r>
      <w:r>
        <w:rPr>
          <w:rtl/>
          <w:cs/>
          <w:lang w:val="ar_AE" w:bidi="ar_AE"/>
        </w:rPr>
      </w:r>
    </w:p>
    <w:p>
      <w:pPr>
        <w:bidi/>
      </w:pPr>
      <w:r>
        <w:rPr>
          <w:rtl/>
          <w:cs/>
          <w:lang w:val="ar_AE" w:bidi="ar_AE"/>
        </w:rPr>
      </w:r>
      <w:r>
        <w:rPr>
          <w:rtl/>
          <w:cs/>
          <w:lang w:val="ar_AE" w:bidi="ar_AE"/>
        </w:rPr>
        <w:t xml:space="preserve">المُرَنِّمُ عاجزٌ عن النَّومِ (انْظُرْ </w:t>
      </w:r>
      <w:r>
        <w:rPr>
          <w:rtl/>
          <w:cs/>
          <w:lang w:val="ar_AE" w:bidi="ar_AE"/>
        </w:rPr>
        <w:t>63:6–8</w:t>
      </w:r>
      <w:r>
        <w:rPr>
          <w:rtl/>
          <w:cs/>
          <w:lang w:val="ar_AE" w:bidi="ar_AE"/>
        </w:rPr>
        <w:t>). مثل طَائِرٍ على السطح</w:t>
      </w:r>
      <w:r>
        <w:rPr>
          <w:i/>
          <w:rtl/>
          <w:cs/>
          <w:lang w:val="ar_AE" w:bidi="ar_AE"/>
        </w:rPr>
        <w:t>،</w:t>
      </w:r>
      <w:r>
        <w:rPr>
          <w:rtl/>
          <w:cs/>
          <w:lang w:val="ar_AE" w:bidi="ar_AE"/>
        </w:rPr>
        <w:t xml:space="preserve"> يشْعُرُ بالعُزْلَةِ بعيدًا عن الأصدقاء (انْظُرْ </w:t>
      </w:r>
      <w:r>
        <w:rPr>
          <w:rtl/>
          <w:cs/>
          <w:lang w:val="ar_AE" w:bidi="ar_AE"/>
        </w:rPr>
        <w:t>88:8</w:t>
      </w:r>
      <w:r>
        <w:rPr>
          <w:rtl/>
          <w:cs/>
          <w:lang w:val="ar_AE" w:bidi="ar_AE"/>
        </w:rPr>
        <w:t>) والأعداء.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10:102</w:t>
      </w:r>
      <w:r>
        <w:rPr>
          <w:rtl/>
          <w:cs/>
          <w:lang w:val="ar_AE" w:bidi="ar_AE"/>
        </w:rPr>
      </w:r>
    </w:p>
    <w:p>
      <w:pPr>
        <w:bidi/>
      </w:pPr>
      <w:r>
        <w:rPr>
          <w:rtl/>
          <w:cs/>
          <w:lang w:val="ar_AE" w:bidi="ar_AE"/>
        </w:rPr>
      </w:r>
      <w:r>
        <w:rPr>
          <w:rtl/>
          <w:cs/>
          <w:lang w:val="ar_AE" w:bidi="ar_AE"/>
        </w:rPr>
        <w:t>يُلْقِي المُرَنِّمُ باللومِ على الرَّبِّ بأنه السَّبَبُ وراء مَتَاعِبِهِ.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11:102</w:t>
      </w:r>
      <w:r>
        <w:rPr>
          <w:rtl/>
          <w:cs/>
          <w:lang w:val="ar_AE" w:bidi="ar_AE"/>
        </w:rPr>
      </w:r>
    </w:p>
    <w:p>
      <w:pPr>
        <w:bidi/>
      </w:pPr>
      <w:r>
        <w:rPr>
          <w:rtl/>
          <w:cs/>
          <w:lang w:val="ar_AE" w:bidi="ar_AE"/>
        </w:rPr>
      </w:r>
      <w:r>
        <w:rPr>
          <w:rtl/>
          <w:cs/>
          <w:lang w:val="ar_AE" w:bidi="ar_AE"/>
        </w:rPr>
        <w:t>تبدو حياةُ المُرَنِّمِ وكأنها وجودٌ عابِرٌ، وفارِغٌ لا معنًى له (</w:t>
      </w:r>
      <w:r>
        <w:rPr>
          <w:rtl/>
          <w:cs/>
          <w:lang w:val="ar_AE" w:bidi="ar_AE"/>
        </w:rPr>
        <w:t>102:4</w:t>
      </w:r>
      <w:r>
        <w:rPr>
          <w:rtl/>
          <w:cs/>
          <w:lang w:val="ar_AE" w:bidi="ar_AE"/>
        </w:rPr>
        <w:t xml:space="preserve">؛ </w:t>
      </w:r>
      <w:r>
        <w:rPr>
          <w:rtl/>
          <w:cs/>
          <w:lang w:val="ar_AE" w:bidi="ar_AE"/>
        </w:rPr>
        <w:t>109:23</w:t>
      </w:r>
      <w:r>
        <w:rPr>
          <w:rtl/>
          <w:cs/>
          <w:lang w:val="ar_AE" w:bidi="ar_AE"/>
        </w:rPr>
        <w:t xml:space="preserve">؛ </w:t>
      </w:r>
      <w:r>
        <w:rPr>
          <w:rtl/>
          <w:cs/>
          <w:lang w:val="ar_AE" w:bidi="ar_AE"/>
        </w:rPr>
        <w:t>144:4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12:102</w:t>
      </w:r>
      <w:r>
        <w:rPr>
          <w:rtl/>
          <w:cs/>
          <w:lang w:val="ar_AE" w:bidi="ar_AE"/>
        </w:rPr>
      </w:r>
    </w:p>
    <w:p>
      <w:pPr>
        <w:bidi/>
      </w:pPr>
      <w:r>
        <w:rPr>
          <w:rtl/>
          <w:cs/>
          <w:lang w:val="ar_AE" w:bidi="ar_AE"/>
        </w:rPr>
      </w:r>
      <w:r>
        <w:rPr>
          <w:b/>
          <w:rtl/>
          <w:cs/>
          <w:lang w:val="ar_AE" w:bidi="ar_AE"/>
        </w:rPr>
        <w:t>إِلَى الدَّهْرِ ... إِلَى دَوْرٍ فَدَوْرٍ:</w:t>
      </w:r>
      <w:r>
        <w:rPr>
          <w:rtl/>
          <w:cs/>
          <w:lang w:val="ar_AE" w:bidi="ar_AE"/>
        </w:rPr>
        <w:t xml:space="preserve"> تأتي هَشَاشَةُ البَشَرِ (102:3–11) بالتباين مع دَيْمُومَةِ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12:102–17</w:t>
      </w:r>
      <w:r>
        <w:rPr>
          <w:rtl/>
          <w:cs/>
          <w:lang w:val="ar_AE" w:bidi="ar_AE"/>
        </w:rPr>
      </w:r>
    </w:p>
    <w:p>
      <w:pPr>
        <w:bidi/>
      </w:pPr>
      <w:r>
        <w:rPr>
          <w:rtl/>
          <w:cs/>
          <w:lang w:val="ar_AE" w:bidi="ar_AE"/>
        </w:rPr>
      </w:r>
      <w:r>
        <w:rPr>
          <w:rtl/>
          <w:cs/>
          <w:lang w:val="ar_AE" w:bidi="ar_AE"/>
        </w:rPr>
        <w:t>يَتَغَيَّرُ المَوضُوعُ من بُؤسِ المُرَنِّم إلى مَجْدِ الرَّبِّ. إن رُؤْيَةَ المُرَنِّمِ لحُكْمِ الرَّبِّ المَلَكِي الزاخر بالرَّأْفَةِ تَمْنَحُه ثِقَةً في مُسْتَقْبَلِ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13:102</w:t>
      </w:r>
      <w:r>
        <w:rPr>
          <w:rtl/>
          <w:cs/>
          <w:lang w:val="ar_AE" w:bidi="ar_AE"/>
        </w:rPr>
      </w:r>
    </w:p>
    <w:p>
      <w:pPr>
        <w:bidi/>
      </w:pPr>
      <w:r>
        <w:rPr>
          <w:rtl/>
          <w:cs/>
          <w:lang w:val="ar_AE" w:bidi="ar_AE"/>
        </w:rPr>
      </w:r>
      <w:r>
        <w:rPr>
          <w:rtl/>
          <w:cs/>
          <w:lang w:val="ar_AE" w:bidi="ar_AE"/>
        </w:rPr>
        <w:t xml:space="preserve">الآن قد حَانَ الوَقْتُ لِكَي يَسْتَرِدَّ الرَّبُّ أُورُشَلِيم من السَّبْيِ (انْظُرْ </w:t>
      </w:r>
      <w:r>
        <w:rPr>
          <w:rtl/>
          <w:cs/>
          <w:lang w:val="ar_AE" w:bidi="ar_AE"/>
        </w:rPr>
        <w:t>75:2</w:t>
      </w:r>
      <w:r>
        <w:rPr>
          <w:rtl/>
          <w:cs/>
          <w:lang w:val="ar_AE" w:bidi="ar_AE"/>
        </w:rPr>
        <w:t xml:space="preserve">؛ </w:t>
      </w:r>
      <w:r>
        <w:rPr>
          <w:rtl/>
          <w:cs/>
          <w:lang w:val="ar_AE" w:bidi="ar_AE"/>
        </w:rPr>
        <w:t>إِرْمِيَا 29:10</w:t>
      </w:r>
      <w:r>
        <w:rPr>
          <w:rtl/>
          <w:cs/>
          <w:lang w:val="ar_AE" w:bidi="ar_AE"/>
        </w:rPr>
        <w:t xml:space="preserve">؛ </w:t>
      </w:r>
      <w:r>
        <w:rPr>
          <w:rtl/>
          <w:cs/>
          <w:lang w:val="ar_AE" w:bidi="ar_AE"/>
        </w:rPr>
        <w:t>دَانِيآل 9:1–19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15:102–16</w:t>
      </w:r>
      <w:r>
        <w:rPr>
          <w:rtl/>
          <w:cs/>
          <w:lang w:val="ar_AE" w:bidi="ar_AE"/>
        </w:rPr>
      </w:r>
    </w:p>
    <w:p>
      <w:pPr>
        <w:bidi/>
      </w:pPr>
      <w:r>
        <w:rPr>
          <w:rtl/>
          <w:cs/>
          <w:lang w:val="ar_AE" w:bidi="ar_AE"/>
        </w:rPr>
      </w:r>
      <w:r>
        <w:rPr>
          <w:rtl/>
          <w:cs/>
          <w:lang w:val="ar_AE" w:bidi="ar_AE"/>
        </w:rPr>
        <w:t>عندما يقُومُ الرَّبُّ (</w:t>
      </w:r>
      <w:r>
        <w:rPr>
          <w:rtl/>
          <w:cs/>
          <w:lang w:val="ar_AE" w:bidi="ar_AE"/>
        </w:rPr>
        <w:t>102:13</w:t>
      </w:r>
      <w:r>
        <w:rPr>
          <w:rtl/>
          <w:cs/>
          <w:lang w:val="ar_AE" w:bidi="ar_AE"/>
        </w:rPr>
        <w:t xml:space="preserve">)، تَرْتَعِدُ الأُمَمُ خوفًا لأنها سَتُعَايِنُ مَجْدَهُ (انْظُرْ </w:t>
      </w:r>
      <w:r>
        <w:rPr>
          <w:rtl/>
          <w:cs/>
          <w:lang w:val="ar_AE" w:bidi="ar_AE"/>
        </w:rPr>
        <w:t>8:1</w:t>
      </w:r>
      <w:r>
        <w:rPr>
          <w:rtl/>
          <w:cs/>
          <w:lang w:val="ar_AE" w:bidi="ar_AE"/>
        </w:rPr>
        <w:t xml:space="preserve">؛ </w:t>
      </w:r>
      <w:r>
        <w:rPr>
          <w:rtl/>
          <w:cs/>
          <w:lang w:val="ar_AE" w:bidi="ar_AE"/>
        </w:rPr>
        <w:t>19:1-a4</w:t>
      </w:r>
      <w:r>
        <w:rPr>
          <w:rtl/>
          <w:cs/>
          <w:lang w:val="ar_AE" w:bidi="ar_AE"/>
        </w:rPr>
        <w:t xml:space="preserve">؛ </w:t>
      </w:r>
      <w:r>
        <w:rPr>
          <w:rtl/>
          <w:cs/>
          <w:lang w:val="ar_AE" w:bidi="ar_AE"/>
        </w:rPr>
        <w:t>24:7</w:t>
      </w:r>
      <w:r>
        <w:rPr>
          <w:rtl/>
          <w:cs/>
          <w:lang w:val="ar_AE" w:bidi="ar_AE"/>
        </w:rPr>
        <w:t>). إن إِعَادَةَ بِنَاءِ صِهْيَون والهَيْكَلِ تُجَسِّدُ مَجْدَ الله وتُحَقِّقُ هذا الوَعْدَ. إلا أن هناك تحقيقًا أعظم سيأتي مع أُورُشَلِيم الجَدِيدَةِ (</w:t>
      </w:r>
      <w:r>
        <w:rPr>
          <w:rtl/>
          <w:cs/>
          <w:lang w:val="ar_AE" w:bidi="ar_AE"/>
        </w:rPr>
        <w:t>الرُّؤْيا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17:102</w:t>
      </w:r>
      <w:r>
        <w:rPr>
          <w:rtl/>
          <w:cs/>
          <w:lang w:val="ar_AE" w:bidi="ar_AE"/>
        </w:rPr>
      </w:r>
    </w:p>
    <w:p>
      <w:pPr>
        <w:bidi/>
      </w:pPr>
      <w:r>
        <w:rPr>
          <w:rtl/>
          <w:cs/>
          <w:lang w:val="ar_AE" w:bidi="ar_AE"/>
        </w:rPr>
      </w:r>
      <w:r>
        <w:rPr>
          <w:rtl/>
          <w:cs/>
          <w:lang w:val="ar_AE" w:bidi="ar_AE"/>
        </w:rPr>
        <w:t>كانَ شَعْبُ إِسْرَائِيل بائسًا (أو عُرْيَانًا) أثناء فَتْرَةِ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18:102</w:t>
      </w:r>
      <w:r>
        <w:rPr>
          <w:rtl/>
          <w:cs/>
          <w:lang w:val="ar_AE" w:bidi="ar_AE"/>
        </w:rPr>
      </w:r>
    </w:p>
    <w:p>
      <w:pPr>
        <w:bidi/>
      </w:pPr>
      <w:r>
        <w:rPr>
          <w:rtl/>
          <w:cs/>
          <w:lang w:val="ar_AE" w:bidi="ar_AE"/>
        </w:rPr>
      </w:r>
      <w:r>
        <w:rPr>
          <w:b/>
          <w:rtl/>
          <w:cs/>
          <w:lang w:val="ar_AE" w:bidi="ar_AE"/>
        </w:rPr>
        <w:t>يُكْتَبُ هَذَا:</w:t>
      </w:r>
      <w:r>
        <w:rPr>
          <w:rtl/>
          <w:cs/>
          <w:lang w:val="ar_AE" w:bidi="ar_AE"/>
        </w:rPr>
        <w:t xml:space="preserve"> لِيَنْكَتِبُ هذا لأنَّ السِّجلَ المَكْتوبَ يَقِفُ تذكارًا عن صَلاحِ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18:102–22</w:t>
      </w:r>
      <w:r>
        <w:rPr>
          <w:rtl/>
          <w:cs/>
          <w:lang w:val="ar_AE" w:bidi="ar_AE"/>
        </w:rPr>
      </w:r>
    </w:p>
    <w:p>
      <w:pPr>
        <w:bidi/>
      </w:pPr>
      <w:r>
        <w:rPr>
          <w:rtl/>
          <w:cs/>
          <w:lang w:val="ar_AE" w:bidi="ar_AE"/>
        </w:rPr>
      </w:r>
      <w:r>
        <w:rPr>
          <w:rtl/>
          <w:cs/>
          <w:lang w:val="ar_AE" w:bidi="ar_AE"/>
        </w:rPr>
        <w:t>الرَّبُّ سوف يَرْأفُ؛ سوف يَعْبُدُه اليهودُ والأممُ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19:102</w:t>
      </w:r>
      <w:r>
        <w:rPr>
          <w:rtl/>
          <w:cs/>
          <w:lang w:val="ar_AE" w:bidi="ar_AE"/>
        </w:rPr>
      </w:r>
    </w:p>
    <w:p>
      <w:pPr>
        <w:bidi/>
      </w:pPr>
      <w:r>
        <w:rPr>
          <w:rtl/>
          <w:cs/>
          <w:lang w:val="ar_AE" w:bidi="ar_AE"/>
        </w:rPr>
      </w:r>
      <w:r>
        <w:rPr>
          <w:rtl/>
          <w:cs/>
          <w:lang w:val="ar_AE" w:bidi="ar_AE"/>
        </w:rPr>
        <w:t xml:space="preserve">يُشِيرُ المَسْكَنُ السَّمَاوِيُّ إلى مَوضِعِ الله المُقَدَّسِ في الأعالي (انْظُرْ </w:t>
      </w:r>
      <w:r>
        <w:rPr>
          <w:rtl/>
          <w:cs/>
          <w:lang w:val="ar_AE" w:bidi="ar_AE"/>
        </w:rPr>
        <w:t>92:8–10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22:102</w:t>
      </w:r>
      <w:r>
        <w:rPr>
          <w:rtl/>
          <w:cs/>
          <w:lang w:val="ar_AE" w:bidi="ar_AE"/>
        </w:rPr>
      </w:r>
    </w:p>
    <w:p>
      <w:pPr>
        <w:bidi/>
      </w:pPr>
      <w:r>
        <w:rPr>
          <w:rtl/>
          <w:cs/>
          <w:lang w:val="ar_AE" w:bidi="ar_AE"/>
        </w:rPr>
      </w:r>
      <w:r>
        <w:rPr>
          <w:b/>
          <w:rtl/>
          <w:cs/>
          <w:lang w:val="ar_AE" w:bidi="ar_AE"/>
        </w:rPr>
        <w:t>عِنْدَ اجْتِمَاعِ الشُّعُوبِ:</w:t>
      </w:r>
      <w:r>
        <w:rPr>
          <w:rtl/>
          <w:cs/>
          <w:lang w:val="ar_AE" w:bidi="ar_AE"/>
        </w:rPr>
        <w:t xml:space="preserve"> سوف ينضمُّ اليهودُ والأُمَمُ إلى عبادَةِ الرَّبِّ (انْظُرْ </w:t>
      </w:r>
      <w:r>
        <w:rPr>
          <w:rtl/>
          <w:cs/>
          <w:lang w:val="ar_AE" w:bidi="ar_AE"/>
        </w:rPr>
        <w:t>96:7</w:t>
      </w:r>
      <w:r>
        <w:rPr>
          <w:rtl/>
          <w:cs/>
          <w:lang w:val="ar_AE" w:bidi="ar_AE"/>
        </w:rPr>
        <w:t xml:space="preserve">، </w:t>
      </w:r>
      <w:r>
        <w:rPr>
          <w:rtl/>
          <w:cs/>
          <w:lang w:val="ar_AE" w:bidi="ar_AE"/>
        </w:rPr>
        <w:t>9</w:t>
      </w:r>
      <w:r>
        <w:rPr>
          <w:rtl/>
          <w:cs/>
          <w:lang w:val="ar_AE" w:bidi="ar_AE"/>
        </w:rPr>
        <w:t xml:space="preserve">؛ </w:t>
      </w:r>
      <w:r>
        <w:rPr>
          <w:rtl/>
          <w:cs/>
          <w:lang w:val="ar_AE" w:bidi="ar_AE"/>
        </w:rPr>
        <w:t>106:48</w:t>
      </w:r>
      <w:r>
        <w:rPr>
          <w:rtl/>
          <w:cs/>
          <w:lang w:val="ar_AE" w:bidi="ar_AE"/>
        </w:rPr>
        <w:t xml:space="preserve">؛ </w:t>
      </w:r>
      <w:r>
        <w:rPr>
          <w:rtl/>
          <w:cs/>
          <w:lang w:val="ar_AE" w:bidi="ar_AE"/>
        </w:rPr>
        <w:t>إِشَعْيَاء 2:2–4</w:t>
      </w:r>
      <w:r>
        <w:rPr>
          <w:rtl/>
          <w:cs/>
          <w:lang w:val="ar_AE" w:bidi="ar_AE"/>
        </w:rPr>
        <w:t xml:space="preserve">؛ </w:t>
      </w:r>
      <w:r>
        <w:rPr>
          <w:rtl/>
          <w:cs/>
          <w:lang w:val="ar_AE" w:bidi="ar_AE"/>
        </w:rPr>
        <w:t>43:10–13</w:t>
      </w:r>
      <w:r>
        <w:rPr>
          <w:rtl/>
          <w:cs/>
          <w:lang w:val="ar_AE" w:bidi="ar_AE"/>
        </w:rPr>
        <w:t xml:space="preserve">؛ </w:t>
      </w:r>
      <w:r>
        <w:rPr>
          <w:rtl/>
          <w:cs/>
          <w:lang w:val="ar_AE" w:bidi="ar_AE"/>
        </w:rPr>
        <w:t>57:15</w:t>
      </w:r>
      <w:r>
        <w:rPr>
          <w:rtl/>
          <w:cs/>
          <w:lang w:val="ar_AE" w:bidi="ar_AE"/>
        </w:rPr>
        <w:t xml:space="preserve">؛ </w:t>
      </w:r>
      <w:r>
        <w:rPr>
          <w:rtl/>
          <w:cs/>
          <w:lang w:val="ar_AE" w:bidi="ar_AE"/>
        </w:rPr>
        <w:t>60:3–7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23:102–28</w:t>
      </w:r>
      <w:r>
        <w:rPr>
          <w:rtl/>
          <w:cs/>
          <w:lang w:val="ar_AE" w:bidi="ar_AE"/>
        </w:rPr>
      </w:r>
    </w:p>
    <w:p>
      <w:pPr>
        <w:bidi/>
      </w:pPr>
      <w:r>
        <w:rPr>
          <w:rtl/>
          <w:cs/>
          <w:lang w:val="ar_AE" w:bidi="ar_AE"/>
        </w:rPr>
      </w:r>
      <w:r>
        <w:rPr>
          <w:rtl/>
          <w:cs/>
          <w:lang w:val="ar_AE" w:bidi="ar_AE"/>
        </w:rPr>
        <w:t>مع أنَّ المُرَنِّمَ متألمٌ في الوقت الحاضِرِ، إلا أنه يضَعُ رجاءَهُ من أجلِ المُسْتَقْبَلِ على أَمَانَةِ الرَّبِّ الماضية.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24:102</w:t>
      </w:r>
      <w:r>
        <w:rPr>
          <w:rtl/>
          <w:cs/>
          <w:lang w:val="ar_AE" w:bidi="ar_AE"/>
        </w:rPr>
      </w:r>
    </w:p>
    <w:p>
      <w:pPr>
        <w:bidi/>
      </w:pPr>
      <w:r>
        <w:rPr>
          <w:rtl/>
          <w:cs/>
          <w:lang w:val="ar_AE" w:bidi="ar_AE"/>
        </w:rPr>
      </w:r>
      <w:r>
        <w:rPr>
          <w:rtl/>
          <w:cs/>
          <w:lang w:val="ar_AE" w:bidi="ar_AE"/>
        </w:rPr>
        <w:t>يظْهِرُ المُرَنِّمُ تباينًا بين أيامِهِ (</w:t>
      </w:r>
      <w:r>
        <w:rPr>
          <w:rtl/>
          <w:cs/>
          <w:lang w:val="ar_AE" w:bidi="ar_AE"/>
        </w:rPr>
        <w:t>102:23</w:t>
      </w:r>
      <w:r>
        <w:rPr>
          <w:rtl/>
          <w:cs/>
          <w:lang w:val="ar_AE" w:bidi="ar_AE"/>
        </w:rPr>
        <w:t xml:space="preserve">) وبين سَرْمَدِيَّةِ الله (قارن </w:t>
      </w:r>
      <w:r>
        <w:rPr>
          <w:rtl/>
          <w:cs/>
          <w:lang w:val="ar_AE" w:bidi="ar_AE"/>
        </w:rPr>
        <w:t>90:4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25:102–27</w:t>
      </w:r>
      <w:r>
        <w:rPr>
          <w:rtl/>
          <w:cs/>
          <w:lang w:val="ar_AE" w:bidi="ar_AE"/>
        </w:rPr>
      </w:r>
    </w:p>
    <w:p>
      <w:pPr>
        <w:bidi/>
      </w:pPr>
      <w:r>
        <w:rPr>
          <w:rtl/>
          <w:cs/>
          <w:lang w:val="ar_AE" w:bidi="ar_AE"/>
        </w:rPr>
      </w:r>
      <w:r>
        <w:rPr>
          <w:rtl/>
          <w:cs/>
          <w:lang w:val="ar_AE" w:bidi="ar_AE"/>
        </w:rPr>
        <w:t xml:space="preserve">على النقيض من سَرْمَدِيَّةِ الخَالِقِ، فإن الخليقةَ كثوبٍ سوفَ تَبْلَى (انْظُرْ </w:t>
      </w:r>
      <w:r>
        <w:rPr>
          <w:rtl/>
          <w:cs/>
          <w:lang w:val="ar_AE" w:bidi="ar_AE"/>
        </w:rPr>
        <w:t>إِشَعْيَاء 40:28</w:t>
      </w:r>
      <w:r>
        <w:rPr>
          <w:rtl/>
          <w:cs/>
          <w:lang w:val="ar_AE" w:bidi="ar_AE"/>
        </w:rPr>
        <w:t>). • يَصِفُ كاتبُ الرِّسَالَةِ إلى العِبْرانِيِّين هذا المقطع بأنه مُوَجَّهٌ إلى الابْن، يسوع المسيح (</w:t>
      </w:r>
      <w:r>
        <w:rPr>
          <w:rtl/>
          <w:cs/>
          <w:lang w:val="ar_AE" w:bidi="ar_AE"/>
        </w:rPr>
        <w:t>العِبْرانِيِّين 1:10–12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28:102</w:t>
      </w:r>
      <w:r>
        <w:rPr>
          <w:rtl/>
          <w:cs/>
          <w:lang w:val="ar_AE" w:bidi="ar_AE"/>
        </w:rPr>
      </w:r>
    </w:p>
    <w:p>
      <w:pPr>
        <w:bidi/>
      </w:pPr>
      <w:r>
        <w:rPr>
          <w:rtl/>
          <w:cs/>
          <w:lang w:val="ar_AE" w:bidi="ar_AE"/>
        </w:rPr>
      </w:r>
      <w:r>
        <w:rPr>
          <w:rtl/>
          <w:cs/>
          <w:lang w:val="ar_AE" w:bidi="ar_AE"/>
        </w:rPr>
        <w:t>يُقَدِّمُ الحضُورُ الإلهي للرَّبِّ الأَسَاسَ لأَمَانِ وَسَعَادَةِ شَعْبِهِ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1:103–2</w:t>
      </w:r>
      <w:r>
        <w:rPr>
          <w:rtl/>
          <w:cs/>
          <w:lang w:val="ar_AE" w:bidi="ar_AE"/>
        </w:rPr>
      </w:r>
    </w:p>
    <w:p>
      <w:pPr>
        <w:bidi/>
      </w:pPr>
      <w:r>
        <w:rPr>
          <w:rtl/>
          <w:cs/>
          <w:lang w:val="ar_AE" w:bidi="ar_AE"/>
        </w:rPr>
      </w:r>
      <w:r>
        <w:rPr>
          <w:b/>
          <w:rtl/>
          <w:cs/>
          <w:lang w:val="ar_AE" w:bidi="ar_AE"/>
        </w:rPr>
        <w:t>بَارِكِي يَا نَفْسِي الرَّبَّ:</w:t>
      </w:r>
      <w:r>
        <w:rPr>
          <w:rtl/>
          <w:cs/>
          <w:lang w:val="ar_AE" w:bidi="ar_AE"/>
        </w:rPr>
        <w:t xml:space="preserve"> يبدأ وينتهي </w:t>
      </w:r>
      <w:r>
        <w:rPr>
          <w:rtl/>
          <w:cs/>
          <w:lang w:val="ar_AE" w:bidi="ar_AE"/>
        </w:rPr>
        <w:t>المزموران 103</w:t>
      </w:r>
      <w:r>
        <w:rPr>
          <w:rtl/>
          <w:cs/>
          <w:lang w:val="ar_AE" w:bidi="ar_AE"/>
        </w:rPr>
        <w:t xml:space="preserve"> و </w:t>
      </w:r>
      <w:r>
        <w:rPr>
          <w:rtl/>
          <w:cs/>
          <w:lang w:val="ar_AE" w:bidi="ar_AE"/>
        </w:rPr>
        <w:t xml:space="preserve">104 </w:t>
      </w:r>
      <w:r>
        <w:rPr>
          <w:rtl/>
          <w:cs/>
          <w:lang w:val="ar_AE" w:bidi="ar_AE"/>
        </w:rPr>
        <w:t>بهذا الالتزام (</w:t>
      </w:r>
      <w:r>
        <w:rPr>
          <w:rtl/>
          <w:cs/>
          <w:lang w:val="ar_AE" w:bidi="ar_AE"/>
        </w:rPr>
        <w:t>103:1–2</w:t>
      </w:r>
      <w:r>
        <w:rPr>
          <w:rtl/>
          <w:cs/>
          <w:lang w:val="ar_AE" w:bidi="ar_AE"/>
        </w:rPr>
        <w:t xml:space="preserve">، </w:t>
      </w:r>
      <w:r>
        <w:rPr>
          <w:rtl/>
          <w:cs/>
          <w:lang w:val="ar_AE" w:bidi="ar_AE"/>
        </w:rPr>
        <w:t>22</w:t>
      </w:r>
      <w:r>
        <w:rPr>
          <w:rtl/>
          <w:cs/>
          <w:lang w:val="ar_AE" w:bidi="ar_AE"/>
        </w:rPr>
        <w:t xml:space="preserve">؛ </w:t>
      </w:r>
      <w:r>
        <w:rPr>
          <w:rtl/>
          <w:cs/>
          <w:lang w:val="ar_AE" w:bidi="ar_AE"/>
        </w:rPr>
        <w:t>104:1</w:t>
      </w:r>
      <w:r>
        <w:rPr>
          <w:rtl/>
          <w:cs/>
          <w:lang w:val="ar_AE" w:bidi="ar_AE"/>
        </w:rPr>
        <w:t xml:space="preserve">، </w:t>
      </w:r>
      <w:r>
        <w:rPr>
          <w:rtl/>
          <w:cs/>
          <w:lang w:val="ar_AE" w:bidi="ar_AE"/>
        </w:rPr>
        <w:t>35</w:t>
      </w:r>
      <w:r>
        <w:rPr>
          <w:rtl/>
          <w:cs/>
          <w:lang w:val="ar_AE" w:bidi="ar_AE"/>
        </w:rPr>
        <w:t xml:space="preserve">؛ انْظُرْ أيضًا </w:t>
      </w:r>
      <w:r>
        <w:rPr>
          <w:rtl/>
          <w:cs/>
          <w:lang w:val="ar_AE" w:bidi="ar_AE"/>
        </w:rPr>
        <w:t>146:1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1:103–6</w:t>
      </w:r>
      <w:r>
        <w:rPr>
          <w:rtl/>
          <w:cs/>
          <w:lang w:val="ar_AE" w:bidi="ar_AE"/>
        </w:rPr>
      </w:r>
    </w:p>
    <w:p>
      <w:pPr>
        <w:bidi/>
      </w:pPr>
      <w:r>
        <w:rPr>
          <w:rtl/>
          <w:cs/>
          <w:lang w:val="ar_AE" w:bidi="ar_AE"/>
        </w:rPr>
      </w:r>
      <w:r>
        <w:rPr>
          <w:rtl/>
          <w:cs/>
          <w:lang w:val="ar_AE" w:bidi="ar_AE"/>
        </w:rPr>
        <w:t>يُقَدِّمُ المُرَنِّمُ تَسْبِيحًا من أجلِ صَلاحِ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1:103–22</w:t>
      </w:r>
      <w:r>
        <w:rPr>
          <w:rtl/>
          <w:cs/>
          <w:lang w:val="ar_AE" w:bidi="ar_AE"/>
        </w:rPr>
      </w:r>
    </w:p>
    <w:p>
      <w:pPr>
        <w:bidi/>
      </w:pPr>
      <w:r>
        <w:rPr>
          <w:rtl/>
          <w:cs/>
          <w:lang w:val="ar_AE" w:bidi="ar_AE"/>
        </w:rPr>
      </w:r>
      <w:r>
        <w:rPr>
          <w:rtl/>
          <w:cs/>
          <w:lang w:val="ar_AE" w:bidi="ar_AE"/>
        </w:rPr>
        <w:t>يَحْتَفِي هذا المزمور بِكَمَالِ الرَّبِّ، ورأْفَتِهِ، وغفرانِهِ، وَصَلَاحِهِ.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7:103–8</w:t>
      </w:r>
      <w:r>
        <w:rPr>
          <w:rtl/>
          <w:cs/>
          <w:lang w:val="ar_AE" w:bidi="ar_AE"/>
        </w:rPr>
      </w:r>
    </w:p>
    <w:p>
      <w:pPr>
        <w:bidi/>
      </w:pPr>
      <w:r>
        <w:rPr>
          <w:rtl/>
          <w:cs/>
          <w:lang w:val="ar_AE" w:bidi="ar_AE"/>
        </w:rPr>
      </w:r>
      <w:r>
        <w:rPr>
          <w:rtl/>
          <w:cs/>
          <w:lang w:val="ar_AE" w:bidi="ar_AE"/>
        </w:rPr>
        <w:t xml:space="preserve">أَعْلَنَ الرَّبُّ نَفْسَهُ للنَّبِيِّ مُوسى بِطُرُقٍ مُمَيَّزَةٍ تُؤَكِّدُ عَلاقَتَهُ مع شَعْبِهِ (انْظُرْ </w:t>
      </w:r>
      <w:r>
        <w:rPr>
          <w:rtl/>
          <w:cs/>
          <w:lang w:val="ar_AE" w:bidi="ar_AE"/>
        </w:rPr>
        <w:t>الخُرُوج 34:6–7</w:t>
      </w:r>
      <w:r>
        <w:rPr>
          <w:rtl/>
          <w:cs/>
          <w:lang w:val="ar_AE" w:bidi="ar_AE"/>
        </w:rPr>
        <w:t xml:space="preserve">؛ </w:t>
      </w:r>
      <w:r>
        <w:rPr>
          <w:rtl/>
          <w:cs/>
          <w:lang w:val="ar_AE" w:bidi="ar_AE"/>
        </w:rPr>
        <w:t>عالعَدَد 14: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9:103</w:t>
      </w:r>
      <w:r>
        <w:rPr>
          <w:rtl/>
          <w:cs/>
          <w:lang w:val="ar_AE" w:bidi="ar_AE"/>
        </w:rPr>
      </w:r>
    </w:p>
    <w:p>
      <w:pPr>
        <w:bidi/>
      </w:pPr>
      <w:r>
        <w:rPr>
          <w:rtl/>
          <w:cs/>
          <w:lang w:val="ar_AE" w:bidi="ar_AE"/>
        </w:rPr>
      </w:r>
      <w:r>
        <w:rPr>
          <w:rtl/>
          <w:cs/>
          <w:lang w:val="ar_AE" w:bidi="ar_AE"/>
        </w:rPr>
        <w:t>لو أن الرَّبَّ اسْتَمَرَّ في الاتهامِ أو بَقِىَ غاضبًا إلى الأَبَدِ</w:t>
      </w:r>
      <w:r>
        <w:rPr>
          <w:i/>
          <w:rtl/>
          <w:cs/>
          <w:lang w:val="ar_AE" w:bidi="ar_AE"/>
        </w:rPr>
        <w:t>،</w:t>
      </w:r>
      <w:r>
        <w:rPr>
          <w:rtl/>
          <w:cs/>
          <w:lang w:val="ar_AE" w:bidi="ar_AE"/>
        </w:rPr>
        <w:t xml:space="preserve"> ما كان ممكنًا أن يَبْقَى من شَعْبِهِ أَحَدٌ (انْظُرْ </w:t>
      </w:r>
      <w:r>
        <w:rPr>
          <w:rtl/>
          <w:cs/>
          <w:lang w:val="ar_AE" w:bidi="ar_AE"/>
        </w:rPr>
        <w:t>إِشَعْيَاء 54:7–8</w:t>
      </w:r>
      <w:r>
        <w:rPr>
          <w:rtl/>
          <w:cs/>
          <w:lang w:val="ar_AE" w:bidi="ar_AE"/>
        </w:rPr>
        <w:t xml:space="preserve">؛ </w:t>
      </w:r>
      <w:r>
        <w:rPr>
          <w:rtl/>
          <w:cs/>
          <w:lang w:val="ar_AE" w:bidi="ar_AE"/>
        </w:rPr>
        <w:t>57:16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11:103–12</w:t>
      </w:r>
      <w:r>
        <w:rPr>
          <w:rtl/>
          <w:cs/>
          <w:lang w:val="ar_AE" w:bidi="ar_AE"/>
        </w:rPr>
      </w:r>
    </w:p>
    <w:p>
      <w:pPr>
        <w:bidi/>
      </w:pPr>
      <w:r>
        <w:rPr>
          <w:rtl/>
          <w:cs/>
          <w:lang w:val="ar_AE" w:bidi="ar_AE"/>
        </w:rPr>
      </w:r>
      <w:r>
        <w:rPr>
          <w:rtl/>
          <w:cs/>
          <w:lang w:val="ar_AE" w:bidi="ar_AE"/>
        </w:rPr>
        <w:t>مَحَبَّةُ الرَّبِّ وَغفرانِهِ لا حُدُودَ لهما وكامِلَان.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13:103</w:t>
      </w:r>
      <w:r>
        <w:rPr>
          <w:rtl/>
          <w:cs/>
          <w:lang w:val="ar_AE" w:bidi="ar_AE"/>
        </w:rPr>
      </w:r>
    </w:p>
    <w:p>
      <w:pPr>
        <w:bidi/>
      </w:pPr>
      <w:r>
        <w:rPr>
          <w:rtl/>
          <w:cs/>
          <w:lang w:val="ar_AE" w:bidi="ar_AE"/>
        </w:rPr>
      </w:r>
      <w:r>
        <w:rPr>
          <w:b/>
          <w:rtl/>
          <w:cs/>
          <w:lang w:val="ar_AE" w:bidi="ar_AE"/>
        </w:rPr>
        <w:t>الرَّبُّ يُشْبِه أَبًا لأبنائِهِ:</w:t>
      </w:r>
      <w:r>
        <w:rPr>
          <w:rtl/>
          <w:cs/>
          <w:lang w:val="ar_AE" w:bidi="ar_AE"/>
        </w:rPr>
        <w:t xml:space="preserve"> يُشَكِّلُ هذا التشبيهُ أساسَ تَعْلِيم الرَّبِّ يسوع عن أُبُوَّةِ الله (انْظُرْ </w:t>
      </w:r>
      <w:r>
        <w:rPr>
          <w:rtl/>
          <w:cs/>
          <w:lang w:val="ar_AE" w:bidi="ar_AE"/>
        </w:rPr>
        <w:t>مَتَّى 5:43–48</w:t>
      </w:r>
      <w:r>
        <w:rPr>
          <w:rtl/>
          <w:cs/>
          <w:lang w:val="ar_AE" w:bidi="ar_AE"/>
        </w:rPr>
        <w:t xml:space="preserve">؛ </w:t>
      </w:r>
      <w:r>
        <w:rPr>
          <w:rtl/>
          <w:cs/>
          <w:lang w:val="ar_AE" w:bidi="ar_AE"/>
        </w:rPr>
        <w:t>6:1</w:t>
      </w:r>
      <w:r>
        <w:rPr>
          <w:rtl/>
          <w:cs/>
          <w:lang w:val="ar_AE" w:bidi="ar_AE"/>
        </w:rPr>
        <w:t xml:space="preserve">؛ </w:t>
      </w:r>
      <w:r>
        <w:rPr>
          <w:rtl/>
          <w:cs/>
          <w:lang w:val="ar_AE" w:bidi="ar_AE"/>
        </w:rPr>
        <w:t>10:19–20</w:t>
      </w:r>
      <w:r>
        <w:rPr>
          <w:rtl/>
          <w:cs/>
          <w:lang w:val="ar_AE" w:bidi="ar_AE"/>
        </w:rPr>
        <w:t xml:space="preserve">؛ </w:t>
      </w:r>
      <w:r>
        <w:rPr>
          <w:rtl/>
          <w:cs/>
          <w:lang w:val="ar_AE" w:bidi="ar_AE"/>
        </w:rPr>
        <w:t>12:50</w:t>
      </w:r>
      <w:r>
        <w:rPr>
          <w:rtl/>
          <w:cs/>
          <w:lang w:val="ar_AE" w:bidi="ar_AE"/>
        </w:rPr>
        <w:t xml:space="preserve">؛ </w:t>
      </w:r>
      <w:r>
        <w:rPr>
          <w:rtl/>
          <w:cs/>
          <w:lang w:val="ar_AE" w:bidi="ar_AE"/>
        </w:rPr>
        <w:t>لُوقَا 6:36</w:t>
      </w:r>
      <w:r>
        <w:rPr>
          <w:rtl/>
          <w:cs/>
          <w:lang w:val="ar_AE" w:bidi="ar_AE"/>
        </w:rPr>
        <w:t xml:space="preserve">؛ </w:t>
      </w:r>
      <w:r>
        <w:rPr>
          <w:rtl/>
          <w:cs/>
          <w:lang w:val="ar_AE" w:bidi="ar_AE"/>
        </w:rPr>
        <w:t>12:29–32</w:t>
      </w:r>
      <w:r>
        <w:rPr>
          <w:rtl/>
          <w:cs/>
          <w:lang w:val="ar_AE" w:bidi="ar_AE"/>
        </w:rPr>
        <w:t xml:space="preserve">؛ </w:t>
      </w:r>
      <w:r>
        <w:rPr>
          <w:rtl/>
          <w:cs/>
          <w:lang w:val="ar_AE" w:bidi="ar_AE"/>
        </w:rPr>
        <w:t>يُوحَنَّا 8:31–59</w:t>
      </w:r>
      <w:r>
        <w:rPr>
          <w:rtl/>
          <w:cs/>
          <w:lang w:val="ar_AE" w:bidi="ar_AE"/>
        </w:rPr>
        <w:t xml:space="preserve">؛ </w:t>
      </w:r>
      <w:r>
        <w:rPr>
          <w:rtl/>
          <w:cs/>
          <w:lang w:val="ar_AE" w:bidi="ar_AE"/>
        </w:rPr>
        <w:t>15:1–8</w:t>
      </w:r>
      <w:r>
        <w:rPr>
          <w:rtl/>
          <w:cs/>
          <w:lang w:val="ar_AE" w:bidi="ar_AE"/>
        </w:rPr>
        <w:t xml:space="preserve">؛ انْظُرْ أيضًا </w:t>
      </w:r>
      <w:r>
        <w:rPr>
          <w:rtl/>
          <w:cs/>
          <w:lang w:val="ar_AE" w:bidi="ar_AE"/>
        </w:rPr>
        <w:t>2 صَمُوئِيل 7:14</w:t>
      </w:r>
      <w:r>
        <w:rPr>
          <w:rtl/>
          <w:cs/>
          <w:lang w:val="ar_AE" w:bidi="ar_AE"/>
        </w:rPr>
        <w:t xml:space="preserve">؛ </w:t>
      </w:r>
      <w:r>
        <w:rPr>
          <w:rtl/>
          <w:cs/>
          <w:lang w:val="ar_AE" w:bidi="ar_AE"/>
        </w:rPr>
        <w:t>إِرْمِيَا 3:19</w:t>
      </w:r>
      <w:r>
        <w:rPr>
          <w:rtl/>
          <w:cs/>
          <w:lang w:val="ar_AE" w:bidi="ar_AE"/>
        </w:rPr>
        <w:t xml:space="preserve">؛ </w:t>
      </w:r>
      <w:r>
        <w:rPr>
          <w:rtl/>
          <w:cs/>
          <w:lang w:val="ar_AE" w:bidi="ar_AE"/>
        </w:rPr>
        <w:t>31:9</w:t>
      </w:r>
      <w:r>
        <w:rPr>
          <w:rtl/>
          <w:cs/>
          <w:lang w:val="ar_AE" w:bidi="ar_AE"/>
        </w:rPr>
        <w:t xml:space="preserve">؛ </w:t>
      </w:r>
      <w:r>
        <w:rPr>
          <w:rtl/>
          <w:cs/>
          <w:lang w:val="ar_AE" w:bidi="ar_AE"/>
        </w:rPr>
        <w:t>مَلاخِي 1:6</w:t>
      </w:r>
      <w:r>
        <w:rPr>
          <w:rtl/>
          <w:cs/>
          <w:lang w:val="ar_AE" w:bidi="ar_AE"/>
        </w:rPr>
        <w:t xml:space="preserve">؛ </w:t>
      </w:r>
      <w:r>
        <w:rPr>
          <w:rtl/>
          <w:cs/>
          <w:lang w:val="ar_AE" w:bidi="ar_AE"/>
        </w:rPr>
        <w:t>2 كُورِنْثُوس 6:16–18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14:103–16</w:t>
      </w:r>
      <w:r>
        <w:rPr>
          <w:rtl/>
          <w:cs/>
          <w:lang w:val="ar_AE" w:bidi="ar_AE"/>
        </w:rPr>
      </w:r>
    </w:p>
    <w:p>
      <w:pPr>
        <w:bidi/>
      </w:pPr>
      <w:r>
        <w:rPr>
          <w:rtl/>
          <w:cs/>
          <w:lang w:val="ar_AE" w:bidi="ar_AE"/>
        </w:rPr>
      </w:r>
      <w:r>
        <w:rPr>
          <w:rtl/>
          <w:cs/>
          <w:lang w:val="ar_AE" w:bidi="ar_AE"/>
        </w:rPr>
        <w:t xml:space="preserve">يعتني الرَّبُّ بالبَشَرِ الضُّعَفاء بشكلٍ زاخرٍ بالرَّأْفَةِ (انْظُرْ </w:t>
      </w:r>
      <w:r>
        <w:rPr>
          <w:rtl/>
          <w:cs/>
          <w:lang w:val="ar_AE" w:bidi="ar_AE"/>
        </w:rPr>
        <w:t>37:2</w:t>
      </w:r>
      <w:r>
        <w:rPr>
          <w:rtl/>
          <w:cs/>
          <w:lang w:val="ar_AE" w:bidi="ar_AE"/>
        </w:rPr>
        <w:t xml:space="preserve">؛ </w:t>
      </w:r>
      <w:r>
        <w:rPr>
          <w:rtl/>
          <w:cs/>
          <w:lang w:val="ar_AE" w:bidi="ar_AE"/>
        </w:rPr>
        <w:t>90:5</w:t>
      </w:r>
      <w:r>
        <w:rPr>
          <w:rtl/>
          <w:cs/>
          <w:lang w:val="ar_AE" w:bidi="ar_AE"/>
        </w:rPr>
        <w:t xml:space="preserve">؛ </w:t>
      </w:r>
      <w:r>
        <w:rPr>
          <w:rtl/>
          <w:cs/>
          <w:lang w:val="ar_AE" w:bidi="ar_AE"/>
        </w:rPr>
        <w:t>92:7</w:t>
      </w:r>
      <w:r>
        <w:rPr>
          <w:rtl/>
          <w:cs/>
          <w:lang w:val="ar_AE" w:bidi="ar_AE"/>
        </w:rPr>
        <w:t xml:space="preserve">؛ </w:t>
      </w:r>
      <w:r>
        <w:rPr>
          <w:rtl/>
          <w:cs/>
          <w:lang w:val="ar_AE" w:bidi="ar_AE"/>
        </w:rPr>
        <w:t>102:4</w:t>
      </w:r>
      <w:r>
        <w:rPr>
          <w:rtl/>
          <w:cs/>
          <w:lang w:val="ar_AE" w:bidi="ar_AE"/>
        </w:rPr>
        <w:t xml:space="preserve">؛ </w:t>
      </w:r>
      <w:r>
        <w:rPr>
          <w:rtl/>
          <w:cs/>
          <w:lang w:val="ar_AE" w:bidi="ar_AE"/>
        </w:rPr>
        <w:t>إِشَعْيَاء 40:6–8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17:103–19</w:t>
      </w:r>
      <w:r>
        <w:rPr>
          <w:rtl/>
          <w:cs/>
          <w:lang w:val="ar_AE" w:bidi="ar_AE"/>
        </w:rPr>
      </w:r>
    </w:p>
    <w:p>
      <w:pPr>
        <w:bidi/>
      </w:pPr>
      <w:r>
        <w:rPr>
          <w:rtl/>
          <w:cs/>
          <w:lang w:val="ar_AE" w:bidi="ar_AE"/>
        </w:rPr>
      </w:r>
      <w:r>
        <w:rPr>
          <w:b/>
          <w:rtl/>
          <w:cs/>
          <w:lang w:val="ar_AE" w:bidi="ar_AE"/>
        </w:rPr>
        <w:t>مَحَبَّةُ الرَّبِّ باقِيَةٌ إلى الأَبَدِ:</w:t>
      </w:r>
      <w:r>
        <w:rPr>
          <w:rtl/>
          <w:cs/>
          <w:lang w:val="ar_AE" w:bidi="ar_AE"/>
        </w:rPr>
        <w:t xml:space="preserve"> مَملَكَةُ الرَّبِّ أَبَدِيَّةٌ، ولذلك لدَى الرَّبِّ التزامٌ نحو شَعْبِهِ عَبْرَ الأجيالِ الكثيرةِ المُتَعَاقِبَةِ.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18:103</w:t>
      </w:r>
      <w:r>
        <w:rPr>
          <w:rtl/>
          <w:cs/>
          <w:lang w:val="ar_AE" w:bidi="ar_AE"/>
        </w:rPr>
      </w:r>
    </w:p>
    <w:p>
      <w:pPr>
        <w:bidi/>
      </w:pPr>
      <w:r>
        <w:rPr>
          <w:rtl/>
          <w:cs/>
          <w:lang w:val="ar_AE" w:bidi="ar_AE"/>
        </w:rPr>
      </w:r>
      <w:r>
        <w:rPr>
          <w:rtl/>
          <w:cs/>
          <w:lang w:val="ar_AE" w:bidi="ar_AE"/>
        </w:rPr>
        <w:t>تعنيِ طَاعَةُ الله أن يكونَ المَرْءُ أمينًا مُخْلِصًا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20:103–21</w:t>
      </w:r>
      <w:r>
        <w:rPr>
          <w:rtl/>
          <w:cs/>
          <w:lang w:val="ar_AE" w:bidi="ar_AE"/>
        </w:rPr>
      </w:r>
    </w:p>
    <w:p>
      <w:pPr>
        <w:bidi/>
      </w:pPr>
      <w:r>
        <w:rPr>
          <w:rtl/>
          <w:cs/>
          <w:lang w:val="ar_AE" w:bidi="ar_AE"/>
        </w:rPr>
      </w:r>
      <w:r>
        <w:rPr>
          <w:rtl/>
          <w:cs/>
          <w:lang w:val="ar_AE" w:bidi="ar_AE"/>
        </w:rPr>
        <w:t>يَحُثُّ المُرَنِّمُ مَلائِكَةَ الرَّبِّ، عبيدَهُ ورُسُلَهُ، إلى تَسْبِيحِ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22:103</w:t>
      </w:r>
      <w:r>
        <w:rPr>
          <w:rtl/>
          <w:cs/>
          <w:lang w:val="ar_AE" w:bidi="ar_AE"/>
        </w:rPr>
      </w:r>
    </w:p>
    <w:p>
      <w:pPr>
        <w:bidi/>
      </w:pPr>
      <w:r>
        <w:rPr>
          <w:rtl/>
          <w:cs/>
          <w:lang w:val="ar_AE" w:bidi="ar_AE"/>
        </w:rPr>
      </w:r>
      <w:r>
        <w:rPr>
          <w:rtl/>
          <w:cs/>
          <w:lang w:val="ar_AE" w:bidi="ar_AE"/>
        </w:rPr>
        <w:t xml:space="preserve">إن مَمْلَكَةَ الله ممْتَدَّةٌ حتى أنها تَشْمَلُ كُلَّ الأَشياءِ، ولذلك فإنَّ كُلَّ الأَشياءِ مَدْعُوَّةٌ لِتَمْجِيدِ الرَّبِّ. • تَعُودُ بنا العبارَةُ الختامِيَّةُ إلى </w:t>
      </w:r>
      <w:r>
        <w:rPr>
          <w:rtl/>
          <w:cs/>
          <w:lang w:val="ar_AE" w:bidi="ar_AE"/>
        </w:rPr>
        <w:t>103:1–2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1:104</w:t>
      </w:r>
      <w:r>
        <w:rPr>
          <w:rtl/>
          <w:cs/>
          <w:lang w:val="ar_AE" w:bidi="ar_AE"/>
        </w:rPr>
      </w:r>
    </w:p>
    <w:p>
      <w:pPr>
        <w:bidi/>
      </w:pPr>
      <w:r>
        <w:rPr>
          <w:rtl/>
          <w:cs/>
          <w:lang w:val="ar_AE" w:bidi="ar_AE"/>
        </w:rPr>
      </w:r>
      <w:r>
        <w:rPr>
          <w:b/>
          <w:rtl/>
          <w:cs/>
          <w:lang w:val="ar_AE" w:bidi="ar_AE"/>
        </w:rPr>
        <w:t>بَارِكِي يَا نَفْسِي الرَّبَّ:</w:t>
      </w:r>
      <w:r>
        <w:rPr>
          <w:rtl/>
          <w:cs/>
          <w:lang w:val="ar_AE" w:bidi="ar_AE"/>
        </w:rPr>
        <w:t xml:space="preserve"> يبدأ وينتهي </w:t>
      </w:r>
      <w:r>
        <w:rPr>
          <w:rtl/>
          <w:cs/>
          <w:lang w:val="ar_AE" w:bidi="ar_AE"/>
        </w:rPr>
        <w:t>المزموران 103</w:t>
      </w:r>
      <w:r>
        <w:rPr>
          <w:rtl/>
          <w:cs/>
          <w:lang w:val="ar_AE" w:bidi="ar_AE"/>
        </w:rPr>
        <w:t xml:space="preserve"> و </w:t>
      </w:r>
      <w:r>
        <w:rPr>
          <w:rtl/>
          <w:cs/>
          <w:lang w:val="ar_AE" w:bidi="ar_AE"/>
        </w:rPr>
        <w:t xml:space="preserve">104 </w:t>
      </w:r>
      <w:r>
        <w:rPr>
          <w:rtl/>
          <w:cs/>
          <w:lang w:val="ar_AE" w:bidi="ar_AE"/>
        </w:rPr>
        <w:t>بهذا الالتزامِ المرتبطِ بتَسْبِيحِ الربِّ (</w:t>
      </w:r>
      <w:r>
        <w:rPr>
          <w:rtl/>
          <w:cs/>
          <w:lang w:val="ar_AE" w:bidi="ar_AE"/>
        </w:rPr>
        <w:t>103:1–2</w:t>
      </w:r>
      <w:r>
        <w:rPr>
          <w:rtl/>
          <w:cs/>
          <w:lang w:val="ar_AE" w:bidi="ar_AE"/>
        </w:rPr>
        <w:t xml:space="preserve">، </w:t>
      </w:r>
      <w:r>
        <w:rPr>
          <w:rtl/>
          <w:cs/>
          <w:lang w:val="ar_AE" w:bidi="ar_AE"/>
        </w:rPr>
        <w:t>22</w:t>
      </w:r>
      <w:r>
        <w:rPr>
          <w:rtl/>
          <w:cs/>
          <w:lang w:val="ar_AE" w:bidi="ar_AE"/>
        </w:rPr>
        <w:t xml:space="preserve">؛ </w:t>
      </w:r>
      <w:r>
        <w:rPr>
          <w:rtl/>
          <w:cs/>
          <w:lang w:val="ar_AE" w:bidi="ar_AE"/>
        </w:rPr>
        <w:t>104:1</w:t>
      </w:r>
      <w:r>
        <w:rPr>
          <w:rtl/>
          <w:cs/>
          <w:lang w:val="ar_AE" w:bidi="ar_AE"/>
        </w:rPr>
        <w:t xml:space="preserve">، </w:t>
      </w:r>
      <w:r>
        <w:rPr>
          <w:rtl/>
          <w:cs/>
          <w:lang w:val="ar_AE" w:bidi="ar_AE"/>
        </w:rPr>
        <w:t>35</w:t>
      </w:r>
      <w:r>
        <w:rPr>
          <w:rtl/>
          <w:cs/>
          <w:lang w:val="ar_AE" w:bidi="ar_AE"/>
        </w:rPr>
        <w:t xml:space="preserve">). • </w:t>
      </w:r>
      <w:r>
        <w:rPr>
          <w:b/>
          <w:rtl/>
          <w:cs/>
          <w:lang w:val="ar_AE" w:bidi="ar_AE"/>
        </w:rPr>
        <w:t>يَا رَبُّ إِلَهِي قَدْ عَظُمْتَ جِدًّا</w:t>
      </w:r>
      <w:r>
        <w:rPr>
          <w:rtl/>
          <w:cs/>
          <w:lang w:val="ar_AE" w:bidi="ar_AE"/>
        </w:rPr>
        <w:t xml:space="preserve">! هذا الابتهاج يُعَبِّر عن تسبيحٍ للرَّبِّ من أَجْلِ النَّجَاةِ (انْظر أيضًا </w:t>
      </w:r>
      <w:r>
        <w:rPr>
          <w:rtl/>
          <w:cs/>
          <w:lang w:val="ar_AE" w:bidi="ar_AE"/>
        </w:rPr>
        <w:t>35:27</w:t>
      </w:r>
      <w:r>
        <w:rPr>
          <w:rtl/>
          <w:cs/>
          <w:lang w:val="ar_AE" w:bidi="ar_AE"/>
        </w:rPr>
        <w:t xml:space="preserve">؛ </w:t>
      </w:r>
      <w:r>
        <w:rPr>
          <w:rtl/>
          <w:cs/>
          <w:lang w:val="ar_AE" w:bidi="ar_AE"/>
        </w:rPr>
        <w:t>40:16</w:t>
      </w:r>
      <w:r>
        <w:rPr>
          <w:rtl/>
          <w:cs/>
          <w:lang w:val="ar_AE" w:bidi="ar_AE"/>
        </w:rPr>
        <w:t xml:space="preserve">؛ </w:t>
      </w:r>
      <w:r>
        <w:rPr>
          <w:rtl/>
          <w:cs/>
          <w:lang w:val="ar_AE" w:bidi="ar_AE"/>
        </w:rPr>
        <w:t>70:4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1:104–35</w:t>
      </w:r>
      <w:r>
        <w:rPr>
          <w:rtl/>
          <w:cs/>
          <w:lang w:val="ar_AE" w:bidi="ar_AE"/>
        </w:rPr>
      </w:r>
    </w:p>
    <w:p>
      <w:pPr>
        <w:bidi/>
      </w:pPr>
      <w:r>
        <w:rPr>
          <w:rtl/>
          <w:cs/>
          <w:lang w:val="ar_AE" w:bidi="ar_AE"/>
        </w:rPr>
      </w:r>
      <w:r>
        <w:rPr>
          <w:rtl/>
          <w:cs/>
          <w:lang w:val="ar_AE" w:bidi="ar_AE"/>
        </w:rPr>
        <w:t xml:space="preserve">هذه التَرْنِيمَةُ، التي تَتَغَنَّي بِعَمَلِ الله في الخليقةِ، تُمَجِّدُ صَلاحَ وَعَظَمَةَ الله (انْظُرْ أيضًا </w:t>
      </w:r>
      <w:r>
        <w:rPr>
          <w:rtl/>
          <w:cs/>
          <w:lang w:val="ar_AE" w:bidi="ar_AE"/>
        </w:rPr>
        <w:t>المزمور 8</w:t>
      </w:r>
      <w:r>
        <w:rPr>
          <w:rtl/>
          <w:cs/>
          <w:lang w:val="ar_AE" w:bidi="ar_AE"/>
        </w:rPr>
        <w:t xml:space="preserve">، </w:t>
      </w:r>
      <w:r>
        <w:rPr>
          <w:rtl/>
          <w:cs/>
          <w:lang w:val="ar_AE" w:bidi="ar_AE"/>
        </w:rPr>
        <w:t>33</w:t>
      </w:r>
      <w:r>
        <w:rPr>
          <w:rtl/>
          <w:cs/>
          <w:lang w:val="ar_AE" w:bidi="ar_AE"/>
        </w:rPr>
        <w:t xml:space="preserve">، </w:t>
      </w:r>
      <w:r>
        <w:rPr>
          <w:rtl/>
          <w:cs/>
          <w:lang w:val="ar_AE" w:bidi="ar_AE"/>
        </w:rPr>
        <w:t>145</w:t>
      </w:r>
      <w:r>
        <w:rPr>
          <w:rtl/>
          <w:cs/>
          <w:lang w:val="ar_AE" w:bidi="ar_AE"/>
        </w:rPr>
        <w:t xml:space="preserve">). يَتَأَمَّلُ المُرَنِّمُ العالمَ الحاضِرَ، الخليقَةَ الأُولَى، والخليقةَ المستقبليةَ الجديدَةَ. ويرى الخَلِيقَتَيْن كأعمالٍ خَرَجَتْ إلى الوجودِ بحِكْمَةٍ، وعلى نحوٍ بديعٍ (قارن </w:t>
      </w:r>
      <w:r>
        <w:rPr>
          <w:rtl/>
          <w:cs/>
          <w:lang w:val="ar_AE" w:bidi="ar_AE"/>
        </w:rPr>
        <w:t>139:14</w:t>
      </w:r>
      <w:r>
        <w:rPr>
          <w:rtl/>
          <w:cs/>
          <w:lang w:val="ar_AE" w:bidi="ar_AE"/>
        </w:rPr>
        <w:t>)، بوصفها أعمال روحِ الرَّبِّ (</w:t>
      </w:r>
      <w:r>
        <w:rPr>
          <w:rtl/>
          <w:cs/>
          <w:lang w:val="ar_AE" w:bidi="ar_AE"/>
        </w:rPr>
        <w:t>104:30</w:t>
      </w:r>
      <w:r>
        <w:rPr>
          <w:rtl/>
          <w:cs/>
          <w:lang w:val="ar_AE" w:bidi="ar_AE"/>
        </w:rPr>
        <w:t xml:space="preserve">؛ </w:t>
      </w:r>
      <w:r>
        <w:rPr>
          <w:rtl/>
          <w:cs/>
          <w:lang w:val="ar_AE" w:bidi="ar_AE"/>
        </w:rPr>
        <w:t>التَّكْوِين 1:2</w:t>
      </w:r>
      <w:r>
        <w:rPr>
          <w:rtl/>
          <w:cs/>
          <w:lang w:val="ar_AE" w:bidi="ar_AE"/>
        </w:rPr>
        <w:t xml:space="preserve">؛ </w:t>
      </w:r>
      <w:r>
        <w:rPr>
          <w:rtl/>
          <w:cs/>
          <w:lang w:val="ar_AE" w:bidi="ar_AE"/>
        </w:rPr>
        <w:t>2 كُورِنْثُوس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2:104–4</w:t>
      </w:r>
      <w:r>
        <w:rPr>
          <w:rtl/>
          <w:cs/>
          <w:lang w:val="ar_AE" w:bidi="ar_AE"/>
        </w:rPr>
      </w:r>
    </w:p>
    <w:p>
      <w:pPr>
        <w:bidi/>
      </w:pPr>
      <w:r>
        <w:rPr>
          <w:rtl/>
          <w:cs/>
          <w:lang w:val="ar_AE" w:bidi="ar_AE"/>
        </w:rPr>
      </w:r>
      <w:r>
        <w:rPr>
          <w:rtl/>
          <w:cs/>
          <w:lang w:val="ar_AE" w:bidi="ar_AE"/>
        </w:rPr>
        <w:t xml:space="preserve">يردِّد المُرَنِّمُ أصداء أول يومَيْن من أيام الخليقة (انْظُرْ </w:t>
      </w:r>
      <w:r>
        <w:rPr>
          <w:rtl/>
          <w:cs/>
          <w:lang w:val="ar_AE" w:bidi="ar_AE"/>
        </w:rPr>
        <w:t>التَّكْوين 1:1–8</w:t>
      </w:r>
      <w:r>
        <w:rPr>
          <w:rtl/>
          <w:cs/>
          <w:lang w:val="ar_AE" w:bidi="ar_AE"/>
        </w:rPr>
        <w:t>)، عندما خَلَقَ الله السَّمَاوَاتِ والنُّورِ.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3:104</w:t>
      </w:r>
      <w:r>
        <w:rPr>
          <w:rtl/>
          <w:cs/>
          <w:lang w:val="ar_AE" w:bidi="ar_AE"/>
        </w:rPr>
      </w:r>
    </w:p>
    <w:p>
      <w:pPr>
        <w:bidi/>
      </w:pPr>
      <w:r>
        <w:rPr>
          <w:rtl/>
          <w:cs/>
          <w:lang w:val="ar_AE" w:bidi="ar_AE"/>
        </w:rPr>
      </w:r>
      <w:r>
        <w:rPr>
          <w:rtl/>
          <w:cs/>
          <w:lang w:val="ar_AE" w:bidi="ar_AE"/>
        </w:rPr>
        <w:t>يتخيَّلُ هذا التَّصْويرُ الشِّعْرِيُّ السُّحُبَ كَعَوارِضِ تَدْعَمُ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4:104</w:t>
      </w:r>
      <w:r>
        <w:rPr>
          <w:rtl/>
          <w:cs/>
          <w:lang w:val="ar_AE" w:bidi="ar_AE"/>
        </w:rPr>
      </w:r>
    </w:p>
    <w:p>
      <w:pPr>
        <w:bidi/>
      </w:pPr>
      <w:r>
        <w:rPr>
          <w:rtl/>
          <w:cs/>
          <w:lang w:val="ar_AE" w:bidi="ar_AE"/>
        </w:rPr>
      </w:r>
      <w:r>
        <w:rPr>
          <w:rtl/>
          <w:cs/>
          <w:lang w:val="ar_AE" w:bidi="ar_AE"/>
        </w:rPr>
        <w:t>يُنْظَرُ إلى الرِّياحِ والبَرْقِ كرُسُلٍ لله. يَسْتَخْدِمُ الرَّبُّ الظواهرَ الجَوِّيَّةَ وَفْقَ إرادَتِهِ (</w:t>
      </w:r>
      <w:r>
        <w:rPr>
          <w:rtl/>
          <w:cs/>
          <w:lang w:val="ar_AE" w:bidi="ar_AE"/>
        </w:rPr>
        <w:t>77:17–18</w:t>
      </w:r>
      <w:r>
        <w:rPr>
          <w:rtl/>
          <w:cs/>
          <w:lang w:val="ar_AE" w:bidi="ar_AE"/>
        </w:rPr>
        <w:t xml:space="preserve">؛ </w:t>
      </w:r>
      <w:r>
        <w:rPr>
          <w:rtl/>
          <w:cs/>
          <w:lang w:val="ar_AE" w:bidi="ar_AE"/>
        </w:rPr>
        <w:t>78:26</w:t>
      </w:r>
      <w:r>
        <w:rPr>
          <w:rtl/>
          <w:cs/>
          <w:lang w:val="ar_AE" w:bidi="ar_AE"/>
        </w:rPr>
        <w:t xml:space="preserve">؛ </w:t>
      </w:r>
      <w:r>
        <w:rPr>
          <w:rtl/>
          <w:cs/>
          <w:lang w:val="ar_AE" w:bidi="ar_AE"/>
        </w:rPr>
        <w:t>135:7</w:t>
      </w:r>
      <w:r>
        <w:rPr>
          <w:rtl/>
          <w:cs/>
          <w:lang w:val="ar_AE" w:bidi="ar_AE"/>
        </w:rPr>
        <w:t xml:space="preserve">؛ </w:t>
      </w:r>
      <w:r>
        <w:rPr>
          <w:rtl/>
          <w:cs/>
          <w:lang w:val="ar_AE" w:bidi="ar_AE"/>
        </w:rPr>
        <w:t>148:5–6</w:t>
      </w:r>
      <w:r>
        <w:rPr>
          <w:rtl/>
          <w:cs/>
          <w:lang w:val="ar_AE" w:bidi="ar_AE"/>
        </w:rPr>
        <w:t>). • يردِّدُ المُرَنِّمُ صدى اليوم الثَّالِث من أَيامِ الخَلِيقَةِ (</w:t>
      </w:r>
      <w:r>
        <w:rPr>
          <w:rtl/>
          <w:cs/>
          <w:lang w:val="ar_AE" w:bidi="ar_AE"/>
        </w:rPr>
        <w:t>التَّكْوِين 1:9–13</w:t>
      </w:r>
      <w:r>
        <w:rPr>
          <w:rtl/>
          <w:cs/>
          <w:lang w:val="ar_AE" w:bidi="ar_AE"/>
        </w:rPr>
        <w:t>). الرَّبُّ هو السَّيِّدُ المتسَلِّطُ على المَاءِ والأَرْضِ.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6:104</w:t>
      </w:r>
      <w:r>
        <w:rPr>
          <w:rtl/>
          <w:cs/>
          <w:lang w:val="ar_AE" w:bidi="ar_AE"/>
        </w:rPr>
      </w:r>
    </w:p>
    <w:p>
      <w:pPr>
        <w:bidi/>
      </w:pPr>
      <w:r>
        <w:rPr>
          <w:rtl/>
          <w:cs/>
          <w:lang w:val="ar_AE" w:bidi="ar_AE"/>
        </w:rPr>
      </w:r>
      <w:r>
        <w:rPr>
          <w:rtl/>
          <w:cs/>
          <w:lang w:val="ar_AE" w:bidi="ar_AE"/>
        </w:rPr>
        <w:t>في البداية، كان الماءُ يُغَطِّي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7:104</w:t>
      </w:r>
      <w:r>
        <w:rPr>
          <w:rtl/>
          <w:cs/>
          <w:lang w:val="ar_AE" w:bidi="ar_AE"/>
        </w:rPr>
      </w:r>
    </w:p>
    <w:p>
      <w:pPr>
        <w:bidi/>
      </w:pPr>
      <w:r>
        <w:rPr>
          <w:rtl/>
          <w:cs/>
          <w:lang w:val="ar_AE" w:bidi="ar_AE"/>
        </w:rPr>
      </w:r>
      <w:r>
        <w:rPr>
          <w:rtl/>
          <w:cs/>
          <w:lang w:val="ar_AE" w:bidi="ar_AE"/>
        </w:rPr>
        <w:t>خَلَقَ الله اليابِسَةَ في اليومِ الثَّالِثِ من أيامِ الخَليقة (</w:t>
      </w:r>
      <w:r>
        <w:rPr>
          <w:rtl/>
          <w:cs/>
          <w:lang w:val="ar_AE" w:bidi="ar_AE"/>
        </w:rPr>
        <w:t>التَّكْوِين 1:9–13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8:104</w:t>
      </w:r>
      <w:r>
        <w:rPr>
          <w:rtl/>
          <w:cs/>
          <w:lang w:val="ar_AE" w:bidi="ar_AE"/>
        </w:rPr>
      </w:r>
    </w:p>
    <w:p>
      <w:pPr>
        <w:bidi/>
      </w:pPr>
      <w:r>
        <w:rPr>
          <w:rtl/>
          <w:cs/>
          <w:lang w:val="ar_AE" w:bidi="ar_AE"/>
        </w:rPr>
      </w:r>
      <w:r>
        <w:rPr>
          <w:rtl/>
          <w:cs/>
          <w:lang w:val="ar_AE" w:bidi="ar_AE"/>
        </w:rPr>
        <w:t>خرجتْ الأَرْضُ إلى الوُجُودِ بِإرَادَةِ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9:104</w:t>
      </w:r>
      <w:r>
        <w:rPr>
          <w:rtl/>
          <w:cs/>
          <w:lang w:val="ar_AE" w:bidi="ar_AE"/>
        </w:rPr>
      </w:r>
    </w:p>
    <w:p>
      <w:pPr>
        <w:bidi/>
      </w:pPr>
      <w:r>
        <w:rPr>
          <w:rtl/>
          <w:cs/>
          <w:lang w:val="ar_AE" w:bidi="ar_AE"/>
        </w:rPr>
      </w:r>
      <w:r>
        <w:rPr>
          <w:rtl/>
          <w:cs/>
          <w:lang w:val="ar_AE" w:bidi="ar_AE"/>
        </w:rPr>
        <w:t xml:space="preserve">وَضَعَ الرَّبَّ حَدًّا ثابتًا للبِحَارِ لِحِمَايَةِ الأرضِ. سيادَةُ الله المُطْلَقَةِ عَلَى البَحْرِ والأَرْضِ كانَتْ دَليلاً ضدَّ وُجُودِ البَعْلِ، الذي كان يحْتَفِى به الكنعانيون باعتباره الإله القَادِر عَلَى المياهِ (انْظُر </w:t>
      </w:r>
      <w:r>
        <w:rPr>
          <w:rtl/>
          <w:cs/>
          <w:lang w:val="ar_AE" w:bidi="ar_AE"/>
        </w:rPr>
        <w:t>المزمور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9:104–10</w:t>
      </w:r>
      <w:r>
        <w:rPr>
          <w:rtl/>
          <w:cs/>
          <w:lang w:val="ar_AE" w:bidi="ar_AE"/>
        </w:rPr>
      </w:r>
    </w:p>
    <w:p>
      <w:pPr>
        <w:bidi/>
      </w:pPr>
      <w:r>
        <w:rPr>
          <w:rtl/>
          <w:cs/>
          <w:lang w:val="ar_AE" w:bidi="ar_AE"/>
        </w:rPr>
      </w:r>
      <w:r>
        <w:rPr>
          <w:rtl/>
          <w:cs/>
          <w:lang w:val="ar_AE" w:bidi="ar_AE"/>
        </w:rPr>
        <w:t>يَسَودُ الرَّبُّ عَلَى كُلِّ الكائناتِ المَائِيَّة، بما في ذلك تلك الكائناتِ الموجودة عَلَى اليابِسَةِ. لقد استبدل الرَّبُّ فوضى المياه بالنِّظَامِ والوَفْرَةِ، كما جَعَلَ الأَرْضَ مكانًا رائعًا للحيواناتِ والبَشَرِ، بِماءٍ يُنْعِشُ الأَرْضَ والطُّيُورَ والحيواناتِ.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11:104–18</w:t>
      </w:r>
      <w:r>
        <w:rPr>
          <w:rtl/>
          <w:cs/>
          <w:lang w:val="ar_AE" w:bidi="ar_AE"/>
        </w:rPr>
      </w:r>
    </w:p>
    <w:p>
      <w:pPr>
        <w:bidi/>
      </w:pPr>
      <w:r>
        <w:rPr>
          <w:rtl/>
          <w:cs/>
          <w:lang w:val="ar_AE" w:bidi="ar_AE"/>
        </w:rPr>
      </w:r>
      <w:r>
        <w:rPr>
          <w:rtl/>
          <w:cs/>
          <w:lang w:val="ar_AE" w:bidi="ar_AE"/>
        </w:rPr>
        <w:t>يَحْتَفِي المُرَنِّمُ بِصُنْعِ الله في الحياةِ الحيوانيةِ، والنَّبَاتِيَّةِ، والبَشَرِيَّةِ، وكذلك بِعِنَايَةِ الرَّبِّ الغَامِرَةِ لها جميعًا (</w:t>
      </w:r>
      <w:r>
        <w:rPr>
          <w:rtl/>
          <w:cs/>
          <w:lang w:val="ar_AE" w:bidi="ar_AE"/>
        </w:rPr>
        <w:t>التَّكْوِين 1:9–30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14:104</w:t>
      </w:r>
      <w:r>
        <w:rPr>
          <w:rtl/>
          <w:cs/>
          <w:lang w:val="ar_AE" w:bidi="ar_AE"/>
        </w:rPr>
      </w:r>
    </w:p>
    <w:p>
      <w:pPr>
        <w:bidi/>
      </w:pPr>
      <w:r>
        <w:rPr>
          <w:rtl/>
          <w:cs/>
          <w:lang w:val="ar_AE" w:bidi="ar_AE"/>
        </w:rPr>
      </w:r>
      <w:r>
        <w:rPr>
          <w:b/>
          <w:rtl/>
          <w:cs/>
          <w:lang w:val="ar_AE" w:bidi="ar_AE"/>
        </w:rPr>
        <w:t>لِخِدْمَةِ الإِنْسَانِ:</w:t>
      </w:r>
      <w:r>
        <w:rPr>
          <w:rtl/>
          <w:cs/>
          <w:lang w:val="ar_AE" w:bidi="ar_AE"/>
        </w:rPr>
        <w:t xml:space="preserve"> البَشَرُ مُدْرَاءُ الخَلِيقَةِ، ويَنْعَمُون بالقُوتِ المُنْعِشِ من عَمَلِ أيديهم.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15:104</w:t>
      </w:r>
      <w:r>
        <w:rPr>
          <w:rtl/>
          <w:cs/>
          <w:lang w:val="ar_AE" w:bidi="ar_AE"/>
        </w:rPr>
      </w:r>
    </w:p>
    <w:p>
      <w:pPr>
        <w:bidi/>
      </w:pPr>
      <w:r>
        <w:rPr>
          <w:rtl/>
          <w:cs/>
          <w:lang w:val="ar_AE" w:bidi="ar_AE"/>
        </w:rPr>
      </w:r>
      <w:r>
        <w:rPr>
          <w:rtl/>
          <w:cs/>
          <w:lang w:val="ar_AE" w:bidi="ar_AE"/>
        </w:rPr>
        <w:t>مع أنه يمكن إساءَةُ اسْتِخْدَامِهما (</w:t>
      </w:r>
      <w:r>
        <w:rPr>
          <w:rtl/>
          <w:cs/>
          <w:lang w:val="ar_AE" w:bidi="ar_AE"/>
        </w:rPr>
        <w:t>الأمثال 21:17</w:t>
      </w:r>
      <w:r>
        <w:rPr>
          <w:rtl/>
          <w:cs/>
          <w:lang w:val="ar_AE" w:bidi="ar_AE"/>
        </w:rPr>
        <w:t>)، يَجُودُ الرَّبُّ بالعنَبِ وزَيْتِ الزَّيْتُون كعطايا تقوِّي الحياةَ، فالحياة يدْعَمُها الطَّعَامُ الأساسيُّ، المُتَمَثِّلُ في 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17:104–18</w:t>
      </w:r>
      <w:r>
        <w:rPr>
          <w:rtl/>
          <w:cs/>
          <w:lang w:val="ar_AE" w:bidi="ar_AE"/>
        </w:rPr>
      </w:r>
    </w:p>
    <w:p>
      <w:pPr>
        <w:bidi/>
      </w:pPr>
      <w:r>
        <w:rPr>
          <w:rtl/>
          <w:cs/>
          <w:lang w:val="ar_AE" w:bidi="ar_AE"/>
        </w:rPr>
      </w:r>
      <w:r>
        <w:rPr>
          <w:rtl/>
          <w:cs/>
          <w:lang w:val="ar_AE" w:bidi="ar_AE"/>
        </w:rPr>
        <w:t xml:space="preserve">يُهَاجِرُ </w:t>
      </w:r>
      <w:r>
        <w:rPr>
          <w:b/>
          <w:rtl/>
          <w:cs/>
          <w:lang w:val="ar_AE" w:bidi="ar_AE"/>
        </w:rPr>
        <w:t xml:space="preserve">اللَّقْلَقُ </w:t>
      </w:r>
      <w:r>
        <w:rPr>
          <w:rtl/>
          <w:cs/>
          <w:lang w:val="ar_AE" w:bidi="ar_AE"/>
        </w:rPr>
        <w:t xml:space="preserve">من شِمَال أُورُوبَّا ويستَقِرُّ في اليهودية أثناء فَصْلِ الشتاء. • </w:t>
      </w:r>
      <w:r>
        <w:rPr>
          <w:b/>
          <w:rtl/>
          <w:cs/>
          <w:lang w:val="ar_AE" w:bidi="ar_AE"/>
        </w:rPr>
        <w:t xml:space="preserve">الوِبَارِ: </w:t>
      </w:r>
      <w:r>
        <w:rPr>
          <w:rtl/>
          <w:cs/>
          <w:lang w:val="ar_AE" w:bidi="ar_AE"/>
        </w:rPr>
        <w:t>حيواناتٌ بِحَجْمِ الأرْنَبِ تعيشُ في المَنَاطِقِ الصَّخْرِيَّةِ.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104:19</w:t>
      </w:r>
      <w:r>
        <w:rPr>
          <w:rtl/>
          <w:cs/>
          <w:lang w:val="ar_AE" w:bidi="ar_AE"/>
        </w:rPr>
      </w:r>
    </w:p>
    <w:p>
      <w:pPr>
        <w:bidi/>
      </w:pPr>
      <w:r>
        <w:rPr>
          <w:rtl/>
          <w:cs/>
          <w:lang w:val="ar_AE" w:bidi="ar_AE"/>
        </w:rPr>
      </w:r>
      <w:r>
        <w:rPr>
          <w:b/>
          <w:rtl/>
          <w:cs/>
          <w:lang w:val="ar_AE" w:bidi="ar_AE"/>
        </w:rPr>
        <w:t>صَنَعَ الْقَمَرَ لِلْمَوَاقِيتِ:</w:t>
      </w:r>
      <w:r>
        <w:rPr>
          <w:rtl/>
          <w:cs/>
          <w:lang w:val="ar_AE" w:bidi="ar_AE"/>
        </w:rPr>
        <w:t xml:space="preserve"> اعْتَمَدَ حِسَابُ التَّقْوِيمِ لدى قدماءِ بَنِي إِسْرَائِيل على دَورَاتِ القَمَرِ. • </w:t>
      </w:r>
      <w:r>
        <w:rPr>
          <w:b/>
          <w:rtl/>
          <w:cs/>
          <w:lang w:val="ar_AE" w:bidi="ar_AE"/>
        </w:rPr>
        <w:t>الشَّمْسُ تَعْرِفُ مَغْرِبَهَا:</w:t>
      </w:r>
      <w:r>
        <w:rPr>
          <w:rtl/>
          <w:cs/>
          <w:lang w:val="ar_AE" w:bidi="ar_AE"/>
        </w:rPr>
        <w:t xml:space="preserve"> هذا وَصْفٌ شِعْرِيٌّ من مَنْظُورِ المُلاحَظَةِ العَادِيَّةِ، حيثُ تَغْرُبُ الشَّمْسُ بانتظامٍ كلَّ 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19:104–23</w:t>
      </w:r>
      <w:r>
        <w:rPr>
          <w:rtl/>
          <w:cs/>
          <w:lang w:val="ar_AE" w:bidi="ar_AE"/>
        </w:rPr>
      </w:r>
    </w:p>
    <w:p>
      <w:pPr>
        <w:bidi/>
      </w:pPr>
      <w:r>
        <w:rPr>
          <w:rtl/>
          <w:cs/>
          <w:lang w:val="ar_AE" w:bidi="ar_AE"/>
        </w:rPr>
      </w:r>
      <w:r>
        <w:rPr>
          <w:rtl/>
          <w:cs/>
          <w:lang w:val="ar_AE" w:bidi="ar_AE"/>
        </w:rPr>
        <w:t>يَحْتَفِي المُرَنِّم بِنِظَامِ اللَّيْلِ والنَّهارِ، مُشيرًا إلى اليومِ الرَّابِعِ من أيامِ الخَلِيقَةِ (</w:t>
      </w:r>
      <w:r>
        <w:rPr>
          <w:rtl/>
          <w:cs/>
          <w:lang w:val="ar_AE" w:bidi="ar_AE"/>
        </w:rPr>
        <w:t>التَّكْوين 1:14–19</w:t>
      </w:r>
      <w:r>
        <w:rPr>
          <w:rtl/>
          <w:cs/>
          <w:lang w:val="ar_AE" w:bidi="ar_AE"/>
        </w:rPr>
        <w:t>). تَمْنَحُ هذه الدَّورَةُ كلَّ المَخْلوقَاتِ فُرْصَةً للحياةِ.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20:104–23</w:t>
      </w:r>
      <w:r>
        <w:rPr>
          <w:rtl/>
          <w:cs/>
          <w:lang w:val="ar_AE" w:bidi="ar_AE"/>
        </w:rPr>
      </w:r>
    </w:p>
    <w:p>
      <w:pPr>
        <w:bidi/>
      </w:pPr>
      <w:r>
        <w:rPr>
          <w:rtl/>
          <w:cs/>
          <w:lang w:val="ar_AE" w:bidi="ar_AE"/>
        </w:rPr>
      </w:r>
      <w:r>
        <w:rPr>
          <w:rtl/>
          <w:cs/>
          <w:lang w:val="ar_AE" w:bidi="ar_AE"/>
        </w:rPr>
        <w:t>دَورَاتُ اللَّيْلِ والنَّهَارِ تُحَدِّدُ الأَيامَ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24:104–26</w:t>
      </w:r>
      <w:r>
        <w:rPr>
          <w:rtl/>
          <w:cs/>
          <w:lang w:val="ar_AE" w:bidi="ar_AE"/>
        </w:rPr>
      </w:r>
    </w:p>
    <w:p>
      <w:pPr>
        <w:bidi/>
      </w:pPr>
      <w:r>
        <w:rPr>
          <w:rtl/>
          <w:cs/>
          <w:lang w:val="ar_AE" w:bidi="ar_AE"/>
        </w:rPr>
      </w:r>
      <w:r>
        <w:rPr>
          <w:rtl/>
          <w:cs/>
          <w:lang w:val="ar_AE" w:bidi="ar_AE"/>
        </w:rPr>
        <w:t>تَشْهَدُ أَعْمَالُ الرَّبِّ على حِكْمَتِهِ. بالشَّكْلِ المُنَاسِبِ تَعْمَلُ كلُّ أجزاءِ الخليقَةِ مَعًا - الأَرْضُ والبَحْرُ، اللَّيْلُ والنَّهارُ، مخلوقاتُ البَّرِّ والبَحْرِ. حِكْمَةُ الرَّبِّ هي ما يَجْعَلُ الحياةَ مُنَظَّمَةً وبديعَةً.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25:104</w:t>
      </w:r>
      <w:r>
        <w:rPr>
          <w:rtl/>
          <w:cs/>
          <w:lang w:val="ar_AE" w:bidi="ar_AE"/>
        </w:rPr>
      </w:r>
    </w:p>
    <w:p>
      <w:pPr>
        <w:bidi/>
      </w:pPr>
      <w:r>
        <w:rPr>
          <w:rtl/>
          <w:cs/>
          <w:lang w:val="ar_AE" w:bidi="ar_AE"/>
        </w:rPr>
      </w:r>
      <w:r>
        <w:rPr>
          <w:rtl/>
          <w:cs/>
          <w:lang w:val="ar_AE" w:bidi="ar_AE"/>
        </w:rPr>
        <w:t xml:space="preserve">المُحِيطُ ... هَذَا الْبَحْرُ الْكَبِيرُ ... يَزخَرُ بالحياةِ من كُلِّ نَوعٍ مُجَسِّدًا أعمال الرَّبِّ البَدِيعَةِ (انْظُرْ </w:t>
      </w:r>
      <w:r>
        <w:rPr>
          <w:rtl/>
          <w:cs/>
          <w:lang w:val="ar_AE" w:bidi="ar_AE"/>
        </w:rPr>
        <w:t>التَّكْوِين 1:20–21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26:104</w:t>
      </w:r>
      <w:r>
        <w:rPr>
          <w:rtl/>
          <w:cs/>
          <w:lang w:val="ar_AE" w:bidi="ar_AE"/>
        </w:rPr>
      </w:r>
    </w:p>
    <w:p>
      <w:pPr>
        <w:bidi/>
      </w:pPr>
      <w:r>
        <w:rPr>
          <w:rtl/>
          <w:cs/>
          <w:lang w:val="ar_AE" w:bidi="ar_AE"/>
        </w:rPr>
      </w:r>
      <w:r>
        <w:rPr>
          <w:rtl/>
          <w:cs/>
          <w:lang w:val="ar_AE" w:bidi="ar_AE"/>
        </w:rPr>
        <w:t xml:space="preserve">السُّفُنُ المُبْحِرَةُ: السُّفُنُ التِّجَارِيَّةُ المنخرطةُ في التِّجَارَةِ البَحَرِيَّةِ كانتْ أحدَ عجائِبِ الشَّرْقِ الأَدْنَى القَدِيم (انْظُرْ </w:t>
      </w:r>
      <w:r>
        <w:rPr>
          <w:rtl/>
          <w:cs/>
          <w:lang w:val="ar_AE" w:bidi="ar_AE"/>
        </w:rPr>
        <w:t>إِشَعْيَاء 2:16</w:t>
      </w:r>
      <w:r>
        <w:rPr>
          <w:rtl/>
          <w:cs/>
          <w:lang w:val="ar_AE" w:bidi="ar_AE"/>
        </w:rPr>
        <w:t xml:space="preserve">؛ </w:t>
      </w:r>
      <w:r>
        <w:rPr>
          <w:rtl/>
          <w:cs/>
          <w:lang w:val="ar_AE" w:bidi="ar_AE"/>
        </w:rPr>
        <w:t>23:1</w:t>
      </w:r>
      <w:r>
        <w:rPr>
          <w:rtl/>
          <w:cs/>
          <w:lang w:val="ar_AE" w:bidi="ar_AE"/>
        </w:rPr>
        <w:t xml:space="preserve">، </w:t>
      </w:r>
      <w:r>
        <w:rPr>
          <w:rtl/>
          <w:cs/>
          <w:lang w:val="ar_AE" w:bidi="ar_AE"/>
        </w:rPr>
        <w:t>3</w:t>
      </w:r>
      <w:r>
        <w:rPr>
          <w:rtl/>
          <w:cs/>
          <w:lang w:val="ar_AE" w:bidi="ar_AE"/>
        </w:rPr>
        <w:t xml:space="preserve">). • </w:t>
      </w:r>
      <w:r>
        <w:rPr>
          <w:b/>
          <w:rtl/>
          <w:cs/>
          <w:lang w:val="ar_AE" w:bidi="ar_AE"/>
        </w:rPr>
        <w:t xml:space="preserve">لَوِيَاثَانُ: </w:t>
      </w:r>
      <w:r>
        <w:rPr>
          <w:rtl/>
          <w:cs/>
          <w:lang w:val="ar_AE" w:bidi="ar_AE"/>
        </w:rPr>
        <w:t>يؤكِّدُ المُرَنِّمُ أن هذا المَخْلُوقَ المُخيفَ ليس شيئًا سوى أنه حَيَوانُ الرَّبِّ الأليفُ.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104: 27–30</w:t>
      </w:r>
      <w:r>
        <w:rPr>
          <w:rtl/>
          <w:cs/>
          <w:lang w:val="ar_AE" w:bidi="ar_AE"/>
        </w:rPr>
      </w:r>
    </w:p>
    <w:p>
      <w:pPr>
        <w:bidi/>
      </w:pPr>
      <w:r>
        <w:rPr>
          <w:rtl/>
          <w:cs/>
          <w:lang w:val="ar_AE" w:bidi="ar_AE"/>
        </w:rPr>
      </w:r>
      <w:r>
        <w:rPr>
          <w:rtl/>
          <w:cs/>
          <w:lang w:val="ar_AE" w:bidi="ar_AE"/>
        </w:rPr>
        <w:t xml:space="preserve">كُلُّ أشكالِ الحياةُ تعتَمِدُ عَلَى العَطَاءِ السَّخِيِّ من الرَّبِّ مانحِ الحياةِ وقَاهِرِ المَوتِ (انْظُرْ </w:t>
      </w:r>
      <w:r>
        <w:rPr>
          <w:rtl/>
          <w:cs/>
          <w:lang w:val="ar_AE" w:bidi="ar_AE"/>
        </w:rPr>
        <w:t>مَتَّى 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29:104–30</w:t>
      </w:r>
      <w:r>
        <w:rPr>
          <w:rtl/>
          <w:cs/>
          <w:lang w:val="ar_AE" w:bidi="ar_AE"/>
        </w:rPr>
      </w:r>
    </w:p>
    <w:p>
      <w:pPr>
        <w:bidi/>
      </w:pPr>
      <w:r>
        <w:rPr>
          <w:rtl/>
          <w:cs/>
          <w:lang w:val="ar_AE" w:bidi="ar_AE"/>
        </w:rPr>
      </w:r>
      <w:r>
        <w:rPr>
          <w:b/>
          <w:rtl/>
          <w:cs/>
          <w:lang w:val="ar_AE" w:bidi="ar_AE"/>
        </w:rPr>
        <w:t>تُرْسِلُ رُوحَكَ فَتُخْلَقُ:</w:t>
      </w:r>
      <w:r>
        <w:rPr>
          <w:rtl/>
          <w:cs/>
          <w:lang w:val="ar_AE" w:bidi="ar_AE"/>
        </w:rPr>
        <w:t xml:space="preserve"> حياةُ كل كائنٍ عَلَى الأَرْضِ ممكنةٌ فقط باعتبارها عطيَّة رَبَّانِيَّة، يُرْمَزُ إليها بِرُوحِهِ (اللفظة العبرية "رُووَّحْ" تعني: نَسَمَةً، رِيحًا، رُوحًا). رُوحُ الرَّبِّ هو وسيط التَّجْدِيدِ (</w:t>
      </w:r>
      <w:r>
        <w:rPr>
          <w:rtl/>
          <w:cs/>
          <w:lang w:val="ar_AE" w:bidi="ar_AE"/>
        </w:rPr>
        <w:t>إِشَعْيَاء 32:15–20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31:104</w:t>
      </w:r>
      <w:r>
        <w:rPr>
          <w:rtl/>
          <w:cs/>
          <w:lang w:val="ar_AE" w:bidi="ar_AE"/>
        </w:rPr>
      </w:r>
    </w:p>
    <w:p>
      <w:pPr>
        <w:bidi/>
      </w:pPr>
      <w:r>
        <w:rPr>
          <w:rtl/>
          <w:cs/>
          <w:lang w:val="ar_AE" w:bidi="ar_AE"/>
        </w:rPr>
      </w:r>
      <w:r>
        <w:rPr>
          <w:rtl/>
          <w:cs/>
          <w:lang w:val="ar_AE" w:bidi="ar_AE"/>
        </w:rPr>
        <w:t xml:space="preserve">يُعْلِنُ الرَّبُّ مَجْدَ حُضُورِهِ في الخَلِيقَةِ (انْظُرْ </w:t>
      </w:r>
      <w:r>
        <w:rPr>
          <w:rtl/>
          <w:cs/>
          <w:lang w:val="ar_AE" w:bidi="ar_AE"/>
        </w:rPr>
        <w:t>8:1</w:t>
      </w:r>
      <w:r>
        <w:rPr>
          <w:rtl/>
          <w:cs/>
          <w:lang w:val="ar_AE" w:bidi="ar_AE"/>
        </w:rPr>
        <w:t xml:space="preserve">؛ </w:t>
      </w:r>
      <w:r>
        <w:rPr>
          <w:rtl/>
          <w:cs/>
          <w:lang w:val="ar_AE" w:bidi="ar_AE"/>
        </w:rPr>
        <w:t>19:1–4</w:t>
      </w:r>
      <w:r>
        <w:rPr>
          <w:rtl/>
          <w:cs/>
          <w:lang w:val="ar_AE" w:bidi="ar_AE"/>
        </w:rPr>
        <w:t xml:space="preserve">؛ </w:t>
      </w:r>
      <w:r>
        <w:rPr>
          <w:rtl/>
          <w:cs/>
          <w:lang w:val="ar_AE" w:bidi="ar_AE"/>
        </w:rPr>
        <w:t>24:7</w:t>
      </w:r>
      <w:r>
        <w:rPr>
          <w:rtl/>
          <w:cs/>
          <w:lang w:val="ar_AE" w:bidi="ar_AE"/>
        </w:rPr>
        <w:t xml:space="preserve">) وَيَجِدُ مَسَرَّةً في خَلِيقَتِهِ الجَدِيدَةِ (انْظُرْ </w:t>
      </w:r>
      <w:r>
        <w:rPr>
          <w:rtl/>
          <w:cs/>
          <w:lang w:val="ar_AE" w:bidi="ar_AE"/>
        </w:rPr>
        <w:t>إِشَعْيَاء 65:19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31:104–35</w:t>
      </w:r>
      <w:r>
        <w:rPr>
          <w:rtl/>
          <w:cs/>
          <w:lang w:val="ar_AE" w:bidi="ar_AE"/>
        </w:rPr>
      </w:r>
    </w:p>
    <w:p>
      <w:pPr>
        <w:bidi/>
      </w:pPr>
      <w:r>
        <w:rPr>
          <w:rtl/>
          <w:cs/>
          <w:lang w:val="ar_AE" w:bidi="ar_AE"/>
        </w:rPr>
      </w:r>
      <w:r>
        <w:rPr>
          <w:rtl/>
          <w:cs/>
          <w:lang w:val="ar_AE" w:bidi="ar_AE"/>
        </w:rPr>
        <w:t>يَنْتَقِلُ المُرَنِّمُ من وَصْفِه للخليقَةِ المعروفَةِ إلى تَوَقُّعِه باستعلان الخليقَةِ الجَدِيدَةِ، عندما يُجَدِّدُ الرَّبَّ الخليقةَ الأولى لتصْبِحَ عالمًا خَالِيًا من الخطاة.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32:104</w:t>
      </w:r>
      <w:r>
        <w:rPr>
          <w:rtl/>
          <w:cs/>
          <w:lang w:val="ar_AE" w:bidi="ar_AE"/>
        </w:rPr>
      </w:r>
    </w:p>
    <w:p>
      <w:pPr>
        <w:bidi/>
      </w:pPr>
      <w:r>
        <w:rPr>
          <w:rtl/>
          <w:cs/>
          <w:lang w:val="ar_AE" w:bidi="ar_AE"/>
        </w:rPr>
      </w:r>
      <w:r>
        <w:rPr>
          <w:rtl/>
          <w:cs/>
          <w:lang w:val="ar_AE" w:bidi="ar_AE"/>
        </w:rPr>
        <w:t xml:space="preserve">تُمَثِّلُ الأَرْضُ المُرْتَعِدَة والجِبَالُ المُدَخِّنَةُ مجيءَ الرَّبِّ لدينونَةِ الخُطَاةِ، وَلِخَلاصِ شَعْبِهِ الأَمِينِ (انْظُرْ </w:t>
      </w:r>
      <w:r>
        <w:rPr>
          <w:rtl/>
          <w:cs/>
          <w:lang w:val="ar_AE" w:bidi="ar_AE"/>
        </w:rPr>
        <w:t>18:7–15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35:104</w:t>
      </w:r>
      <w:r>
        <w:rPr>
          <w:rtl/>
          <w:cs/>
          <w:lang w:val="ar_AE" w:bidi="ar_AE"/>
        </w:rPr>
      </w:r>
    </w:p>
    <w:p>
      <w:pPr>
        <w:bidi/>
      </w:pPr>
      <w:r>
        <w:rPr>
          <w:rtl/>
          <w:cs/>
          <w:lang w:val="ar_AE" w:bidi="ar_AE"/>
        </w:rPr>
      </w:r>
      <w:r>
        <w:rPr>
          <w:rtl/>
          <w:cs/>
          <w:lang w:val="ar_AE" w:bidi="ar_AE"/>
        </w:rPr>
        <w:t xml:space="preserve">سَوفَ يَمْحُو الرَّبُّ كلَّ أشكالِ الشَّرِّ التي تُدَنِّسُ خَلِيقَتَهُ. • تَعُودُ بنا العبارَةُ الختامِيَّةُ إلى </w:t>
      </w:r>
      <w:r>
        <w:rPr>
          <w:rtl/>
          <w:cs/>
          <w:lang w:val="ar_AE" w:bidi="ar_AE"/>
        </w:rPr>
        <w:t>104:1</w:t>
      </w:r>
      <w:r>
        <w:rPr>
          <w:rtl/>
          <w:cs/>
          <w:lang w:val="ar_AE" w:bidi="ar_AE"/>
        </w:rPr>
        <w:t xml:space="preserve"> (انْظُرْ أيضًا </w:t>
      </w:r>
      <w:r>
        <w:rPr>
          <w:rtl/>
          <w:cs/>
          <w:lang w:val="ar_AE" w:bidi="ar_AE"/>
        </w:rPr>
        <w:t>103:1–2</w:t>
      </w:r>
      <w:r>
        <w:rPr>
          <w:rtl/>
          <w:cs/>
          <w:lang w:val="ar_AE" w:bidi="ar_AE"/>
        </w:rPr>
        <w:t xml:space="preserve">، </w:t>
      </w:r>
      <w:r>
        <w:rPr>
          <w:rtl/>
          <w:cs/>
          <w:lang w:val="ar_AE" w:bidi="ar_AE"/>
        </w:rPr>
        <w:t>22</w:t>
      </w:r>
      <w:r>
        <w:rPr>
          <w:rtl/>
          <w:cs/>
          <w:lang w:val="ar_AE" w:bidi="ar_AE"/>
        </w:rPr>
        <w:t xml:space="preserve">؛ </w:t>
      </w:r>
      <w:r>
        <w:rPr>
          <w:rtl/>
          <w:cs/>
          <w:lang w:val="ar_AE" w:bidi="ar_AE"/>
        </w:rPr>
        <w:t>146:1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1:105–5</w:t>
      </w:r>
      <w:r>
        <w:rPr>
          <w:rtl/>
          <w:cs/>
          <w:lang w:val="ar_AE" w:bidi="ar_AE"/>
        </w:rPr>
      </w:r>
    </w:p>
    <w:p>
      <w:pPr>
        <w:bidi/>
      </w:pPr>
      <w:r>
        <w:rPr>
          <w:rtl/>
          <w:cs/>
          <w:lang w:val="ar_AE" w:bidi="ar_AE"/>
        </w:rPr>
      </w:r>
      <w:r>
        <w:rPr>
          <w:rtl/>
          <w:cs/>
          <w:lang w:val="ar_AE" w:bidi="ar_AE"/>
        </w:rPr>
        <w:t xml:space="preserve">يبدأ كاتبُ المزمور بِدَعْوةٍ تَحُثُّ على تقديمِ الحَمْدِ للرَّبِّ (انْظُر أيضًا </w:t>
      </w:r>
      <w:r>
        <w:rPr>
          <w:rtl/>
          <w:cs/>
          <w:lang w:val="ar_AE" w:bidi="ar_AE"/>
        </w:rPr>
        <w:t>106:1</w:t>
      </w:r>
      <w:r>
        <w:rPr>
          <w:rtl/>
          <w:cs/>
          <w:lang w:val="ar_AE" w:bidi="ar_AE"/>
        </w:rPr>
        <w:t xml:space="preserve">؛ </w:t>
      </w:r>
      <w:r>
        <w:rPr>
          <w:rtl/>
          <w:cs/>
          <w:lang w:val="ar_AE" w:bidi="ar_AE"/>
        </w:rPr>
        <w:t>107:1</w:t>
      </w:r>
      <w:r>
        <w:rPr>
          <w:rtl/>
          <w:cs/>
          <w:lang w:val="ar_AE" w:bidi="ar_AE"/>
        </w:rPr>
        <w:t xml:space="preserve">؛ </w:t>
      </w:r>
      <w:r>
        <w:rPr>
          <w:rtl/>
          <w:cs/>
          <w:lang w:val="ar_AE" w:bidi="ar_AE"/>
        </w:rPr>
        <w:t>118:1</w:t>
      </w:r>
      <w:r>
        <w:rPr>
          <w:rtl/>
          <w:cs/>
          <w:lang w:val="ar_AE" w:bidi="ar_AE"/>
        </w:rPr>
        <w:t xml:space="preserve">؛ </w:t>
      </w:r>
      <w:r>
        <w:rPr>
          <w:rtl/>
          <w:cs/>
          <w:lang w:val="ar_AE" w:bidi="ar_AE"/>
        </w:rPr>
        <w:t>136:1</w:t>
      </w:r>
      <w:r>
        <w:rPr>
          <w:rtl/>
          <w:cs/>
          <w:lang w:val="ar_AE" w:bidi="ar_AE"/>
        </w:rPr>
        <w:t xml:space="preserve">). تشير المزامير الأخرى لِمُبَرِّرِ الحَمْدِ بِعِبَارَةٍ متكرِّرَةٍ تقولُ: "لأنَّه صَالِحٌ!" يَسْرُدُ باقي </w:t>
      </w:r>
      <w:r>
        <w:rPr>
          <w:rtl/>
          <w:cs/>
          <w:lang w:val="ar_AE" w:bidi="ar_AE"/>
        </w:rPr>
        <w:t>المزمور 105</w:t>
      </w:r>
      <w:r>
        <w:rPr>
          <w:rtl/>
          <w:cs/>
          <w:lang w:val="ar_AE" w:bidi="ar_AE"/>
        </w:rPr>
        <w:t xml:space="preserve"> المَظَاهِر المُتَنَوِّعَة لِصَلاحِ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1:105–45</w:t>
      </w:r>
      <w:r>
        <w:rPr>
          <w:rtl/>
          <w:cs/>
          <w:lang w:val="ar_AE" w:bidi="ar_AE"/>
        </w:rPr>
      </w:r>
    </w:p>
    <w:p>
      <w:pPr>
        <w:bidi/>
      </w:pPr>
      <w:r>
        <w:rPr>
          <w:rtl/>
          <w:cs/>
          <w:lang w:val="ar_AE" w:bidi="ar_AE"/>
        </w:rPr>
      </w:r>
      <w:r>
        <w:rPr>
          <w:rtl/>
          <w:cs/>
          <w:lang w:val="ar_AE" w:bidi="ar_AE"/>
        </w:rPr>
        <w:t>تَتَغَنَّى هذه الترنيمَةُ بِأَمَانَةِ الرَّبِّ لإبراهيم وذُرِّيَتَه في كلِّ رحلاتِهِم - من أُور إلى كنعان (</w:t>
      </w:r>
      <w:r>
        <w:rPr>
          <w:rtl/>
          <w:cs/>
          <w:lang w:val="ar_AE" w:bidi="ar_AE"/>
        </w:rPr>
        <w:t>105:12</w:t>
      </w:r>
      <w:r>
        <w:rPr>
          <w:rtl/>
          <w:cs/>
          <w:lang w:val="ar_AE" w:bidi="ar_AE"/>
        </w:rPr>
        <w:t>)، إلى مِصْر (</w:t>
      </w:r>
      <w:r>
        <w:rPr>
          <w:rtl/>
          <w:cs/>
          <w:lang w:val="ar_AE" w:bidi="ar_AE"/>
        </w:rPr>
        <w:t>105:17</w:t>
      </w:r>
      <w:r>
        <w:rPr>
          <w:rtl/>
          <w:cs/>
          <w:lang w:val="ar_AE" w:bidi="ar_AE"/>
        </w:rPr>
        <w:t xml:space="preserve">, </w:t>
      </w:r>
      <w:r>
        <w:rPr>
          <w:rtl/>
          <w:cs/>
          <w:lang w:val="ar_AE" w:bidi="ar_AE"/>
        </w:rPr>
        <w:t>23</w:t>
      </w:r>
      <w:r>
        <w:rPr>
          <w:rtl/>
          <w:cs/>
          <w:lang w:val="ar_AE" w:bidi="ar_AE"/>
        </w:rPr>
        <w:t>)، عَبْرَ البَرِّيَّة (</w:t>
      </w:r>
      <w:r>
        <w:rPr>
          <w:rtl/>
          <w:cs/>
          <w:lang w:val="ar_AE" w:bidi="ar_AE"/>
        </w:rPr>
        <w:t>105:37</w:t>
      </w:r>
      <w:r>
        <w:rPr>
          <w:rtl/>
          <w:cs/>
          <w:lang w:val="ar_AE" w:bidi="ar_AE"/>
        </w:rPr>
        <w:t xml:space="preserve">, </w:t>
      </w:r>
      <w:r>
        <w:rPr>
          <w:rtl/>
          <w:cs/>
          <w:lang w:val="ar_AE" w:bidi="ar_AE"/>
        </w:rPr>
        <w:t>41</w:t>
      </w:r>
      <w:r>
        <w:rPr>
          <w:rtl/>
          <w:cs/>
          <w:lang w:val="ar_AE" w:bidi="ar_AE"/>
        </w:rPr>
        <w:t>)، والعَودَةِ إلى كنعان (</w:t>
      </w:r>
      <w:r>
        <w:rPr>
          <w:rtl/>
          <w:cs/>
          <w:lang w:val="ar_AE" w:bidi="ar_AE"/>
        </w:rPr>
        <w:t>105:44</w:t>
      </w:r>
      <w:r>
        <w:rPr>
          <w:rtl/>
          <w:cs/>
          <w:lang w:val="ar_AE" w:bidi="ar_AE"/>
        </w:rPr>
        <w:t>). كلَّ هذا كان تحْقيقًا لوَعْدِ الرَّبِّ لإبراهيم (</w:t>
      </w:r>
      <w:r>
        <w:rPr>
          <w:rtl/>
          <w:cs/>
          <w:lang w:val="ar_AE" w:bidi="ar_AE"/>
        </w:rPr>
        <w:t>105:9</w:t>
      </w:r>
      <w:r>
        <w:rPr>
          <w:rtl/>
          <w:cs/>
          <w:lang w:val="ar_AE" w:bidi="ar_AE"/>
        </w:rPr>
        <w:t xml:space="preserve">, </w:t>
      </w:r>
      <w:r>
        <w:rPr>
          <w:rtl/>
          <w:cs/>
          <w:lang w:val="ar_AE" w:bidi="ar_AE"/>
        </w:rPr>
        <w:t>42</w:t>
      </w:r>
      <w:r>
        <w:rPr>
          <w:rtl/>
          <w:cs/>
          <w:lang w:val="ar_AE" w:bidi="ar_AE"/>
        </w:rPr>
        <w:t>)، الذي يمَثِّلُ الأساسَ لوجودِ إسرائيل. يُوسُف، الذي تَحَوَّلَتْ معاناتِهِ إلى مَجْدٍ، هو مجرَّد نموذجٌ لتَشْجِيعِ إِسْرَائِيل (</w:t>
      </w:r>
      <w:r>
        <w:rPr>
          <w:rtl/>
          <w:cs/>
          <w:lang w:val="ar_AE" w:bidi="ar_AE"/>
        </w:rPr>
        <w:t>105:16–25</w:t>
      </w:r>
      <w:r>
        <w:rPr>
          <w:rtl/>
          <w:cs/>
          <w:lang w:val="ar_AE" w:bidi="ar_AE"/>
        </w:rPr>
        <w:t xml:space="preserve">). • </w:t>
      </w:r>
      <w:r>
        <w:rPr>
          <w:rtl/>
          <w:cs/>
          <w:lang w:val="ar_AE" w:bidi="ar_AE"/>
        </w:rPr>
        <w:t>المزمور 105:1–15</w:t>
      </w:r>
      <w:r>
        <w:rPr>
          <w:rtl/>
          <w:cs/>
          <w:lang w:val="ar_AE" w:bidi="ar_AE"/>
        </w:rPr>
        <w:t xml:space="preserve"> (إلى جانب 96؛ </w:t>
      </w:r>
      <w:r>
        <w:rPr>
          <w:rtl/>
          <w:cs/>
          <w:lang w:val="ar_AE" w:bidi="ar_AE"/>
        </w:rPr>
        <w:t>106:1</w:t>
      </w:r>
      <w:r>
        <w:rPr>
          <w:rtl/>
          <w:cs/>
          <w:lang w:val="ar_AE" w:bidi="ar_AE"/>
        </w:rPr>
        <w:t xml:space="preserve">, </w:t>
      </w:r>
      <w:r>
        <w:rPr>
          <w:rtl/>
          <w:cs/>
          <w:lang w:val="ar_AE" w:bidi="ar_AE"/>
        </w:rPr>
        <w:t>47–48</w:t>
      </w:r>
      <w:r>
        <w:rPr>
          <w:rtl/>
          <w:cs/>
          <w:lang w:val="ar_AE" w:bidi="ar_AE"/>
        </w:rPr>
        <w:t xml:space="preserve">) يأتي في كلمات تسبيحِ المَلِك داود المدوَّنَة في </w:t>
      </w:r>
      <w:r>
        <w:rPr>
          <w:rtl/>
          <w:cs/>
          <w:lang w:val="ar_AE" w:bidi="ar_AE"/>
        </w:rPr>
        <w:t>1 أخبار الأيام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6:105–10</w:t>
      </w:r>
      <w:r>
        <w:rPr>
          <w:rtl/>
          <w:cs/>
          <w:lang w:val="ar_AE" w:bidi="ar_AE"/>
        </w:rPr>
      </w:r>
    </w:p>
    <w:p>
      <w:pPr>
        <w:bidi/>
      </w:pPr>
      <w:r>
        <w:rPr>
          <w:rtl/>
          <w:cs/>
          <w:lang w:val="ar_AE" w:bidi="ar_AE"/>
        </w:rPr>
      </w:r>
      <w:r>
        <w:rPr>
          <w:rtl/>
          <w:cs/>
          <w:lang w:val="ar_AE" w:bidi="ar_AE"/>
        </w:rPr>
        <w:t>تَعْتَمِدُ قِصَّةُ إِسْرَائِيل على التزامِ الرَّبِّ نحو إبراهيم. حتى عندما يُثارُ السؤال عن مستَقْبَلِ عَهْدِ الله مع داود (</w:t>
      </w:r>
      <w:r>
        <w:rPr>
          <w:rtl/>
          <w:cs/>
          <w:lang w:val="ar_AE" w:bidi="ar_AE"/>
        </w:rPr>
        <w:t>المزمور 89</w:t>
      </w:r>
      <w:r>
        <w:rPr>
          <w:rtl/>
          <w:cs/>
          <w:lang w:val="ar_AE" w:bidi="ar_AE"/>
        </w:rPr>
        <w:t>)، يبقى عَهْدُ الله مع إبراهيم قائمًا، وكذلك العَهْدُ الرُّوحِيَّ الرَّابِط بين الله وبني إِسْرَائِيل بوصفهم نَسْلَ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8:105</w:t>
      </w:r>
      <w:r>
        <w:rPr>
          <w:rtl/>
          <w:cs/>
          <w:lang w:val="ar_AE" w:bidi="ar_AE"/>
        </w:rPr>
      </w:r>
    </w:p>
    <w:p>
      <w:pPr>
        <w:bidi/>
      </w:pPr>
      <w:r>
        <w:rPr>
          <w:rtl/>
          <w:cs/>
          <w:lang w:val="ar_AE" w:bidi="ar_AE"/>
        </w:rPr>
      </w:r>
      <w:r>
        <w:rPr>
          <w:rtl/>
          <w:cs/>
          <w:lang w:val="ar_AE" w:bidi="ar_AE"/>
        </w:rPr>
        <w:t xml:space="preserve">العَهْدُ هو قَسَمٌ للرَّبِّ لا رَجْعَةَ فيه بأن يكونَ أبًا لإبراهيم وَذُرِّيَّتِهِ (انْظُرْ </w:t>
      </w:r>
      <w:r>
        <w:rPr>
          <w:rtl/>
          <w:cs/>
          <w:lang w:val="ar_AE" w:bidi="ar_AE"/>
        </w:rPr>
        <w:t>التَّكْوِين 12:1–9</w:t>
      </w:r>
      <w:r>
        <w:rPr>
          <w:rtl/>
          <w:cs/>
          <w:lang w:val="ar_AE" w:bidi="ar_AE"/>
        </w:rPr>
        <w:t xml:space="preserve">؛ </w:t>
      </w:r>
      <w:r>
        <w:rPr>
          <w:rtl/>
          <w:cs/>
          <w:lang w:val="ar_AE" w:bidi="ar_AE"/>
        </w:rPr>
        <w:t>15:1–21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11:105</w:t>
      </w:r>
      <w:r>
        <w:rPr>
          <w:rtl/>
          <w:cs/>
          <w:lang w:val="ar_AE" w:bidi="ar_AE"/>
        </w:rPr>
      </w:r>
    </w:p>
    <w:p>
      <w:pPr>
        <w:bidi/>
      </w:pPr>
      <w:r>
        <w:rPr>
          <w:rtl/>
          <w:cs/>
          <w:lang w:val="ar_AE" w:bidi="ar_AE"/>
        </w:rPr>
      </w:r>
      <w:r>
        <w:rPr>
          <w:rtl/>
          <w:cs/>
          <w:lang w:val="ar_AE" w:bidi="ar_AE"/>
        </w:rPr>
        <w:t>وَعَدَ الله بأن تَكونَ أرضُ كنعان ميراثًا خاصًّا لِنَسْلِ إبراهيم</w:t>
      </w:r>
      <w:r>
        <w:rPr>
          <w:i/>
          <w:rtl/>
          <w:cs/>
          <w:lang w:val="ar_AE" w:bidi="ar_AE"/>
        </w:rPr>
        <w:t>،</w:t>
      </w:r>
      <w:r>
        <w:rPr>
          <w:rtl/>
          <w:cs/>
          <w:lang w:val="ar_AE" w:bidi="ar_AE"/>
        </w:rPr>
        <w:t xml:space="preserve"> حتى يُمْكِن لهم الحياة فيها كَشَعْبِ الله (</w:t>
      </w:r>
      <w:r>
        <w:rPr>
          <w:rtl/>
          <w:cs/>
          <w:lang w:val="ar_AE" w:bidi="ar_AE"/>
        </w:rPr>
        <w:t>105:44–45</w:t>
      </w:r>
      <w:r>
        <w:rPr>
          <w:rtl/>
          <w:cs/>
          <w:lang w:val="ar_AE" w:bidi="ar_AE"/>
        </w:rPr>
        <w:t xml:space="preserve">؛ </w:t>
      </w:r>
      <w:r>
        <w:rPr>
          <w:rtl/>
          <w:cs/>
          <w:lang w:val="ar_AE" w:bidi="ar_AE"/>
        </w:rPr>
        <w:t>التَّكْوِين 12:7</w:t>
      </w:r>
      <w:r>
        <w:rPr>
          <w:rtl/>
          <w:cs/>
          <w:lang w:val="ar_AE" w:bidi="ar_AE"/>
        </w:rPr>
        <w:t xml:space="preserve">؛ </w:t>
      </w:r>
      <w:r>
        <w:rPr>
          <w:rtl/>
          <w:cs/>
          <w:lang w:val="ar_AE" w:bidi="ar_AE"/>
        </w:rPr>
        <w:t>15:7–21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12:105–15</w:t>
      </w:r>
      <w:r>
        <w:rPr>
          <w:rtl/>
          <w:cs/>
          <w:lang w:val="ar_AE" w:bidi="ar_AE"/>
        </w:rPr>
      </w:r>
    </w:p>
    <w:p>
      <w:pPr>
        <w:bidi/>
      </w:pPr>
      <w:r>
        <w:rPr>
          <w:rtl/>
          <w:cs/>
          <w:lang w:val="ar_AE" w:bidi="ar_AE"/>
        </w:rPr>
      </w:r>
      <w:r>
        <w:rPr>
          <w:rtl/>
          <w:cs/>
          <w:lang w:val="ar_AE" w:bidi="ar_AE"/>
        </w:rPr>
        <w:t>لقد صَانَ الرَّبُّ آباء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15:105</w:t>
      </w:r>
      <w:r>
        <w:rPr>
          <w:rtl/>
          <w:cs/>
          <w:lang w:val="ar_AE" w:bidi="ar_AE"/>
        </w:rPr>
      </w:r>
    </w:p>
    <w:p>
      <w:pPr>
        <w:bidi/>
      </w:pPr>
      <w:r>
        <w:rPr>
          <w:rtl/>
          <w:cs/>
          <w:lang w:val="ar_AE" w:bidi="ar_AE"/>
        </w:rPr>
      </w:r>
      <w:r>
        <w:rPr>
          <w:rtl/>
          <w:cs/>
          <w:lang w:val="ar_AE" w:bidi="ar_AE"/>
        </w:rPr>
        <w:t>كانَ إبراهيم أَحَدُ أنبياءِ الأُمَّة (</w:t>
      </w:r>
      <w:r>
        <w:rPr>
          <w:rtl/>
          <w:cs/>
          <w:lang w:val="ar_AE" w:bidi="ar_AE"/>
        </w:rPr>
        <w:t>التَّكْوِين 20:7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16:105–22</w:t>
      </w:r>
      <w:r>
        <w:rPr>
          <w:rtl/>
          <w:cs/>
          <w:lang w:val="ar_AE" w:bidi="ar_AE"/>
        </w:rPr>
      </w:r>
    </w:p>
    <w:p>
      <w:pPr>
        <w:bidi/>
      </w:pPr>
      <w:r>
        <w:rPr>
          <w:rtl/>
          <w:cs/>
          <w:lang w:val="ar_AE" w:bidi="ar_AE"/>
        </w:rPr>
      </w:r>
      <w:r>
        <w:rPr>
          <w:rtl/>
          <w:cs/>
          <w:lang w:val="ar_AE" w:bidi="ar_AE"/>
        </w:rPr>
        <w:t xml:space="preserve">تسرد هذه النصوص قصَّة يوسف (انْظُرْ </w:t>
      </w:r>
      <w:r>
        <w:rPr>
          <w:rtl/>
          <w:cs/>
          <w:lang w:val="ar_AE" w:bidi="ar_AE"/>
        </w:rPr>
        <w:t>التَّكْوِين 37–41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19:105</w:t>
      </w:r>
      <w:r>
        <w:rPr>
          <w:rtl/>
          <w:cs/>
          <w:lang w:val="ar_AE" w:bidi="ar_AE"/>
        </w:rPr>
      </w:r>
    </w:p>
    <w:p>
      <w:pPr>
        <w:bidi/>
      </w:pPr>
      <w:r>
        <w:rPr>
          <w:rtl/>
          <w:cs/>
          <w:lang w:val="ar_AE" w:bidi="ar_AE"/>
        </w:rPr>
      </w:r>
      <w:r>
        <w:rPr>
          <w:b/>
          <w:rtl/>
          <w:cs/>
          <w:lang w:val="ar_AE" w:bidi="ar_AE"/>
        </w:rPr>
        <w:t>قَوْلُ الرَّبِّ امْتَحَنَهُ:</w:t>
      </w:r>
      <w:r>
        <w:rPr>
          <w:rtl/>
          <w:cs/>
          <w:lang w:val="ar_AE" w:bidi="ar_AE"/>
        </w:rPr>
        <w:t xml:space="preserve"> انْظُرْ </w:t>
      </w:r>
      <w:r>
        <w:rPr>
          <w:rtl/>
          <w:cs/>
          <w:lang w:val="ar_AE" w:bidi="ar_AE"/>
        </w:rPr>
        <w:t>التَّكْوِين 39:6–12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23:105</w:t>
      </w:r>
      <w:r>
        <w:rPr>
          <w:rtl/>
          <w:cs/>
          <w:lang w:val="ar_AE" w:bidi="ar_AE"/>
        </w:rPr>
      </w:r>
    </w:p>
    <w:p>
      <w:pPr>
        <w:bidi/>
      </w:pPr>
      <w:r>
        <w:rPr>
          <w:rtl/>
          <w:cs/>
          <w:lang w:val="ar_AE" w:bidi="ar_AE"/>
        </w:rPr>
      </w:r>
      <w:r>
        <w:rPr>
          <w:rtl/>
          <w:cs/>
          <w:lang w:val="ar_AE" w:bidi="ar_AE"/>
        </w:rPr>
        <w:t>مِصْر (بالعبرية مِصرَايِم) تُعْرَفُ بِأَرْضِ حَام.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23:105–25</w:t>
      </w:r>
      <w:r>
        <w:rPr>
          <w:rtl/>
          <w:cs/>
          <w:lang w:val="ar_AE" w:bidi="ar_AE"/>
        </w:rPr>
      </w:r>
    </w:p>
    <w:p>
      <w:pPr>
        <w:bidi/>
      </w:pPr>
      <w:r>
        <w:rPr>
          <w:rtl/>
          <w:cs/>
          <w:lang w:val="ar_AE" w:bidi="ar_AE"/>
        </w:rPr>
      </w:r>
      <w:r>
        <w:rPr>
          <w:rtl/>
          <w:cs/>
          <w:lang w:val="ar_AE" w:bidi="ar_AE"/>
        </w:rPr>
        <w:t xml:space="preserve">تَسْرُدُ هذه النصوصُ قصةَ معاناة بني إِسْرَائِيل في مِصْر (انْظُرْ </w:t>
      </w:r>
      <w:r>
        <w:rPr>
          <w:rtl/>
          <w:cs/>
          <w:lang w:val="ar_AE" w:bidi="ar_AE"/>
        </w:rPr>
        <w:t>الخُرُوج 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26:105–36</w:t>
      </w:r>
      <w:r>
        <w:rPr>
          <w:rtl/>
          <w:cs/>
          <w:lang w:val="ar_AE" w:bidi="ar_AE"/>
        </w:rPr>
      </w:r>
    </w:p>
    <w:p>
      <w:pPr>
        <w:bidi/>
      </w:pPr>
      <w:r>
        <w:rPr>
          <w:rtl/>
          <w:cs/>
          <w:lang w:val="ar_AE" w:bidi="ar_AE"/>
        </w:rPr>
      </w:r>
      <w:r>
        <w:rPr>
          <w:rtl/>
          <w:cs/>
          <w:lang w:val="ar_AE" w:bidi="ar_AE"/>
        </w:rPr>
        <w:t>يَحْكِي المُرَنِّمُ قِصَّةَ النَّبِيِّ مُوسَى والضرباتِ في مِصْر (</w:t>
      </w:r>
      <w:r>
        <w:rPr>
          <w:rtl/>
          <w:cs/>
          <w:lang w:val="ar_AE" w:bidi="ar_AE"/>
        </w:rPr>
        <w:t>الخُرُوج 7:20–12:30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37:105</w:t>
      </w:r>
      <w:r>
        <w:rPr>
          <w:rtl/>
          <w:cs/>
          <w:lang w:val="ar_AE" w:bidi="ar_AE"/>
        </w:rPr>
      </w:r>
    </w:p>
    <w:p>
      <w:pPr>
        <w:bidi/>
      </w:pPr>
      <w:r>
        <w:rPr>
          <w:rtl/>
          <w:cs/>
          <w:lang w:val="ar_AE" w:bidi="ar_AE"/>
        </w:rPr>
      </w:r>
      <w:r>
        <w:rPr>
          <w:b/>
          <w:rtl/>
          <w:cs/>
          <w:lang w:val="ar_AE" w:bidi="ar_AE"/>
        </w:rPr>
        <w:t>وَلَمْ يَكُنْ فِي أَسْبَاطِهِمْ عَاثِرٌ:</w:t>
      </w:r>
      <w:r>
        <w:rPr>
          <w:rtl/>
          <w:cs/>
          <w:lang w:val="ar_AE" w:bidi="ar_AE"/>
        </w:rPr>
        <w:t xml:space="preserve"> حَفِظَ الرَّبُّ كلَّ شَعْبِهِ (انْظُرْ </w:t>
      </w:r>
      <w:r>
        <w:rPr>
          <w:rtl/>
          <w:cs/>
          <w:lang w:val="ar_AE" w:bidi="ar_AE"/>
        </w:rPr>
        <w:t>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37:105–45</w:t>
      </w:r>
      <w:r>
        <w:rPr>
          <w:rtl/>
          <w:cs/>
          <w:lang w:val="ar_AE" w:bidi="ar_AE"/>
        </w:rPr>
      </w:r>
    </w:p>
    <w:p>
      <w:pPr>
        <w:bidi/>
      </w:pPr>
      <w:r>
        <w:rPr>
          <w:rtl/>
          <w:cs/>
          <w:lang w:val="ar_AE" w:bidi="ar_AE"/>
        </w:rPr>
      </w:r>
      <w:r>
        <w:rPr>
          <w:rtl/>
          <w:cs/>
          <w:lang w:val="ar_AE" w:bidi="ar_AE"/>
        </w:rPr>
        <w:t>لقد حَقَّقَ الخُرُوجُ وامتلاكُ كنعان وَعْدَ الله لإبراهيم، وإسحاق، ويعقوب (</w:t>
      </w:r>
      <w:r>
        <w:rPr>
          <w:rtl/>
          <w:cs/>
          <w:lang w:val="ar_AE" w:bidi="ar_AE"/>
        </w:rPr>
        <w:t>105:9–10</w:t>
      </w:r>
      <w:r>
        <w:rPr>
          <w:rtl/>
          <w:cs/>
          <w:lang w:val="ar_AE" w:bidi="ar_AE"/>
        </w:rPr>
        <w:t xml:space="preserve">). وبخلافِ </w:t>
      </w:r>
      <w:r>
        <w:rPr>
          <w:rtl/>
          <w:cs/>
          <w:lang w:val="ar_AE" w:bidi="ar_AE"/>
        </w:rPr>
        <w:t>المزمور 78</w:t>
      </w:r>
      <w:r>
        <w:rPr>
          <w:rtl/>
          <w:cs/>
          <w:lang w:val="ar_AE" w:bidi="ar_AE"/>
        </w:rPr>
        <w:t xml:space="preserve">، يُعَدِّدُ كاتبُ المزمور 105 مظاهر صَلاحِ الرَّبِّ دون التعليق عَلَى تاريخِ تَمَرُّدِ بَنِي إِسْرَائِيل (قارِن </w:t>
      </w:r>
      <w:r>
        <w:rPr>
          <w:rtl/>
          <w:cs/>
          <w:lang w:val="ar_AE" w:bidi="ar_AE"/>
        </w:rPr>
        <w:t>المزمور 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39:105</w:t>
      </w:r>
      <w:r>
        <w:rPr>
          <w:rtl/>
          <w:cs/>
          <w:lang w:val="ar_AE" w:bidi="ar_AE"/>
        </w:rPr>
      </w:r>
    </w:p>
    <w:p>
      <w:pPr>
        <w:bidi/>
      </w:pPr>
      <w:r>
        <w:rPr>
          <w:rtl/>
          <w:cs/>
          <w:lang w:val="ar_AE" w:bidi="ar_AE"/>
        </w:rPr>
      </w:r>
      <w:r>
        <w:rPr>
          <w:rtl/>
          <w:cs/>
          <w:lang w:val="ar_AE" w:bidi="ar_AE"/>
        </w:rPr>
        <w:t>كان حضورُ الرَّبِّ واضحًا للجميعِ كوضوحِ النَّارِ وَسْطَ الظَّلامِ (</w:t>
      </w:r>
      <w:r>
        <w:rPr>
          <w:rtl/>
          <w:cs/>
          <w:lang w:val="ar_AE" w:bidi="ar_AE"/>
        </w:rPr>
        <w:t>الخُرُوج 13:22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42:105–45</w:t>
      </w:r>
      <w:r>
        <w:rPr>
          <w:rtl/>
          <w:cs/>
          <w:lang w:val="ar_AE" w:bidi="ar_AE"/>
        </w:rPr>
      </w:r>
    </w:p>
    <w:p>
      <w:pPr>
        <w:bidi/>
      </w:pPr>
      <w:r>
        <w:rPr>
          <w:rtl/>
          <w:cs/>
          <w:lang w:val="ar_AE" w:bidi="ar_AE"/>
        </w:rPr>
      </w:r>
      <w:r>
        <w:rPr>
          <w:rtl/>
          <w:cs/>
          <w:lang w:val="ar_AE" w:bidi="ar_AE"/>
        </w:rPr>
        <w:t>قِصَّةُ الفِدَاءِ هي أَيْضًا قِصَّةُ أَمَانَةِ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44:105</w:t>
      </w:r>
      <w:r>
        <w:rPr>
          <w:rtl/>
          <w:cs/>
          <w:lang w:val="ar_AE" w:bidi="ar_AE"/>
        </w:rPr>
      </w:r>
    </w:p>
    <w:p>
      <w:pPr>
        <w:bidi/>
      </w:pPr>
      <w:r>
        <w:rPr>
          <w:rtl/>
          <w:cs/>
          <w:lang w:val="ar_AE" w:bidi="ar_AE"/>
        </w:rPr>
      </w:r>
      <w:r>
        <w:rPr>
          <w:rtl/>
          <w:cs/>
          <w:lang w:val="ar_AE" w:bidi="ar_AE"/>
        </w:rPr>
        <w:t xml:space="preserve">كانَتْ كنعان أرضَ أُمَمٍ وَثَنِيَّةٍ (انْظُرْ </w:t>
      </w:r>
      <w:r>
        <w:rPr>
          <w:rtl/>
          <w:cs/>
          <w:lang w:val="ar_AE" w:bidi="ar_AE"/>
        </w:rPr>
        <w:t>111:6</w:t>
      </w:r>
      <w:r>
        <w:rPr>
          <w:rtl/>
          <w:cs/>
          <w:lang w:val="ar_AE" w:bidi="ar_AE"/>
        </w:rPr>
        <w:t>). ربما كان المُرَنِّمُ يفكِّرُ أيضًا في وَعْدِ الله لإبراهيم (</w:t>
      </w:r>
      <w:r>
        <w:rPr>
          <w:rtl/>
          <w:cs/>
          <w:lang w:val="ar_AE" w:bidi="ar_AE"/>
        </w:rPr>
        <w:t>التَّكْوِين 24:60</w:t>
      </w:r>
      <w:r>
        <w:rPr>
          <w:rtl/>
          <w:cs/>
          <w:lang w:val="ar_AE" w:bidi="ar_AE"/>
        </w:rPr>
        <w:t>) بشأن الأراضي الممنوحة لإسحاق (</w:t>
      </w:r>
      <w:r>
        <w:rPr>
          <w:rtl/>
          <w:cs/>
          <w:lang w:val="ar_AE" w:bidi="ar_AE"/>
        </w:rPr>
        <w:t>التَّكْوِين 26:3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45:105</w:t>
      </w:r>
      <w:r>
        <w:rPr>
          <w:rtl/>
          <w:cs/>
          <w:lang w:val="ar_AE" w:bidi="ar_AE"/>
        </w:rPr>
      </w:r>
    </w:p>
    <w:p>
      <w:pPr>
        <w:bidi/>
      </w:pPr>
      <w:r>
        <w:rPr>
          <w:rtl/>
          <w:cs/>
          <w:lang w:val="ar_AE" w:bidi="ar_AE"/>
        </w:rPr>
      </w:r>
      <w:r>
        <w:rPr>
          <w:rtl/>
          <w:cs/>
          <w:lang w:val="ar_AE" w:bidi="ar_AE"/>
        </w:rPr>
        <w:t>كانَتْ مقاصِدُ الرَّبِّ لبني إِسْرَائِيل أن يَشْهَدَوا عنه بطاعتهم له؛ كانَ يَتَعَيَّنُ عليهم أن يكونوا شَعْبَهُ النموذَجِيَّ لكلِّ الشعوبِ.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1:106</w:t>
      </w:r>
      <w:r>
        <w:rPr>
          <w:rtl/>
          <w:cs/>
          <w:lang w:val="ar_AE" w:bidi="ar_AE"/>
        </w:rPr>
      </w:r>
    </w:p>
    <w:p>
      <w:pPr>
        <w:bidi/>
      </w:pPr>
      <w:r>
        <w:rPr>
          <w:rtl/>
          <w:cs/>
          <w:lang w:val="ar_AE" w:bidi="ar_AE"/>
        </w:rPr>
      </w:r>
      <w:r>
        <w:rPr>
          <w:b/>
          <w:rtl/>
          <w:cs/>
          <w:lang w:val="ar_AE" w:bidi="ar_AE"/>
        </w:rPr>
        <w:t>سَبِّحُوا الرَّبَّ</w:t>
      </w:r>
      <w:r>
        <w:rPr>
          <w:rtl/>
          <w:cs/>
          <w:lang w:val="ar_AE" w:bidi="ar_AE"/>
        </w:rPr>
        <w:t xml:space="preserve">! هذه العبارة المتكررة (بالعبرية </w:t>
      </w:r>
      <w:r>
        <w:rPr>
          <w:b/>
          <w:rtl/>
          <w:cs/>
          <w:lang w:val="ar_AE" w:bidi="ar_AE"/>
        </w:rPr>
        <w:t>هَلِّلُويَا</w:t>
      </w:r>
      <w:r>
        <w:rPr>
          <w:rtl/>
          <w:cs/>
          <w:lang w:val="ar_AE" w:bidi="ar_AE"/>
        </w:rPr>
        <w:t xml:space="preserve">) تميِّزُ أَرْبَعَ مجموعاتٍ فرعِيَّةٍ صغيرةٍ في المزامير: </w:t>
      </w:r>
      <w:r>
        <w:rPr>
          <w:rtl/>
          <w:cs/>
          <w:lang w:val="ar_AE" w:bidi="ar_AE"/>
        </w:rPr>
        <w:t>104–106</w:t>
      </w:r>
      <w:r>
        <w:rPr>
          <w:rtl/>
          <w:cs/>
          <w:lang w:val="ar_AE" w:bidi="ar_AE"/>
        </w:rPr>
        <w:t xml:space="preserve">، </w:t>
      </w:r>
      <w:r>
        <w:rPr>
          <w:rtl/>
          <w:cs/>
          <w:lang w:val="ar_AE" w:bidi="ar_AE"/>
        </w:rPr>
        <w:t>111–113</w:t>
      </w:r>
      <w:r>
        <w:rPr>
          <w:rtl/>
          <w:cs/>
          <w:lang w:val="ar_AE" w:bidi="ar_AE"/>
        </w:rPr>
        <w:t xml:space="preserve">، </w:t>
      </w:r>
      <w:r>
        <w:rPr>
          <w:rtl/>
          <w:cs/>
          <w:lang w:val="ar_AE" w:bidi="ar_AE"/>
        </w:rPr>
        <w:t>115–117</w:t>
      </w:r>
      <w:r>
        <w:rPr>
          <w:rtl/>
          <w:cs/>
          <w:lang w:val="ar_AE" w:bidi="ar_AE"/>
        </w:rPr>
        <w:t xml:space="preserve">، </w:t>
      </w:r>
      <w:r>
        <w:rPr>
          <w:rtl/>
          <w:cs/>
          <w:lang w:val="ar_AE" w:bidi="ar_AE"/>
        </w:rPr>
        <w:t>146–150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1:106–48</w:t>
      </w:r>
      <w:r>
        <w:rPr>
          <w:rtl/>
          <w:cs/>
          <w:lang w:val="ar_AE" w:bidi="ar_AE"/>
        </w:rPr>
      </w:r>
    </w:p>
    <w:p>
      <w:pPr>
        <w:bidi/>
      </w:pPr>
      <w:r>
        <w:rPr>
          <w:rtl/>
          <w:cs/>
          <w:lang w:val="ar_AE" w:bidi="ar_AE"/>
        </w:rPr>
      </w:r>
      <w:r>
        <w:rPr>
          <w:rtl/>
          <w:cs/>
          <w:lang w:val="ar_AE" w:bidi="ar_AE"/>
        </w:rPr>
        <w:t>تَعْتَرِفُ جماعةُ بني إِسْرَائِيل في السَّبْي بِصَلاحِ وعَدْلِ الرَّبِّ، وبخطاياها عَبْرَ التاريخ. من وَسْطِ الحال الذليل في السَّبْي، يَتَضَرَّع بنو إِسْرَائِيل من أجل الفداءِ والاستردادِ، طالبين أن يَجْمَعَهُم الرَّبُّ مَرَّةً أخرى من كلِّ الأماكن التي بدَّدَهم إليها الرَّبُّ بِغَضَبِهِ. لا ينتهي المزمور باليأسِ لكنه يتذَكَّر رَحْمَةَ الرَّبِّ السالفة والرجاء بأن يجَدِّد الرَّبُّ رَحْمَتَهُ لهم (</w:t>
      </w:r>
      <w:r>
        <w:rPr>
          <w:rtl/>
          <w:cs/>
          <w:lang w:val="ar_AE" w:bidi="ar_AE"/>
        </w:rPr>
        <w:t>106:44–48</w:t>
      </w:r>
      <w:r>
        <w:rPr>
          <w:rtl/>
          <w:cs/>
          <w:lang w:val="ar_AE" w:bidi="ar_AE"/>
        </w:rPr>
        <w:t xml:space="preserve">). لقد أَخْفَقَ إِسْرَائِيل، أما الرَّبُّ فيبقى أمينًا إلى الأَبَدِ. • النصوصُ 1، </w:t>
      </w:r>
      <w:r>
        <w:rPr>
          <w:rtl/>
          <w:cs/>
          <w:lang w:val="ar_AE" w:bidi="ar_AE"/>
        </w:rPr>
        <w:t>47–48</w:t>
      </w:r>
      <w:r>
        <w:rPr>
          <w:rtl/>
          <w:cs/>
          <w:lang w:val="ar_AE" w:bidi="ar_AE"/>
        </w:rPr>
        <w:t xml:space="preserve"> (إلى جانب </w:t>
      </w:r>
      <w:r>
        <w:rPr>
          <w:rtl/>
          <w:cs/>
          <w:lang w:val="ar_AE" w:bidi="ar_AE"/>
        </w:rPr>
        <w:t>المزمور 96</w:t>
      </w:r>
      <w:r>
        <w:rPr>
          <w:rtl/>
          <w:cs/>
          <w:lang w:val="ar_AE" w:bidi="ar_AE"/>
        </w:rPr>
        <w:t xml:space="preserve">؛ </w:t>
      </w:r>
      <w:r>
        <w:rPr>
          <w:rtl/>
          <w:cs/>
          <w:lang w:val="ar_AE" w:bidi="ar_AE"/>
        </w:rPr>
        <w:t>105:1–15</w:t>
      </w:r>
      <w:r>
        <w:rPr>
          <w:rtl/>
          <w:cs/>
          <w:lang w:val="ar_AE" w:bidi="ar_AE"/>
        </w:rPr>
        <w:t xml:space="preserve">) تأتي في كلماتِ تسبيحِ المَلِك داود المُدَوَّنَة في </w:t>
      </w:r>
      <w:r>
        <w:rPr>
          <w:rtl/>
          <w:cs/>
          <w:lang w:val="ar_AE" w:bidi="ar_AE"/>
        </w:rPr>
        <w:t>1 أخبار الأيام 16:1–43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2:106–3</w:t>
      </w:r>
      <w:r>
        <w:rPr>
          <w:rtl/>
          <w:cs/>
          <w:lang w:val="ar_AE" w:bidi="ar_AE"/>
        </w:rPr>
      </w:r>
    </w:p>
    <w:p>
      <w:pPr>
        <w:bidi/>
      </w:pPr>
      <w:r>
        <w:rPr>
          <w:rtl/>
          <w:cs/>
          <w:lang w:val="ar_AE" w:bidi="ar_AE"/>
        </w:rPr>
      </w:r>
      <w:r>
        <w:rPr>
          <w:rtl/>
          <w:cs/>
          <w:lang w:val="ar_AE" w:bidi="ar_AE"/>
        </w:rPr>
        <w:t>الحُكَمَاءُ الذين اعتادوا السُّلوكَ بالعَدْلِ والبِرِّ يَنْعَمُون بِشَجَاعَةٍ تُمَكِّنُهم من المُجَاهَرَةِ بأَعْمَالِ الرَّبِّ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4:106–5</w:t>
      </w:r>
      <w:r>
        <w:rPr>
          <w:rtl/>
          <w:cs/>
          <w:lang w:val="ar_AE" w:bidi="ar_AE"/>
        </w:rPr>
      </w:r>
    </w:p>
    <w:p>
      <w:pPr>
        <w:bidi/>
      </w:pPr>
      <w:r>
        <w:rPr>
          <w:rtl/>
          <w:cs/>
          <w:lang w:val="ar_AE" w:bidi="ar_AE"/>
        </w:rPr>
      </w:r>
      <w:r>
        <w:rPr>
          <w:rtl/>
          <w:cs/>
          <w:lang w:val="ar_AE" w:bidi="ar_AE"/>
        </w:rPr>
        <w:t>يُصَلِّي كَاتِبُ المزمورِ بِشَكْلٍ فَرْدِيٍّ لِطَلَبِ رِضا الرَّبِّ قبل أن يَقُودَ اعترافَ الجَمَاعَةِ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6:106</w:t>
      </w:r>
      <w:r>
        <w:rPr>
          <w:rtl/>
          <w:cs/>
          <w:lang w:val="ar_AE" w:bidi="ar_AE"/>
        </w:rPr>
      </w:r>
    </w:p>
    <w:p>
      <w:pPr>
        <w:bidi/>
      </w:pPr>
      <w:r>
        <w:rPr>
          <w:rtl/>
          <w:cs/>
          <w:lang w:val="ar_AE" w:bidi="ar_AE"/>
        </w:rPr>
      </w:r>
      <w:r>
        <w:rPr>
          <w:rtl/>
          <w:cs/>
          <w:lang w:val="ar_AE" w:bidi="ar_AE"/>
        </w:rPr>
        <w:t>تَضُمُّ قصَّةُ فداءِ بني إِسْرَائِيل ردود أفعالهم الخاطئة من أيام أجدادهم حتى الزمن الحاضر وقتذاك (</w:t>
      </w:r>
      <w:r>
        <w:rPr>
          <w:rtl/>
          <w:cs/>
          <w:lang w:val="ar_AE" w:bidi="ar_AE"/>
        </w:rPr>
        <w:t>106:43</w:t>
      </w:r>
      <w:r>
        <w:rPr>
          <w:rtl/>
          <w:cs/>
          <w:lang w:val="ar_AE" w:bidi="ar_AE"/>
        </w:rPr>
        <w:t>). يَبْدَأ وَيَنْتَهِي الكتابُ الرَّابِعُ من سِفْرِ المزامير بِمَوضُوعِي الخَطِيَّة والغَضَبِ الإلهيِّ (</w:t>
      </w:r>
      <w:r>
        <w:rPr>
          <w:rtl/>
          <w:cs/>
          <w:lang w:val="ar_AE" w:bidi="ar_AE"/>
        </w:rPr>
        <w:t>90:1–9</w:t>
      </w:r>
      <w:r>
        <w:rPr>
          <w:rtl/>
          <w:cs/>
          <w:lang w:val="ar_AE" w:bidi="ar_AE"/>
        </w:rPr>
        <w:t xml:space="preserve">؛ </w:t>
      </w:r>
      <w:r>
        <w:rPr>
          <w:rtl/>
          <w:cs/>
          <w:lang w:val="ar_AE" w:bidi="ar_AE"/>
        </w:rPr>
        <w:t>106:6</w:t>
      </w:r>
      <w:r>
        <w:rPr>
          <w:rtl/>
          <w:cs/>
          <w:lang w:val="ar_AE" w:bidi="ar_AE"/>
        </w:rPr>
        <w:t xml:space="preserve">، </w:t>
      </w:r>
      <w:r>
        <w:rPr>
          <w:rtl/>
          <w:cs/>
          <w:lang w:val="ar_AE" w:bidi="ar_AE"/>
        </w:rPr>
        <w:t>23</w:t>
      </w:r>
      <w:r>
        <w:rPr>
          <w:rtl/>
          <w:cs/>
          <w:lang w:val="ar_AE" w:bidi="ar_AE"/>
        </w:rPr>
        <w:t xml:space="preserve">، </w:t>
      </w:r>
      <w:r>
        <w:rPr>
          <w:rtl/>
          <w:cs/>
          <w:lang w:val="ar_AE" w:bidi="ar_AE"/>
        </w:rPr>
        <w:t>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6:106–13</w:t>
      </w:r>
      <w:r>
        <w:rPr>
          <w:rtl/>
          <w:cs/>
          <w:lang w:val="ar_AE" w:bidi="ar_AE"/>
        </w:rPr>
      </w:r>
    </w:p>
    <w:p>
      <w:pPr>
        <w:bidi/>
      </w:pPr>
      <w:r>
        <w:rPr>
          <w:rtl/>
          <w:cs/>
          <w:lang w:val="ar_AE" w:bidi="ar_AE"/>
        </w:rPr>
      </w:r>
      <w:r>
        <w:rPr>
          <w:rtl/>
          <w:cs/>
          <w:lang w:val="ar_AE" w:bidi="ar_AE"/>
        </w:rPr>
        <w:t>تَجْتَمِعُ جماعَة الإيمانِ معًا للاعتراف بخطاياها وبالعديد من أعْمَال الشَّكِّ والارْتِيابِ في الرَّبِّ التي ارْتَكَبَها أسلافُهم.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9:106</w:t>
      </w:r>
      <w:r>
        <w:rPr>
          <w:rtl/>
          <w:cs/>
          <w:lang w:val="ar_AE" w:bidi="ar_AE"/>
        </w:rPr>
      </w:r>
    </w:p>
    <w:p>
      <w:pPr>
        <w:bidi/>
      </w:pPr>
      <w:r>
        <w:rPr>
          <w:rtl/>
          <w:cs/>
          <w:lang w:val="ar_AE" w:bidi="ar_AE"/>
        </w:rPr>
      </w:r>
      <w:r>
        <w:rPr>
          <w:rtl/>
          <w:cs/>
          <w:lang w:val="ar_AE" w:bidi="ar_AE"/>
        </w:rPr>
        <w:t xml:space="preserve">البَحْرُ الأَحْمَرُ: بَحْرَ سُوفٍ، انْظُرْ </w:t>
      </w:r>
      <w:r>
        <w:rPr>
          <w:rtl/>
          <w:cs/>
          <w:lang w:val="ar_AE" w:bidi="ar_AE"/>
        </w:rPr>
        <w:t>الخُرُوج 14:15–31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13:106</w:t>
      </w:r>
      <w:r>
        <w:rPr>
          <w:rtl/>
          <w:cs/>
          <w:lang w:val="ar_AE" w:bidi="ar_AE"/>
        </w:rPr>
      </w:r>
    </w:p>
    <w:p>
      <w:pPr>
        <w:bidi/>
      </w:pPr>
      <w:r>
        <w:rPr>
          <w:rtl/>
          <w:cs/>
          <w:lang w:val="ar_AE" w:bidi="ar_AE"/>
        </w:rPr>
      </w:r>
      <w:r>
        <w:rPr>
          <w:b/>
          <w:rtl/>
          <w:cs/>
          <w:lang w:val="ar_AE" w:bidi="ar_AE"/>
        </w:rPr>
        <w:t>لَمْ يَنْتَظِرُوا مَشُورَتَهُ:</w:t>
      </w:r>
      <w:r>
        <w:rPr>
          <w:rtl/>
          <w:cs/>
          <w:lang w:val="ar_AE" w:bidi="ar_AE"/>
        </w:rPr>
        <w:t xml:space="preserve"> شعبُ الله المتَعَجِّلُ لم يَثِقْ حتى يَعْمَلَ الله وَفْقًا لإِرَادَتِهِ (عَلَى سَبِيلِ المِثَالِ، انْظُرْ </w:t>
      </w:r>
      <w:r>
        <w:rPr>
          <w:rtl/>
          <w:cs/>
          <w:lang w:val="ar_AE" w:bidi="ar_AE"/>
        </w:rPr>
        <w:t>الخُرُوج 15:24</w:t>
      </w:r>
      <w:r>
        <w:rPr>
          <w:rtl/>
          <w:cs/>
          <w:lang w:val="ar_AE" w:bidi="ar_AE"/>
        </w:rPr>
        <w:t xml:space="preserve">؛ </w:t>
      </w:r>
      <w:r>
        <w:rPr>
          <w:rtl/>
          <w:cs/>
          <w:lang w:val="ar_AE" w:bidi="ar_AE"/>
        </w:rPr>
        <w:t>16:2–3</w:t>
      </w:r>
      <w:r>
        <w:rPr>
          <w:rtl/>
          <w:cs/>
          <w:lang w:val="ar_AE" w:bidi="ar_AE"/>
        </w:rPr>
        <w:t xml:space="preserve">؛ </w:t>
      </w:r>
      <w:r>
        <w:rPr>
          <w:rtl/>
          <w:cs/>
          <w:lang w:val="ar_AE" w:bidi="ar_AE"/>
        </w:rPr>
        <w:t>17:1–3</w:t>
      </w:r>
      <w:r>
        <w:rPr>
          <w:rtl/>
          <w:cs/>
          <w:lang w:val="ar_AE" w:bidi="ar_AE"/>
        </w:rPr>
        <w:t xml:space="preserve">؛ </w:t>
      </w:r>
      <w:r>
        <w:rPr>
          <w:rtl/>
          <w:cs/>
          <w:lang w:val="ar_AE" w:bidi="ar_AE"/>
        </w:rPr>
        <w:t>العَدَد 14:26–45</w:t>
      </w:r>
      <w:r>
        <w:rPr>
          <w:rtl/>
          <w:cs/>
          <w:lang w:val="ar_AE" w:bidi="ar_AE"/>
        </w:rPr>
        <w:t xml:space="preserve">؛ </w:t>
      </w:r>
      <w:r>
        <w:rPr>
          <w:rtl/>
          <w:cs/>
          <w:lang w:val="ar_AE" w:bidi="ar_AE"/>
        </w:rPr>
        <w:t>21:4–9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15:106</w:t>
      </w:r>
      <w:r>
        <w:rPr>
          <w:rtl/>
          <w:cs/>
          <w:lang w:val="ar_AE" w:bidi="ar_AE"/>
        </w:rPr>
      </w:r>
    </w:p>
    <w:p>
      <w:pPr>
        <w:bidi/>
      </w:pPr>
      <w:r>
        <w:rPr>
          <w:rtl/>
          <w:cs/>
          <w:lang w:val="ar_AE" w:bidi="ar_AE"/>
        </w:rPr>
      </w:r>
      <w:r>
        <w:rPr>
          <w:b/>
          <w:rtl/>
          <w:cs/>
          <w:lang w:val="ar_AE" w:bidi="ar_AE"/>
        </w:rPr>
        <w:t xml:space="preserve">أَرْسَلَ هُزَالاً: </w:t>
      </w:r>
      <w:r>
        <w:rPr>
          <w:rtl/>
          <w:cs/>
          <w:lang w:val="ar_AE" w:bidi="ar_AE"/>
        </w:rPr>
        <w:t xml:space="preserve">انْظُرْ </w:t>
      </w:r>
      <w:r>
        <w:rPr>
          <w:rtl/>
          <w:cs/>
          <w:lang w:val="ar_AE" w:bidi="ar_AE"/>
        </w:rPr>
        <w:t>الخُرُوج 32:35</w:t>
      </w:r>
      <w:r>
        <w:rPr>
          <w:rtl/>
          <w:cs/>
          <w:lang w:val="ar_AE" w:bidi="ar_AE"/>
        </w:rPr>
        <w:t xml:space="preserve">؛ </w:t>
      </w:r>
      <w:r>
        <w:rPr>
          <w:rtl/>
          <w:cs/>
          <w:lang w:val="ar_AE" w:bidi="ar_AE"/>
        </w:rPr>
        <w:t>العَدَد 33:11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16:106–18</w:t>
      </w:r>
      <w:r>
        <w:rPr>
          <w:rtl/>
          <w:cs/>
          <w:lang w:val="ar_AE" w:bidi="ar_AE"/>
        </w:rPr>
      </w:r>
    </w:p>
    <w:p>
      <w:pPr>
        <w:bidi/>
      </w:pPr>
      <w:r>
        <w:rPr>
          <w:rtl/>
          <w:cs/>
          <w:lang w:val="ar_AE" w:bidi="ar_AE"/>
        </w:rPr>
      </w:r>
      <w:r>
        <w:rPr>
          <w:rtl/>
          <w:cs/>
          <w:lang w:val="ar_AE" w:bidi="ar_AE"/>
        </w:rPr>
        <w:t xml:space="preserve">شَعَرَ بَعْضٌ من الشَّعْبِ بالغَيْرَةِ إذ اعتقدوا أن لديهم نَفْسَ الامتيازاتِ التي يَنْعَمُ بها الكَهَنَةُ المُعَيَّنُون من الله (انْظُرْ </w:t>
      </w:r>
      <w:r>
        <w:rPr>
          <w:rtl/>
          <w:cs/>
          <w:lang w:val="ar_AE" w:bidi="ar_AE"/>
        </w:rPr>
        <w:t>العَدَد 16:1–35</w:t>
      </w:r>
      <w:r>
        <w:rPr>
          <w:rtl/>
          <w:cs/>
          <w:lang w:val="ar_AE" w:bidi="ar_AE"/>
        </w:rPr>
        <w:t xml:space="preserve">). • انْشَقَّتْ الأَرْضُ: انْظُرْ </w:t>
      </w:r>
      <w:r>
        <w:rPr>
          <w:rtl/>
          <w:cs/>
          <w:lang w:val="ar_AE" w:bidi="ar_AE"/>
        </w:rPr>
        <w:t>العَدَد 16:28–33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19:106–23</w:t>
      </w:r>
      <w:r>
        <w:rPr>
          <w:rtl/>
          <w:cs/>
          <w:lang w:val="ar_AE" w:bidi="ar_AE"/>
        </w:rPr>
      </w:r>
    </w:p>
    <w:p>
      <w:pPr>
        <w:bidi/>
      </w:pPr>
      <w:r>
        <w:rPr>
          <w:rtl/>
          <w:cs/>
          <w:lang w:val="ar_AE" w:bidi="ar_AE"/>
        </w:rPr>
      </w:r>
      <w:r>
        <w:rPr>
          <w:b/>
          <w:rtl/>
          <w:cs/>
          <w:lang w:val="ar_AE" w:bidi="ar_AE"/>
        </w:rPr>
        <w:t xml:space="preserve">وَسَجَدُوا لِتِمْثَالٍ مَسْبُوكٍ: </w:t>
      </w:r>
      <w:r>
        <w:rPr>
          <w:rtl/>
          <w:cs/>
          <w:lang w:val="ar_AE" w:bidi="ar_AE"/>
        </w:rPr>
        <w:t xml:space="preserve">نَسِيَ الشَّعْبُ مُخَلِّصَهُم، وَتَوَرَّطَ في خَطِيَّةِ العِبَادَةِ الوثنية (انْظُرْ </w:t>
      </w:r>
      <w:r>
        <w:rPr>
          <w:rtl/>
          <w:cs/>
          <w:lang w:val="ar_AE" w:bidi="ar_AE"/>
        </w:rPr>
        <w:t>الخُرُوج 32:1–6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22:106</w:t>
      </w:r>
      <w:r>
        <w:rPr>
          <w:rtl/>
          <w:cs/>
          <w:lang w:val="ar_AE" w:bidi="ar_AE"/>
        </w:rPr>
      </w:r>
    </w:p>
    <w:p>
      <w:pPr>
        <w:bidi/>
      </w:pPr>
      <w:r>
        <w:rPr>
          <w:rtl/>
          <w:cs/>
          <w:lang w:val="ar_AE" w:bidi="ar_AE"/>
        </w:rPr>
      </w:r>
      <w:r>
        <w:rPr>
          <w:rtl/>
          <w:cs/>
          <w:lang w:val="ar_AE" w:bidi="ar_AE"/>
        </w:rPr>
        <w:t>يُشيرُ تَعْبِيرُ "</w:t>
      </w:r>
      <w:r>
        <w:rPr>
          <w:b/>
          <w:rtl/>
          <w:cs/>
          <w:lang w:val="ar_AE" w:bidi="ar_AE"/>
        </w:rPr>
        <w:t>أَرْضِ حَام</w:t>
      </w:r>
      <w:r>
        <w:rPr>
          <w:rtl/>
          <w:cs/>
          <w:lang w:val="ar_AE" w:bidi="ar_AE"/>
        </w:rPr>
        <w:t>" هنا إلى مِصْر (</w:t>
      </w:r>
      <w:r>
        <w:rPr>
          <w:rtl/>
          <w:cs/>
          <w:lang w:val="ar_AE" w:bidi="ar_AE"/>
        </w:rPr>
        <w:t>106:21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24:106–25</w:t>
      </w:r>
      <w:r>
        <w:rPr>
          <w:rtl/>
          <w:cs/>
          <w:lang w:val="ar_AE" w:bidi="ar_AE"/>
        </w:rPr>
      </w:r>
    </w:p>
    <w:p>
      <w:pPr>
        <w:bidi/>
      </w:pPr>
      <w:r>
        <w:rPr>
          <w:rtl/>
          <w:cs/>
          <w:lang w:val="ar_AE" w:bidi="ar_AE"/>
        </w:rPr>
      </w:r>
      <w:r>
        <w:rPr>
          <w:rtl/>
          <w:cs/>
          <w:lang w:val="ar_AE" w:bidi="ar_AE"/>
        </w:rPr>
        <w:t xml:space="preserve">عَصَى الشعبُ وصية الله عندما رَفَضُوا دخولَ الأَرْضَ الشَّهِيَّةَ (أَرْض المَوْعِد؛ انْظُرْ </w:t>
      </w:r>
      <w:r>
        <w:rPr>
          <w:rtl/>
          <w:cs/>
          <w:lang w:val="ar_AE" w:bidi="ar_AE"/>
        </w:rPr>
        <w:t>إِرْمِيَا 3:19</w:t>
      </w:r>
      <w:r>
        <w:rPr>
          <w:rtl/>
          <w:cs/>
          <w:lang w:val="ar_AE" w:bidi="ar_AE"/>
        </w:rPr>
        <w:t xml:space="preserve">). • لم يؤمنوا بِوَعْدِهِ: انْظُرْ </w:t>
      </w:r>
      <w:r>
        <w:rPr>
          <w:rtl/>
          <w:cs/>
          <w:lang w:val="ar_AE" w:bidi="ar_AE"/>
        </w:rPr>
        <w:t>العَدَد 13:25–14:12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26:106–27</w:t>
      </w:r>
      <w:r>
        <w:rPr>
          <w:rtl/>
          <w:cs/>
          <w:lang w:val="ar_AE" w:bidi="ar_AE"/>
        </w:rPr>
      </w:r>
    </w:p>
    <w:p>
      <w:pPr>
        <w:bidi/>
      </w:pPr>
      <w:r>
        <w:rPr>
          <w:rtl/>
          <w:cs/>
          <w:lang w:val="ar_AE" w:bidi="ar_AE"/>
        </w:rPr>
      </w:r>
      <w:r>
        <w:rPr>
          <w:rtl/>
          <w:cs/>
          <w:lang w:val="ar_AE" w:bidi="ar_AE"/>
        </w:rPr>
        <w:t>عندما رَفَضَ بنو إِسْرَائِيل الطَّاعَة كانَتْ دينونةُ الله الموتَ والسَّبْي (</w:t>
      </w:r>
      <w:r>
        <w:rPr>
          <w:rtl/>
          <w:cs/>
          <w:lang w:val="ar_AE" w:bidi="ar_AE"/>
        </w:rPr>
        <w:t>العَدَد 14:26–30</w:t>
      </w:r>
      <w:r>
        <w:rPr>
          <w:rtl/>
          <w:cs/>
          <w:lang w:val="ar_AE" w:bidi="ar_AE"/>
        </w:rPr>
        <w:t>). يبدو أن سَبَبَ هذه الدينونة القاسية هو عصيانُ كَلِمَةُ الله (</w:t>
      </w:r>
      <w:r>
        <w:rPr>
          <w:rtl/>
          <w:cs/>
          <w:lang w:val="ar_AE" w:bidi="ar_AE"/>
        </w:rPr>
        <w:t>المزمور 106:24–25</w:t>
      </w:r>
      <w:r>
        <w:rPr>
          <w:rtl/>
          <w:cs/>
          <w:lang w:val="ar_AE" w:bidi="ar_AE"/>
        </w:rPr>
        <w:t>) وإثارة غَضَبِ الرَّبِّ (</w:t>
      </w:r>
      <w:r>
        <w:rPr>
          <w:rtl/>
          <w:cs/>
          <w:lang w:val="ar_AE" w:bidi="ar_AE"/>
        </w:rPr>
        <w:t>106:28–46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28:106</w:t>
      </w:r>
      <w:r>
        <w:rPr>
          <w:rtl/>
          <w:cs/>
          <w:lang w:val="ar_AE" w:bidi="ar_AE"/>
        </w:rPr>
      </w:r>
    </w:p>
    <w:p>
      <w:pPr>
        <w:bidi/>
      </w:pPr>
      <w:r>
        <w:rPr>
          <w:rtl/>
          <w:cs/>
          <w:lang w:val="ar_AE" w:bidi="ar_AE"/>
        </w:rPr>
      </w:r>
      <w:r>
        <w:rPr>
          <w:b/>
          <w:rtl/>
          <w:cs/>
          <w:lang w:val="ar_AE" w:bidi="ar_AE"/>
        </w:rPr>
        <w:t xml:space="preserve">وَتَعَلَّقُوا بِبَعْلِ فَغُورَ: </w:t>
      </w:r>
      <w:r>
        <w:rPr>
          <w:rtl/>
          <w:cs/>
          <w:lang w:val="ar_AE" w:bidi="ar_AE"/>
        </w:rPr>
        <w:t xml:space="preserve">انْظُرْ </w:t>
      </w:r>
      <w:r>
        <w:rPr>
          <w:rtl/>
          <w:cs/>
          <w:lang w:val="ar_AE" w:bidi="ar_AE"/>
        </w:rPr>
        <w:t>العَدَد 25:3</w:t>
      </w:r>
      <w:r>
        <w:rPr>
          <w:rtl/>
          <w:cs/>
          <w:lang w:val="ar_AE" w:bidi="ar_AE"/>
        </w:rPr>
        <w:t xml:space="preserve">؛ </w:t>
      </w:r>
      <w:r>
        <w:rPr>
          <w:rtl/>
          <w:cs/>
          <w:lang w:val="ar_AE" w:bidi="ar_AE"/>
        </w:rPr>
        <w:t>التَّثْنِيَة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28:106–39</w:t>
      </w:r>
      <w:r>
        <w:rPr>
          <w:rtl/>
          <w:cs/>
          <w:lang w:val="ar_AE" w:bidi="ar_AE"/>
        </w:rPr>
      </w:r>
    </w:p>
    <w:p>
      <w:pPr>
        <w:bidi/>
      </w:pPr>
      <w:r>
        <w:rPr>
          <w:rtl/>
          <w:cs/>
          <w:lang w:val="ar_AE" w:bidi="ar_AE"/>
        </w:rPr>
      </w:r>
      <w:r>
        <w:rPr>
          <w:rtl/>
          <w:cs/>
          <w:lang w:val="ar_AE" w:bidi="ar_AE"/>
        </w:rPr>
        <w:t>وثنية بني إِسْرَائِيل خَارِجَ الأَرْضِ دَخَلَتْ معهم إلى الأَرْضِ. لم تَتَغَيَّرْ طَبِيعَتُهم؛ واستمروا في إغاظَةِ الرَّبِّ بأفْعَالِهِم.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30:106–33</w:t>
      </w:r>
      <w:r>
        <w:rPr>
          <w:rtl/>
          <w:cs/>
          <w:lang w:val="ar_AE" w:bidi="ar_AE"/>
        </w:rPr>
      </w:r>
    </w:p>
    <w:p>
      <w:pPr>
        <w:bidi/>
      </w:pPr>
      <w:r>
        <w:rPr>
          <w:rtl/>
          <w:cs/>
          <w:lang w:val="ar_AE" w:bidi="ar_AE"/>
        </w:rPr>
      </w:r>
      <w:r>
        <w:rPr>
          <w:rtl/>
          <w:cs/>
          <w:lang w:val="ar_AE" w:bidi="ar_AE"/>
        </w:rPr>
        <w:t>فِينَحَاسُ، الذي قَتَلَ إنسانًا إسرائيليًّا مُرْتَدًّا بشكلٍ فاضِحٍ (</w:t>
      </w:r>
      <w:r>
        <w:rPr>
          <w:rtl/>
          <w:cs/>
          <w:lang w:val="ar_AE" w:bidi="ar_AE"/>
        </w:rPr>
        <w:t>العَدَد 25:3–8</w:t>
      </w:r>
      <w:r>
        <w:rPr>
          <w:rtl/>
          <w:cs/>
          <w:lang w:val="ar_AE" w:bidi="ar_AE"/>
        </w:rPr>
        <w:t>)، يُعَدُّ نُمُوذَجًا أفضلَ للإنسانِ البَارِّ مقارنة بالنَّبِيِّ موسى، الذي أَخْفَقَ في مَرِيبَة (</w:t>
      </w:r>
      <w:r>
        <w:rPr>
          <w:rtl/>
          <w:cs/>
          <w:lang w:val="ar_AE" w:bidi="ar_AE"/>
        </w:rPr>
        <w:t>العَدَد 20:11–13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34:106</w:t>
      </w:r>
      <w:r>
        <w:rPr>
          <w:rtl/>
          <w:cs/>
          <w:lang w:val="ar_AE" w:bidi="ar_AE"/>
        </w:rPr>
      </w:r>
    </w:p>
    <w:p>
      <w:pPr>
        <w:bidi/>
      </w:pPr>
      <w:r>
        <w:rPr>
          <w:rtl/>
          <w:cs/>
          <w:lang w:val="ar_AE" w:bidi="ar_AE"/>
        </w:rPr>
      </w:r>
      <w:r>
        <w:rPr>
          <w:rtl/>
          <w:cs/>
          <w:lang w:val="ar_AE" w:bidi="ar_AE"/>
        </w:rPr>
        <w:t xml:space="preserve">استمرَّ بنو إِسْرَائِيل في عِصْيانِ كَلِمَةِ الرَّبِّ أثناء سَكَنِهِم في أرْضِ المَوعِدِ. وبدلاً من تدمير الأُمَمِ، رَحَّبَوا بهم وَتَبَنُّوا أساليبَ حياتِهِم (انْظُرْ </w:t>
      </w:r>
      <w:r>
        <w:rPr>
          <w:rtl/>
          <w:cs/>
          <w:lang w:val="ar_AE" w:bidi="ar_AE"/>
        </w:rPr>
        <w:t>القضاة 2:1–3</w:t>
      </w:r>
      <w:r>
        <w:rPr>
          <w:rtl/>
          <w:cs/>
          <w:lang w:val="ar_AE" w:bidi="ar_AE"/>
        </w:rPr>
        <w:t xml:space="preserve">، </w:t>
      </w:r>
      <w:r>
        <w:rPr>
          <w:rtl/>
          <w:cs/>
          <w:lang w:val="ar_AE" w:bidi="ar_AE"/>
        </w:rPr>
        <w:t>11–15</w:t>
      </w:r>
      <w:r>
        <w:rPr>
          <w:rtl/>
          <w:cs/>
          <w:lang w:val="ar_AE" w:bidi="ar_AE"/>
        </w:rPr>
        <w:t xml:space="preserve">؛ </w:t>
      </w:r>
      <w:r>
        <w:rPr>
          <w:rtl/>
          <w:cs/>
          <w:lang w:val="ar_AE" w:bidi="ar_AE"/>
        </w:rPr>
        <w:t>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37:106</w:t>
      </w:r>
      <w:r>
        <w:rPr>
          <w:rtl/>
          <w:cs/>
          <w:lang w:val="ar_AE" w:bidi="ar_AE"/>
        </w:rPr>
      </w:r>
    </w:p>
    <w:p>
      <w:pPr>
        <w:bidi/>
      </w:pPr>
      <w:r>
        <w:rPr>
          <w:rtl/>
          <w:cs/>
          <w:lang w:val="ar_AE" w:bidi="ar_AE"/>
        </w:rPr>
      </w:r>
      <w:r>
        <w:rPr>
          <w:rtl/>
          <w:cs/>
          <w:lang w:val="ar_AE" w:bidi="ar_AE"/>
        </w:rPr>
        <w:t xml:space="preserve">كانَتْ الآلِهَةُ الوَثَنِيَّةُ أرواحًا شريرةً (انْظُرْ </w:t>
      </w:r>
      <w:r>
        <w:rPr>
          <w:rtl/>
          <w:cs/>
          <w:lang w:val="ar_AE" w:bidi="ar_AE"/>
        </w:rPr>
        <w:t>التَّثْنِيَة 32:17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39:106</w:t>
      </w:r>
      <w:r>
        <w:rPr>
          <w:rtl/>
          <w:cs/>
          <w:lang w:val="ar_AE" w:bidi="ar_AE"/>
        </w:rPr>
      </w:r>
    </w:p>
    <w:p>
      <w:pPr>
        <w:bidi/>
      </w:pPr>
      <w:r>
        <w:rPr>
          <w:rtl/>
          <w:cs/>
          <w:lang w:val="ar_AE" w:bidi="ar_AE"/>
        </w:rPr>
      </w:r>
      <w:r>
        <w:rPr>
          <w:rtl/>
          <w:cs/>
          <w:lang w:val="ar_AE" w:bidi="ar_AE"/>
        </w:rPr>
        <w:t>الوَثَنِيَّةُ، كَالزِّنَا</w:t>
      </w:r>
      <w:r>
        <w:rPr>
          <w:i/>
          <w:rtl/>
          <w:cs/>
          <w:lang w:val="ar_AE" w:bidi="ar_AE"/>
        </w:rPr>
        <w:t>،</w:t>
      </w:r>
      <w:r>
        <w:rPr>
          <w:rtl/>
          <w:cs/>
          <w:lang w:val="ar_AE" w:bidi="ar_AE"/>
        </w:rPr>
        <w:t xml:space="preserve"> تُدَنِّسُ شَعْبَ الله (انْظُرْ </w:t>
      </w:r>
      <w:r>
        <w:rPr>
          <w:rtl/>
          <w:cs/>
          <w:lang w:val="ar_AE" w:bidi="ar_AE"/>
        </w:rPr>
        <w:t>اللَّاوِيِّين 18:24</w:t>
      </w:r>
      <w:r>
        <w:rPr>
          <w:rtl/>
          <w:cs/>
          <w:lang w:val="ar_AE" w:bidi="ar_AE"/>
        </w:rPr>
        <w:t xml:space="preserve">؛ </w:t>
      </w:r>
      <w:r>
        <w:rPr>
          <w:rtl/>
          <w:cs/>
          <w:lang w:val="ar_AE" w:bidi="ar_AE"/>
        </w:rPr>
        <w:t>هُوشَع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40:106</w:t>
      </w:r>
      <w:r>
        <w:rPr>
          <w:rtl/>
          <w:cs/>
          <w:lang w:val="ar_AE" w:bidi="ar_AE"/>
        </w:rPr>
      </w:r>
    </w:p>
    <w:p>
      <w:pPr>
        <w:bidi/>
      </w:pPr>
      <w:r>
        <w:rPr>
          <w:rtl/>
          <w:cs/>
          <w:lang w:val="ar_AE" w:bidi="ar_AE"/>
        </w:rPr>
      </w:r>
      <w:r>
        <w:rPr>
          <w:rtl/>
          <w:cs/>
          <w:lang w:val="ar_AE" w:bidi="ar_AE"/>
        </w:rPr>
        <w:t>أَبْغَضَ الله خَطِيَّةَ إِسْرَائِيل، كما أنه يُبْغِضُ كلَّ الخَطَايَا.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40:106–46</w:t>
      </w:r>
      <w:r>
        <w:rPr>
          <w:rtl/>
          <w:cs/>
          <w:lang w:val="ar_AE" w:bidi="ar_AE"/>
        </w:rPr>
      </w:r>
    </w:p>
    <w:p>
      <w:pPr>
        <w:bidi/>
      </w:pPr>
      <w:r>
        <w:rPr>
          <w:rtl/>
          <w:cs/>
          <w:lang w:val="ar_AE" w:bidi="ar_AE"/>
        </w:rPr>
      </w:r>
      <w:r>
        <w:rPr>
          <w:rtl/>
          <w:cs/>
          <w:lang w:val="ar_AE" w:bidi="ar_AE"/>
        </w:rPr>
        <w:t>يَعُودُ المُرَنِّمُ إلى فَتْرَةِ السَّبْي البَابِلِيِّ (</w:t>
      </w:r>
      <w:r>
        <w:rPr>
          <w:rtl/>
          <w:cs/>
          <w:lang w:val="ar_AE" w:bidi="ar_AE"/>
        </w:rPr>
        <w:t>106:26–27</w:t>
      </w:r>
      <w:r>
        <w:rPr>
          <w:rtl/>
          <w:cs/>
          <w:lang w:val="ar_AE" w:bidi="ar_AE"/>
        </w:rPr>
        <w:t>). لقد أَدَانَ الرَّبُّ إِسْرَائِيل بِشِدَّةٍ، لكنه أيضًا كَبَحَ غَضَبَه، مُتَذَكِّرًا العَهْدَ الذي قَطَعَهُ مَع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43:106–44</w:t>
      </w:r>
      <w:r>
        <w:rPr>
          <w:rtl/>
          <w:cs/>
          <w:lang w:val="ar_AE" w:bidi="ar_AE"/>
        </w:rPr>
      </w:r>
    </w:p>
    <w:p>
      <w:pPr>
        <w:bidi/>
      </w:pPr>
      <w:r>
        <w:rPr>
          <w:rtl/>
          <w:cs/>
          <w:lang w:val="ar_AE" w:bidi="ar_AE"/>
        </w:rPr>
      </w:r>
      <w:r>
        <w:rPr>
          <w:rtl/>
          <w:cs/>
          <w:lang w:val="ar_AE" w:bidi="ar_AE"/>
        </w:rPr>
        <w:t>أخيرًا عندما دُمِّر بنو إِسْرَائِيل</w:t>
      </w:r>
      <w:r>
        <w:rPr>
          <w:i/>
          <w:rtl/>
          <w:cs/>
          <w:lang w:val="ar_AE" w:bidi="ar_AE"/>
        </w:rPr>
        <w:t>،</w:t>
      </w:r>
      <w:r>
        <w:rPr>
          <w:rtl/>
          <w:cs/>
          <w:lang w:val="ar_AE" w:bidi="ar_AE"/>
        </w:rPr>
        <w:t xml:space="preserve"> لم يَكُنْ التدميرُ هو النهايةُ. لقد أَشْفَقَ الرَّبُّ عليهم</w:t>
      </w:r>
      <w:r>
        <w:rPr>
          <w:i/>
          <w:rtl/>
          <w:cs/>
          <w:lang w:val="ar_AE" w:bidi="ar_AE"/>
        </w:rPr>
        <w:t>،</w:t>
      </w:r>
      <w:r>
        <w:rPr>
          <w:rtl/>
          <w:cs/>
          <w:lang w:val="ar_AE" w:bidi="ar_AE"/>
        </w:rPr>
        <w:t xml:space="preserve"> إذ أَبْقَى له بَقِيَّةً.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45:106</w:t>
      </w:r>
      <w:r>
        <w:rPr>
          <w:rtl/>
          <w:cs/>
          <w:lang w:val="ar_AE" w:bidi="ar_AE"/>
        </w:rPr>
      </w:r>
    </w:p>
    <w:p>
      <w:pPr>
        <w:bidi/>
      </w:pPr>
      <w:r>
        <w:rPr>
          <w:rtl/>
          <w:cs/>
          <w:lang w:val="ar_AE" w:bidi="ar_AE"/>
        </w:rPr>
      </w:r>
      <w:r>
        <w:rPr>
          <w:b/>
          <w:rtl/>
          <w:cs/>
          <w:lang w:val="ar_AE" w:bidi="ar_AE"/>
        </w:rPr>
        <w:t xml:space="preserve">ذَكَرَ ... وَنَدِمَ: </w:t>
      </w:r>
      <w:r>
        <w:rPr>
          <w:rtl/>
          <w:cs/>
          <w:lang w:val="ar_AE" w:bidi="ar_AE"/>
        </w:rPr>
        <w:t>بخلافِ شَعْبِ إِسْرَائِيل، الرَّبُّ أَمِينٌ في عَهْدِهِ (</w:t>
      </w:r>
      <w:r>
        <w:rPr>
          <w:rtl/>
          <w:cs/>
          <w:lang w:val="ar_AE" w:bidi="ar_AE"/>
        </w:rPr>
        <w:t>105:8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46:106</w:t>
      </w:r>
      <w:r>
        <w:rPr>
          <w:rtl/>
          <w:cs/>
          <w:lang w:val="ar_AE" w:bidi="ar_AE"/>
        </w:rPr>
      </w:r>
    </w:p>
    <w:p>
      <w:pPr>
        <w:bidi/>
      </w:pPr>
      <w:r>
        <w:rPr>
          <w:rtl/>
          <w:cs/>
          <w:lang w:val="ar_AE" w:bidi="ar_AE"/>
        </w:rPr>
      </w:r>
      <w:r>
        <w:rPr>
          <w:rtl/>
          <w:cs/>
          <w:lang w:val="ar_AE" w:bidi="ar_AE"/>
        </w:rPr>
        <w:t xml:space="preserve">على الرُّغْمِ من مَدَى قَسَاوَةِ السَّبْي، اسْتَمَرَّ الرَّبُّ في حِمَايَةِ شَعْبِهِ (انْظُرْ </w:t>
      </w:r>
      <w:r>
        <w:rPr>
          <w:rtl/>
          <w:cs/>
          <w:lang w:val="ar_AE" w:bidi="ar_AE"/>
        </w:rPr>
        <w:t>2 المُلُوك 25:27–29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47:106</w:t>
      </w:r>
      <w:r>
        <w:rPr>
          <w:rtl/>
          <w:cs/>
          <w:lang w:val="ar_AE" w:bidi="ar_AE"/>
        </w:rPr>
      </w:r>
    </w:p>
    <w:p>
      <w:pPr>
        <w:bidi/>
      </w:pPr>
      <w:r>
        <w:rPr>
          <w:rtl/>
          <w:cs/>
          <w:lang w:val="ar_AE" w:bidi="ar_AE"/>
        </w:rPr>
      </w:r>
      <w:r>
        <w:rPr>
          <w:b/>
          <w:rtl/>
          <w:cs/>
          <w:lang w:val="ar_AE" w:bidi="ar_AE"/>
        </w:rPr>
        <w:t xml:space="preserve">خَلِّصْنَا ... وَاجْمَعْنَا: </w:t>
      </w:r>
      <w:r>
        <w:rPr>
          <w:rtl/>
          <w:cs/>
          <w:lang w:val="ar_AE" w:bidi="ar_AE"/>
        </w:rPr>
        <w:t xml:space="preserve">تَتَوَسَّلُ جَمَاعَةُ الإِيمَانِ من أجلِ اسْتِرْدَادِ الرَّبِّ لها من السَّبْي (انْظُرْ </w:t>
      </w:r>
      <w:r>
        <w:rPr>
          <w:rtl/>
          <w:cs/>
          <w:lang w:val="ar_AE" w:bidi="ar_AE"/>
        </w:rPr>
        <w:t>102:19–22</w:t>
      </w:r>
      <w:r>
        <w:rPr>
          <w:rtl/>
          <w:cs/>
          <w:lang w:val="ar_AE" w:bidi="ar_AE"/>
        </w:rPr>
        <w:t xml:space="preserve">؛ </w:t>
      </w:r>
      <w:r>
        <w:rPr>
          <w:rtl/>
          <w:cs/>
          <w:lang w:val="ar_AE" w:bidi="ar_AE"/>
        </w:rPr>
        <w:t>107:3</w:t>
      </w:r>
      <w:r>
        <w:rPr>
          <w:rtl/>
          <w:cs/>
          <w:lang w:val="ar_AE" w:bidi="ar_AE"/>
        </w:rPr>
        <w:t xml:space="preserve">؛ انْظُرْ أيضًا </w:t>
      </w:r>
      <w:r>
        <w:rPr>
          <w:rtl/>
          <w:cs/>
          <w:lang w:val="ar_AE" w:bidi="ar_AE"/>
        </w:rPr>
        <w:t>إِشَعْيَاء 11:12</w:t>
      </w:r>
      <w:r>
        <w:rPr>
          <w:rtl/>
          <w:cs/>
          <w:lang w:val="ar_AE" w:bidi="ar_AE"/>
        </w:rPr>
        <w:t xml:space="preserve">؛ </w:t>
      </w:r>
      <w:r>
        <w:rPr>
          <w:rtl/>
          <w:cs/>
          <w:lang w:val="ar_AE" w:bidi="ar_AE"/>
        </w:rPr>
        <w:t>40:11</w:t>
      </w:r>
      <w:r>
        <w:rPr>
          <w:rtl/>
          <w:cs/>
          <w:lang w:val="ar_AE" w:bidi="ar_AE"/>
        </w:rPr>
        <w:t xml:space="preserve">؛ </w:t>
      </w:r>
      <w:r>
        <w:rPr>
          <w:rtl/>
          <w:cs/>
          <w:lang w:val="ar_AE" w:bidi="ar_AE"/>
        </w:rPr>
        <w:t>43:5</w:t>
      </w:r>
      <w:r>
        <w:rPr>
          <w:rtl/>
          <w:cs/>
          <w:lang w:val="ar_AE" w:bidi="ar_AE"/>
        </w:rPr>
        <w:t xml:space="preserve">؛ </w:t>
      </w:r>
      <w:r>
        <w:rPr>
          <w:rtl/>
          <w:cs/>
          <w:lang w:val="ar_AE" w:bidi="ar_AE"/>
        </w:rPr>
        <w:t>54:7</w:t>
      </w:r>
      <w:r>
        <w:rPr>
          <w:rtl/>
          <w:cs/>
          <w:lang w:val="ar_AE" w:bidi="ar_AE"/>
        </w:rPr>
        <w:t xml:space="preserve">؛ </w:t>
      </w:r>
      <w:r>
        <w:rPr>
          <w:rtl/>
          <w:cs/>
          <w:lang w:val="ar_AE" w:bidi="ar_AE"/>
        </w:rPr>
        <w:t>56:8</w:t>
      </w:r>
      <w:r>
        <w:rPr>
          <w:rtl/>
          <w:cs/>
          <w:lang w:val="ar_AE" w:bidi="ar_AE"/>
        </w:rPr>
        <w:t xml:space="preserve">؛ </w:t>
      </w:r>
      <w:r>
        <w:rPr>
          <w:rtl/>
          <w:cs/>
          <w:lang w:val="ar_AE" w:bidi="ar_AE"/>
        </w:rPr>
        <w:t>66:18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48:106</w:t>
      </w:r>
      <w:r>
        <w:rPr>
          <w:rtl/>
          <w:cs/>
          <w:lang w:val="ar_AE" w:bidi="ar_AE"/>
        </w:rPr>
      </w:r>
    </w:p>
    <w:p>
      <w:pPr>
        <w:bidi/>
      </w:pPr>
      <w:r>
        <w:rPr>
          <w:rtl/>
          <w:cs/>
          <w:lang w:val="ar_AE" w:bidi="ar_AE"/>
        </w:rPr>
      </w:r>
      <w:r>
        <w:rPr>
          <w:rtl/>
          <w:cs/>
          <w:lang w:val="ar_AE" w:bidi="ar_AE"/>
        </w:rPr>
        <w:t xml:space="preserve">يَنْتَهِي الكتابُ الرَّابِع من سِفْرِ المزامير بهذا التَّمْجِيدِ (قارن </w:t>
      </w:r>
      <w:r>
        <w:rPr>
          <w:rtl/>
          <w:cs/>
          <w:lang w:val="ar_AE" w:bidi="ar_AE"/>
        </w:rPr>
        <w:t>41:13</w:t>
      </w:r>
      <w:r>
        <w:rPr>
          <w:rtl/>
          <w:cs/>
          <w:lang w:val="ar_AE" w:bidi="ar_AE"/>
        </w:rPr>
        <w:t xml:space="preserve">؛ </w:t>
      </w:r>
      <w:r>
        <w:rPr>
          <w:rtl/>
          <w:cs/>
          <w:lang w:val="ar_AE" w:bidi="ar_AE"/>
        </w:rPr>
        <w:t>89:52</w:t>
      </w:r>
      <w:r>
        <w:rPr>
          <w:rtl/>
          <w:cs/>
          <w:lang w:val="ar_AE" w:bidi="ar_AE"/>
        </w:rPr>
        <w:t xml:space="preserve">). • </w:t>
      </w:r>
      <w:r>
        <w:rPr>
          <w:b/>
          <w:rtl/>
          <w:cs/>
          <w:lang w:val="ar_AE" w:bidi="ar_AE"/>
        </w:rPr>
        <w:t xml:space="preserve">مِنَ الأَزَلِ وَإِلَى الأَبَدِ! </w:t>
      </w:r>
      <w:r>
        <w:rPr>
          <w:rtl/>
          <w:cs/>
          <w:lang w:val="ar_AE" w:bidi="ar_AE"/>
        </w:rPr>
        <w:t>الإشارَةُ إلى الطَّبِيعَةِ الأَبَدِيَّةِ لله ترتَبِطُ ببدايَةِ الكتابِ الرَّابِع (</w:t>
      </w:r>
      <w:r>
        <w:rPr>
          <w:rtl/>
          <w:cs/>
          <w:lang w:val="ar_AE" w:bidi="ar_AE"/>
        </w:rPr>
        <w:t>90:1–2</w:t>
      </w:r>
      <w:r>
        <w:rPr>
          <w:rtl/>
          <w:cs/>
          <w:lang w:val="ar_AE" w:bidi="ar_AE"/>
        </w:rPr>
        <w:t xml:space="preserve">). • </w:t>
      </w:r>
      <w:r>
        <w:rPr>
          <w:b/>
          <w:rtl/>
          <w:cs/>
          <w:lang w:val="ar_AE" w:bidi="ar_AE"/>
        </w:rPr>
        <w:t>وَيَقُولُ كُلُّ الشَّعْبِ: "آمِينَ"</w:t>
      </w:r>
      <w:r>
        <w:rPr>
          <w:rtl/>
          <w:cs/>
          <w:lang w:val="ar_AE" w:bidi="ar_AE"/>
        </w:rPr>
        <w:t>: اللفْظَةُ العبريةُ "آمين" تعني "إنه حُقٌّ." يُسَلِّمُ الأتقياء بإرادَةِ الرَّبِّ في السَّبْي، ويرحِّبُون بِوَعْدِهِ بأن يكونَ إلهًا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1:107–43</w:t>
      </w:r>
      <w:r>
        <w:rPr>
          <w:rtl/>
          <w:cs/>
          <w:lang w:val="ar_AE" w:bidi="ar_AE"/>
        </w:rPr>
      </w:r>
    </w:p>
    <w:p>
      <w:pPr>
        <w:bidi/>
      </w:pPr>
      <w:r>
        <w:rPr>
          <w:rtl/>
          <w:cs/>
          <w:lang w:val="ar_AE" w:bidi="ar_AE"/>
        </w:rPr>
      </w:r>
      <w:r>
        <w:rPr>
          <w:rtl/>
          <w:cs/>
          <w:lang w:val="ar_AE" w:bidi="ar_AE"/>
        </w:rPr>
        <w:t>هذا المزمورُ هو تَرْنِيمَةُ تَسْبيحٍ لله الفادي. بعد مقدِّمَةٍ تَحُثُّ المفديين على تسبِيحِ الله من أجلِ صَلاحِهِ (</w:t>
      </w:r>
      <w:r>
        <w:rPr>
          <w:rtl/>
          <w:cs/>
          <w:lang w:val="ar_AE" w:bidi="ar_AE"/>
        </w:rPr>
        <w:t>107:1–3</w:t>
      </w:r>
      <w:r>
        <w:rPr>
          <w:rtl/>
          <w:cs/>
          <w:lang w:val="ar_AE" w:bidi="ar_AE"/>
        </w:rPr>
        <w:t>)، يُقَدِّمُ المُرَنِّم مَسْحًا لأرْبَع حَالاتٍ افْتَدَاها الرَّبُّ من الشَّدَائِدِ (</w:t>
      </w:r>
      <w:r>
        <w:rPr>
          <w:rtl/>
          <w:cs/>
          <w:lang w:val="ar_AE" w:bidi="ar_AE"/>
        </w:rPr>
        <w:t>107:4–32</w:t>
      </w:r>
      <w:r>
        <w:rPr>
          <w:rtl/>
          <w:cs/>
          <w:lang w:val="ar_AE" w:bidi="ar_AE"/>
        </w:rPr>
        <w:t>). ثمَّ يَتَوَسَّعُ بالحَدِيثِ عن سِيادَةِ الرَّبِّ المُطْلَقَةِ (</w:t>
      </w:r>
      <w:r>
        <w:rPr>
          <w:rtl/>
          <w:cs/>
          <w:lang w:val="ar_AE" w:bidi="ar_AE"/>
        </w:rPr>
        <w:t>107:33–42</w:t>
      </w:r>
      <w:r>
        <w:rPr>
          <w:rtl/>
          <w:cs/>
          <w:lang w:val="ar_AE" w:bidi="ar_AE"/>
        </w:rPr>
        <w:t>)، وينتهي بِدَعْوةٍ لإدراكِ مَحَبَّة الله الثابِتَةِ في كلِّ مجالاتِ الحَياةِ (</w:t>
      </w:r>
      <w:r>
        <w:rPr>
          <w:rtl/>
          <w:cs/>
          <w:lang w:val="ar_AE" w:bidi="ar_AE"/>
        </w:rPr>
        <w:t>107:43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2:107</w:t>
      </w:r>
      <w:r>
        <w:rPr>
          <w:rtl/>
          <w:cs/>
          <w:lang w:val="ar_AE" w:bidi="ar_AE"/>
        </w:rPr>
      </w:r>
    </w:p>
    <w:p>
      <w:pPr>
        <w:bidi/>
      </w:pPr>
      <w:r>
        <w:rPr>
          <w:rtl/>
          <w:cs/>
          <w:lang w:val="ar_AE" w:bidi="ar_AE"/>
        </w:rPr>
      </w:r>
      <w:r>
        <w:rPr>
          <w:rtl/>
          <w:cs/>
          <w:lang w:val="ar_AE" w:bidi="ar_AE"/>
        </w:rPr>
        <w:t>ربما يكونُ المَفْدِيُّون هم جميع الذين خَرجُوا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3:107</w:t>
      </w:r>
      <w:r>
        <w:rPr>
          <w:rtl/>
          <w:cs/>
          <w:lang w:val="ar_AE" w:bidi="ar_AE"/>
        </w:rPr>
      </w:r>
    </w:p>
    <w:p>
      <w:pPr>
        <w:bidi/>
      </w:pPr>
      <w:r>
        <w:rPr>
          <w:rtl/>
          <w:cs/>
          <w:lang w:val="ar_AE" w:bidi="ar_AE"/>
        </w:rPr>
      </w:r>
      <w:r>
        <w:rPr>
          <w:rtl/>
          <w:cs/>
          <w:lang w:val="ar_AE" w:bidi="ar_AE"/>
        </w:rPr>
        <w:t>المسبيون: جاءوا من بين كلِّ الأُمَمِ التي تَشَتَّتَ فيها شعبُ 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4:107–9</w:t>
      </w:r>
      <w:r>
        <w:rPr>
          <w:rtl/>
          <w:cs/>
          <w:lang w:val="ar_AE" w:bidi="ar_AE"/>
        </w:rPr>
      </w:r>
    </w:p>
    <w:p>
      <w:pPr>
        <w:bidi/>
      </w:pPr>
      <w:r>
        <w:rPr>
          <w:rtl/>
          <w:cs/>
          <w:lang w:val="ar_AE" w:bidi="ar_AE"/>
        </w:rPr>
      </w:r>
      <w:r>
        <w:rPr>
          <w:rtl/>
          <w:cs/>
          <w:lang w:val="ar_AE" w:bidi="ar_AE"/>
        </w:rPr>
        <w:t>من تاهُوا في البَرِّيَّةِ يشكرون الله على إنقاذِهِ لهم. ربما تكونُ البَرِّيَّةُ صورةً استعارِيَّةً تشيرُ إلى هَجْرِ طَرِيقِ الحِكْمَةِ (</w:t>
      </w:r>
      <w:r>
        <w:rPr>
          <w:rtl/>
          <w:cs/>
          <w:lang w:val="ar_AE" w:bidi="ar_AE"/>
        </w:rPr>
        <w:t>1:1</w:t>
      </w:r>
      <w:r>
        <w:rPr>
          <w:rtl/>
          <w:cs/>
          <w:lang w:val="ar_AE" w:bidi="ar_AE"/>
        </w:rPr>
        <w:t xml:space="preserve">؛ </w:t>
      </w:r>
      <w:r>
        <w:rPr>
          <w:rtl/>
          <w:cs/>
          <w:lang w:val="ar_AE" w:bidi="ar_AE"/>
        </w:rPr>
        <w:t>الأمثال 4:10–15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6:107</w:t>
      </w:r>
      <w:r>
        <w:rPr>
          <w:rtl/>
          <w:cs/>
          <w:lang w:val="ar_AE" w:bidi="ar_AE"/>
        </w:rPr>
      </w:r>
    </w:p>
    <w:p>
      <w:pPr>
        <w:bidi/>
      </w:pPr>
      <w:r>
        <w:rPr>
          <w:rtl/>
          <w:cs/>
          <w:lang w:val="ar_AE" w:bidi="ar_AE"/>
        </w:rPr>
      </w:r>
      <w:r>
        <w:rPr>
          <w:rtl/>
          <w:cs/>
          <w:lang w:val="ar_AE" w:bidi="ar_AE"/>
        </w:rPr>
        <w:t>لا يُحَدِّدُ المُرَنِّمُ السياق أو المناسبة المرتبطة بِمِحْنَتِهِ وضِيقَتِهِ. الطبيعة العامة للشدائد تتيحُ للقُرَّاء تحديدَ المقصود بالمراثي بعدَدٍ مُتَنَوِّعٍ من الظُّروفِ.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7:107–8</w:t>
      </w:r>
      <w:r>
        <w:rPr>
          <w:rtl/>
          <w:cs/>
          <w:lang w:val="ar_AE" w:bidi="ar_AE"/>
        </w:rPr>
      </w:r>
    </w:p>
    <w:p>
      <w:pPr>
        <w:bidi/>
      </w:pPr>
      <w:r>
        <w:rPr>
          <w:rtl/>
          <w:cs/>
          <w:lang w:val="ar_AE" w:bidi="ar_AE"/>
        </w:rPr>
      </w:r>
      <w:r>
        <w:rPr>
          <w:rtl/>
          <w:cs/>
          <w:lang w:val="ar_AE" w:bidi="ar_AE"/>
        </w:rPr>
        <w:t xml:space="preserve">قَادَهُم الله كَرَاعٍ (انْظُرْ </w:t>
      </w:r>
      <w:r>
        <w:rPr>
          <w:rtl/>
          <w:cs/>
          <w:lang w:val="ar_AE" w:bidi="ar_AE"/>
        </w:rPr>
        <w:t>23:1</w:t>
      </w:r>
      <w:r>
        <w:rPr>
          <w:rtl/>
          <w:cs/>
          <w:lang w:val="ar_AE" w:bidi="ar_AE"/>
        </w:rPr>
        <w:t xml:space="preserve">). • يأتي النَّصُّ 8 لَازِمَةً أو قرارًا في </w:t>
      </w:r>
      <w:r>
        <w:rPr>
          <w:rtl/>
          <w:cs/>
          <w:lang w:val="ar_AE" w:bidi="ar_AE"/>
        </w:rPr>
        <w:t>107:15</w:t>
      </w:r>
      <w:r>
        <w:rPr>
          <w:rtl/>
          <w:cs/>
          <w:lang w:val="ar_AE" w:bidi="ar_AE"/>
        </w:rPr>
        <w:t xml:space="preserve">؛ </w:t>
      </w:r>
      <w:r>
        <w:rPr>
          <w:rtl/>
          <w:cs/>
          <w:lang w:val="ar_AE" w:bidi="ar_AE"/>
        </w:rPr>
        <w:t>21</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10:107–16</w:t>
      </w:r>
      <w:r>
        <w:rPr>
          <w:rtl/>
          <w:cs/>
          <w:lang w:val="ar_AE" w:bidi="ar_AE"/>
        </w:rPr>
      </w:r>
    </w:p>
    <w:p>
      <w:pPr>
        <w:bidi/>
      </w:pPr>
      <w:r>
        <w:rPr>
          <w:rtl/>
          <w:cs/>
          <w:lang w:val="ar_AE" w:bidi="ar_AE"/>
        </w:rPr>
      </w:r>
      <w:r>
        <w:rPr>
          <w:rtl/>
          <w:cs/>
          <w:lang w:val="ar_AE" w:bidi="ar_AE"/>
        </w:rPr>
        <w:t>يَدْعُو المُرَنِّمُ الشَعْبَ اليائس والمُحْبَط بِسَبَبِ عواقَبِ تَمَرُّدِه إلى الحَمْدِ والتَّسْبِيحِ.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11:107</w:t>
      </w:r>
      <w:r>
        <w:rPr>
          <w:rtl/>
          <w:cs/>
          <w:lang w:val="ar_AE" w:bidi="ar_AE"/>
        </w:rPr>
      </w:r>
    </w:p>
    <w:p>
      <w:pPr>
        <w:bidi/>
      </w:pPr>
      <w:r>
        <w:rPr>
          <w:rtl/>
          <w:cs/>
          <w:lang w:val="ar_AE" w:bidi="ar_AE"/>
        </w:rPr>
      </w:r>
      <w:r>
        <w:rPr>
          <w:rtl/>
          <w:cs/>
          <w:lang w:val="ar_AE" w:bidi="ar_AE"/>
        </w:rPr>
        <w:t>تَنْطَويِ مَشُورَةُ الله عَلَى تَعالِيمِهِ وإرَادَتِهِ.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12:107</w:t>
      </w:r>
      <w:r>
        <w:rPr>
          <w:rtl/>
          <w:cs/>
          <w:lang w:val="ar_AE" w:bidi="ar_AE"/>
        </w:rPr>
      </w:r>
    </w:p>
    <w:p>
      <w:pPr>
        <w:bidi/>
      </w:pPr>
      <w:r>
        <w:rPr>
          <w:rtl/>
          <w:cs/>
          <w:lang w:val="ar_AE" w:bidi="ar_AE"/>
        </w:rPr>
      </w:r>
      <w:r>
        <w:rPr>
          <w:rtl/>
          <w:cs/>
          <w:lang w:val="ar_AE" w:bidi="ar_AE"/>
        </w:rPr>
        <w:t>سَقَطَ الشَّعْبُ وتَعَثَّرَ بِسَبَبِ الإرهاق النَّاجِم عن العمل الشَّاق (</w:t>
      </w:r>
      <w:r>
        <w:rPr>
          <w:rtl/>
          <w:cs/>
          <w:lang w:val="ar_AE" w:bidi="ar_AE"/>
        </w:rPr>
        <w:t>المراثي 5:13</w:t>
      </w:r>
      <w:r>
        <w:rPr>
          <w:rtl/>
          <w:cs/>
          <w:lang w:val="ar_AE" w:bidi="ar_AE"/>
        </w:rPr>
        <w:t>). مع أن المحتمل أن يكونَ هذا السُّقُوطُ مُتَوَقَّعًا مع الأَشْرَارِ (</w:t>
      </w:r>
      <w:r>
        <w:rPr>
          <w:rtl/>
          <w:cs/>
          <w:lang w:val="ar_AE" w:bidi="ar_AE"/>
        </w:rPr>
        <w:t>المزمور 9:3</w:t>
      </w:r>
      <w:r>
        <w:rPr>
          <w:rtl/>
          <w:cs/>
          <w:lang w:val="ar_AE" w:bidi="ar_AE"/>
        </w:rPr>
        <w:t xml:space="preserve">؛ </w:t>
      </w:r>
      <w:r>
        <w:rPr>
          <w:rtl/>
          <w:cs/>
          <w:lang w:val="ar_AE" w:bidi="ar_AE"/>
        </w:rPr>
        <w:t>27:2</w:t>
      </w:r>
      <w:r>
        <w:rPr>
          <w:rtl/>
          <w:cs/>
          <w:lang w:val="ar_AE" w:bidi="ar_AE"/>
        </w:rPr>
        <w:t>)، لم يَكُنْ خُرُوجُ بني إِسْرَائِيل من مِصْر كذلك (</w:t>
      </w:r>
      <w:r>
        <w:rPr>
          <w:rtl/>
          <w:cs/>
          <w:lang w:val="ar_AE" w:bidi="ar_AE"/>
        </w:rPr>
        <w:t>105:37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17:107–22</w:t>
      </w:r>
      <w:r>
        <w:rPr>
          <w:rtl/>
          <w:cs/>
          <w:lang w:val="ar_AE" w:bidi="ar_AE"/>
        </w:rPr>
      </w:r>
    </w:p>
    <w:p>
      <w:pPr>
        <w:bidi/>
      </w:pPr>
      <w:r>
        <w:rPr>
          <w:rtl/>
          <w:cs/>
          <w:lang w:val="ar_AE" w:bidi="ar_AE"/>
        </w:rPr>
      </w:r>
      <w:r>
        <w:rPr>
          <w:rtl/>
          <w:cs/>
          <w:lang w:val="ar_AE" w:bidi="ar_AE"/>
        </w:rPr>
        <w:t>الحَمْقَى الذين نالوا ما يَسْتَحِقِّون لكن تَمَّ إنقاذُهم من المَوتِ، يُقَدِّمُون الشُّكْرَ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20:107</w:t>
      </w:r>
      <w:r>
        <w:rPr>
          <w:rtl/>
          <w:cs/>
          <w:lang w:val="ar_AE" w:bidi="ar_AE"/>
        </w:rPr>
      </w:r>
    </w:p>
    <w:p>
      <w:pPr>
        <w:bidi/>
      </w:pPr>
      <w:r>
        <w:rPr>
          <w:rtl/>
          <w:cs/>
          <w:lang w:val="ar_AE" w:bidi="ar_AE"/>
        </w:rPr>
      </w:r>
      <w:r>
        <w:rPr>
          <w:rtl/>
          <w:cs/>
          <w:lang w:val="ar_AE" w:bidi="ar_AE"/>
        </w:rPr>
        <w:t>الرَّبُّ يَخْلُقُ الكَوْنَ (</w:t>
      </w:r>
      <w:r>
        <w:rPr>
          <w:rtl/>
          <w:cs/>
          <w:lang w:val="ar_AE" w:bidi="ar_AE"/>
        </w:rPr>
        <w:t>التَّكْوِين 1:3</w:t>
      </w:r>
      <w:r>
        <w:rPr>
          <w:rtl/>
          <w:cs/>
          <w:lang w:val="ar_AE" w:bidi="ar_AE"/>
        </w:rPr>
        <w:t>) وَيَدْعَمُ بقاءَهُ (</w:t>
      </w:r>
      <w:r>
        <w:rPr>
          <w:rtl/>
          <w:cs/>
          <w:lang w:val="ar_AE" w:bidi="ar_AE"/>
        </w:rPr>
        <w:t>العِبْرَانِيِّين 1:3</w:t>
      </w:r>
      <w:r>
        <w:rPr>
          <w:rtl/>
          <w:cs/>
          <w:lang w:val="ar_AE" w:bidi="ar_AE"/>
        </w:rPr>
        <w:t>) بِكُلِّ بَسَاطَةٍ بِكَلِمَتِهِ (</w:t>
      </w:r>
      <w:r>
        <w:rPr>
          <w:rtl/>
          <w:cs/>
          <w:lang w:val="ar_AE" w:bidi="ar_AE"/>
        </w:rPr>
        <w:t>المزمور 147:18</w:t>
      </w:r>
      <w:r>
        <w:rPr>
          <w:rtl/>
          <w:cs/>
          <w:lang w:val="ar_AE" w:bidi="ar_AE"/>
        </w:rPr>
        <w:t>)؛ وعندما يَتَكَلَّمُ، يَنْعَمُ النَّاسُ بالشِّفَاءِ أَيْضًا (</w:t>
      </w:r>
      <w:r>
        <w:rPr>
          <w:rtl/>
          <w:cs/>
          <w:lang w:val="ar_AE" w:bidi="ar_AE"/>
        </w:rPr>
        <w:t>مَتَّى 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23:107–32</w:t>
      </w:r>
      <w:r>
        <w:rPr>
          <w:rtl/>
          <w:cs/>
          <w:lang w:val="ar_AE" w:bidi="ar_AE"/>
        </w:rPr>
      </w:r>
    </w:p>
    <w:p>
      <w:pPr>
        <w:bidi/>
      </w:pPr>
      <w:r>
        <w:rPr>
          <w:rtl/>
          <w:cs/>
          <w:lang w:val="ar_AE" w:bidi="ar_AE"/>
        </w:rPr>
      </w:r>
      <w:r>
        <w:rPr>
          <w:rtl/>
          <w:cs/>
          <w:lang w:val="ar_AE" w:bidi="ar_AE"/>
        </w:rPr>
        <w:t>يعَبِّرُ البَحَّارَةُ عن حَمْدِهم للرَّبِّ عندما يُنْقِذُهم من فَوضَى البحر وما فيه من مَخَاطِرِ.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25:107–29</w:t>
      </w:r>
      <w:r>
        <w:rPr>
          <w:rtl/>
          <w:cs/>
          <w:lang w:val="ar_AE" w:bidi="ar_AE"/>
        </w:rPr>
      </w:r>
    </w:p>
    <w:p>
      <w:pPr>
        <w:bidi/>
      </w:pPr>
      <w:r>
        <w:rPr>
          <w:rtl/>
          <w:cs/>
          <w:lang w:val="ar_AE" w:bidi="ar_AE"/>
        </w:rPr>
      </w:r>
      <w:r>
        <w:rPr>
          <w:rtl/>
          <w:cs/>
          <w:lang w:val="ar_AE" w:bidi="ar_AE"/>
        </w:rPr>
        <w:t xml:space="preserve">نَفْسُ الإله الذي يَتَكَلَّمُ ويَسْمَحُ بضيقِ البَحَّارَةِ بِوِسْعِهِ أيضًا تَهْدِئَةُ العَاصِفَةِ بِكَلِمَةٍ وَاحِدَةٍ فقط (قارن </w:t>
      </w:r>
      <w:r>
        <w:rPr>
          <w:rtl/>
          <w:cs/>
          <w:lang w:val="ar_AE" w:bidi="ar_AE"/>
        </w:rPr>
        <w:t>يُونَان 1:4</w:t>
      </w:r>
      <w:r>
        <w:rPr>
          <w:rtl/>
          <w:cs/>
          <w:lang w:val="ar_AE" w:bidi="ar_AE"/>
        </w:rPr>
        <w:t xml:space="preserve">؛ </w:t>
      </w:r>
      <w:r>
        <w:rPr>
          <w:rtl/>
          <w:cs/>
          <w:lang w:val="ar_AE" w:bidi="ar_AE"/>
        </w:rPr>
        <w:t>مَتَّى 8:26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32:107</w:t>
      </w:r>
      <w:r>
        <w:rPr>
          <w:rtl/>
          <w:cs/>
          <w:lang w:val="ar_AE" w:bidi="ar_AE"/>
        </w:rPr>
      </w:r>
    </w:p>
    <w:p>
      <w:pPr>
        <w:bidi/>
      </w:pPr>
      <w:r>
        <w:rPr>
          <w:rtl/>
          <w:cs/>
          <w:lang w:val="ar_AE" w:bidi="ar_AE"/>
        </w:rPr>
      </w:r>
      <w:r>
        <w:rPr>
          <w:rtl/>
          <w:cs/>
          <w:lang w:val="ar_AE" w:bidi="ar_AE"/>
        </w:rPr>
        <w:t xml:space="preserve">هذه الدَّعْوَةُ إلى التَّسْبيحِ العَلَنِيِّ، تُوَسِّعُ من القَرَارِ المَوجُودِ في </w:t>
      </w:r>
      <w:r>
        <w:rPr>
          <w:rtl/>
          <w:cs/>
          <w:lang w:val="ar_AE" w:bidi="ar_AE"/>
        </w:rPr>
        <w:t>107:21–22</w:t>
      </w:r>
      <w:r>
        <w:rPr>
          <w:rtl/>
          <w:cs/>
          <w:lang w:val="ar_AE" w:bidi="ar_AE"/>
        </w:rPr>
        <w:t xml:space="preserve"> و</w:t>
      </w:r>
      <w:r>
        <w:rPr>
          <w:rtl/>
          <w:cs/>
          <w:lang w:val="ar_AE" w:bidi="ar_AE"/>
        </w:rPr>
        <w:t>107:31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33:107–35</w:t>
      </w:r>
      <w:r>
        <w:rPr>
          <w:rtl/>
          <w:cs/>
          <w:lang w:val="ar_AE" w:bidi="ar_AE"/>
        </w:rPr>
      </w:r>
    </w:p>
    <w:p>
      <w:pPr>
        <w:bidi/>
      </w:pPr>
      <w:r>
        <w:rPr>
          <w:rtl/>
          <w:cs/>
          <w:lang w:val="ar_AE" w:bidi="ar_AE"/>
        </w:rPr>
      </w:r>
      <w:r>
        <w:rPr>
          <w:rtl/>
          <w:cs/>
          <w:lang w:val="ar_AE" w:bidi="ar_AE"/>
        </w:rPr>
        <w:t>في قُدْرَةِ الرَّبِّ الاخْتِيارِ بأن يَجْعَلَ الأرضَ خِصْبَةً أو قَفْرًا (</w:t>
      </w:r>
      <w:r>
        <w:rPr>
          <w:rtl/>
          <w:cs/>
          <w:lang w:val="ar_AE" w:bidi="ar_AE"/>
        </w:rPr>
        <w:t>74:15</w:t>
      </w:r>
      <w:r>
        <w:rPr>
          <w:rtl/>
          <w:cs/>
          <w:lang w:val="ar_AE" w:bidi="ar_AE"/>
        </w:rPr>
        <w:t xml:space="preserve">؛ </w:t>
      </w:r>
      <w:r>
        <w:rPr>
          <w:rtl/>
          <w:cs/>
          <w:lang w:val="ar_AE" w:bidi="ar_AE"/>
        </w:rPr>
        <w:t>إشعياء 35:6–7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33:107–42</w:t>
      </w:r>
      <w:r>
        <w:rPr>
          <w:rtl/>
          <w:cs/>
          <w:lang w:val="ar_AE" w:bidi="ar_AE"/>
        </w:rPr>
      </w:r>
    </w:p>
    <w:p>
      <w:pPr>
        <w:bidi/>
      </w:pPr>
      <w:r>
        <w:rPr>
          <w:rtl/>
          <w:cs/>
          <w:lang w:val="ar_AE" w:bidi="ar_AE"/>
        </w:rPr>
      </w:r>
      <w:r>
        <w:rPr>
          <w:rtl/>
          <w:cs/>
          <w:lang w:val="ar_AE" w:bidi="ar_AE"/>
        </w:rPr>
        <w:t>يُوَسِّعُ هذان القِسْمَانِ (</w:t>
      </w:r>
      <w:r>
        <w:rPr>
          <w:rtl/>
          <w:cs/>
          <w:lang w:val="ar_AE" w:bidi="ar_AE"/>
        </w:rPr>
        <w:t>107:33–38</w:t>
      </w:r>
      <w:r>
        <w:rPr>
          <w:rtl/>
          <w:cs/>
          <w:lang w:val="ar_AE" w:bidi="ar_AE"/>
        </w:rPr>
        <w:t xml:space="preserve">، </w:t>
      </w:r>
      <w:r>
        <w:rPr>
          <w:rtl/>
          <w:cs/>
          <w:lang w:val="ar_AE" w:bidi="ar_AE"/>
        </w:rPr>
        <w:t>39–42</w:t>
      </w:r>
      <w:r>
        <w:rPr>
          <w:rtl/>
          <w:cs/>
          <w:lang w:val="ar_AE" w:bidi="ar_AE"/>
        </w:rPr>
        <w:t>) مُوضُوعَ سيادَةِ الرَّبِّ على الأمور التي يعجز البَشَرُ عن التَّحَكُّمِ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38:107</w:t>
      </w:r>
      <w:r>
        <w:rPr>
          <w:rtl/>
          <w:cs/>
          <w:lang w:val="ar_AE" w:bidi="ar_AE"/>
        </w:rPr>
      </w:r>
    </w:p>
    <w:p>
      <w:pPr>
        <w:bidi/>
      </w:pPr>
      <w:r>
        <w:rPr>
          <w:rtl/>
          <w:cs/>
          <w:lang w:val="ar_AE" w:bidi="ar_AE"/>
        </w:rPr>
      </w:r>
      <w:r>
        <w:rPr>
          <w:rtl/>
          <w:cs/>
          <w:lang w:val="ar_AE" w:bidi="ar_AE"/>
        </w:rPr>
        <w:t>يمكن إدراكُ حُضَورِ اللهِ في البَرَكَةِ الهَائِلَةِ لِعَائِلاتِ شَعْبِهِ وقطعان مواشيهم (</w:t>
      </w:r>
      <w:r>
        <w:rPr>
          <w:rtl/>
          <w:cs/>
          <w:lang w:val="ar_AE" w:bidi="ar_AE"/>
        </w:rPr>
        <w:t>127:3</w:t>
      </w:r>
      <w:r>
        <w:rPr>
          <w:rtl/>
          <w:cs/>
          <w:lang w:val="ar_AE" w:bidi="ar_AE"/>
        </w:rPr>
        <w:t xml:space="preserve">؛ </w:t>
      </w:r>
      <w:r>
        <w:rPr>
          <w:rtl/>
          <w:cs/>
          <w:lang w:val="ar_AE" w:bidi="ar_AE"/>
        </w:rPr>
        <w:t>133:3</w:t>
      </w:r>
      <w:r>
        <w:rPr>
          <w:rtl/>
          <w:cs/>
          <w:lang w:val="ar_AE" w:bidi="ar_AE"/>
        </w:rPr>
        <w:t xml:space="preserve">؛ قارن </w:t>
      </w:r>
      <w:r>
        <w:rPr>
          <w:rtl/>
          <w:cs/>
          <w:lang w:val="ar_AE" w:bidi="ar_AE"/>
        </w:rPr>
        <w:t>109:8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39:107</w:t>
      </w:r>
      <w:r>
        <w:rPr>
          <w:rtl/>
          <w:cs/>
          <w:lang w:val="ar_AE" w:bidi="ar_AE"/>
        </w:rPr>
      </w:r>
    </w:p>
    <w:p>
      <w:pPr>
        <w:bidi/>
      </w:pPr>
      <w:r>
        <w:rPr>
          <w:rtl/>
          <w:cs/>
          <w:lang w:val="ar_AE" w:bidi="ar_AE"/>
        </w:rPr>
      </w:r>
      <w:r>
        <w:rPr>
          <w:rtl/>
          <w:cs/>
          <w:lang w:val="ar_AE" w:bidi="ar_AE"/>
        </w:rPr>
        <w:t>غالبًا ما يُصْبِحُ الشَّعْبُ فقيرًا عندما يمارس رؤساؤه القَمْعَ.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40:107</w:t>
      </w:r>
      <w:r>
        <w:rPr>
          <w:rtl/>
          <w:cs/>
          <w:lang w:val="ar_AE" w:bidi="ar_AE"/>
        </w:rPr>
      </w:r>
    </w:p>
    <w:p>
      <w:pPr>
        <w:bidi/>
      </w:pPr>
      <w:r>
        <w:rPr>
          <w:rtl/>
          <w:cs/>
          <w:lang w:val="ar_AE" w:bidi="ar_AE"/>
        </w:rPr>
      </w:r>
      <w:r>
        <w:rPr>
          <w:rtl/>
          <w:cs/>
          <w:lang w:val="ar_AE" w:bidi="ar_AE"/>
        </w:rPr>
        <w:t>في ازْدِرَائِهِ بالرؤساء البَشَرِيِّين، يُقَوِّمُ الرَّبَّ فَسَادَهم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41:107</w:t>
      </w:r>
      <w:r>
        <w:rPr>
          <w:rtl/>
          <w:cs/>
          <w:lang w:val="ar_AE" w:bidi="ar_AE"/>
        </w:rPr>
      </w:r>
    </w:p>
    <w:p>
      <w:pPr>
        <w:bidi/>
      </w:pPr>
      <w:r>
        <w:rPr>
          <w:rtl/>
          <w:cs/>
          <w:lang w:val="ar_AE" w:bidi="ar_AE"/>
        </w:rPr>
      </w:r>
      <w:r>
        <w:rPr>
          <w:rtl/>
          <w:cs/>
          <w:lang w:val="ar_AE" w:bidi="ar_AE"/>
        </w:rPr>
        <w:t>رَفْعُ الأُسَرِ الكبيرة للمساكين يُعَدُّ دليلاً على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42:107–43</w:t>
      </w:r>
      <w:r>
        <w:rPr>
          <w:rtl/>
          <w:cs/>
          <w:lang w:val="ar_AE" w:bidi="ar_AE"/>
        </w:rPr>
      </w:r>
    </w:p>
    <w:p>
      <w:pPr>
        <w:bidi/>
      </w:pPr>
      <w:r>
        <w:rPr>
          <w:rtl/>
          <w:cs/>
          <w:lang w:val="ar_AE" w:bidi="ar_AE"/>
        </w:rPr>
      </w:r>
      <w:r>
        <w:rPr>
          <w:rtl/>
          <w:cs/>
          <w:lang w:val="ar_AE" w:bidi="ar_AE"/>
        </w:rPr>
        <w:t>سوف يَسُود العَدْلُ عَالَم الله (</w:t>
      </w:r>
      <w:r>
        <w:rPr>
          <w:rtl/>
          <w:cs/>
          <w:lang w:val="ar_AE" w:bidi="ar_AE"/>
        </w:rPr>
        <w:t>1:6</w:t>
      </w:r>
      <w:r>
        <w:rPr>
          <w:rtl/>
          <w:cs/>
          <w:lang w:val="ar_AE" w:bidi="ar_AE"/>
        </w:rPr>
        <w:t xml:space="preserve">)، يُظْهِرُ تَارِيخُ إِسْرَائِيل محبَّة الله النابعة من أَمَانَتِهِ.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1:108–13</w:t>
      </w:r>
      <w:r>
        <w:rPr>
          <w:rtl/>
          <w:cs/>
          <w:lang w:val="ar_AE" w:bidi="ar_AE"/>
        </w:rPr>
      </w:r>
    </w:p>
    <w:p>
      <w:pPr>
        <w:bidi/>
      </w:pPr>
      <w:r>
        <w:rPr>
          <w:rtl/>
          <w:cs/>
          <w:lang w:val="ar_AE" w:bidi="ar_AE"/>
        </w:rPr>
      </w:r>
      <w:r>
        <w:rPr>
          <w:rtl/>
          <w:cs/>
          <w:lang w:val="ar_AE" w:bidi="ar_AE"/>
        </w:rPr>
        <w:t xml:space="preserve">يَجْمَعُ هذا المزمور مقتطفاتٍ مأخوذة من مَزْمُورَيْن لِلْمَلِكِ داود (قارن </w:t>
      </w:r>
      <w:r>
        <w:rPr>
          <w:rtl/>
          <w:cs/>
          <w:lang w:val="ar_AE" w:bidi="ar_AE"/>
        </w:rPr>
        <w:t>57:5</w:t>
      </w:r>
      <w:r>
        <w:rPr>
          <w:rtl/>
          <w:cs/>
          <w:lang w:val="ar_AE" w:bidi="ar_AE"/>
        </w:rPr>
        <w:t xml:space="preserve">، </w:t>
      </w:r>
      <w:r>
        <w:rPr>
          <w:rtl/>
          <w:cs/>
          <w:lang w:val="ar_AE" w:bidi="ar_AE"/>
        </w:rPr>
        <w:t>7–11</w:t>
      </w:r>
      <w:r>
        <w:rPr>
          <w:rtl/>
          <w:cs/>
          <w:lang w:val="ar_AE" w:bidi="ar_AE"/>
        </w:rPr>
        <w:t xml:space="preserve">؛ </w:t>
      </w:r>
      <w:r>
        <w:rPr>
          <w:rtl/>
          <w:cs/>
          <w:lang w:val="ar_AE" w:bidi="ar_AE"/>
        </w:rPr>
        <w:t>60:5–12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1:109</w:t>
      </w:r>
      <w:r>
        <w:rPr>
          <w:rtl/>
          <w:cs/>
          <w:lang w:val="ar_AE" w:bidi="ar_AE"/>
        </w:rPr>
      </w:r>
    </w:p>
    <w:p>
      <w:pPr>
        <w:bidi/>
      </w:pPr>
      <w:r>
        <w:rPr>
          <w:rtl/>
          <w:cs/>
          <w:lang w:val="ar_AE" w:bidi="ar_AE"/>
        </w:rPr>
      </w:r>
      <w:r>
        <w:rPr>
          <w:rtl/>
          <w:cs/>
          <w:lang w:val="ar_AE" w:bidi="ar_AE"/>
        </w:rPr>
        <w:t xml:space="preserve">لا يَرَى المُرَنِّمُ أيَّ دَلِيلٍ على أن الله يبالي (انْظُرْ </w:t>
      </w:r>
      <w:r>
        <w:rPr>
          <w:rtl/>
          <w:cs/>
          <w:lang w:val="ar_AE" w:bidi="ar_AE"/>
        </w:rPr>
        <w:t>28:1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1:109–31</w:t>
      </w:r>
      <w:r>
        <w:rPr>
          <w:rtl/>
          <w:cs/>
          <w:lang w:val="ar_AE" w:bidi="ar_AE"/>
        </w:rPr>
      </w:r>
    </w:p>
    <w:p>
      <w:pPr>
        <w:bidi/>
      </w:pPr>
      <w:r>
        <w:rPr>
          <w:rtl/>
          <w:cs/>
          <w:lang w:val="ar_AE" w:bidi="ar_AE"/>
        </w:rPr>
      </w:r>
      <w:r>
        <w:rPr>
          <w:rtl/>
          <w:cs/>
          <w:lang w:val="ar_AE" w:bidi="ar_AE"/>
        </w:rPr>
        <w:t>يَبْدَأُ المُرَنِّمُ هذا الرِّثَاءَ بتوجيه اتِّهامٍ عام ضد من يشتكون عليه: "وَضَعُوا عَلَيَّ شَرًّا بَدَلَ خَيْرٍ" (</w:t>
      </w:r>
      <w:r>
        <w:rPr>
          <w:rtl/>
          <w:cs/>
          <w:lang w:val="ar_AE" w:bidi="ar_AE"/>
        </w:rPr>
        <w:t>109:1–5</w:t>
      </w:r>
      <w:r>
        <w:rPr>
          <w:rtl/>
          <w:cs/>
          <w:lang w:val="ar_AE" w:bidi="ar_AE"/>
        </w:rPr>
        <w:t>). في نهاية المزمورِ، يَتَّجِهُ المُرَنِّمُ إلى الرَّبِّ في الصَّلاةِ، طالبًا الحمايَة (</w:t>
      </w:r>
      <w:r>
        <w:rPr>
          <w:rtl/>
          <w:cs/>
          <w:lang w:val="ar_AE" w:bidi="ar_AE"/>
        </w:rPr>
        <w:t>109:21–25</w:t>
      </w:r>
      <w:r>
        <w:rPr>
          <w:rtl/>
          <w:cs/>
          <w:lang w:val="ar_AE" w:bidi="ar_AE"/>
        </w:rPr>
        <w:t>) والانْتِقَام (</w:t>
      </w:r>
      <w:r>
        <w:rPr>
          <w:rtl/>
          <w:cs/>
          <w:lang w:val="ar_AE" w:bidi="ar_AE"/>
        </w:rPr>
        <w:t>109:26–31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4:109–5</w:t>
      </w:r>
      <w:r>
        <w:rPr>
          <w:rtl/>
          <w:cs/>
          <w:lang w:val="ar_AE" w:bidi="ar_AE"/>
        </w:rPr>
      </w:r>
    </w:p>
    <w:p>
      <w:pPr>
        <w:bidi/>
      </w:pPr>
      <w:r>
        <w:rPr>
          <w:rtl/>
          <w:cs/>
          <w:lang w:val="ar_AE" w:bidi="ar_AE"/>
        </w:rPr>
      </w:r>
      <w:r>
        <w:rPr>
          <w:rtl/>
          <w:cs/>
          <w:lang w:val="ar_AE" w:bidi="ar_AE"/>
        </w:rPr>
        <w:t xml:space="preserve">أعمالُ المُرَنِّمِ من الإحسانِ والتَّقْوَى (انْظُرْ </w:t>
      </w:r>
      <w:r>
        <w:rPr>
          <w:rtl/>
          <w:cs/>
          <w:lang w:val="ar_AE" w:bidi="ar_AE"/>
        </w:rPr>
        <w:t>35:12–14</w:t>
      </w:r>
      <w:r>
        <w:rPr>
          <w:rtl/>
          <w:cs/>
          <w:lang w:val="ar_AE" w:bidi="ar_AE"/>
        </w:rPr>
        <w:t>) لم تَلْقَ إلا مقاومة عنيدة وتعبيرات زاخرة بالكراهية.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6:109–19</w:t>
      </w:r>
      <w:r>
        <w:rPr>
          <w:rtl/>
          <w:cs/>
          <w:lang w:val="ar_AE" w:bidi="ar_AE"/>
        </w:rPr>
      </w:r>
    </w:p>
    <w:p>
      <w:pPr>
        <w:bidi/>
      </w:pPr>
      <w:r>
        <w:rPr>
          <w:rtl/>
          <w:cs/>
          <w:lang w:val="ar_AE" w:bidi="ar_AE"/>
        </w:rPr>
      </w:r>
      <w:r>
        <w:rPr>
          <w:rtl/>
          <w:cs/>
          <w:lang w:val="ar_AE" w:bidi="ar_AE"/>
        </w:rPr>
        <w:t>تنقلُ بعض الترجمات هذه النصوص على أنها كلمات المُشْتَكِين عَلَى المُرَنِّم؛ لا توجد في العبرية جملة "يقولون"، مما يجعل هوية المتحدث غير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8:109</w:t>
      </w:r>
      <w:r>
        <w:rPr>
          <w:rtl/>
          <w:cs/>
          <w:lang w:val="ar_AE" w:bidi="ar_AE"/>
        </w:rPr>
      </w:r>
    </w:p>
    <w:p>
      <w:pPr>
        <w:bidi/>
      </w:pPr>
      <w:r>
        <w:rPr>
          <w:rtl/>
          <w:cs/>
          <w:lang w:val="ar_AE" w:bidi="ar_AE"/>
        </w:rPr>
      </w:r>
      <w:r>
        <w:rPr>
          <w:rtl/>
          <w:cs/>
          <w:lang w:val="ar_AE" w:bidi="ar_AE"/>
        </w:rPr>
        <w:t>على ما يبدو، يَشْغَلُ هذا الإنسان الشرِّيرُ منْصِبًا قيادِيًّا. أشار الرَّسُول بُطْرُس إلى هذا المزمور عن يَهُوذَا الإِسْخَرْيُوطيِّ (</w:t>
      </w:r>
      <w:r>
        <w:rPr>
          <w:rtl/>
          <w:cs/>
          <w:lang w:val="ar_AE" w:bidi="ar_AE"/>
        </w:rPr>
        <w:t>أَعْمَال الرُّسُل 1:20–26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8:109–11</w:t>
      </w:r>
      <w:r>
        <w:rPr>
          <w:rtl/>
          <w:cs/>
          <w:lang w:val="ar_AE" w:bidi="ar_AE"/>
        </w:rPr>
      </w:r>
    </w:p>
    <w:p>
      <w:pPr>
        <w:bidi/>
      </w:pPr>
      <w:r>
        <w:rPr>
          <w:rtl/>
          <w:cs/>
          <w:lang w:val="ar_AE" w:bidi="ar_AE"/>
        </w:rPr>
      </w:r>
      <w:r>
        <w:rPr>
          <w:rtl/>
          <w:cs/>
          <w:lang w:val="ar_AE" w:bidi="ar_AE"/>
        </w:rPr>
        <w:t>كان أعضاءُ عائلات المذنبين بجرائمٍ كبرى يموتون في الغالبِ مع الجَاني (</w:t>
      </w:r>
      <w:r>
        <w:rPr>
          <w:rtl/>
          <w:cs/>
          <w:lang w:val="ar_AE" w:bidi="ar_AE"/>
        </w:rPr>
        <w:t>العَدَد 16:1–33</w:t>
      </w:r>
      <w:r>
        <w:rPr>
          <w:rtl/>
          <w:cs/>
          <w:lang w:val="ar_AE" w:bidi="ar_AE"/>
        </w:rPr>
        <w:t xml:space="preserve">؛ </w:t>
      </w:r>
      <w:r>
        <w:rPr>
          <w:rtl/>
          <w:cs/>
          <w:lang w:val="ar_AE" w:bidi="ar_AE"/>
        </w:rPr>
        <w:t>يشوع 7:1–25</w:t>
      </w:r>
      <w:r>
        <w:rPr>
          <w:rtl/>
          <w:cs/>
          <w:lang w:val="ar_AE" w:bidi="ar_AE"/>
        </w:rPr>
        <w:t>) أو تُصَادَرُ ممتلكاتهم (</w:t>
      </w:r>
      <w:r>
        <w:rPr>
          <w:rtl/>
          <w:cs/>
          <w:lang w:val="ar_AE" w:bidi="ar_AE"/>
        </w:rPr>
        <w:t>1 المُلُوك 21:13–16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13:109</w:t>
      </w:r>
      <w:r>
        <w:rPr>
          <w:rtl/>
          <w:cs/>
          <w:lang w:val="ar_AE" w:bidi="ar_AE"/>
        </w:rPr>
      </w:r>
    </w:p>
    <w:p>
      <w:pPr>
        <w:bidi/>
      </w:pPr>
      <w:r>
        <w:rPr>
          <w:rtl/>
          <w:cs/>
          <w:lang w:val="ar_AE" w:bidi="ar_AE"/>
        </w:rPr>
      </w:r>
      <w:r>
        <w:rPr>
          <w:rtl/>
          <w:cs/>
          <w:lang w:val="ar_AE" w:bidi="ar_AE"/>
        </w:rPr>
        <w:t>إذا مُحِيَ اسْمُ عائلة</w:t>
      </w:r>
      <w:r>
        <w:rPr>
          <w:i/>
          <w:rtl/>
          <w:cs/>
          <w:lang w:val="ar_AE" w:bidi="ar_AE"/>
        </w:rPr>
        <w:t>،</w:t>
      </w:r>
      <w:r>
        <w:rPr>
          <w:rtl/>
          <w:cs/>
          <w:lang w:val="ar_AE" w:bidi="ar_AE"/>
        </w:rPr>
        <w:t xml:space="preserve"> فهذا يَعْنِي عدَمَ وجود ذُرِّيَّة تحملُ اسْمَها أو تَذْكُر تاريخَها (انْظُرْ </w:t>
      </w:r>
      <w:r>
        <w:rPr>
          <w:rtl/>
          <w:cs/>
          <w:lang w:val="ar_AE" w:bidi="ar_AE"/>
        </w:rPr>
        <w:t>الأمثال 10:7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14:109</w:t>
      </w:r>
      <w:r>
        <w:rPr>
          <w:rtl/>
          <w:cs/>
          <w:lang w:val="ar_AE" w:bidi="ar_AE"/>
        </w:rPr>
      </w:r>
    </w:p>
    <w:p>
      <w:pPr>
        <w:bidi/>
      </w:pPr>
      <w:r>
        <w:rPr>
          <w:rtl/>
          <w:cs/>
          <w:lang w:val="ar_AE" w:bidi="ar_AE"/>
        </w:rPr>
      </w:r>
      <w:r>
        <w:rPr>
          <w:rtl/>
          <w:cs/>
          <w:lang w:val="ar_AE" w:bidi="ar_AE"/>
        </w:rPr>
        <w:t>يرِثُ الأبناءُ الطَّبِيعَةَ الخاطِئَة من والدِيهم (</w:t>
      </w:r>
      <w:r>
        <w:rPr>
          <w:rtl/>
          <w:cs/>
          <w:lang w:val="ar_AE" w:bidi="ar_AE"/>
        </w:rPr>
        <w:t>51:5</w:t>
      </w:r>
      <w:r>
        <w:rPr>
          <w:rtl/>
          <w:cs/>
          <w:lang w:val="ar_AE" w:bidi="ar_AE"/>
        </w:rPr>
        <w:t xml:space="preserve">؛ </w:t>
      </w:r>
      <w:r>
        <w:rPr>
          <w:rtl/>
          <w:cs/>
          <w:lang w:val="ar_AE" w:bidi="ar_AE"/>
        </w:rPr>
        <w:t>الخُرُوج 20:5</w:t>
      </w:r>
      <w:r>
        <w:rPr>
          <w:rtl/>
          <w:cs/>
          <w:lang w:val="ar_AE" w:bidi="ar_AE"/>
        </w:rPr>
        <w:t xml:space="preserve">؛ </w:t>
      </w:r>
      <w:r>
        <w:rPr>
          <w:rtl/>
          <w:cs/>
          <w:lang w:val="ar_AE" w:bidi="ar_AE"/>
        </w:rPr>
        <w:t>أَفَسُس 2:3</w:t>
      </w:r>
      <w:r>
        <w:rPr>
          <w:rtl/>
          <w:cs/>
          <w:lang w:val="ar_AE" w:bidi="ar_AE"/>
        </w:rPr>
        <w:t xml:space="preserve">). يَوَدُّ المتَكَلِّمُ أن يُعَاقِبَ الرَّبُّ هذا الإنسان الآثِمَ على ذنب أعضاء عائلته ممن سَبَقُوه (قارن </w:t>
      </w:r>
      <w:r>
        <w:rPr>
          <w:rtl/>
          <w:cs/>
          <w:lang w:val="ar_AE" w:bidi="ar_AE"/>
        </w:rPr>
        <w:t>مَتَّى 23:35–36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16:109</w:t>
      </w:r>
      <w:r>
        <w:rPr>
          <w:rtl/>
          <w:cs/>
          <w:lang w:val="ar_AE" w:bidi="ar_AE"/>
        </w:rPr>
      </w:r>
    </w:p>
    <w:p>
      <w:pPr>
        <w:bidi/>
      </w:pPr>
      <w:r>
        <w:rPr>
          <w:rtl/>
          <w:cs/>
          <w:lang w:val="ar_AE" w:bidi="ar_AE"/>
        </w:rPr>
      </w:r>
      <w:r>
        <w:rPr>
          <w:rtl/>
          <w:cs/>
          <w:lang w:val="ar_AE" w:bidi="ar_AE"/>
        </w:rPr>
        <w:t>اقترفَ المُتَّهَمُ جرائمَ جسيمةً ولم يلتزمْ بأبسط قواعد الأَدَبِ.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18:109</w:t>
      </w:r>
      <w:r>
        <w:rPr>
          <w:rtl/>
          <w:cs/>
          <w:lang w:val="ar_AE" w:bidi="ar_AE"/>
        </w:rPr>
      </w:r>
    </w:p>
    <w:p>
      <w:pPr>
        <w:bidi/>
      </w:pPr>
      <w:r>
        <w:rPr>
          <w:rtl/>
          <w:cs/>
          <w:lang w:val="ar_AE" w:bidi="ar_AE"/>
        </w:rPr>
      </w:r>
      <w:r>
        <w:rPr>
          <w:rtl/>
          <w:cs/>
          <w:lang w:val="ar_AE" w:bidi="ar_AE"/>
        </w:rPr>
        <w:t>اللَّعْنَة هي أُسْلُوبُ يَتِّسِمُ به كلُّ جوانب حياةُ المتهم.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20:109</w:t>
      </w:r>
      <w:r>
        <w:rPr>
          <w:rtl/>
          <w:cs/>
          <w:lang w:val="ar_AE" w:bidi="ar_AE"/>
        </w:rPr>
      </w:r>
    </w:p>
    <w:p>
      <w:pPr>
        <w:bidi/>
      </w:pPr>
      <w:r>
        <w:rPr>
          <w:rtl/>
          <w:cs/>
          <w:lang w:val="ar_AE" w:bidi="ar_AE"/>
        </w:rPr>
      </w:r>
      <w:r>
        <w:rPr>
          <w:rtl/>
          <w:cs/>
          <w:lang w:val="ar_AE" w:bidi="ar_AE"/>
        </w:rPr>
        <w:t xml:space="preserve">يلجأَ المُرَنِّمُ إلى مبدإ المجازاةِ الإلَهِيَّة (انْظُرْ </w:t>
      </w:r>
      <w:r>
        <w:rPr>
          <w:rtl/>
          <w:cs/>
          <w:lang w:val="ar_AE" w:bidi="ar_AE"/>
        </w:rPr>
        <w:t>94:23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21:109</w:t>
      </w:r>
      <w:r>
        <w:rPr>
          <w:rtl/>
          <w:cs/>
          <w:lang w:val="ar_AE" w:bidi="ar_AE"/>
        </w:rPr>
      </w:r>
    </w:p>
    <w:p>
      <w:pPr>
        <w:bidi/>
      </w:pPr>
      <w:r>
        <w:rPr>
          <w:rtl/>
          <w:cs/>
          <w:lang w:val="ar_AE" w:bidi="ar_AE"/>
        </w:rPr>
      </w:r>
      <w:r>
        <w:rPr>
          <w:rtl/>
          <w:cs/>
          <w:lang w:val="ar_AE" w:bidi="ar_AE"/>
        </w:rPr>
        <w:t>اسْمُ الرَّبِّ عَلَى المَحَكِّ. لو انْتَصَرَ الأشرارُ، ربما يظُنُّ الآخرون أن الرَّبَّ أيضًا شريرٌ، فينجَذِبُون إلى ذلك الشَّرِّ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21:109–25</w:t>
      </w:r>
      <w:r>
        <w:rPr>
          <w:rtl/>
          <w:cs/>
          <w:lang w:val="ar_AE" w:bidi="ar_AE"/>
        </w:rPr>
      </w:r>
    </w:p>
    <w:p>
      <w:pPr>
        <w:bidi/>
      </w:pPr>
      <w:r>
        <w:rPr>
          <w:rtl/>
          <w:cs/>
          <w:lang w:val="ar_AE" w:bidi="ar_AE"/>
        </w:rPr>
      </w:r>
      <w:r>
        <w:rPr>
          <w:rtl/>
          <w:cs/>
          <w:lang w:val="ar_AE" w:bidi="ar_AE"/>
        </w:rPr>
        <w:t>وهو ضَعِيفٌ وبَائِسٌ، يَلْجَأُ المُرَنِّمُ إلى رَبِّهِ طالبًا المعونة. لقد أزهَقَتْ الاتهامات رُوحُهُ الدَّاخِلِيَّة وأيضًا طاقَتَه البَدَنِيَّة.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23:109</w:t>
      </w:r>
      <w:r>
        <w:rPr>
          <w:rtl/>
          <w:cs/>
          <w:lang w:val="ar_AE" w:bidi="ar_AE"/>
        </w:rPr>
      </w:r>
    </w:p>
    <w:p>
      <w:pPr>
        <w:bidi/>
      </w:pPr>
      <w:r>
        <w:rPr>
          <w:rtl/>
          <w:cs/>
          <w:lang w:val="ar_AE" w:bidi="ar_AE"/>
        </w:rPr>
      </w:r>
      <w:r>
        <w:rPr>
          <w:rtl/>
          <w:cs/>
          <w:lang w:val="ar_AE" w:bidi="ar_AE"/>
        </w:rPr>
        <w:t>"الظِّلُّ أثناء فترة الغروب" يشيرُ إلى الوجودِ زائل لا معنًى له (</w:t>
      </w:r>
      <w:r>
        <w:rPr>
          <w:rtl/>
          <w:cs/>
          <w:lang w:val="ar_AE" w:bidi="ar_AE"/>
        </w:rPr>
        <w:t>102:11</w:t>
      </w:r>
      <w:r>
        <w:rPr>
          <w:rtl/>
          <w:cs/>
          <w:lang w:val="ar_AE" w:bidi="ar_AE"/>
        </w:rPr>
        <w:t xml:space="preserve">؛ </w:t>
      </w:r>
      <w:r>
        <w:rPr>
          <w:rtl/>
          <w:cs/>
          <w:lang w:val="ar_AE" w:bidi="ar_AE"/>
        </w:rPr>
        <w:t>144:4</w:t>
      </w:r>
      <w:r>
        <w:rPr>
          <w:rtl/>
          <w:cs/>
          <w:lang w:val="ar_AE" w:bidi="ar_AE"/>
        </w:rPr>
        <w:t>)؛ يمكن للمرء بسهولة أن ينفضَ عن ثيابه جرادة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26:109–31</w:t>
      </w:r>
      <w:r>
        <w:rPr>
          <w:rtl/>
          <w:cs/>
          <w:lang w:val="ar_AE" w:bidi="ar_AE"/>
        </w:rPr>
      </w:r>
    </w:p>
    <w:p>
      <w:pPr>
        <w:bidi/>
      </w:pPr>
      <w:r>
        <w:rPr>
          <w:rtl/>
          <w:cs/>
          <w:lang w:val="ar_AE" w:bidi="ar_AE"/>
        </w:rPr>
      </w:r>
      <w:r>
        <w:rPr>
          <w:rtl/>
          <w:cs/>
          <w:lang w:val="ar_AE" w:bidi="ar_AE"/>
        </w:rPr>
        <w:t>تُشَكِّلُ هذه النُّصُوصُ صَلاًة من أجلِ الحضورِ الإلَهي ومن أجلِ التبرير. يرغَبُ المُرَنِّمُ أن يرى الجميعُ أنه قد تبرَّأ من قِبَلِ الرَّبِّ، وليس بِوَاسِطَةِ أيِّ وسيطٍ 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28:109</w:t>
      </w:r>
      <w:r>
        <w:rPr>
          <w:rtl/>
          <w:cs/>
          <w:lang w:val="ar_AE" w:bidi="ar_AE"/>
        </w:rPr>
      </w:r>
    </w:p>
    <w:p>
      <w:pPr>
        <w:bidi/>
      </w:pPr>
      <w:r>
        <w:rPr>
          <w:rtl/>
          <w:cs/>
          <w:lang w:val="ar_AE" w:bidi="ar_AE"/>
        </w:rPr>
      </w:r>
      <w:r>
        <w:rPr>
          <w:rtl/>
          <w:cs/>
          <w:lang w:val="ar_AE" w:bidi="ar_AE"/>
        </w:rPr>
        <w:t>يُظْهِرُ عَبْدُ الرَّبِّ ولاءً وطَاعَةً.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29:109</w:t>
      </w:r>
      <w:r>
        <w:rPr>
          <w:rtl/>
          <w:cs/>
          <w:lang w:val="ar_AE" w:bidi="ar_AE"/>
        </w:rPr>
      </w:r>
    </w:p>
    <w:p>
      <w:pPr>
        <w:bidi/>
      </w:pPr>
      <w:r>
        <w:rPr>
          <w:rtl/>
          <w:cs/>
          <w:lang w:val="ar_AE" w:bidi="ar_AE"/>
        </w:rPr>
      </w:r>
      <w:r>
        <w:rPr>
          <w:rtl/>
          <w:cs/>
          <w:lang w:val="ar_AE" w:bidi="ar_AE"/>
        </w:rPr>
        <w:t>لقد اتُّهِمَ المُرَنِّمُ بأنه مُحاطٌ باللعناتِ (</w:t>
      </w:r>
      <w:r>
        <w:rPr>
          <w:rtl/>
          <w:cs/>
          <w:lang w:val="ar_AE" w:bidi="ar_AE"/>
        </w:rPr>
        <w:t>109:18</w:t>
      </w:r>
      <w:r>
        <w:rPr>
          <w:rtl/>
          <w:cs/>
          <w:lang w:val="ar_AE" w:bidi="ar_AE"/>
        </w:rPr>
        <w:t>)؛ والآن يَطْلُبُ أن يَلْبَسَ مُتَّهِمِيهِ العارَ والمَذَلَّةَ.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w:t>
      </w:r>
      <w:r>
        <w:rPr>
          <w:rtl/>
          <w:cs/>
          <w:lang w:val="ar_AE" w:bidi="ar_AE"/>
        </w:rPr>
      </w:r>
    </w:p>
    <w:p>
      <w:pPr>
        <w:bidi/>
      </w:pPr>
      <w:r>
        <w:rPr>
          <w:rtl/>
          <w:cs/>
          <w:lang w:val="ar_AE" w:bidi="ar_AE"/>
        </w:rPr>
      </w:r>
      <w:r>
        <w:rPr>
          <w:rtl/>
          <w:cs/>
          <w:lang w:val="ar_AE" w:bidi="ar_AE"/>
        </w:rPr>
        <w:t>حَظِيَ مَلِكُ إِسْرَائِيل بامتيازٍ عظيم بكونِهِ ابنًا للرَّبِّ بالتَّبَنِّي (</w:t>
      </w:r>
      <w:r>
        <w:rPr>
          <w:rtl/>
          <w:cs/>
          <w:lang w:val="ar_AE" w:bidi="ar_AE"/>
        </w:rPr>
        <w:t>المزمور 2</w:t>
      </w:r>
      <w:r>
        <w:rPr>
          <w:rtl/>
          <w:cs/>
          <w:lang w:val="ar_AE" w:bidi="ar_AE"/>
        </w:rPr>
        <w:t xml:space="preserve">؛ </w:t>
      </w:r>
      <w:r>
        <w:rPr>
          <w:rtl/>
          <w:cs/>
          <w:lang w:val="ar_AE" w:bidi="ar_AE"/>
        </w:rPr>
        <w:t>1 أخبار الأيام 22:10</w:t>
      </w:r>
      <w:r>
        <w:rPr>
          <w:rtl/>
          <w:cs/>
          <w:lang w:val="ar_AE" w:bidi="ar_AE"/>
        </w:rPr>
        <w:t>)، لكنه سَقَطَ (</w:t>
      </w:r>
      <w:r>
        <w:rPr>
          <w:rtl/>
          <w:cs/>
          <w:lang w:val="ar_AE" w:bidi="ar_AE"/>
        </w:rPr>
        <w:t>المزمور 89</w:t>
      </w:r>
      <w:r>
        <w:rPr>
          <w:rtl/>
          <w:cs/>
          <w:lang w:val="ar_AE" w:bidi="ar_AE"/>
        </w:rPr>
        <w:t xml:space="preserve">). يَسْتَرِدُّ له هذا المَرْسُومُ مكانَتَهُ ويعزِّزُها. • </w:t>
      </w:r>
      <w:r>
        <w:rPr>
          <w:b/>
          <w:rtl/>
          <w:cs/>
          <w:lang w:val="ar_AE" w:bidi="ar_AE"/>
        </w:rPr>
        <w:t>الرَّبُّ</w:t>
      </w:r>
      <w:r>
        <w:rPr>
          <w:rtl/>
          <w:cs/>
          <w:lang w:val="ar_AE" w:bidi="ar_AE"/>
        </w:rPr>
        <w:t>: في العبرية "يهوه"</w:t>
      </w:r>
      <w:r>
        <w:rPr>
          <w:i/>
          <w:rtl/>
          <w:cs/>
          <w:lang w:val="ar_AE" w:bidi="ar_AE"/>
        </w:rPr>
        <w:t>،</w:t>
      </w:r>
      <w:r>
        <w:rPr>
          <w:rtl/>
          <w:cs/>
          <w:lang w:val="ar_AE" w:bidi="ar_AE"/>
        </w:rPr>
        <w:t xml:space="preserve"> الاسْمُ الذَّاتِيُّ لله (انْظُرْ </w:t>
      </w:r>
      <w:r>
        <w:rPr>
          <w:rtl/>
          <w:cs/>
          <w:lang w:val="ar_AE" w:bidi="ar_AE"/>
        </w:rPr>
        <w:t>الخُرُوج 3:6–14</w:t>
      </w:r>
      <w:r>
        <w:rPr>
          <w:rtl/>
          <w:cs/>
          <w:lang w:val="ar_AE" w:bidi="ar_AE"/>
        </w:rPr>
        <w:t xml:space="preserve">؛ </w:t>
      </w:r>
      <w:r>
        <w:rPr>
          <w:rtl/>
          <w:cs/>
          <w:lang w:val="ar_AE" w:bidi="ar_AE"/>
        </w:rPr>
        <w:t>6:2–8</w:t>
      </w:r>
      <w:r>
        <w:rPr>
          <w:rtl/>
          <w:cs/>
          <w:lang w:val="ar_AE" w:bidi="ar_AE"/>
        </w:rPr>
        <w:t xml:space="preserve">؛ </w:t>
      </w:r>
      <w:r>
        <w:rPr>
          <w:rtl/>
          <w:cs/>
          <w:lang w:val="ar_AE" w:bidi="ar_AE"/>
        </w:rPr>
        <w:t>20:2</w:t>
      </w:r>
      <w:r>
        <w:rPr>
          <w:rtl/>
          <w:cs/>
          <w:lang w:val="ar_AE" w:bidi="ar_AE"/>
        </w:rPr>
        <w:t xml:space="preserve">). • </w:t>
      </w:r>
      <w:r>
        <w:rPr>
          <w:b/>
          <w:rtl/>
          <w:cs/>
          <w:lang w:val="ar_AE" w:bidi="ar_AE"/>
        </w:rPr>
        <w:t xml:space="preserve">رَبِّي </w:t>
      </w:r>
      <w:r>
        <w:rPr>
          <w:rtl/>
          <w:cs/>
          <w:lang w:val="ar_AE" w:bidi="ar_AE"/>
        </w:rPr>
        <w:t>(في العبرية "أُدُونِي")، وتعنِي "سَيِّدِي". لقد رأى المُرَنِّم ملِكَ الله المَسِيَّاوي ربًّا له. يَسْتَشْهِدُ العَهْدُ الجديدُ بشكلٍ مُتَكَرِّرٍ بهذا المزمور لتأكيد ادِّعَاء يسوع بأنَّه المَسِيَّا (</w:t>
      </w:r>
      <w:r>
        <w:rPr>
          <w:rtl/>
          <w:cs/>
          <w:lang w:val="ar_AE" w:bidi="ar_AE"/>
        </w:rPr>
        <w:t>مَتَّى 22:44–45</w:t>
      </w:r>
      <w:r>
        <w:rPr>
          <w:rtl/>
          <w:cs/>
          <w:lang w:val="ar_AE" w:bidi="ar_AE"/>
        </w:rPr>
        <w:t xml:space="preserve">؛ </w:t>
      </w:r>
      <w:r>
        <w:rPr>
          <w:rtl/>
          <w:cs/>
          <w:lang w:val="ar_AE" w:bidi="ar_AE"/>
        </w:rPr>
        <w:t>مَرْقُس 12:36–37</w:t>
      </w:r>
      <w:r>
        <w:rPr>
          <w:rtl/>
          <w:cs/>
          <w:lang w:val="ar_AE" w:bidi="ar_AE"/>
        </w:rPr>
        <w:t xml:space="preserve">؛ </w:t>
      </w:r>
      <w:r>
        <w:rPr>
          <w:rtl/>
          <w:cs/>
          <w:lang w:val="ar_AE" w:bidi="ar_AE"/>
        </w:rPr>
        <w:t>لوقا 20:42–44</w:t>
      </w:r>
      <w:r>
        <w:rPr>
          <w:rtl/>
          <w:cs/>
          <w:lang w:val="ar_AE" w:bidi="ar_AE"/>
        </w:rPr>
        <w:t xml:space="preserve">؛ </w:t>
      </w:r>
      <w:r>
        <w:rPr>
          <w:rtl/>
          <w:cs/>
          <w:lang w:val="ar_AE" w:bidi="ar_AE"/>
        </w:rPr>
        <w:t>أَعْمَال الرُّسُل 2:34–35</w:t>
      </w:r>
      <w:r>
        <w:rPr>
          <w:rtl/>
          <w:cs/>
          <w:lang w:val="ar_AE" w:bidi="ar_AE"/>
        </w:rPr>
        <w:t xml:space="preserve">؛ </w:t>
      </w:r>
      <w:r>
        <w:rPr>
          <w:rtl/>
          <w:cs/>
          <w:lang w:val="ar_AE" w:bidi="ar_AE"/>
        </w:rPr>
        <w:t>العِبْرانِيِّين 1:13</w:t>
      </w:r>
      <w:r>
        <w:rPr>
          <w:rtl/>
          <w:cs/>
          <w:lang w:val="ar_AE" w:bidi="ar_AE"/>
        </w:rPr>
        <w:t>). • يَدُ الرَّبِّ اليُمْنَى تُمَثِّلُ سلطانَهُ، قُوَّتَهُ، حُضُورَهُ، واحساناتِهِ. اخْتَارَ الرَّبُّ نَسْلَ داود وَرَفَعَهُ ليكونَ قريبًا إليه (</w:t>
      </w:r>
      <w:r>
        <w:rPr>
          <w:rtl/>
          <w:cs/>
          <w:lang w:val="ar_AE" w:bidi="ar_AE"/>
        </w:rPr>
        <w:t>المزمور 80:17</w:t>
      </w:r>
      <w:r>
        <w:rPr>
          <w:rtl/>
          <w:cs/>
          <w:lang w:val="ar_AE" w:bidi="ar_AE"/>
        </w:rPr>
        <w:t>). ادَّعَى يسوع هذه المكانَةَ لِنَفْسِهِ (</w:t>
      </w:r>
      <w:r>
        <w:rPr>
          <w:rtl/>
          <w:cs/>
          <w:lang w:val="ar_AE" w:bidi="ar_AE"/>
        </w:rPr>
        <w:t>مَتَّى 26:64</w:t>
      </w:r>
      <w:r>
        <w:rPr>
          <w:rtl/>
          <w:cs/>
          <w:lang w:val="ar_AE" w:bidi="ar_AE"/>
        </w:rPr>
        <w:t xml:space="preserve">؛ </w:t>
      </w:r>
      <w:r>
        <w:rPr>
          <w:rtl/>
          <w:cs/>
          <w:lang w:val="ar_AE" w:bidi="ar_AE"/>
        </w:rPr>
        <w:t>مرقس 14:62</w:t>
      </w:r>
      <w:r>
        <w:rPr>
          <w:rtl/>
          <w:cs/>
          <w:lang w:val="ar_AE" w:bidi="ar_AE"/>
        </w:rPr>
        <w:t xml:space="preserve">؛ </w:t>
      </w:r>
      <w:r>
        <w:rPr>
          <w:rtl/>
          <w:cs/>
          <w:lang w:val="ar_AE" w:bidi="ar_AE"/>
        </w:rPr>
        <w:t>16:19</w:t>
      </w:r>
      <w:r>
        <w:rPr>
          <w:rtl/>
          <w:cs/>
          <w:lang w:val="ar_AE" w:bidi="ar_AE"/>
        </w:rPr>
        <w:t xml:space="preserve">؛ </w:t>
      </w:r>
      <w:r>
        <w:rPr>
          <w:rtl/>
          <w:cs/>
          <w:lang w:val="ar_AE" w:bidi="ar_AE"/>
        </w:rPr>
        <w:t>لوقا 22:69</w:t>
      </w:r>
      <w:r>
        <w:rPr>
          <w:rtl/>
          <w:cs/>
          <w:lang w:val="ar_AE" w:bidi="ar_AE"/>
        </w:rPr>
        <w:t>)، كما أَعْلَنَ الرُّسُلُ أن يسوع، بعد أن صَعِدَ إلى السَّمَاءِ، يَجْلِسُ عن يمين ٱلآب (</w:t>
      </w:r>
      <w:r>
        <w:rPr>
          <w:rtl/>
          <w:cs/>
          <w:lang w:val="ar_AE" w:bidi="ar_AE"/>
        </w:rPr>
        <w:t>أَعْمَال الرُّسُل 2:33</w:t>
      </w:r>
      <w:r>
        <w:rPr>
          <w:rtl/>
          <w:cs/>
          <w:lang w:val="ar_AE" w:bidi="ar_AE"/>
        </w:rPr>
        <w:t xml:space="preserve">؛ </w:t>
      </w:r>
      <w:r>
        <w:rPr>
          <w:rtl/>
          <w:cs/>
          <w:lang w:val="ar_AE" w:bidi="ar_AE"/>
        </w:rPr>
        <w:t>5:31</w:t>
      </w:r>
      <w:r>
        <w:rPr>
          <w:rtl/>
          <w:cs/>
          <w:lang w:val="ar_AE" w:bidi="ar_AE"/>
        </w:rPr>
        <w:t xml:space="preserve">؛ </w:t>
      </w:r>
      <w:r>
        <w:rPr>
          <w:rtl/>
          <w:cs/>
          <w:lang w:val="ar_AE" w:bidi="ar_AE"/>
        </w:rPr>
        <w:t>7:55–56</w:t>
      </w:r>
      <w:r>
        <w:rPr>
          <w:rtl/>
          <w:cs/>
          <w:lang w:val="ar_AE" w:bidi="ar_AE"/>
        </w:rPr>
        <w:t xml:space="preserve">؛ </w:t>
      </w:r>
      <w:r>
        <w:rPr>
          <w:rtl/>
          <w:cs/>
          <w:lang w:val="ar_AE" w:bidi="ar_AE"/>
        </w:rPr>
        <w:t>رُومِيَة 8:34</w:t>
      </w:r>
      <w:r>
        <w:rPr>
          <w:rtl/>
          <w:cs/>
          <w:lang w:val="ar_AE" w:bidi="ar_AE"/>
        </w:rPr>
        <w:t xml:space="preserve">؛ </w:t>
      </w:r>
      <w:r>
        <w:rPr>
          <w:rtl/>
          <w:cs/>
          <w:lang w:val="ar_AE" w:bidi="ar_AE"/>
        </w:rPr>
        <w:t>أَفَسُس1:20</w:t>
      </w:r>
      <w:r>
        <w:rPr>
          <w:rtl/>
          <w:cs/>
          <w:lang w:val="ar_AE" w:bidi="ar_AE"/>
        </w:rPr>
        <w:t xml:space="preserve">؛ </w:t>
      </w:r>
      <w:r>
        <w:rPr>
          <w:rtl/>
          <w:cs/>
          <w:lang w:val="ar_AE" w:bidi="ar_AE"/>
        </w:rPr>
        <w:t>كُولُوسِّي 3:1</w:t>
      </w:r>
      <w:r>
        <w:rPr>
          <w:rtl/>
          <w:cs/>
          <w:lang w:val="ar_AE" w:bidi="ar_AE"/>
        </w:rPr>
        <w:t xml:space="preserve">؛ </w:t>
      </w:r>
      <w:r>
        <w:rPr>
          <w:rtl/>
          <w:cs/>
          <w:lang w:val="ar_AE" w:bidi="ar_AE"/>
        </w:rPr>
        <w:t>العِبْرانِيِّين 1:3</w:t>
      </w:r>
      <w:r>
        <w:rPr>
          <w:rtl/>
          <w:cs/>
          <w:lang w:val="ar_AE" w:bidi="ar_AE"/>
        </w:rPr>
        <w:t xml:space="preserve">؛ </w:t>
      </w:r>
      <w:r>
        <w:rPr>
          <w:rtl/>
          <w:cs/>
          <w:lang w:val="ar_AE" w:bidi="ar_AE"/>
        </w:rPr>
        <w:t>8:1</w:t>
      </w:r>
      <w:r>
        <w:rPr>
          <w:rtl/>
          <w:cs/>
          <w:lang w:val="ar_AE" w:bidi="ar_AE"/>
        </w:rPr>
        <w:t xml:space="preserve">؛ </w:t>
      </w:r>
      <w:r>
        <w:rPr>
          <w:rtl/>
          <w:cs/>
          <w:lang w:val="ar_AE" w:bidi="ar_AE"/>
        </w:rPr>
        <w:t>10:12</w:t>
      </w:r>
      <w:r>
        <w:rPr>
          <w:rtl/>
          <w:cs/>
          <w:lang w:val="ar_AE" w:bidi="ar_AE"/>
        </w:rPr>
        <w:t xml:space="preserve">؛ </w:t>
      </w:r>
      <w:r>
        <w:rPr>
          <w:rtl/>
          <w:cs/>
          <w:lang w:val="ar_AE" w:bidi="ar_AE"/>
        </w:rPr>
        <w:t>12:2</w:t>
      </w:r>
      <w:r>
        <w:rPr>
          <w:rtl/>
          <w:cs/>
          <w:lang w:val="ar_AE" w:bidi="ar_AE"/>
        </w:rPr>
        <w:t xml:space="preserve">). • كان مُلوكُ الشَّرْقِ الأَدْنَى القَدِيم يُصَوَّرُون أحيانًا وهم يَضَعُون أقدامَهم على ظُهورِ أَعْدَائِهِم المنهزمين كما لو أنهم مَسْنَدٌ للقَدَمَيْن (انْظُرْ </w:t>
      </w:r>
      <w:r>
        <w:rPr>
          <w:rtl/>
          <w:cs/>
          <w:lang w:val="ar_AE" w:bidi="ar_AE"/>
        </w:rPr>
        <w:t xml:space="preserve">العِبْرانِيِّين </w:t>
      </w:r>
      <w:r>
        <w:rPr>
          <w:rtl/>
          <w:cs/>
          <w:lang w:val="ar_AE" w:bidi="ar_AE"/>
        </w:rPr>
        <w:t>10:12–13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1:110–7</w:t>
      </w:r>
      <w:r>
        <w:rPr>
          <w:rtl/>
          <w:cs/>
          <w:lang w:val="ar_AE" w:bidi="ar_AE"/>
        </w:rPr>
      </w:r>
    </w:p>
    <w:p>
      <w:pPr>
        <w:bidi/>
      </w:pPr>
      <w:r>
        <w:rPr>
          <w:rtl/>
          <w:cs/>
          <w:lang w:val="ar_AE" w:bidi="ar_AE"/>
        </w:rPr>
      </w:r>
      <w:r>
        <w:rPr>
          <w:rtl/>
          <w:cs/>
          <w:lang w:val="ar_AE" w:bidi="ar_AE"/>
        </w:rPr>
        <w:t>اقْتَبَسَ يسوعُ والرُّسُل هذا المزمور لِتَوضِيحِ خِدْمَةِ يسوع الفريدَةِ ومَكَانَتِهِ كمَسِيَّا (</w:t>
      </w:r>
      <w:r>
        <w:rPr>
          <w:rtl/>
          <w:cs/>
          <w:lang w:val="ar_AE" w:bidi="ar_AE"/>
        </w:rPr>
        <w:t>مَتَّى 22:43–45</w:t>
      </w:r>
      <w:r>
        <w:rPr>
          <w:rtl/>
          <w:cs/>
          <w:lang w:val="ar_AE" w:bidi="ar_AE"/>
        </w:rPr>
        <w:t xml:space="preserve">؛ </w:t>
      </w:r>
      <w:r>
        <w:rPr>
          <w:rtl/>
          <w:cs/>
          <w:lang w:val="ar_AE" w:bidi="ar_AE"/>
        </w:rPr>
        <w:t>أَعْمَال الرُّسُل 2:32–36</w:t>
      </w:r>
      <w:r>
        <w:rPr>
          <w:rtl/>
          <w:cs/>
          <w:lang w:val="ar_AE" w:bidi="ar_AE"/>
        </w:rPr>
        <w:t xml:space="preserve">). يعيد المزمور التأكيدَ على عَهْدِ الله مع المَلِكِ داود وَيَمْنَحُ الرَّجاءَ للمستقبلِ (انْظُرْ </w:t>
      </w:r>
      <w:r>
        <w:rPr>
          <w:rtl/>
          <w:cs/>
          <w:lang w:val="ar_AE" w:bidi="ar_AE"/>
        </w:rPr>
        <w:t>2 صَمُوئِيل 7:8–16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2:110–3</w:t>
      </w:r>
      <w:r>
        <w:rPr>
          <w:rtl/>
          <w:cs/>
          <w:lang w:val="ar_AE" w:bidi="ar_AE"/>
        </w:rPr>
      </w:r>
    </w:p>
    <w:p>
      <w:pPr>
        <w:bidi/>
      </w:pPr>
      <w:r>
        <w:rPr>
          <w:rtl/>
          <w:cs/>
          <w:lang w:val="ar_AE" w:bidi="ar_AE"/>
        </w:rPr>
      </w:r>
      <w:r>
        <w:rPr>
          <w:rtl/>
          <w:cs/>
          <w:lang w:val="ar_AE" w:bidi="ar_AE"/>
        </w:rPr>
        <w:t>سوف تمتدُّ المَمْلَكَةُ وتنمو، بدءًا من أُورُشَلِيم، حتى يخضعُ جميعَ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4:110</w:t>
      </w:r>
      <w:r>
        <w:rPr>
          <w:rtl/>
          <w:cs/>
          <w:lang w:val="ar_AE" w:bidi="ar_AE"/>
        </w:rPr>
      </w:r>
    </w:p>
    <w:p>
      <w:pPr>
        <w:bidi/>
      </w:pPr>
      <w:r>
        <w:rPr>
          <w:rtl/>
          <w:cs/>
          <w:lang w:val="ar_AE" w:bidi="ar_AE"/>
        </w:rPr>
      </w:r>
      <w:r>
        <w:rPr>
          <w:rtl/>
          <w:cs/>
          <w:lang w:val="ar_AE" w:bidi="ar_AE"/>
        </w:rPr>
        <w:t>لقد أَقْسَمَ الرَّبُّ قَسَمًا لا رجعَةَ فيه وقَطَعَ عَهْدًا لا يمكن أن ينكَسِرَ، ولذلك أدَّى رَفْضُ الرَّبِّ الظَّاهري للسُّلَالَةِ المَلَكِيَّة لداود أثناء السَّبْي إلى حدوثِ أَزَمَةٍ (</w:t>
      </w:r>
      <w:r>
        <w:rPr>
          <w:rtl/>
          <w:cs/>
          <w:lang w:val="ar_AE" w:bidi="ar_AE"/>
        </w:rPr>
        <w:t>89:38</w:t>
      </w:r>
      <w:r>
        <w:rPr>
          <w:rtl/>
          <w:cs/>
          <w:lang w:val="ar_AE" w:bidi="ar_AE"/>
        </w:rPr>
        <w:t xml:space="preserve">). إن مَوضِعَ </w:t>
      </w:r>
      <w:r>
        <w:rPr>
          <w:rtl/>
          <w:cs/>
          <w:lang w:val="ar_AE" w:bidi="ar_AE"/>
        </w:rPr>
        <w:t>المزمور 110</w:t>
      </w:r>
      <w:r>
        <w:rPr>
          <w:rtl/>
          <w:cs/>
          <w:lang w:val="ar_AE" w:bidi="ar_AE"/>
        </w:rPr>
        <w:t xml:space="preserve"> في الكتابِ الخَامِس من سفر المزامير يُعيدُ التأكيدَ على مستقبَلِ هذه السُّلَالَةِ. يجب أن يحيا النَّسْلُ المَلَكِيُّ لداود بحسب معيار الكمال الإلهي (</w:t>
      </w:r>
      <w:r>
        <w:rPr>
          <w:rtl/>
          <w:cs/>
          <w:lang w:val="ar_AE" w:bidi="ar_AE"/>
        </w:rPr>
        <w:t>المزمور 101</w:t>
      </w:r>
      <w:r>
        <w:rPr>
          <w:rtl/>
          <w:cs/>
          <w:lang w:val="ar_AE" w:bidi="ar_AE"/>
        </w:rPr>
        <w:t>). سوف تتغَيَّرُ خدمَة هذا النَّسْلِ عندما يخدمُ المَلِكِ في ظلِّ الحُكْمِ المَلَكي لله نفسه (</w:t>
      </w:r>
      <w:r>
        <w:rPr>
          <w:rtl/>
          <w:cs/>
          <w:lang w:val="ar_AE" w:bidi="ar_AE"/>
        </w:rPr>
        <w:t>المزامير 93–100</w:t>
      </w:r>
      <w:r>
        <w:rPr>
          <w:rtl/>
          <w:cs/>
          <w:lang w:val="ar_AE" w:bidi="ar_AE"/>
        </w:rPr>
        <w:t xml:space="preserve">). • </w:t>
      </w:r>
      <w:r>
        <w:rPr>
          <w:b/>
          <w:rtl/>
          <w:cs/>
          <w:lang w:val="ar_AE" w:bidi="ar_AE"/>
        </w:rPr>
        <w:t xml:space="preserve">أَنْتَ كَاهِنٌ إِلَى الأَبَدِ: </w:t>
      </w:r>
      <w:r>
        <w:rPr>
          <w:rtl/>
          <w:cs/>
          <w:lang w:val="ar_AE" w:bidi="ar_AE"/>
        </w:rPr>
        <w:t>هنا يَتَغَيَّرُ دَوْرُ المَلِكِ المَسِيَّاوي الإلهي. الحُكْمُ المَلَكِيُّ الكَهَنُوتيُّ الخاص بالمَلِكِ داود وَنَسْلِهِ امْتَدَّ في الخَدْمَةِ بوصفهم حُمَاةً ورعاةً للهَيْكَلِ. أَتَى المَلِكُ داود بالتابوتِ إلى أُورُشَلِيم (</w:t>
      </w:r>
      <w:r>
        <w:rPr>
          <w:rtl/>
          <w:cs/>
          <w:lang w:val="ar_AE" w:bidi="ar_AE"/>
        </w:rPr>
        <w:t>2 صَمُوئِيل 6:15</w:t>
      </w:r>
      <w:r>
        <w:rPr>
          <w:rtl/>
          <w:cs/>
          <w:lang w:val="ar_AE" w:bidi="ar_AE"/>
        </w:rPr>
        <w:t>) كما وَضَعَ نظامًا لِخْدَمَةِ الهَيكْلِ (</w:t>
      </w:r>
      <w:r>
        <w:rPr>
          <w:rtl/>
          <w:cs/>
          <w:lang w:val="ar_AE" w:bidi="ar_AE"/>
        </w:rPr>
        <w:t>1 أخبار الأيام 6:31–48</w:t>
      </w:r>
      <w:r>
        <w:rPr>
          <w:rtl/>
          <w:cs/>
          <w:lang w:val="ar_AE" w:bidi="ar_AE"/>
        </w:rPr>
        <w:t xml:space="preserve">؛ </w:t>
      </w:r>
      <w:r>
        <w:rPr>
          <w:rtl/>
          <w:cs/>
          <w:lang w:val="ar_AE" w:bidi="ar_AE"/>
        </w:rPr>
        <w:t>15:11–26</w:t>
      </w:r>
      <w:r>
        <w:rPr>
          <w:rtl/>
          <w:cs/>
          <w:lang w:val="ar_AE" w:bidi="ar_AE"/>
        </w:rPr>
        <w:t xml:space="preserve">؛ </w:t>
      </w:r>
      <w:r>
        <w:rPr>
          <w:rtl/>
          <w:cs/>
          <w:lang w:val="ar_AE" w:bidi="ar_AE"/>
        </w:rPr>
        <w:t>16:4–42</w:t>
      </w:r>
      <w:r>
        <w:rPr>
          <w:rtl/>
          <w:cs/>
          <w:lang w:val="ar_AE" w:bidi="ar_AE"/>
        </w:rPr>
        <w:t xml:space="preserve">؛ </w:t>
      </w:r>
      <w:r>
        <w:rPr>
          <w:rtl/>
          <w:cs/>
          <w:lang w:val="ar_AE" w:bidi="ar_AE"/>
        </w:rPr>
        <w:t>23:4–32</w:t>
      </w:r>
      <w:r>
        <w:rPr>
          <w:rtl/>
          <w:cs/>
          <w:lang w:val="ar_AE" w:bidi="ar_AE"/>
        </w:rPr>
        <w:t xml:space="preserve">؛ </w:t>
      </w:r>
      <w:r>
        <w:rPr>
          <w:rtl/>
          <w:cs/>
          <w:lang w:val="ar_AE" w:bidi="ar_AE"/>
        </w:rPr>
        <w:t>25:1</w:t>
      </w:r>
      <w:r>
        <w:rPr>
          <w:rtl/>
          <w:cs/>
          <w:lang w:val="ar_AE" w:bidi="ar_AE"/>
        </w:rPr>
        <w:t>). أَشْرَفَ المَلِكُ سُلَيْمَان على بناءِ الهَيكَلِ (</w:t>
      </w:r>
      <w:r>
        <w:rPr>
          <w:rtl/>
          <w:cs/>
          <w:lang w:val="ar_AE" w:bidi="ar_AE"/>
        </w:rPr>
        <w:t>1 المُلُوك 5:1–7:51</w:t>
      </w:r>
      <w:r>
        <w:rPr>
          <w:rtl/>
          <w:cs/>
          <w:lang w:val="ar_AE" w:bidi="ar_AE"/>
        </w:rPr>
        <w:t>). ومع ذلك، كانَ الحُكْمُ المَلَكِيُّ في إِسْرَائِيل مُنْفَصِلاً عن الكَهَنُوتِ. في المَمْلَكَةِ المَسِيَّاوِيَّةِ، سوف يَخْدِمُ المَلِكُ أيضًا ككاهِنٍ، كما فَعَلَ مَلْكِي صَادِق</w:t>
      </w:r>
      <w:r>
        <w:rPr>
          <w:i/>
          <w:rtl/>
          <w:cs/>
          <w:lang w:val="ar_AE" w:bidi="ar_AE"/>
        </w:rPr>
        <w:t>،</w:t>
      </w:r>
      <w:r>
        <w:rPr>
          <w:rtl/>
          <w:cs/>
          <w:lang w:val="ar_AE" w:bidi="ar_AE"/>
        </w:rPr>
        <w:t xml:space="preserve"> ملك </w:t>
      </w:r>
      <w:r>
        <w:rPr>
          <w:rtl/>
          <w:cs/>
          <w:lang w:val="ar_AE" w:bidi="ar_AE"/>
        </w:rPr>
        <w:t xml:space="preserve">شَالِيم </w:t>
      </w:r>
      <w:r>
        <w:rPr>
          <w:rtl/>
          <w:cs/>
          <w:lang w:val="ar_AE" w:bidi="ar_AE"/>
        </w:rPr>
        <w:t>(</w:t>
      </w:r>
      <w:r>
        <w:rPr>
          <w:rtl/>
          <w:cs/>
          <w:lang w:val="ar_AE" w:bidi="ar_AE"/>
        </w:rPr>
        <w:t>التَّكْوِين 14:18</w:t>
      </w:r>
      <w:r>
        <w:rPr>
          <w:rtl/>
          <w:cs/>
          <w:lang w:val="ar_AE" w:bidi="ar_AE"/>
        </w:rPr>
        <w:t xml:space="preserve">). يُطَوِّرُ العَهْدُ الجَدِيدُ خدمةَ يسوع المسيح كتحقيقٍ لهذا النظامِ الجَدِيدِ (انْظُرْ </w:t>
      </w:r>
      <w:r>
        <w:rPr>
          <w:rtl/>
          <w:cs/>
          <w:lang w:val="ar_AE" w:bidi="ar_AE"/>
        </w:rPr>
        <w:t>العِبْرَانِيِّين 5:6–10</w:t>
      </w:r>
      <w:r>
        <w:rPr>
          <w:rtl/>
          <w:cs/>
          <w:lang w:val="ar_AE" w:bidi="ar_AE"/>
        </w:rPr>
        <w:t xml:space="preserve">؛ </w:t>
      </w:r>
      <w:r>
        <w:rPr>
          <w:rtl/>
          <w:cs/>
          <w:lang w:val="ar_AE" w:bidi="ar_AE"/>
        </w:rPr>
        <w:t>6:20–7:25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5:110–6</w:t>
      </w:r>
      <w:r>
        <w:rPr>
          <w:rtl/>
          <w:cs/>
          <w:lang w:val="ar_AE" w:bidi="ar_AE"/>
        </w:rPr>
      </w:r>
    </w:p>
    <w:p>
      <w:pPr>
        <w:bidi/>
      </w:pPr>
      <w:r>
        <w:rPr>
          <w:rtl/>
          <w:cs/>
          <w:lang w:val="ar_AE" w:bidi="ar_AE"/>
        </w:rPr>
      </w:r>
      <w:r>
        <w:rPr>
          <w:b/>
          <w:rtl/>
          <w:cs/>
          <w:lang w:val="ar_AE" w:bidi="ar_AE"/>
        </w:rPr>
        <w:t>الرَّبُّ عَنْ يَمِينِكَ:</w:t>
      </w:r>
      <w:r>
        <w:rPr>
          <w:rtl/>
          <w:cs/>
          <w:lang w:val="ar_AE" w:bidi="ar_AE"/>
        </w:rPr>
        <w:t xml:space="preserve"> من هذا المَوْضِعِ تَأتِي المعونةُ والحمايَةُ (انْظُرْ </w:t>
      </w:r>
      <w:r>
        <w:rPr>
          <w:rtl/>
          <w:cs/>
          <w:lang w:val="ar_AE" w:bidi="ar_AE"/>
        </w:rPr>
        <w:t>16:7–8</w:t>
      </w:r>
      <w:r>
        <w:rPr>
          <w:rtl/>
          <w:cs/>
          <w:lang w:val="ar_AE" w:bidi="ar_AE"/>
        </w:rPr>
        <w:t xml:space="preserve">؛ </w:t>
      </w:r>
      <w:r>
        <w:rPr>
          <w:rtl/>
          <w:cs/>
          <w:lang w:val="ar_AE" w:bidi="ar_AE"/>
        </w:rPr>
        <w:t>108:13</w:t>
      </w:r>
      <w:r>
        <w:rPr>
          <w:rtl/>
          <w:cs/>
          <w:lang w:val="ar_AE" w:bidi="ar_AE"/>
        </w:rPr>
        <w:t xml:space="preserve">). • </w:t>
      </w:r>
      <w:r>
        <w:rPr>
          <w:b/>
          <w:rtl/>
          <w:cs/>
          <w:lang w:val="ar_AE" w:bidi="ar_AE"/>
        </w:rPr>
        <w:t>يُحَطِّمُ ... مُلُوكًا:</w:t>
      </w:r>
      <w:r>
        <w:rPr>
          <w:rtl/>
          <w:cs/>
          <w:lang w:val="ar_AE" w:bidi="ar_AE"/>
        </w:rPr>
        <w:t xml:space="preserve"> سوف يُعاقِبُ الرَّبُّ الملوكَ المتمردين. التَّمَرُّدُ ضد الرَّبِّ جَرِيمَةُ قاتِلَةٌ (</w:t>
      </w:r>
      <w:r>
        <w:rPr>
          <w:rtl/>
          <w:cs/>
          <w:lang w:val="ar_AE" w:bidi="ar_AE"/>
        </w:rPr>
        <w:t>المزمور 2</w:t>
      </w:r>
      <w:r>
        <w:rPr>
          <w:rtl/>
          <w:cs/>
          <w:lang w:val="ar_AE" w:bidi="ar_AE"/>
        </w:rPr>
        <w:t xml:space="preserve">؛ </w:t>
      </w:r>
      <w:r>
        <w:rPr>
          <w:rtl/>
          <w:cs/>
          <w:lang w:val="ar_AE" w:bidi="ar_AE"/>
        </w:rPr>
        <w:t>رُومِيَة 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5:110–7</w:t>
      </w:r>
      <w:r>
        <w:rPr>
          <w:rtl/>
          <w:cs/>
          <w:lang w:val="ar_AE" w:bidi="ar_AE"/>
        </w:rPr>
      </w:r>
    </w:p>
    <w:p>
      <w:pPr>
        <w:bidi/>
      </w:pPr>
      <w:r>
        <w:rPr>
          <w:rtl/>
          <w:cs/>
          <w:lang w:val="ar_AE" w:bidi="ar_AE"/>
        </w:rPr>
      </w:r>
      <w:r>
        <w:rPr>
          <w:rtl/>
          <w:cs/>
          <w:lang w:val="ar_AE" w:bidi="ar_AE"/>
        </w:rPr>
        <w:t>الدَّورُ الكَهَنُوتِيُّ الجَدِيدُ لِنَسْلِ المَلِكِ داود لا يبطِلُ دَورَهُ القديم كمَلِكٍ ظافِرٍ. لا يزال يَتَعَيَّنُ عليه إخضاعُ الأمم لِحُكْمِهِ المَلَكِيِّ (</w:t>
      </w:r>
      <w:r>
        <w:rPr>
          <w:rtl/>
          <w:cs/>
          <w:lang w:val="ar_AE" w:bidi="ar_AE"/>
        </w:rPr>
        <w:t>110:2–3</w:t>
      </w:r>
      <w:r>
        <w:rPr>
          <w:rtl/>
          <w:cs/>
          <w:lang w:val="ar_AE" w:bidi="ar_AE"/>
        </w:rPr>
        <w:t xml:space="preserve">؛ انْظُرْ </w:t>
      </w:r>
      <w:r>
        <w:rPr>
          <w:rtl/>
          <w:cs/>
          <w:lang w:val="ar_AE" w:bidi="ar_AE"/>
        </w:rPr>
        <w:t>المزمور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7:110</w:t>
      </w:r>
      <w:r>
        <w:rPr>
          <w:rtl/>
          <w:cs/>
          <w:lang w:val="ar_AE" w:bidi="ar_AE"/>
        </w:rPr>
      </w:r>
    </w:p>
    <w:p>
      <w:pPr>
        <w:bidi/>
      </w:pPr>
      <w:r>
        <w:rPr>
          <w:rtl/>
          <w:cs/>
          <w:lang w:val="ar_AE" w:bidi="ar_AE"/>
        </w:rPr>
      </w:r>
      <w:r>
        <w:rPr>
          <w:rtl/>
          <w:cs/>
          <w:lang w:val="ar_AE" w:bidi="ar_AE"/>
        </w:rPr>
        <w:t>ملِكُ ملكوت الله المَسِيَّاوِيُّ يَنْعَمُ بالنُّصْرَة كشخصٍ نشطٍ قَوِيٍّ، كما لو أنه يَحْظَى بانتعاشٍ خاص من جداول مياه على طول الطريق (</w:t>
      </w:r>
      <w:r>
        <w:rPr>
          <w:rtl/>
          <w:cs/>
          <w:lang w:val="ar_AE" w:bidi="ar_AE"/>
        </w:rPr>
        <w:t>110:3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المزمير 1:111–5</w:t>
      </w:r>
      <w:r>
        <w:rPr>
          <w:rtl/>
          <w:cs/>
          <w:lang w:val="ar_AE" w:bidi="ar_AE"/>
        </w:rPr>
      </w:r>
    </w:p>
    <w:p>
      <w:pPr>
        <w:bidi/>
      </w:pPr>
      <w:r>
        <w:rPr>
          <w:rtl/>
          <w:cs/>
          <w:lang w:val="ar_AE" w:bidi="ar_AE"/>
        </w:rPr>
      </w:r>
      <w:r>
        <w:rPr>
          <w:rtl/>
          <w:cs/>
          <w:lang w:val="ar_AE" w:bidi="ar_AE"/>
        </w:rPr>
        <w:t xml:space="preserve">يسبِّحُ الأتقياءُ الله ويَتَلَذَّذُون بأعمالِهِ العَظْيمَةِ. تَعْكِسُ أعمالُهُ القديرة بِرَّهُ، نِعْمَتَهُ، ورأْفَتَهُ (انْظُرْ </w:t>
      </w:r>
      <w:r>
        <w:rPr>
          <w:rtl/>
          <w:cs/>
          <w:lang w:val="ar_AE" w:bidi="ar_AE"/>
        </w:rPr>
        <w:t>116:5–7</w:t>
      </w:r>
      <w:r>
        <w:rPr>
          <w:rtl/>
          <w:cs/>
          <w:lang w:val="ar_AE" w:bidi="ar_AE"/>
        </w:rPr>
        <w:t>). كلُّ من يخضعُ لله يَخْتَبِرُ 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1:111–10</w:t>
      </w:r>
      <w:r>
        <w:rPr>
          <w:rtl/>
          <w:cs/>
          <w:lang w:val="ar_AE" w:bidi="ar_AE"/>
        </w:rPr>
      </w:r>
    </w:p>
    <w:p>
      <w:pPr>
        <w:bidi/>
      </w:pPr>
      <w:r>
        <w:rPr>
          <w:rtl/>
          <w:cs/>
          <w:lang w:val="ar_AE" w:bidi="ar_AE"/>
        </w:rPr>
      </w:r>
      <w:r>
        <w:rPr>
          <w:rtl/>
          <w:cs/>
          <w:lang w:val="ar_AE" w:bidi="ar_AE"/>
        </w:rPr>
        <w:t>مزمور حِكْمَة يحتوي على الكثير من الإشارات إلى أعمال الرَّبِّ التي تعلِنُ عن طَبِيعَتِهِ. إن الله بَارٌّ، كَرِيمٌ، رَؤوفٌ، أَمِينٌ، عادِلٌ، جديرٌ بالثِّقَةِ، مستقيمٌ، قُدُّوسٌ، وَمَهُوبٌ (</w:t>
      </w:r>
      <w:r>
        <w:rPr>
          <w:rtl/>
          <w:cs/>
          <w:lang w:val="ar_AE" w:bidi="ar_AE"/>
        </w:rPr>
        <w:t>111:3</w:t>
      </w:r>
      <w:r>
        <w:rPr>
          <w:rtl/>
          <w:cs/>
          <w:lang w:val="ar_AE" w:bidi="ar_AE"/>
        </w:rPr>
        <w:t xml:space="preserve">، </w:t>
      </w:r>
      <w:r>
        <w:rPr>
          <w:rtl/>
          <w:cs/>
          <w:lang w:val="ar_AE" w:bidi="ar_AE"/>
        </w:rPr>
        <w:t>4</w:t>
      </w:r>
      <w:r>
        <w:rPr>
          <w:rtl/>
          <w:cs/>
          <w:lang w:val="ar_AE" w:bidi="ar_AE"/>
        </w:rPr>
        <w:t xml:space="preserve">، </w:t>
      </w:r>
      <w:r>
        <w:rPr>
          <w:rtl/>
          <w:cs/>
          <w:lang w:val="ar_AE" w:bidi="ar_AE"/>
        </w:rPr>
        <w:t>7</w:t>
      </w:r>
      <w:r>
        <w:rPr>
          <w:rtl/>
          <w:cs/>
          <w:lang w:val="ar_AE" w:bidi="ar_AE"/>
        </w:rPr>
        <w:t xml:space="preserve">، </w:t>
      </w:r>
      <w:r>
        <w:rPr>
          <w:rtl/>
          <w:cs/>
          <w:lang w:val="ar_AE" w:bidi="ar_AE"/>
        </w:rPr>
        <w:t>8</w:t>
      </w:r>
      <w:r>
        <w:rPr>
          <w:rtl/>
          <w:cs/>
          <w:lang w:val="ar_AE" w:bidi="ar_AE"/>
        </w:rPr>
        <w:t xml:space="preserve">، </w:t>
      </w:r>
      <w:r>
        <w:rPr>
          <w:rtl/>
          <w:cs/>
          <w:lang w:val="ar_AE" w:bidi="ar_AE"/>
        </w:rPr>
        <w:t>9</w:t>
      </w:r>
      <w:r>
        <w:rPr>
          <w:rtl/>
          <w:cs/>
          <w:lang w:val="ar_AE" w:bidi="ar_AE"/>
        </w:rPr>
        <w:t>). تَمْنَحُ طبيعة الله رجاءً في العَلاقَةِ العَهْدِيَّةِ (</w:t>
      </w:r>
      <w:r>
        <w:rPr>
          <w:rtl/>
          <w:cs/>
          <w:lang w:val="ar_AE" w:bidi="ar_AE"/>
        </w:rPr>
        <w:t>111:5</w:t>
      </w:r>
      <w:r>
        <w:rPr>
          <w:rtl/>
          <w:cs/>
          <w:lang w:val="ar_AE" w:bidi="ar_AE"/>
        </w:rPr>
        <w:t>). أنقذ الله بني إِسْرَائِيل من مِصْر (</w:t>
      </w:r>
      <w:r>
        <w:rPr>
          <w:rtl/>
          <w:cs/>
          <w:lang w:val="ar_AE" w:bidi="ar_AE"/>
        </w:rPr>
        <w:t>111:9</w:t>
      </w:r>
      <w:r>
        <w:rPr>
          <w:rtl/>
          <w:cs/>
          <w:lang w:val="ar_AE" w:bidi="ar_AE"/>
        </w:rPr>
        <w:t>)، أعطاهم الأَرْضَ (</w:t>
      </w:r>
      <w:r>
        <w:rPr>
          <w:rtl/>
          <w:cs/>
          <w:lang w:val="ar_AE" w:bidi="ar_AE"/>
        </w:rPr>
        <w:t>111:6</w:t>
      </w:r>
      <w:r>
        <w:rPr>
          <w:rtl/>
          <w:cs/>
          <w:lang w:val="ar_AE" w:bidi="ar_AE"/>
        </w:rPr>
        <w:t>)، دَبِّر احتياجاتِهِم (</w:t>
      </w:r>
      <w:r>
        <w:rPr>
          <w:rtl/>
          <w:cs/>
          <w:lang w:val="ar_AE" w:bidi="ar_AE"/>
        </w:rPr>
        <w:t>111:5</w:t>
      </w:r>
      <w:r>
        <w:rPr>
          <w:rtl/>
          <w:cs/>
          <w:lang w:val="ar_AE" w:bidi="ar_AE"/>
        </w:rPr>
        <w:t>). ومع ذلك، يَطْلَبُ الله أن يكونَ المستفيدون من هذه العَلاقَةِ أيضًا شَعْبًا يتَّسِمُ بحياةِ البِرِّ والاستقامَةِ.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1:111–2:117</w:t>
      </w:r>
      <w:r>
        <w:rPr>
          <w:rtl/>
          <w:cs/>
          <w:lang w:val="ar_AE" w:bidi="ar_AE"/>
        </w:rPr>
      </w:r>
    </w:p>
    <w:p>
      <w:pPr>
        <w:bidi/>
      </w:pPr>
      <w:r>
        <w:rPr>
          <w:rtl/>
          <w:cs/>
          <w:lang w:val="ar_AE" w:bidi="ar_AE"/>
        </w:rPr>
      </w:r>
      <w:r>
        <w:rPr>
          <w:rtl/>
          <w:cs/>
          <w:lang w:val="ar_AE" w:bidi="ar_AE"/>
        </w:rPr>
        <w:t>ما يمُيِّزُ هذه المجموعةُ من المَزامِيرِ العبارةُ المتكرِّرَةُ "سَبِّحُوا الرَّبَّ!" (بالعبرية "هَلِّلُويَا").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٥:١١١</w:t>
      </w:r>
      <w:r>
        <w:rPr>
          <w:rtl/>
          <w:cs/>
          <w:lang w:val="ar_AE" w:bidi="ar_AE"/>
        </w:rPr>
      </w:r>
    </w:p>
    <w:p>
      <w:pPr>
        <w:bidi/>
      </w:pPr>
      <w:r>
        <w:rPr>
          <w:rtl/>
          <w:cs/>
          <w:lang w:val="ar_AE" w:bidi="ar_AE"/>
        </w:rPr>
      </w:r>
      <w:r>
        <w:rPr>
          <w:rtl/>
          <w:cs/>
          <w:lang w:val="ar_AE" w:bidi="ar_AE"/>
        </w:rPr>
        <w:t xml:space="preserve">يَعْتَنِي الله باحتياجاتِ شَعْبِهِ، حتى أنه يدبِّر طعامهم. يَتَذَكَّرُ عَهْدَهُ مع إبراهيم (انْظُرْ </w:t>
      </w:r>
      <w:r>
        <w:rPr>
          <w:rtl/>
          <w:cs/>
          <w:lang w:val="ar_AE" w:bidi="ar_AE"/>
        </w:rPr>
        <w:t>105:8–11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111: 6–8</w:t>
      </w:r>
      <w:r>
        <w:rPr>
          <w:rtl/>
          <w:cs/>
          <w:lang w:val="ar_AE" w:bidi="ar_AE"/>
        </w:rPr>
      </w:r>
    </w:p>
    <w:p>
      <w:pPr>
        <w:bidi/>
      </w:pPr>
      <w:r>
        <w:rPr>
          <w:rtl/>
          <w:cs/>
          <w:lang w:val="ar_AE" w:bidi="ar_AE"/>
        </w:rPr>
      </w:r>
      <w:r>
        <w:rPr>
          <w:rtl/>
          <w:cs/>
          <w:lang w:val="ar_AE" w:bidi="ar_AE"/>
        </w:rPr>
        <w:t>مَنْحُ الرَّبِّ لإسْرَائِيل أراضي الأمم الأخرى أمرٌ عادِلٌ وصالِحٌ لأن الرَّبَّ كان يُجْري عَدْلَه على من طَرَدَهُم وَيُظْهِرُ نِعْمَتَه لبني إسرائيل. ومع ذلك، إن لم يحيا بنو إسرائيل بالأمانةِ والاستقامة</w:t>
      </w:r>
      <w:r>
        <w:rPr>
          <w:i/>
          <w:rtl/>
          <w:cs/>
          <w:lang w:val="ar_AE" w:bidi="ar_AE"/>
        </w:rPr>
        <w:t>،</w:t>
      </w:r>
      <w:r>
        <w:rPr>
          <w:rtl/>
          <w:cs/>
          <w:lang w:val="ar_AE" w:bidi="ar_AE"/>
        </w:rPr>
        <w:t xml:space="preserve"> سوف يطردُهم الربُّ أيضًا من الأرْضِ. يَتَعَيَّنُ على شَعْبِ الرَّبِّ أن يعكس طبيعَة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9:111</w:t>
      </w:r>
      <w:r>
        <w:rPr>
          <w:rtl/>
          <w:cs/>
          <w:lang w:val="ar_AE" w:bidi="ar_AE"/>
        </w:rPr>
      </w:r>
    </w:p>
    <w:p>
      <w:pPr>
        <w:bidi/>
      </w:pPr>
      <w:r>
        <w:rPr>
          <w:rtl/>
          <w:cs/>
          <w:lang w:val="ar_AE" w:bidi="ar_AE"/>
        </w:rPr>
      </w:r>
      <w:r>
        <w:rPr>
          <w:rtl/>
          <w:cs/>
          <w:lang w:val="ar_AE" w:bidi="ar_AE"/>
        </w:rPr>
        <w:t>تَحَرَّرَ شَعْبُ جِيلِ الخُرُوج بِفَضْلِ نِعْمَةِ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10:111</w:t>
      </w:r>
      <w:r>
        <w:rPr>
          <w:rtl/>
          <w:cs/>
          <w:lang w:val="ar_AE" w:bidi="ar_AE"/>
        </w:rPr>
      </w:r>
    </w:p>
    <w:p>
      <w:pPr>
        <w:bidi/>
      </w:pPr>
      <w:r>
        <w:rPr>
          <w:rtl/>
          <w:cs/>
          <w:lang w:val="ar_AE" w:bidi="ar_AE"/>
        </w:rPr>
      </w:r>
      <w:r>
        <w:rPr>
          <w:rtl/>
          <w:cs/>
          <w:lang w:val="ar_AE" w:bidi="ar_AE"/>
        </w:rPr>
        <w:t>الحِكْمَةُ الحقيقيةُ مَصْدَرُ الحياةِ (</w:t>
      </w:r>
      <w:r>
        <w:rPr>
          <w:rtl/>
          <w:cs/>
          <w:lang w:val="ar_AE" w:bidi="ar_AE"/>
        </w:rPr>
        <w:t>الأمثال 3:18</w:t>
      </w:r>
      <w:r>
        <w:rPr>
          <w:rtl/>
          <w:cs/>
          <w:lang w:val="ar_AE" w:bidi="ar_AE"/>
        </w:rPr>
        <w:t xml:space="preserve">؛ </w:t>
      </w:r>
      <w:r>
        <w:rPr>
          <w:rtl/>
          <w:cs/>
          <w:lang w:val="ar_AE" w:bidi="ar_AE"/>
        </w:rPr>
        <w:t>9:11</w:t>
      </w:r>
      <w:r>
        <w:rPr>
          <w:rtl/>
          <w:cs/>
          <w:lang w:val="ar_AE" w:bidi="ar_AE"/>
        </w:rPr>
        <w:t xml:space="preserve">؛ </w:t>
      </w:r>
      <w:r>
        <w:rPr>
          <w:rtl/>
          <w:cs/>
          <w:lang w:val="ar_AE" w:bidi="ar_AE"/>
        </w:rPr>
        <w:t>الجامعة 7:12</w:t>
      </w:r>
      <w:r>
        <w:rPr>
          <w:rtl/>
          <w:cs/>
          <w:lang w:val="ar_AE" w:bidi="ar_AE"/>
        </w:rPr>
        <w:t>)؛ وتبدأُ بِمَخَافَةِ الرَّبِّ (</w:t>
      </w:r>
      <w:r>
        <w:rPr>
          <w:rtl/>
          <w:cs/>
          <w:lang w:val="ar_AE" w:bidi="ar_AE"/>
        </w:rPr>
        <w:t>الأمثال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1:112–5</w:t>
      </w:r>
      <w:r>
        <w:rPr>
          <w:rtl/>
          <w:cs/>
          <w:lang w:val="ar_AE" w:bidi="ar_AE"/>
        </w:rPr>
      </w:r>
    </w:p>
    <w:p>
      <w:pPr>
        <w:bidi/>
      </w:pPr>
      <w:r>
        <w:rPr>
          <w:rtl/>
          <w:cs/>
          <w:lang w:val="ar_AE" w:bidi="ar_AE"/>
        </w:rPr>
      </w:r>
      <w:r>
        <w:rPr>
          <w:rtl/>
          <w:cs/>
          <w:lang w:val="ar_AE" w:bidi="ar_AE"/>
        </w:rPr>
        <w:t>مخافةُ الرَّبِّ تؤدِّي إلى حياةِ الحِكْمَةِ التي تُكْرِمُ الله وَتُبَارِكُ الأسرةَ والمجتمعَ. الأتقياء يَقْتَدِي الأتقياءُ بالله بكلِّ فَرَحٍ؛ طاعَتُهم لله لَيْسَتْ عبودِيَّةً.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1:112–10</w:t>
      </w:r>
      <w:r>
        <w:rPr>
          <w:rtl/>
          <w:cs/>
          <w:lang w:val="ar_AE" w:bidi="ar_AE"/>
        </w:rPr>
      </w:r>
    </w:p>
    <w:p>
      <w:pPr>
        <w:bidi/>
      </w:pPr>
      <w:r>
        <w:rPr>
          <w:rtl/>
          <w:cs/>
          <w:lang w:val="ar_AE" w:bidi="ar_AE"/>
        </w:rPr>
      </w:r>
      <w:r>
        <w:rPr>
          <w:rtl/>
          <w:cs/>
          <w:lang w:val="ar_AE" w:bidi="ar_AE"/>
        </w:rPr>
        <w:t>يعيدُ هذا المزمور التأكيدَ على موضوعاتِ الحِكْمَةِ ومخافةِ الرَّبِّ (</w:t>
      </w:r>
      <w:r>
        <w:rPr>
          <w:rtl/>
          <w:cs/>
          <w:lang w:val="ar_AE" w:bidi="ar_AE"/>
        </w:rPr>
        <w:t>المزمور 111</w:t>
      </w:r>
      <w:r>
        <w:rPr>
          <w:rtl/>
          <w:cs/>
          <w:lang w:val="ar_AE" w:bidi="ar_AE"/>
        </w:rPr>
        <w:t>). لدى الحكماءِ مبرِّرٌ للسَّعَادَةِ (</w:t>
      </w:r>
      <w:r>
        <w:rPr>
          <w:rtl/>
          <w:cs/>
          <w:lang w:val="ar_AE" w:bidi="ar_AE"/>
        </w:rPr>
        <w:t>112:1–5</w:t>
      </w:r>
      <w:r>
        <w:rPr>
          <w:rtl/>
          <w:cs/>
          <w:lang w:val="ar_AE" w:bidi="ar_AE"/>
        </w:rPr>
        <w:t>) والعَمَلِ بحيوِيَّةٍ ونشاطٍ (</w:t>
      </w:r>
      <w:r>
        <w:rPr>
          <w:rtl/>
          <w:cs/>
          <w:lang w:val="ar_AE" w:bidi="ar_AE"/>
        </w:rPr>
        <w:t>112:6–10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2:112–3</w:t>
      </w:r>
      <w:r>
        <w:rPr>
          <w:rtl/>
          <w:cs/>
          <w:lang w:val="ar_AE" w:bidi="ar_AE"/>
        </w:rPr>
      </w:r>
    </w:p>
    <w:p>
      <w:pPr>
        <w:bidi/>
      </w:pPr>
      <w:r>
        <w:rPr>
          <w:rtl/>
          <w:cs/>
          <w:lang w:val="ar_AE" w:bidi="ar_AE"/>
        </w:rPr>
      </w:r>
      <w:r>
        <w:rPr>
          <w:b/>
          <w:rtl/>
          <w:cs/>
          <w:lang w:val="ar_AE" w:bidi="ar_AE"/>
        </w:rPr>
        <w:t xml:space="preserve">رَغْدٌ وَغِنًى: </w:t>
      </w:r>
      <w:r>
        <w:rPr>
          <w:rtl/>
          <w:cs/>
          <w:lang w:val="ar_AE" w:bidi="ar_AE"/>
        </w:rPr>
        <w:t xml:space="preserve">سوف يعرِفُ الجميعُ أبناءَ الشَّعبِ التَّقِيِّ (انْظُرْ </w:t>
      </w:r>
      <w:r>
        <w:rPr>
          <w:rtl/>
          <w:cs/>
          <w:lang w:val="ar_AE" w:bidi="ar_AE"/>
        </w:rPr>
        <w:t>127:4</w:t>
      </w:r>
      <w:r>
        <w:rPr>
          <w:rtl/>
          <w:cs/>
          <w:lang w:val="ar_AE" w:bidi="ar_AE"/>
        </w:rPr>
        <w:t xml:space="preserve">) فالأتقياء يتركون إرثًا لأبنائهم (انْظُرْ </w:t>
      </w:r>
      <w:r>
        <w:rPr>
          <w:rtl/>
          <w:cs/>
          <w:lang w:val="ar_AE" w:bidi="ar_AE"/>
        </w:rPr>
        <w:t>1:3</w:t>
      </w:r>
      <w:r>
        <w:rPr>
          <w:rtl/>
          <w:cs/>
          <w:lang w:val="ar_AE" w:bidi="ar_AE"/>
        </w:rPr>
        <w:t xml:space="preserve">؛ قارن </w:t>
      </w:r>
      <w:r>
        <w:rPr>
          <w:rtl/>
          <w:cs/>
          <w:lang w:val="ar_AE" w:bidi="ar_AE"/>
        </w:rPr>
        <w:t>مَتَّى 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4:112–5</w:t>
      </w:r>
      <w:r>
        <w:rPr>
          <w:rtl/>
          <w:cs/>
          <w:lang w:val="ar_AE" w:bidi="ar_AE"/>
        </w:rPr>
      </w:r>
    </w:p>
    <w:p>
      <w:pPr>
        <w:bidi/>
      </w:pPr>
      <w:r>
        <w:rPr>
          <w:rtl/>
          <w:cs/>
          <w:lang w:val="ar_AE" w:bidi="ar_AE"/>
        </w:rPr>
      </w:r>
      <w:r>
        <w:rPr>
          <w:rtl/>
          <w:cs/>
          <w:lang w:val="ar_AE" w:bidi="ar_AE"/>
        </w:rPr>
        <w:t>يَقْتَدِي الأتقياءُ بالله عندما يكونون كرماءً، أبرارًا، ورحماءً (</w:t>
      </w:r>
      <w:r>
        <w:rPr>
          <w:rtl/>
          <w:cs/>
          <w:lang w:val="ar_AE" w:bidi="ar_AE"/>
        </w:rPr>
        <w:t>51:1</w:t>
      </w:r>
      <w:r>
        <w:rPr>
          <w:rtl/>
          <w:cs/>
          <w:lang w:val="ar_AE" w:bidi="ar_AE"/>
        </w:rPr>
        <w:t xml:space="preserve">؛ </w:t>
      </w:r>
      <w:r>
        <w:rPr>
          <w:rtl/>
          <w:cs/>
          <w:lang w:val="ar_AE" w:bidi="ar_AE"/>
        </w:rPr>
        <w:t>111:1–10</w:t>
      </w:r>
      <w:r>
        <w:rPr>
          <w:rtl/>
          <w:cs/>
          <w:lang w:val="ar_AE" w:bidi="ar_AE"/>
        </w:rPr>
        <w:t xml:space="preserve">؛ </w:t>
      </w:r>
      <w:r>
        <w:rPr>
          <w:rtl/>
          <w:cs/>
          <w:lang w:val="ar_AE" w:bidi="ar_AE"/>
        </w:rPr>
        <w:t>2 كُورِنْثُوس 9:9</w:t>
      </w:r>
      <w:r>
        <w:rPr>
          <w:rtl/>
          <w:cs/>
          <w:lang w:val="ar_AE" w:bidi="ar_AE"/>
        </w:rPr>
        <w:t>). يقدمون المالَ قروضًا للفُقَراءِ دون رِبَا (</w:t>
      </w:r>
      <w:r>
        <w:rPr>
          <w:rtl/>
          <w:cs/>
          <w:lang w:val="ar_AE" w:bidi="ar_AE"/>
        </w:rPr>
        <w:t>المزمور 15:5</w:t>
      </w:r>
      <w:r>
        <w:rPr>
          <w:rtl/>
          <w:cs/>
          <w:lang w:val="ar_AE" w:bidi="ar_AE"/>
        </w:rPr>
        <w:t xml:space="preserve">؛ </w:t>
      </w:r>
      <w:r>
        <w:rPr>
          <w:rtl/>
          <w:cs/>
          <w:lang w:val="ar_AE" w:bidi="ar_AE"/>
        </w:rPr>
        <w:t>112:9</w:t>
      </w:r>
      <w:r>
        <w:rPr>
          <w:rtl/>
          <w:cs/>
          <w:lang w:val="ar_AE" w:bidi="ar_AE"/>
        </w:rPr>
        <w:t xml:space="preserve">؛ </w:t>
      </w:r>
      <w:r>
        <w:rPr>
          <w:rtl/>
          <w:cs/>
          <w:lang w:val="ar_AE" w:bidi="ar_AE"/>
        </w:rPr>
        <w:t>الخُرُوج 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6:112</w:t>
      </w:r>
      <w:r>
        <w:rPr>
          <w:rtl/>
          <w:cs/>
          <w:lang w:val="ar_AE" w:bidi="ar_AE"/>
        </w:rPr>
      </w:r>
    </w:p>
    <w:p>
      <w:pPr>
        <w:bidi/>
      </w:pPr>
      <w:r>
        <w:rPr>
          <w:rtl/>
          <w:cs/>
          <w:lang w:val="ar_AE" w:bidi="ar_AE"/>
        </w:rPr>
      </w:r>
      <w:r>
        <w:rPr>
          <w:rtl/>
          <w:cs/>
          <w:lang w:val="ar_AE" w:bidi="ar_AE"/>
        </w:rPr>
        <w:t>أمانَةُ ورَأْفَةُ الحكماءِ تحفظُهم من أن يَتَعَثَّروا (</w:t>
      </w:r>
      <w:r>
        <w:rPr>
          <w:rtl/>
          <w:cs/>
          <w:lang w:val="ar_AE" w:bidi="ar_AE"/>
        </w:rPr>
        <w:t>15:5</w:t>
      </w:r>
      <w:r>
        <w:rPr>
          <w:rtl/>
          <w:cs/>
          <w:lang w:val="ar_AE" w:bidi="ar_AE"/>
        </w:rPr>
        <w:t xml:space="preserve">؛ </w:t>
      </w:r>
      <w:r>
        <w:rPr>
          <w:rtl/>
          <w:cs/>
          <w:lang w:val="ar_AE" w:bidi="ar_AE"/>
        </w:rPr>
        <w:t>37:23–24</w:t>
      </w:r>
      <w:r>
        <w:rPr>
          <w:rtl/>
          <w:cs/>
          <w:lang w:val="ar_AE" w:bidi="ar_AE"/>
        </w:rPr>
        <w:t>)، وتَضْمَنُ ذِكْرَهم لِفَتْرَةٍ طويلةٍ (</w:t>
      </w:r>
      <w:r>
        <w:rPr>
          <w:rtl/>
          <w:cs/>
          <w:lang w:val="ar_AE" w:bidi="ar_AE"/>
        </w:rPr>
        <w:t>الأمثال 10:7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8:112</w:t>
      </w:r>
      <w:r>
        <w:rPr>
          <w:rtl/>
          <w:cs/>
          <w:lang w:val="ar_AE" w:bidi="ar_AE"/>
        </w:rPr>
      </w:r>
    </w:p>
    <w:p>
      <w:pPr>
        <w:bidi/>
      </w:pPr>
      <w:r>
        <w:rPr>
          <w:rtl/>
          <w:cs/>
          <w:lang w:val="ar_AE" w:bidi="ar_AE"/>
        </w:rPr>
      </w:r>
      <w:r>
        <w:rPr>
          <w:rtl/>
          <w:cs/>
          <w:lang w:val="ar_AE" w:bidi="ar_AE"/>
        </w:rPr>
        <w:t>لأن الأتقياءَ يتوقَّعُون بِفَرَحٍ أن يَتَدَخَّلَ الله وينقِذُهم، فإنهم يواجهون أعداءهم بروحٍ ظافِرَةٍ (</w:t>
      </w:r>
      <w:r>
        <w:rPr>
          <w:rtl/>
          <w:cs/>
          <w:lang w:val="ar_AE" w:bidi="ar_AE"/>
        </w:rPr>
        <w:t>59:10</w:t>
      </w:r>
      <w:r>
        <w:rPr>
          <w:rtl/>
          <w:cs/>
          <w:lang w:val="ar_AE" w:bidi="ar_AE"/>
        </w:rPr>
        <w:t xml:space="preserve">؛ </w:t>
      </w:r>
      <w:r>
        <w:rPr>
          <w:rtl/>
          <w:cs/>
          <w:lang w:val="ar_AE" w:bidi="ar_AE"/>
        </w:rPr>
        <w:t>112:4</w:t>
      </w:r>
      <w:r>
        <w:rPr>
          <w:rtl/>
          <w:cs/>
          <w:lang w:val="ar_AE" w:bidi="ar_AE"/>
        </w:rPr>
        <w:t xml:space="preserve">؛ </w:t>
      </w:r>
      <w:r>
        <w:rPr>
          <w:rtl/>
          <w:cs/>
          <w:lang w:val="ar_AE" w:bidi="ar_AE"/>
        </w:rPr>
        <w:t>118:7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9:112</w:t>
      </w:r>
      <w:r>
        <w:rPr>
          <w:rtl/>
          <w:cs/>
          <w:lang w:val="ar_AE" w:bidi="ar_AE"/>
        </w:rPr>
      </w:r>
    </w:p>
    <w:p>
      <w:pPr>
        <w:bidi/>
      </w:pPr>
      <w:r>
        <w:rPr>
          <w:rtl/>
          <w:cs/>
          <w:lang w:val="ar_AE" w:bidi="ar_AE"/>
        </w:rPr>
      </w:r>
      <w:r>
        <w:rPr>
          <w:rtl/>
          <w:cs/>
          <w:lang w:val="ar_AE" w:bidi="ar_AE"/>
        </w:rPr>
        <w:t>يَقْتَبِسُ الرَّسُول بُولُس هذا النَّصَّ في تعاليمِهِ عن العَطَاءِ بسخاءٍ (</w:t>
      </w:r>
      <w:r>
        <w:rPr>
          <w:rtl/>
          <w:cs/>
          <w:lang w:val="ar_AE" w:bidi="ar_AE"/>
        </w:rPr>
        <w:t>2 كُورِنْثُوس 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10:112</w:t>
      </w:r>
      <w:r>
        <w:rPr>
          <w:rtl/>
          <w:cs/>
          <w:lang w:val="ar_AE" w:bidi="ar_AE"/>
        </w:rPr>
      </w:r>
    </w:p>
    <w:p>
      <w:pPr>
        <w:bidi/>
      </w:pPr>
      <w:r>
        <w:rPr>
          <w:rtl/>
          <w:cs/>
          <w:lang w:val="ar_AE" w:bidi="ar_AE"/>
        </w:rPr>
      </w:r>
      <w:r>
        <w:rPr>
          <w:b/>
          <w:rtl/>
          <w:cs/>
          <w:lang w:val="ar_AE" w:bidi="ar_AE"/>
        </w:rPr>
        <w:t>الشِّرِّيرُ ... يُحَرِّقُ أَسْنَانَهُ</w:t>
      </w:r>
      <w:r>
        <w:rPr>
          <w:rtl/>
          <w:cs/>
          <w:lang w:val="ar_AE" w:bidi="ar_AE"/>
        </w:rPr>
        <w:t>: غضبًا بسبب غَيْرَتِهِ المُرَّةِ (</w:t>
      </w:r>
      <w:r>
        <w:rPr>
          <w:rtl/>
          <w:cs/>
          <w:lang w:val="ar_AE" w:bidi="ar_AE"/>
        </w:rPr>
        <w:t>35:16</w:t>
      </w:r>
      <w:r>
        <w:rPr>
          <w:rtl/>
          <w:cs/>
          <w:lang w:val="ar_AE" w:bidi="ar_AE"/>
        </w:rPr>
        <w:t xml:space="preserve">؛ </w:t>
      </w:r>
      <w:r>
        <w:rPr>
          <w:rtl/>
          <w:cs/>
          <w:lang w:val="ar_AE" w:bidi="ar_AE"/>
        </w:rPr>
        <w:t>37:12</w:t>
      </w:r>
      <w:r>
        <w:rPr>
          <w:rtl/>
          <w:cs/>
          <w:lang w:val="ar_AE" w:bidi="ar_AE"/>
        </w:rPr>
        <w:t>). قُوَّةُ وَسُمْعَةُ الأتقياءِ تُثِيرُ صراعًا مع من يرغبون موتَهم. • سوف يتوارى الأشرارُ خوفًا وخجلاً.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1:113–3</w:t>
      </w:r>
      <w:r>
        <w:rPr>
          <w:rtl/>
          <w:cs/>
          <w:lang w:val="ar_AE" w:bidi="ar_AE"/>
        </w:rPr>
      </w:r>
    </w:p>
    <w:p>
      <w:pPr>
        <w:bidi/>
      </w:pPr>
      <w:r>
        <w:rPr>
          <w:rtl/>
          <w:cs/>
          <w:lang w:val="ar_AE" w:bidi="ar_AE"/>
        </w:rPr>
      </w:r>
      <w:r>
        <w:rPr>
          <w:rtl/>
          <w:cs/>
          <w:lang w:val="ar_AE" w:bidi="ar_AE"/>
        </w:rPr>
        <w:t>اسْمُ الرَّبِّ (بالعبريَّة "</w:t>
      </w:r>
      <w:r>
        <w:rPr>
          <w:b/>
          <w:rtl/>
          <w:cs/>
          <w:lang w:val="ar_AE" w:bidi="ar_AE"/>
        </w:rPr>
        <w:t>يهوه"</w:t>
      </w:r>
      <w:r>
        <w:rPr>
          <w:i/>
          <w:rtl/>
          <w:cs/>
          <w:lang w:val="ar_AE" w:bidi="ar_AE"/>
        </w:rPr>
        <w:t>؛</w:t>
      </w:r>
      <w:r>
        <w:rPr>
          <w:rtl/>
          <w:cs/>
          <w:lang w:val="ar_AE" w:bidi="ar_AE"/>
        </w:rPr>
        <w:t xml:space="preserve"> انْظُرْ </w:t>
      </w:r>
      <w:r>
        <w:rPr>
          <w:rtl/>
          <w:cs/>
          <w:lang w:val="ar_AE" w:bidi="ar_AE"/>
        </w:rPr>
        <w:t>الخُرُوج 3:15</w:t>
      </w:r>
      <w:r>
        <w:rPr>
          <w:rtl/>
          <w:cs/>
          <w:lang w:val="ar_AE" w:bidi="ar_AE"/>
        </w:rPr>
        <w:t>) يَكْشِفُ عن وُجُودِهِ الذَّاتِي، وَطَبِيعَة شخصِهِ، وسماتِهِ. هو مَجِيدٌ عبر الزمن (من الآنِ وإلى الأَبَدِ) وَعَبْرَ المَكَانِ (من الشَّرْقِ إلى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1:113–9</w:t>
      </w:r>
      <w:r>
        <w:rPr>
          <w:rtl/>
          <w:cs/>
          <w:lang w:val="ar_AE" w:bidi="ar_AE"/>
        </w:rPr>
      </w:r>
    </w:p>
    <w:p>
      <w:pPr>
        <w:bidi/>
      </w:pPr>
      <w:r>
        <w:rPr>
          <w:rtl/>
          <w:cs/>
          <w:lang w:val="ar_AE" w:bidi="ar_AE"/>
        </w:rPr>
      </w:r>
      <w:r>
        <w:rPr>
          <w:rtl/>
          <w:cs/>
          <w:lang w:val="ar_AE" w:bidi="ar_AE"/>
        </w:rPr>
        <w:t>تَرْفَعُ ترنيمَةُ التسبيحِ في هذا المزمورِ من عَظَمَةِ اسْمِ الرَّبِّ وَمَجْدِهِ. الله عظيمٌ للغايةِ، ومَجِيدٌ في السَّمَاواتِ (</w:t>
      </w:r>
      <w:r>
        <w:rPr>
          <w:rtl/>
          <w:cs/>
          <w:lang w:val="ar_AE" w:bidi="ar_AE"/>
        </w:rPr>
        <w:t>113:4</w:t>
      </w:r>
      <w:r>
        <w:rPr>
          <w:rtl/>
          <w:cs/>
          <w:lang w:val="ar_AE" w:bidi="ar_AE"/>
        </w:rPr>
        <w:t>)؛ الأكثرُ من ذلك أنه يَتَنَازَلُ لِيَعْتَنِي بالمَسَاكِين والبَائِسِين على الأَرْضِ (</w:t>
      </w:r>
      <w:r>
        <w:rPr>
          <w:rtl/>
          <w:cs/>
          <w:lang w:val="ar_AE" w:bidi="ar_AE"/>
        </w:rPr>
        <w:t>113:5–9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1:113–29:118</w:t>
      </w:r>
      <w:r>
        <w:rPr>
          <w:rtl/>
          <w:cs/>
          <w:lang w:val="ar_AE" w:bidi="ar_AE"/>
        </w:rPr>
      </w:r>
    </w:p>
    <w:p>
      <w:pPr>
        <w:bidi/>
      </w:pPr>
      <w:r>
        <w:rPr>
          <w:rtl/>
          <w:cs/>
          <w:lang w:val="ar_AE" w:bidi="ar_AE"/>
        </w:rPr>
      </w:r>
      <w:r>
        <w:rPr>
          <w:rtl/>
          <w:cs/>
          <w:lang w:val="ar_AE" w:bidi="ar_AE"/>
        </w:rPr>
        <w:t xml:space="preserve">تُشَكِّلُ هذه المزامير ما هو معروف باسم "الهَلِّل المَصري" (هَلِّل تعني "تسبيحُ") لأن اليهودَ يستخْدِمُون هذه المجموعةَ أثناء الاحتفالِ بعيدِ الفْصْحِ، الذي تَأَسَّس في بداية الخُرُوج من مِصْر. يُتَْلَى </w:t>
      </w:r>
      <w:r>
        <w:rPr>
          <w:rtl/>
          <w:cs/>
          <w:lang w:val="ar_AE" w:bidi="ar_AE"/>
        </w:rPr>
        <w:t>المزموران 113–114</w:t>
      </w:r>
      <w:r>
        <w:rPr>
          <w:rtl/>
          <w:cs/>
          <w:lang w:val="ar_AE" w:bidi="ar_AE"/>
        </w:rPr>
        <w:t xml:space="preserve"> قبل وجبَةِ الفْصِحِ و</w:t>
      </w:r>
      <w:r>
        <w:rPr>
          <w:rtl/>
          <w:cs/>
          <w:lang w:val="ar_AE" w:bidi="ar_AE"/>
        </w:rPr>
        <w:t>المزامير 115–118</w:t>
      </w:r>
      <w:r>
        <w:rPr>
          <w:rtl/>
          <w:cs/>
          <w:lang w:val="ar_AE" w:bidi="ar_AE"/>
        </w:rPr>
        <w:t xml:space="preserve"> بعدها.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4:113</w:t>
      </w:r>
      <w:r>
        <w:rPr>
          <w:rtl/>
          <w:cs/>
          <w:lang w:val="ar_AE" w:bidi="ar_AE"/>
        </w:rPr>
      </w:r>
    </w:p>
    <w:p>
      <w:pPr>
        <w:bidi/>
      </w:pPr>
      <w:r>
        <w:rPr>
          <w:rtl/>
          <w:cs/>
          <w:lang w:val="ar_AE" w:bidi="ar_AE"/>
        </w:rPr>
      </w:r>
      <w:r>
        <w:rPr>
          <w:rtl/>
          <w:cs/>
          <w:lang w:val="ar_AE" w:bidi="ar_AE"/>
        </w:rPr>
        <w:t>مَجْدُ الرَّبِّ فَوْقَ السَّمَاوَاتِ (</w:t>
      </w:r>
      <w:r>
        <w:rPr>
          <w:rtl/>
          <w:cs/>
          <w:lang w:val="ar_AE" w:bidi="ar_AE"/>
        </w:rPr>
        <w:t>57:5</w:t>
      </w:r>
      <w:r>
        <w:rPr>
          <w:rtl/>
          <w:cs/>
          <w:lang w:val="ar_AE" w:bidi="ar_AE"/>
        </w:rPr>
        <w:t xml:space="preserve">، </w:t>
      </w:r>
      <w:r>
        <w:rPr>
          <w:rtl/>
          <w:cs/>
          <w:lang w:val="ar_AE" w:bidi="ar_AE"/>
        </w:rPr>
        <w:t>11</w:t>
      </w:r>
      <w:r>
        <w:rPr>
          <w:rtl/>
          <w:cs/>
          <w:lang w:val="ar_AE" w:bidi="ar_AE"/>
        </w:rPr>
        <w:t xml:space="preserve">؛ </w:t>
      </w:r>
      <w:r>
        <w:rPr>
          <w:rtl/>
          <w:cs/>
          <w:lang w:val="ar_AE" w:bidi="ar_AE"/>
        </w:rPr>
        <w:t>99:2</w:t>
      </w:r>
      <w:r>
        <w:rPr>
          <w:rtl/>
          <w:cs/>
          <w:lang w:val="ar_AE" w:bidi="ar_AE"/>
        </w:rPr>
        <w:t xml:space="preserve">؛ </w:t>
      </w:r>
      <w:r>
        <w:rPr>
          <w:rtl/>
          <w:cs/>
          <w:lang w:val="ar_AE" w:bidi="ar_AE"/>
        </w:rPr>
        <w:t>108:5</w:t>
      </w:r>
      <w:r>
        <w:rPr>
          <w:rtl/>
          <w:cs/>
          <w:lang w:val="ar_AE" w:bidi="ar_AE"/>
        </w:rPr>
        <w:t xml:space="preserve">؛ </w:t>
      </w:r>
      <w:r>
        <w:rPr>
          <w:rtl/>
          <w:cs/>
          <w:lang w:val="ar_AE" w:bidi="ar_AE"/>
        </w:rPr>
        <w:t>138:6</w:t>
      </w:r>
      <w:r>
        <w:rPr>
          <w:rtl/>
          <w:cs/>
          <w:lang w:val="ar_AE" w:bidi="ar_AE"/>
        </w:rPr>
        <w:t xml:space="preserve">؛ </w:t>
      </w:r>
      <w:r>
        <w:rPr>
          <w:rtl/>
          <w:cs/>
          <w:lang w:val="ar_AE" w:bidi="ar_AE"/>
        </w:rPr>
        <w:t>إشعياء 6:1</w:t>
      </w:r>
      <w:r>
        <w:rPr>
          <w:rtl/>
          <w:cs/>
          <w:lang w:val="ar_AE" w:bidi="ar_AE"/>
        </w:rPr>
        <w:t xml:space="preserve">؛ </w:t>
      </w:r>
      <w:r>
        <w:rPr>
          <w:rtl/>
          <w:cs/>
          <w:lang w:val="ar_AE" w:bidi="ar_AE"/>
        </w:rPr>
        <w:t>57:15</w:t>
      </w:r>
      <w:r>
        <w:rPr>
          <w:rtl/>
          <w:cs/>
          <w:lang w:val="ar_AE" w:bidi="ar_AE"/>
        </w:rPr>
        <w:t>) وَيَمْتَدُّ عبر عَالَمِ العلاقات الإنسانية.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5:113–9</w:t>
      </w:r>
      <w:r>
        <w:rPr>
          <w:rtl/>
          <w:cs/>
          <w:lang w:val="ar_AE" w:bidi="ar_AE"/>
        </w:rPr>
      </w:r>
    </w:p>
    <w:p>
      <w:pPr>
        <w:bidi/>
      </w:pPr>
      <w:r>
        <w:rPr>
          <w:rtl/>
          <w:cs/>
          <w:lang w:val="ar_AE" w:bidi="ar_AE"/>
        </w:rPr>
      </w:r>
      <w:r>
        <w:rPr>
          <w:rtl/>
          <w:cs/>
          <w:lang w:val="ar_AE" w:bidi="ar_AE"/>
        </w:rPr>
        <w:t>الرَّبُّ الذي لا نظيرَ له يَنْشَغِلُ بذاتِهِ وبكلِّ مَحَبَّةٍ في رعايَةِ النَّاسِ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6:113</w:t>
      </w:r>
      <w:r>
        <w:rPr>
          <w:rtl/>
          <w:cs/>
          <w:lang w:val="ar_AE" w:bidi="ar_AE"/>
        </w:rPr>
      </w:r>
    </w:p>
    <w:p>
      <w:pPr>
        <w:bidi/>
      </w:pPr>
      <w:r>
        <w:rPr>
          <w:rtl/>
          <w:cs/>
          <w:lang w:val="ar_AE" w:bidi="ar_AE"/>
        </w:rPr>
      </w:r>
      <w:r>
        <w:rPr>
          <w:rtl/>
          <w:cs/>
          <w:lang w:val="ar_AE" w:bidi="ar_AE"/>
        </w:rPr>
        <w:t xml:space="preserve">يتنازل الرَّبُّ لمستوى العَالَم لِيَنْشَغِلَ بِشَكْلٍ مباشرٍ مع شعبِهِ (انْظُرْ </w:t>
      </w:r>
      <w:r>
        <w:rPr>
          <w:rtl/>
          <w:cs/>
          <w:lang w:val="ar_AE" w:bidi="ar_AE"/>
        </w:rPr>
        <w:t>138:6</w:t>
      </w:r>
      <w:r>
        <w:rPr>
          <w:rtl/>
          <w:cs/>
          <w:lang w:val="ar_AE" w:bidi="ar_AE"/>
        </w:rPr>
        <w:t xml:space="preserve">؛ </w:t>
      </w:r>
      <w:r>
        <w:rPr>
          <w:rtl/>
          <w:cs/>
          <w:lang w:val="ar_AE" w:bidi="ar_AE"/>
        </w:rPr>
        <w:t>فِيلِبِّي 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7:113–8</w:t>
      </w:r>
      <w:r>
        <w:rPr>
          <w:rtl/>
          <w:cs/>
          <w:lang w:val="ar_AE" w:bidi="ar_AE"/>
        </w:rPr>
      </w:r>
    </w:p>
    <w:p>
      <w:pPr>
        <w:bidi/>
      </w:pPr>
      <w:r>
        <w:rPr>
          <w:rtl/>
          <w:cs/>
          <w:lang w:val="ar_AE" w:bidi="ar_AE"/>
        </w:rPr>
      </w:r>
      <w:r>
        <w:rPr>
          <w:rtl/>
          <w:cs/>
          <w:lang w:val="ar_AE" w:bidi="ar_AE"/>
        </w:rPr>
        <w:t>هذه العباراتُ عبارة عن اقتباسٍ من صلاة حَنَّة لتسبيح الرَّبِّ (</w:t>
      </w:r>
      <w:r>
        <w:rPr>
          <w:rtl/>
          <w:cs/>
          <w:lang w:val="ar_AE" w:bidi="ar_AE"/>
        </w:rPr>
        <w:t>1 صَمُوئِيل 2:8–9a</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9:113</w:t>
      </w:r>
      <w:r>
        <w:rPr>
          <w:rtl/>
          <w:cs/>
          <w:lang w:val="ar_AE" w:bidi="ar_AE"/>
        </w:rPr>
      </w:r>
    </w:p>
    <w:p>
      <w:pPr>
        <w:bidi/>
      </w:pPr>
      <w:r>
        <w:rPr>
          <w:rtl/>
          <w:cs/>
          <w:lang w:val="ar_AE" w:bidi="ar_AE"/>
        </w:rPr>
      </w:r>
      <w:r>
        <w:rPr>
          <w:rtl/>
          <w:cs/>
          <w:lang w:val="ar_AE" w:bidi="ar_AE"/>
        </w:rPr>
        <w:t>كانَتْ المَرْأَةُ العَاقِرُ تُعَامَلُ عادةً بازدراءٍ (</w:t>
      </w:r>
      <w:r>
        <w:rPr>
          <w:rtl/>
          <w:cs/>
          <w:lang w:val="ar_AE" w:bidi="ar_AE"/>
        </w:rPr>
        <w:t>التَّكْوين 16:4</w:t>
      </w:r>
      <w:r>
        <w:rPr>
          <w:rtl/>
          <w:cs/>
          <w:lang w:val="ar_AE" w:bidi="ar_AE"/>
        </w:rPr>
        <w:t>)؛ فالرََّبُّ لديه القُدْرَة على أن يَجْعَلَها أُمًّا فَرْحَانَةً، كما فَعَلَ مع سَارَّة (</w:t>
      </w:r>
      <w:r>
        <w:rPr>
          <w:rtl/>
          <w:cs/>
          <w:lang w:val="ar_AE" w:bidi="ar_AE"/>
        </w:rPr>
        <w:t>التَّكْوِين 21:2</w:t>
      </w:r>
      <w:r>
        <w:rPr>
          <w:rtl/>
          <w:cs/>
          <w:lang w:val="ar_AE" w:bidi="ar_AE"/>
        </w:rPr>
        <w:t>)، وَرِفْقَة (</w:t>
      </w:r>
      <w:r>
        <w:rPr>
          <w:rtl/>
          <w:cs/>
          <w:lang w:val="ar_AE" w:bidi="ar_AE"/>
        </w:rPr>
        <w:t>التَّكْوِين 25:21</w:t>
      </w:r>
      <w:r>
        <w:rPr>
          <w:rtl/>
          <w:cs/>
          <w:lang w:val="ar_AE" w:bidi="ar_AE"/>
        </w:rPr>
        <w:t>)، وَرَاحِيل (</w:t>
      </w:r>
      <w:r>
        <w:rPr>
          <w:rtl/>
          <w:cs/>
          <w:lang w:val="ar_AE" w:bidi="ar_AE"/>
        </w:rPr>
        <w:t>التَّكْوِين 30:23</w:t>
      </w:r>
      <w:r>
        <w:rPr>
          <w:rtl/>
          <w:cs/>
          <w:lang w:val="ar_AE" w:bidi="ar_AE"/>
        </w:rPr>
        <w:t>)، وَحَنَّة (</w:t>
      </w:r>
      <w:r>
        <w:rPr>
          <w:rtl/>
          <w:cs/>
          <w:lang w:val="ar_AE" w:bidi="ar_AE"/>
        </w:rPr>
        <w:t>1 صَمُوئِيل 1:20</w:t>
      </w:r>
      <w:r>
        <w:rPr>
          <w:rtl/>
          <w:cs/>
          <w:lang w:val="ar_AE" w:bidi="ar_AE"/>
        </w:rPr>
        <w:t>). • عظمَةُ الله وصلاحُه يُقَدِّمان مُبرِّرًا كافِيًا لتمجيدِهِ.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1:114–2</w:t>
      </w:r>
      <w:r>
        <w:rPr>
          <w:rtl/>
          <w:cs/>
          <w:lang w:val="ar_AE" w:bidi="ar_AE"/>
        </w:rPr>
      </w:r>
    </w:p>
    <w:p>
      <w:pPr>
        <w:bidi/>
      </w:pPr>
      <w:r>
        <w:rPr>
          <w:rtl/>
          <w:cs/>
          <w:lang w:val="ar_AE" w:bidi="ar_AE"/>
        </w:rPr>
      </w:r>
      <w:r>
        <w:rPr>
          <w:rtl/>
          <w:cs/>
          <w:lang w:val="ar_AE" w:bidi="ar_AE"/>
        </w:rPr>
        <w:t>عند خروجِ بني إِسْرَائِيل من مِصْر ودخولهم إلى أرض الموعدِ، كان إِسْرَائِيل مَمْلَكَةً واحدَةً مقدَّسَةً (</w:t>
      </w:r>
      <w:r>
        <w:rPr>
          <w:rtl/>
          <w:cs/>
          <w:lang w:val="ar_AE" w:bidi="ar_AE"/>
        </w:rPr>
        <w:t>الخُرُوج 19:5–6</w:t>
      </w:r>
      <w:r>
        <w:rPr>
          <w:rtl/>
          <w:cs/>
          <w:lang w:val="ar_AE" w:bidi="ar_AE"/>
        </w:rPr>
        <w:t>). • الإشارات المنفصلة إلى أرضِ يَهُوذَا وإِسْرَائِيل تدُلُّ على أن المزمور قد كُتِبَ بعد انْقِسام المَمْلَكَةِ (</w:t>
      </w:r>
      <w:r>
        <w:rPr>
          <w:rtl/>
          <w:cs/>
          <w:lang w:val="ar_AE" w:bidi="ar_AE"/>
        </w:rPr>
        <w:t>1 المُلُوك 12:16–17</w:t>
      </w:r>
      <w:r>
        <w:rPr>
          <w:rtl/>
          <w:cs/>
          <w:lang w:val="ar_AE" w:bidi="ar_AE"/>
        </w:rPr>
        <w:t xml:space="preserve">؛ قارن </w:t>
      </w:r>
      <w:r>
        <w:rPr>
          <w:rtl/>
          <w:cs/>
          <w:lang w:val="ar_AE" w:bidi="ar_AE"/>
        </w:rPr>
        <w:t>1 صَمُوئيل 11:8</w:t>
      </w:r>
      <w:r>
        <w:rPr>
          <w:rtl/>
          <w:cs/>
          <w:lang w:val="ar_AE" w:bidi="ar_AE"/>
        </w:rPr>
        <w:t xml:space="preserve">؛ </w:t>
      </w:r>
      <w:r>
        <w:rPr>
          <w:rtl/>
          <w:cs/>
          <w:lang w:val="ar_AE" w:bidi="ar_AE"/>
        </w:rPr>
        <w:t>1 المُلُوك 1:35</w:t>
      </w:r>
      <w:r>
        <w:rPr>
          <w:rtl/>
          <w:cs/>
          <w:lang w:val="ar_AE" w:bidi="ar_AE"/>
        </w:rPr>
        <w:t>)، وربما بعد السَّبْي. لقد صارتْ أرضُ يَهُوذَا مَسْكَنًا لله لأن الشعب كان يعبد الله فيها؛ فقد كانَتْ خَيْمَةُ الاجتماعِ مع الله، التي صارَتْ لاحِقًا هَيْكَلَهُ، تَقَعُ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1:114–8</w:t>
      </w:r>
      <w:r>
        <w:rPr>
          <w:rtl/>
          <w:cs/>
          <w:lang w:val="ar_AE" w:bidi="ar_AE"/>
        </w:rPr>
      </w:r>
    </w:p>
    <w:p>
      <w:pPr>
        <w:bidi/>
      </w:pPr>
      <w:r>
        <w:rPr>
          <w:rtl/>
          <w:cs/>
          <w:lang w:val="ar_AE" w:bidi="ar_AE"/>
        </w:rPr>
      </w:r>
      <w:r>
        <w:rPr>
          <w:rtl/>
          <w:cs/>
          <w:lang w:val="ar_AE" w:bidi="ar_AE"/>
        </w:rPr>
        <w:t>هذا الاحتفالُ الموسيقِيُّ الشِّعْرِيُّ بِقُدْرَةِ الرَّبِّ على الطَّبيعَةِ يستحضرُ إلى الذهن بدايةَ إِسْرَائِيل كَأُمَّةٍ وقتَ الخُرُوج من مِصْر (</w:t>
      </w:r>
      <w:r>
        <w:rPr>
          <w:rtl/>
          <w:cs/>
          <w:lang w:val="ar_AE" w:bidi="ar_AE"/>
        </w:rPr>
        <w:t>114:1–2</w:t>
      </w:r>
      <w:r>
        <w:rPr>
          <w:rtl/>
          <w:cs/>
          <w:lang w:val="ar_AE" w:bidi="ar_AE"/>
        </w:rPr>
        <w:t>) أثناء دُخُولِه إلى أَرْضِ الموعِدِ (</w:t>
      </w:r>
      <w:r>
        <w:rPr>
          <w:rtl/>
          <w:cs/>
          <w:lang w:val="ar_AE" w:bidi="ar_AE"/>
        </w:rPr>
        <w:t>114:3–6</w:t>
      </w:r>
      <w:r>
        <w:rPr>
          <w:rtl/>
          <w:cs/>
          <w:lang w:val="ar_AE" w:bidi="ar_AE"/>
        </w:rPr>
        <w:t>). يحُثُّ المَزْمُور على تَبْجِيل إله يَعْقُوب (</w:t>
      </w:r>
      <w:r>
        <w:rPr>
          <w:rtl/>
          <w:cs/>
          <w:lang w:val="ar_AE" w:bidi="ar_AE"/>
        </w:rPr>
        <w:t>114:7–8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3:114–4</w:t>
      </w:r>
      <w:r>
        <w:rPr>
          <w:rtl/>
          <w:cs/>
          <w:lang w:val="ar_AE" w:bidi="ar_AE"/>
        </w:rPr>
      </w:r>
    </w:p>
    <w:p>
      <w:pPr>
        <w:bidi/>
      </w:pPr>
      <w:r>
        <w:rPr>
          <w:rtl/>
          <w:cs/>
          <w:lang w:val="ar_AE" w:bidi="ar_AE"/>
        </w:rPr>
      </w:r>
      <w:r>
        <w:rPr>
          <w:rtl/>
          <w:cs/>
          <w:lang w:val="ar_AE" w:bidi="ar_AE"/>
        </w:rPr>
        <w:t xml:space="preserve">من طريق إسرائيل </w:t>
      </w:r>
      <w:r>
        <w:rPr>
          <w:b/>
          <w:rtl/>
          <w:cs/>
          <w:lang w:val="ar_AE" w:bidi="ar_AE"/>
        </w:rPr>
        <w:t>الْبَحْرُ هَرَبَ</w:t>
      </w:r>
      <w:r>
        <w:rPr>
          <w:rtl/>
          <w:cs/>
          <w:lang w:val="ar_AE" w:bidi="ar_AE"/>
        </w:rPr>
        <w:t>. انشَقَّتْ المِياهُ أمامه وقتَ نجاتِهِ من مِصْر (</w:t>
      </w:r>
      <w:r>
        <w:rPr>
          <w:rtl/>
          <w:cs/>
          <w:lang w:val="ar_AE" w:bidi="ar_AE"/>
        </w:rPr>
        <w:t>77:17–18</w:t>
      </w:r>
      <w:r>
        <w:rPr>
          <w:rtl/>
          <w:cs/>
          <w:lang w:val="ar_AE" w:bidi="ar_AE"/>
        </w:rPr>
        <w:t xml:space="preserve">؛ </w:t>
      </w:r>
      <w:r>
        <w:rPr>
          <w:rtl/>
          <w:cs/>
          <w:lang w:val="ar_AE" w:bidi="ar_AE"/>
        </w:rPr>
        <w:t>الخرُوُج 14</w:t>
      </w:r>
      <w:r>
        <w:rPr>
          <w:rtl/>
          <w:cs/>
          <w:lang w:val="ar_AE" w:bidi="ar_AE"/>
        </w:rPr>
        <w:t xml:space="preserve">). • الأُرْدُنُّ رَجَعَ إِلَى خَلْفٍ عندما جاء إِسْرَائِيل ليَعْبُرَهُ (انْظُرْ </w:t>
      </w:r>
      <w:r>
        <w:rPr>
          <w:rtl/>
          <w:cs/>
          <w:lang w:val="ar_AE" w:bidi="ar_AE"/>
        </w:rPr>
        <w:t>يشوع 3</w:t>
      </w:r>
      <w:r>
        <w:rPr>
          <w:rtl/>
          <w:cs/>
          <w:lang w:val="ar_AE" w:bidi="ar_AE"/>
        </w:rPr>
        <w:t>). • الْجِبَالُ قَفَزَتْ مِثْلَ الْكِبَاشِ: إن حضور الله جَعَلَ الجبالَ تهتَزُّ (</w:t>
      </w:r>
      <w:r>
        <w:rPr>
          <w:rtl/>
          <w:cs/>
          <w:lang w:val="ar_AE" w:bidi="ar_AE"/>
        </w:rPr>
        <w:t>الخُرُوج 19:16–20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8:114</w:t>
      </w:r>
      <w:r>
        <w:rPr>
          <w:rtl/>
          <w:cs/>
          <w:lang w:val="ar_AE" w:bidi="ar_AE"/>
        </w:rPr>
      </w:r>
    </w:p>
    <w:p>
      <w:pPr>
        <w:bidi/>
      </w:pPr>
      <w:r>
        <w:rPr>
          <w:rtl/>
          <w:cs/>
          <w:lang w:val="ar_AE" w:bidi="ar_AE"/>
        </w:rPr>
      </w:r>
      <w:r>
        <w:rPr>
          <w:rtl/>
          <w:cs/>
          <w:lang w:val="ar_AE" w:bidi="ar_AE"/>
        </w:rPr>
        <w:t>دَبَّر الرَّبُّ بشكلٍ مُعجزيٍّ احتياجاتِ شَعْبِهِ في أوقاتٍ عصيبَةٍ بعد السَّبْي، كما فَعَلَ بالتَّمَامِ في البَرِّيَّةِ بعد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1:115–3</w:t>
      </w:r>
      <w:r>
        <w:rPr>
          <w:rtl/>
          <w:cs/>
          <w:lang w:val="ar_AE" w:bidi="ar_AE"/>
        </w:rPr>
      </w:r>
    </w:p>
    <w:p>
      <w:pPr>
        <w:bidi/>
      </w:pPr>
      <w:r>
        <w:rPr>
          <w:rtl/>
          <w:cs/>
          <w:lang w:val="ar_AE" w:bidi="ar_AE"/>
        </w:rPr>
      </w:r>
      <w:r>
        <w:rPr>
          <w:rtl/>
          <w:cs/>
          <w:lang w:val="ar_AE" w:bidi="ar_AE"/>
        </w:rPr>
        <w:t>تعترفُ جماعة الإيمان بإيمانها بأن الله سينقذها من أجل مجدِ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1:115–8</w:t>
      </w:r>
      <w:r>
        <w:rPr>
          <w:rtl/>
          <w:cs/>
          <w:lang w:val="ar_AE" w:bidi="ar_AE"/>
        </w:rPr>
      </w:r>
    </w:p>
    <w:p>
      <w:pPr>
        <w:bidi/>
      </w:pPr>
      <w:r>
        <w:rPr>
          <w:rtl/>
          <w:cs/>
          <w:lang w:val="ar_AE" w:bidi="ar_AE"/>
        </w:rPr>
      </w:r>
      <w:r>
        <w:rPr>
          <w:rtl/>
          <w:cs/>
          <w:lang w:val="ar_AE" w:bidi="ar_AE"/>
        </w:rPr>
        <w:t>هذا المزمور ترنيمةُ حَمْدٍ لله من أجل بركاته، تَنْسُبُ جماعة الإيمان المَجْدَ كلَّه لاسْمِ الرَّبِّ، فهو المصدر الحقيقي للرَّجَاءِ والبَرَكَةِ. وفي نفس الوقتِ، يخزى للغايةِ كلُّ من يَثِقُ في الأوثان. تَمْتَدُّ بَرَكَةُ خالِق السَّمَاءِ والأَرْضِ إلى الأجيال التالية (</w:t>
      </w:r>
      <w:r>
        <w:rPr>
          <w:rtl/>
          <w:cs/>
          <w:lang w:val="ar_AE" w:bidi="ar_AE"/>
        </w:rPr>
        <w:t>115:14</w:t>
      </w:r>
      <w:r>
        <w:rPr>
          <w:rtl/>
          <w:cs/>
          <w:lang w:val="ar_AE" w:bidi="ar_AE"/>
        </w:rPr>
        <w:t>)، وخاصَّةً الكهنوت (</w:t>
      </w:r>
      <w:r>
        <w:rPr>
          <w:rtl/>
          <w:cs/>
          <w:lang w:val="ar_AE" w:bidi="ar_AE"/>
        </w:rPr>
        <w:t>115:12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2:115–3</w:t>
      </w:r>
      <w:r>
        <w:rPr>
          <w:rtl/>
          <w:cs/>
          <w:lang w:val="ar_AE" w:bidi="ar_AE"/>
        </w:rPr>
      </w:r>
    </w:p>
    <w:p>
      <w:pPr>
        <w:bidi/>
      </w:pPr>
      <w:r>
        <w:rPr>
          <w:rtl/>
          <w:cs/>
          <w:lang w:val="ar_AE" w:bidi="ar_AE"/>
        </w:rPr>
      </w:r>
      <w:r>
        <w:rPr>
          <w:b/>
          <w:rtl/>
          <w:cs/>
          <w:lang w:val="ar_AE" w:bidi="ar_AE"/>
        </w:rPr>
        <w:t>أَيْنَ هُوَ إِلَهُهُمْ؟</w:t>
      </w:r>
      <w:r>
        <w:rPr>
          <w:rtl/>
          <w:cs/>
          <w:lang w:val="ar_AE" w:bidi="ar_AE"/>
        </w:rPr>
        <w:t xml:space="preserve"> ينْكِرُ الناسُ وجودَ الله أو قدرتَه عندما لا يتصرَّف بالطرِيقَةِ التي يعتقدون أنها ينبغي أن تكون واجبةٌ عليه (قارن </w:t>
      </w:r>
      <w:r>
        <w:rPr>
          <w:rtl/>
          <w:cs/>
          <w:lang w:val="ar_AE" w:bidi="ar_AE"/>
        </w:rPr>
        <w:t>14:1</w:t>
      </w:r>
      <w:r>
        <w:rPr>
          <w:rtl/>
          <w:cs/>
          <w:lang w:val="ar_AE" w:bidi="ar_AE"/>
        </w:rPr>
        <w:t>؛</w:t>
      </w:r>
      <w:r>
        <w:rPr>
          <w:rtl/>
          <w:cs/>
          <w:lang w:val="ar_AE" w:bidi="ar_AE"/>
        </w:rPr>
        <w:t xml:space="preserve"> </w:t>
      </w:r>
      <w:r>
        <w:rPr>
          <w:rtl/>
          <w:cs/>
          <w:lang w:val="ar_AE" w:bidi="ar_AE"/>
        </w:rPr>
        <w:t>42:3</w:t>
      </w:r>
      <w:r>
        <w:rPr>
          <w:rtl/>
          <w:cs/>
          <w:lang w:val="ar_AE" w:bidi="ar_AE"/>
        </w:rPr>
        <w:t>،</w:t>
      </w:r>
      <w:r>
        <w:rPr>
          <w:rtl/>
          <w:cs/>
          <w:lang w:val="ar_AE" w:bidi="ar_AE"/>
        </w:rPr>
        <w:t xml:space="preserve"> 10</w:t>
      </w:r>
      <w:r>
        <w:rPr>
          <w:rtl/>
          <w:cs/>
          <w:lang w:val="ar_AE" w:bidi="ar_AE"/>
        </w:rPr>
        <w:t>). ومع ذلك، الله في السَّماواتِ - كليُّ القدرة، والسُّلْطان، والعِلْم. يَفْعَلُ ما يَشاءُ</w:t>
      </w:r>
      <w:r>
        <w:rPr>
          <w:i/>
          <w:rtl/>
          <w:cs/>
          <w:lang w:val="ar_AE" w:bidi="ar_AE"/>
        </w:rPr>
        <w:t>،</w:t>
      </w:r>
      <w:r>
        <w:rPr>
          <w:rtl/>
          <w:cs/>
          <w:lang w:val="ar_AE" w:bidi="ar_AE"/>
        </w:rPr>
        <w:t xml:space="preserve"> وليس ما يعتقد الناس بأنه ما ينبغي عليه فعله. يحقِّقُ الله مقاصِدَهُ وَفْقًا لِمَشِيئَتِهِ (</w:t>
      </w:r>
      <w:r>
        <w:rPr>
          <w:rtl/>
          <w:cs/>
          <w:lang w:val="ar_AE" w:bidi="ar_AE"/>
        </w:rPr>
        <w:t>أَفَسُس 1:11</w:t>
      </w:r>
      <w:r>
        <w:rPr>
          <w:rtl/>
          <w:cs/>
          <w:lang w:val="ar_AE" w:bidi="ar_AE"/>
        </w:rPr>
        <w:t>) وَيَتَصَرَّفُ تَبْعًا لوقْتِهِ الخاص وبالطُّرُق التي يختارها.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4:115–11</w:t>
      </w:r>
      <w:r>
        <w:rPr>
          <w:rtl/>
          <w:cs/>
          <w:lang w:val="ar_AE" w:bidi="ar_AE"/>
        </w:rPr>
      </w:r>
    </w:p>
    <w:p>
      <w:pPr>
        <w:bidi/>
      </w:pPr>
      <w:r>
        <w:rPr>
          <w:rtl/>
          <w:cs/>
          <w:lang w:val="ar_AE" w:bidi="ar_AE"/>
        </w:rPr>
      </w:r>
      <w:r>
        <w:rPr>
          <w:rtl/>
          <w:cs/>
          <w:lang w:val="ar_AE" w:bidi="ar_AE"/>
        </w:rPr>
        <w:t xml:space="preserve">يَتَكَّرَرُ هذا القِسْم بالكامِل في </w:t>
      </w:r>
      <w:r>
        <w:rPr>
          <w:rtl/>
          <w:cs/>
          <w:lang w:val="ar_AE" w:bidi="ar_AE"/>
        </w:rPr>
        <w:t>135:15–20</w:t>
      </w:r>
      <w:r>
        <w:rPr>
          <w:rtl/>
          <w:cs/>
          <w:lang w:val="ar_AE" w:bidi="ar_AE"/>
        </w:rPr>
        <w:t>. • بخلاف الرَّبِّ (</w:t>
      </w:r>
      <w:r>
        <w:rPr>
          <w:rtl/>
          <w:cs/>
          <w:lang w:val="ar_AE" w:bidi="ar_AE"/>
        </w:rPr>
        <w:t>95:3–5</w:t>
      </w:r>
      <w:r>
        <w:rPr>
          <w:rtl/>
          <w:cs/>
          <w:lang w:val="ar_AE" w:bidi="ar_AE"/>
        </w:rPr>
        <w:t>)، لا يمكن للأوثان القيامُ بأيِّ شيءٍ؛ فهي باطلة عديمة الجدوى.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8:115</w:t>
      </w:r>
      <w:r>
        <w:rPr>
          <w:rtl/>
          <w:cs/>
          <w:lang w:val="ar_AE" w:bidi="ar_AE"/>
        </w:rPr>
      </w:r>
    </w:p>
    <w:p>
      <w:pPr>
        <w:bidi/>
      </w:pPr>
      <w:r>
        <w:rPr>
          <w:rtl/>
          <w:cs/>
          <w:lang w:val="ar_AE" w:bidi="ar_AE"/>
        </w:rPr>
      </w:r>
      <w:r>
        <w:rPr>
          <w:rtl/>
          <w:cs/>
          <w:lang w:val="ar_AE" w:bidi="ar_AE"/>
        </w:rPr>
        <w:t>عبادة الأوثانِ تَقُودُ المَرْءَ إلى الضَّلالِ وتُفسِدُ من يَثِقُ بها (</w:t>
      </w:r>
      <w:r>
        <w:rPr>
          <w:rtl/>
          <w:cs/>
          <w:lang w:val="ar_AE" w:bidi="ar_AE"/>
        </w:rPr>
        <w:t>إِشَعْيَاء 44:20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9:115–11</w:t>
      </w:r>
      <w:r>
        <w:rPr>
          <w:rtl/>
          <w:cs/>
          <w:lang w:val="ar_AE" w:bidi="ar_AE"/>
        </w:rPr>
      </w:r>
    </w:p>
    <w:p>
      <w:pPr>
        <w:bidi/>
      </w:pPr>
      <w:r>
        <w:rPr>
          <w:rtl/>
          <w:cs/>
          <w:lang w:val="ar_AE" w:bidi="ar_AE"/>
        </w:rPr>
      </w:r>
      <w:r>
        <w:rPr>
          <w:b/>
          <w:rtl/>
          <w:cs/>
          <w:lang w:val="ar_AE" w:bidi="ar_AE"/>
        </w:rPr>
        <w:t>يَا إِسْرَائِيلُ ... يَا بَيْتَ هَارُونَ ... يَا مُتَّقِي الرَّبِّ:</w:t>
      </w:r>
      <w:r>
        <w:rPr>
          <w:rtl/>
          <w:cs/>
          <w:lang w:val="ar_AE" w:bidi="ar_AE"/>
        </w:rPr>
        <w:t xml:space="preserve"> يدعو المُرَنِّمُ كلَّ متَّقِي الربِّ في جماعة الإيمان بأن يتكلوا في كلِّ طرُقِهِم على الإله الحَي. النداء الثلاثي يؤكِّد لهم بأنَّ الرَّبَّ هو المحامي والمُعينُ الحقيقيُّ لهم (قارن </w:t>
      </w:r>
      <w:r>
        <w:rPr>
          <w:rtl/>
          <w:cs/>
          <w:lang w:val="ar_AE" w:bidi="ar_AE"/>
        </w:rPr>
        <w:t>118:2–4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12:115–13</w:t>
      </w:r>
      <w:r>
        <w:rPr>
          <w:rtl/>
          <w:cs/>
          <w:lang w:val="ar_AE" w:bidi="ar_AE"/>
        </w:rPr>
      </w:r>
    </w:p>
    <w:p>
      <w:pPr>
        <w:bidi/>
      </w:pPr>
      <w:r>
        <w:rPr>
          <w:rtl/>
          <w:cs/>
          <w:lang w:val="ar_AE" w:bidi="ar_AE"/>
        </w:rPr>
      </w:r>
      <w:r>
        <w:rPr>
          <w:rtl/>
          <w:cs/>
          <w:lang w:val="ar_AE" w:bidi="ar_AE"/>
        </w:rPr>
        <w:t xml:space="preserve">المجموعات المذكورة في </w:t>
      </w:r>
      <w:r>
        <w:rPr>
          <w:rtl/>
          <w:cs/>
          <w:lang w:val="ar_AE" w:bidi="ar_AE"/>
        </w:rPr>
        <w:t>115:9–11</w:t>
      </w:r>
      <w:r>
        <w:rPr>
          <w:rtl/>
          <w:cs/>
          <w:lang w:val="ar_AE" w:bidi="ar_AE"/>
        </w:rPr>
        <w:t xml:space="preserve"> تَنْعَمُ بِيَقِينٍ يؤكِّد على بَرَكَةِ الرَّبِّ، بغض النَّظَرِ عن مكانتها الاجتماعية (انْظُرْ </w:t>
      </w:r>
      <w:r>
        <w:rPr>
          <w:rtl/>
          <w:cs/>
          <w:lang w:val="ar_AE" w:bidi="ar_AE"/>
        </w:rPr>
        <w:t>113:8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14:115–15</w:t>
      </w:r>
      <w:r>
        <w:rPr>
          <w:rtl/>
          <w:cs/>
          <w:lang w:val="ar_AE" w:bidi="ar_AE"/>
        </w:rPr>
      </w:r>
    </w:p>
    <w:p>
      <w:pPr>
        <w:bidi/>
      </w:pPr>
      <w:r>
        <w:rPr>
          <w:rtl/>
          <w:cs/>
          <w:lang w:val="ar_AE" w:bidi="ar_AE"/>
        </w:rPr>
      </w:r>
      <w:r>
        <w:rPr>
          <w:rtl/>
          <w:cs/>
          <w:lang w:val="ar_AE" w:bidi="ar_AE"/>
        </w:rPr>
        <w:t>يُبَارِكُ المُرَنِّمُ (</w:t>
      </w:r>
      <w:r>
        <w:rPr>
          <w:rtl/>
          <w:cs/>
          <w:lang w:val="ar_AE" w:bidi="ar_AE"/>
        </w:rPr>
        <w:t>107:37–38</w:t>
      </w:r>
      <w:r>
        <w:rPr>
          <w:rtl/>
          <w:cs/>
          <w:lang w:val="ar_AE" w:bidi="ar_AE"/>
        </w:rPr>
        <w:t xml:space="preserve">, </w:t>
      </w:r>
      <w:r>
        <w:rPr>
          <w:rtl/>
          <w:cs/>
          <w:lang w:val="ar_AE" w:bidi="ar_AE"/>
        </w:rPr>
        <w:t>41</w:t>
      </w:r>
      <w:r>
        <w:rPr>
          <w:rtl/>
          <w:cs/>
          <w:lang w:val="ar_AE" w:bidi="ar_AE"/>
        </w:rPr>
        <w:t xml:space="preserve">) كل من يَثِقُ في الرَّبِّ ويَتَّقِيه. سوف يعتني الخَالِقُ بالعائلات التي تخشاه. • </w:t>
      </w:r>
      <w:r>
        <w:rPr>
          <w:b/>
          <w:rtl/>
          <w:cs/>
          <w:lang w:val="ar_AE" w:bidi="ar_AE"/>
        </w:rPr>
        <w:t>الصَّانِعِ السَّمَاوَاتِ وَالأَرْضِ:</w:t>
      </w:r>
      <w:r>
        <w:rPr>
          <w:rtl/>
          <w:cs/>
          <w:lang w:val="ar_AE" w:bidi="ar_AE"/>
        </w:rPr>
        <w:t xml:space="preserve"> يُعْلِنُ هذا البيان قُدْرَة الرَّبِّ المُطْلَقَةِ في الخَلْقِ.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16:115–18</w:t>
      </w:r>
      <w:r>
        <w:rPr>
          <w:rtl/>
          <w:cs/>
          <w:lang w:val="ar_AE" w:bidi="ar_AE"/>
        </w:rPr>
      </w:r>
    </w:p>
    <w:p>
      <w:pPr>
        <w:bidi/>
      </w:pPr>
      <w:r>
        <w:rPr>
          <w:rtl/>
          <w:cs/>
          <w:lang w:val="ar_AE" w:bidi="ar_AE"/>
        </w:rPr>
      </w:r>
      <w:r>
        <w:rPr>
          <w:b/>
          <w:rtl/>
          <w:cs/>
          <w:lang w:val="ar_AE" w:bidi="ar_AE"/>
        </w:rPr>
        <w:t>السَّمَاوَاتُ سَمَاوَاتٌ لِلرَّبِّ:</w:t>
      </w:r>
      <w:r>
        <w:rPr>
          <w:rtl/>
          <w:cs/>
          <w:lang w:val="ar_AE" w:bidi="ar_AE"/>
        </w:rPr>
        <w:t xml:space="preserve"> يبدأ تمجيد الله في السماء (</w:t>
      </w:r>
      <w:r>
        <w:rPr>
          <w:rtl/>
          <w:cs/>
          <w:lang w:val="ar_AE" w:bidi="ar_AE"/>
        </w:rPr>
        <w:t>113:4</w:t>
      </w:r>
      <w:r>
        <w:rPr>
          <w:rtl/>
          <w:cs/>
          <w:lang w:val="ar_AE" w:bidi="ar_AE"/>
        </w:rPr>
        <w:t>)، الله أسمى بكثير من كل آلِهَةِ الأمم. بكلِّ يقينٍ، الأرْضُ أيضًا للرَّبِّ (</w:t>
      </w:r>
      <w:r>
        <w:rPr>
          <w:rtl/>
          <w:cs/>
          <w:lang w:val="ar_AE" w:bidi="ar_AE"/>
        </w:rPr>
        <w:t>47:9</w:t>
      </w:r>
      <w:r>
        <w:rPr>
          <w:rtl/>
          <w:cs/>
          <w:lang w:val="ar_AE" w:bidi="ar_AE"/>
        </w:rPr>
        <w:t xml:space="preserve">؛ </w:t>
      </w:r>
      <w:r>
        <w:rPr>
          <w:rtl/>
          <w:cs/>
          <w:lang w:val="ar_AE" w:bidi="ar_AE"/>
        </w:rPr>
        <w:t>95:4</w:t>
      </w:r>
      <w:r>
        <w:rPr>
          <w:rtl/>
          <w:cs/>
          <w:lang w:val="ar_AE" w:bidi="ar_AE"/>
        </w:rPr>
        <w:t>). • ليس بوسع الأموات أن يكون لهم نصيب في بركاتِ الله. الأحياء يسبِّحون الله بالشُّكْرِ على بَرَكَاتِهِ (</w:t>
      </w:r>
      <w:r>
        <w:rPr>
          <w:rtl/>
          <w:cs/>
          <w:lang w:val="ar_AE" w:bidi="ar_AE"/>
        </w:rPr>
        <w:t>79:13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1:116</w:t>
      </w:r>
      <w:r>
        <w:rPr>
          <w:rtl/>
          <w:cs/>
          <w:lang w:val="ar_AE" w:bidi="ar_AE"/>
        </w:rPr>
      </w:r>
    </w:p>
    <w:p>
      <w:pPr>
        <w:bidi/>
      </w:pPr>
      <w:r>
        <w:rPr>
          <w:rtl/>
          <w:cs/>
          <w:lang w:val="ar_AE" w:bidi="ar_AE"/>
        </w:rPr>
      </w:r>
      <w:r>
        <w:rPr>
          <w:b/>
          <w:rtl/>
          <w:cs/>
          <w:lang w:val="ar_AE" w:bidi="ar_AE"/>
        </w:rPr>
        <w:t xml:space="preserve">أَحْبَبْتُ </w:t>
      </w:r>
      <w:r>
        <w:rPr>
          <w:rtl/>
          <w:cs/>
          <w:lang w:val="ar_AE" w:bidi="ar_AE"/>
        </w:rPr>
        <w:t xml:space="preserve">(الرَّبَّ): هذا البداية الفريدة تعبِّر عن المحبَّة للرَّبِّ والالتزام نحوه (انْظُرْ </w:t>
      </w:r>
      <w:r>
        <w:rPr>
          <w:rtl/>
          <w:cs/>
          <w:lang w:val="ar_AE" w:bidi="ar_AE"/>
        </w:rPr>
        <w:t>18:1</w:t>
      </w:r>
      <w:r>
        <w:rPr>
          <w:rtl/>
          <w:cs/>
          <w:lang w:val="ar_AE" w:bidi="ar_AE"/>
        </w:rPr>
        <w:t xml:space="preserve">؛ </w:t>
      </w:r>
      <w:r>
        <w:rPr>
          <w:rtl/>
          <w:cs/>
          <w:lang w:val="ar_AE" w:bidi="ar_AE"/>
        </w:rPr>
        <w:t>التَّثْنِيَة 6:5</w:t>
      </w:r>
      <w:r>
        <w:rPr>
          <w:rtl/>
          <w:cs/>
          <w:lang w:val="ar_AE" w:bidi="ar_AE"/>
        </w:rPr>
        <w:t>) بناءً على ما فَعَلَهُ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1:116–4</w:t>
      </w:r>
      <w:r>
        <w:rPr>
          <w:rtl/>
          <w:cs/>
          <w:lang w:val="ar_AE" w:bidi="ar_AE"/>
        </w:rPr>
      </w:r>
    </w:p>
    <w:p>
      <w:pPr>
        <w:bidi/>
      </w:pPr>
      <w:r>
        <w:rPr>
          <w:rtl/>
          <w:cs/>
          <w:lang w:val="ar_AE" w:bidi="ar_AE"/>
        </w:rPr>
      </w:r>
      <w:r>
        <w:rPr>
          <w:rtl/>
          <w:cs/>
          <w:lang w:val="ar_AE" w:bidi="ar_AE"/>
        </w:rPr>
        <w:t>يُسَبِّحُ المُرَنِّمُ الرَّبَّ لأنه استجاب صلواتِهِ وأَنْقَذَهُ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1:116–19</w:t>
      </w:r>
      <w:r>
        <w:rPr>
          <w:rtl/>
          <w:cs/>
          <w:lang w:val="ar_AE" w:bidi="ar_AE"/>
        </w:rPr>
      </w:r>
    </w:p>
    <w:p>
      <w:pPr>
        <w:bidi/>
      </w:pPr>
      <w:r>
        <w:rPr>
          <w:rtl/>
          <w:cs/>
          <w:lang w:val="ar_AE" w:bidi="ar_AE"/>
        </w:rPr>
      </w:r>
      <w:r>
        <w:rPr>
          <w:rtl/>
          <w:cs/>
          <w:lang w:val="ar_AE" w:bidi="ar_AE"/>
        </w:rPr>
        <w:t>ترنيمة هذا المزمور عن الحمد يبتهجُ فيها المُرَنِّمُ بشخص الله وبالنجاةِ من الموت (</w:t>
      </w:r>
      <w:r>
        <w:rPr>
          <w:rtl/>
          <w:cs/>
          <w:lang w:val="ar_AE" w:bidi="ar_AE"/>
        </w:rPr>
        <w:t>116:1–11</w:t>
      </w:r>
      <w:r>
        <w:rPr>
          <w:rtl/>
          <w:cs/>
          <w:lang w:val="ar_AE" w:bidi="ar_AE"/>
        </w:rPr>
        <w:t>). يُقَدِّمُ المُرَنِّمُ تأكيدًا على حمايَةِ الله في الحياة، ويُذَكِّرُ الأتقياء بأن الرَّبَّ ساهرٌ عليهم حتى عند الموت. يلتزمُ المُرَنِّمُ بالحياةِ كعبدٍ لله كما أنه مصممٌ على إكرامِهِ عَلَنًا (</w:t>
      </w:r>
      <w:r>
        <w:rPr>
          <w:rtl/>
          <w:cs/>
          <w:lang w:val="ar_AE" w:bidi="ar_AE"/>
        </w:rPr>
        <w:t>116:12–19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2:116</w:t>
      </w:r>
      <w:r>
        <w:rPr>
          <w:rtl/>
          <w:cs/>
          <w:lang w:val="ar_AE" w:bidi="ar_AE"/>
        </w:rPr>
      </w:r>
    </w:p>
    <w:p>
      <w:pPr>
        <w:bidi/>
      </w:pPr>
      <w:r>
        <w:rPr>
          <w:rtl/>
          <w:cs/>
          <w:lang w:val="ar_AE" w:bidi="ar_AE"/>
        </w:rPr>
      </w:r>
      <w:r>
        <w:rPr>
          <w:rtl/>
          <w:cs/>
          <w:lang w:val="ar_AE" w:bidi="ar_AE"/>
        </w:rPr>
        <w:t>لأن الرَّبَّ يستجيبُ لصراخِ شَعْبِهِ (</w:t>
      </w:r>
      <w:r>
        <w:rPr>
          <w:rtl/>
          <w:cs/>
          <w:lang w:val="ar_AE" w:bidi="ar_AE"/>
        </w:rPr>
        <w:t>107:41</w:t>
      </w:r>
      <w:r>
        <w:rPr>
          <w:rtl/>
          <w:cs/>
          <w:lang w:val="ar_AE" w:bidi="ar_AE"/>
        </w:rPr>
        <w:t xml:space="preserve">؛ </w:t>
      </w:r>
      <w:r>
        <w:rPr>
          <w:rtl/>
          <w:cs/>
          <w:lang w:val="ar_AE" w:bidi="ar_AE"/>
        </w:rPr>
        <w:t>113:6–8</w:t>
      </w:r>
      <w:r>
        <w:rPr>
          <w:rtl/>
          <w:cs/>
          <w:lang w:val="ar_AE" w:bidi="ar_AE"/>
        </w:rPr>
        <w:t>)، يؤمِنُ المُرَنِّمُ بالصَّلاةِ بِقُوَّةٍ.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3:116</w:t>
      </w:r>
      <w:r>
        <w:rPr>
          <w:rtl/>
          <w:cs/>
          <w:lang w:val="ar_AE" w:bidi="ar_AE"/>
        </w:rPr>
      </w:r>
    </w:p>
    <w:p>
      <w:pPr>
        <w:bidi/>
      </w:pPr>
      <w:r>
        <w:rPr>
          <w:rtl/>
          <w:cs/>
          <w:lang w:val="ar_AE" w:bidi="ar_AE"/>
        </w:rPr>
      </w:r>
      <w:r>
        <w:rPr>
          <w:rtl/>
          <w:cs/>
          <w:lang w:val="ar_AE" w:bidi="ar_AE"/>
        </w:rPr>
        <w:t>ليس واضِحًا إذا كانَتْ أَزَمَةُ المُرَنِّمِ اختبارًا لموتٍ حرفيٍّ وشيكٍ أم أنه كان يستخدم تعبيراتٍ تُشيرُ إلى المَوتِ بِطَرِيقَةٍ استعارِيَّة.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4:116</w:t>
      </w:r>
      <w:r>
        <w:rPr>
          <w:rtl/>
          <w:cs/>
          <w:lang w:val="ar_AE" w:bidi="ar_AE"/>
        </w:rPr>
      </w:r>
    </w:p>
    <w:p>
      <w:pPr>
        <w:bidi/>
      </w:pPr>
      <w:r>
        <w:rPr>
          <w:rtl/>
          <w:cs/>
          <w:lang w:val="ar_AE" w:bidi="ar_AE"/>
        </w:rPr>
      </w:r>
      <w:r>
        <w:rPr>
          <w:rtl/>
          <w:cs/>
          <w:lang w:val="ar_AE" w:bidi="ar_AE"/>
        </w:rPr>
        <w:t>هذه هي المَرَّة الأولى من بين ثلاث مَرَّاتٍ يدعو فيها المُرَنِّم باسْم الرَّبِّ (أي بما هو معروفٌ عن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5:116–7</w:t>
      </w:r>
      <w:r>
        <w:rPr>
          <w:rtl/>
          <w:cs/>
          <w:lang w:val="ar_AE" w:bidi="ar_AE"/>
        </w:rPr>
      </w:r>
    </w:p>
    <w:p>
      <w:pPr>
        <w:bidi/>
      </w:pPr>
      <w:r>
        <w:rPr>
          <w:rtl/>
          <w:cs/>
          <w:lang w:val="ar_AE" w:bidi="ar_AE"/>
        </w:rPr>
      </w:r>
      <w:r>
        <w:rPr>
          <w:rtl/>
          <w:cs/>
          <w:lang w:val="ar_AE" w:bidi="ar_AE"/>
        </w:rPr>
        <w:t xml:space="preserve">الرَّبُّ الكريمُ، البَارُّ، والرؤوف (انْظُرْ </w:t>
      </w:r>
      <w:r>
        <w:rPr>
          <w:rtl/>
          <w:cs/>
          <w:lang w:val="ar_AE" w:bidi="ar_AE"/>
        </w:rPr>
        <w:t>111:1–5</w:t>
      </w:r>
      <w:r>
        <w:rPr>
          <w:rtl/>
          <w:cs/>
          <w:lang w:val="ar_AE" w:bidi="ar_AE"/>
        </w:rPr>
        <w:t>) قد أَنْقَذَ المُرَنِّمَ وَجَادَ عليه بالرَّاحَةِ.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6:116</w:t>
      </w:r>
      <w:r>
        <w:rPr>
          <w:rtl/>
          <w:cs/>
          <w:lang w:val="ar_AE" w:bidi="ar_AE"/>
        </w:rPr>
      </w:r>
    </w:p>
    <w:p>
      <w:pPr>
        <w:bidi/>
      </w:pPr>
      <w:r>
        <w:rPr>
          <w:rtl/>
          <w:cs/>
          <w:lang w:val="ar_AE" w:bidi="ar_AE"/>
        </w:rPr>
      </w:r>
      <w:r>
        <w:rPr>
          <w:rtl/>
          <w:cs/>
          <w:lang w:val="ar_AE" w:bidi="ar_AE"/>
        </w:rPr>
        <w:t>الشَّعْبُ الذي له إيمانٌ بسيطٌ يَنْعَمُ بسهولَةٍ بحكمةِ الله وإرشادِهِ (</w:t>
      </w:r>
      <w:r>
        <w:rPr>
          <w:rtl/>
          <w:cs/>
          <w:lang w:val="ar_AE" w:bidi="ar_AE"/>
        </w:rPr>
        <w:t>19:7–11</w:t>
      </w:r>
      <w:r>
        <w:rPr>
          <w:rtl/>
          <w:cs/>
          <w:lang w:val="ar_AE" w:bidi="ar_AE"/>
        </w:rPr>
        <w:t xml:space="preserve">؛ </w:t>
      </w:r>
      <w:r>
        <w:rPr>
          <w:rtl/>
          <w:cs/>
          <w:lang w:val="ar_AE" w:bidi="ar_AE"/>
        </w:rPr>
        <w:t>مَتَّى 18:3–4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8:116–11</w:t>
      </w:r>
      <w:r>
        <w:rPr>
          <w:rtl/>
          <w:cs/>
          <w:lang w:val="ar_AE" w:bidi="ar_AE"/>
        </w:rPr>
      </w:r>
    </w:p>
    <w:p>
      <w:pPr>
        <w:bidi/>
      </w:pPr>
      <w:r>
        <w:rPr>
          <w:rtl/>
          <w:cs/>
          <w:lang w:val="ar_AE" w:bidi="ar_AE"/>
        </w:rPr>
      </w:r>
      <w:r>
        <w:rPr>
          <w:rtl/>
          <w:cs/>
          <w:lang w:val="ar_AE" w:bidi="ar_AE"/>
        </w:rPr>
        <w:t>أَزَمَةُ المَوتِ الوَشِيكِ التي اجتازَها المُرَنِّم جَعَلَتُه أكثَرُ وَعْيًا بالحياةِ وبأهمية السُّلُوكِ أمام الرَّبِّ. وبِرُغْمِ ما كان فيه من ضيقٍ، كان الرَّبُّ أمينًا معه. ومع ذلك، النَّاسُ كُلُّهم كَاذِبُون.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9:116</w:t>
      </w:r>
      <w:r>
        <w:rPr>
          <w:rtl/>
          <w:cs/>
          <w:lang w:val="ar_AE" w:bidi="ar_AE"/>
        </w:rPr>
      </w:r>
    </w:p>
    <w:p>
      <w:pPr>
        <w:bidi/>
      </w:pPr>
      <w:r>
        <w:rPr>
          <w:rtl/>
          <w:cs/>
          <w:lang w:val="ar_AE" w:bidi="ar_AE"/>
        </w:rPr>
      </w:r>
      <w:r>
        <w:rPr>
          <w:b/>
          <w:rtl/>
          <w:cs/>
          <w:lang w:val="ar_AE" w:bidi="ar_AE"/>
        </w:rPr>
        <w:t>أَسْلُكُ قُدَّامَ الرَّبِّ</w:t>
      </w:r>
      <w:r>
        <w:rPr>
          <w:rtl/>
          <w:cs/>
          <w:lang w:val="ar_AE" w:bidi="ar_AE"/>
        </w:rPr>
        <w:t xml:space="preserve"> (أي في حضرته): كان المُرَنِّمُ يحيا بالفِعْلِ حياةَ الاستقامَةِ، لكن بعد اختباره لهذا الضيق الشديد، صار يَتَلَذَّذُ الآن بِشَرِكَةٍ منفتحة مع الرَّبِّ (انْظُرْ </w:t>
      </w:r>
      <w:r>
        <w:rPr>
          <w:rtl/>
          <w:cs/>
          <w:lang w:val="ar_AE" w:bidi="ar_AE"/>
        </w:rPr>
        <w:t>56:13</w:t>
      </w:r>
      <w:r>
        <w:rPr>
          <w:rtl/>
          <w:cs/>
          <w:lang w:val="ar_AE" w:bidi="ar_AE"/>
        </w:rPr>
        <w:t xml:space="preserve">؛ قارن </w:t>
      </w:r>
      <w:r>
        <w:rPr>
          <w:rtl/>
          <w:cs/>
          <w:lang w:val="ar_AE" w:bidi="ar_AE"/>
        </w:rPr>
        <w:t>أيُّوب 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10:116</w:t>
      </w:r>
      <w:r>
        <w:rPr>
          <w:rtl/>
          <w:cs/>
          <w:lang w:val="ar_AE" w:bidi="ar_AE"/>
        </w:rPr>
      </w:r>
    </w:p>
    <w:p>
      <w:pPr>
        <w:bidi/>
      </w:pPr>
      <w:r>
        <w:rPr>
          <w:rtl/>
          <w:cs/>
          <w:lang w:val="ar_AE" w:bidi="ar_AE"/>
        </w:rPr>
      </w:r>
      <w:r>
        <w:rPr>
          <w:rtl/>
          <w:cs/>
          <w:lang w:val="ar_AE" w:bidi="ar_AE"/>
        </w:rPr>
        <w:t xml:space="preserve"> </w:t>
      </w:r>
      <w:r>
        <w:rPr>
          <w:b/>
          <w:rtl/>
          <w:cs/>
          <w:lang w:val="ar_AE" w:bidi="ar_AE"/>
        </w:rPr>
        <w:t>آمَنْتُ لِذَلِكَ تَكَلَّمْتُ:</w:t>
      </w:r>
      <w:r>
        <w:rPr>
          <w:rtl/>
          <w:cs/>
          <w:lang w:val="ar_AE" w:bidi="ar_AE"/>
        </w:rPr>
        <w:t xml:space="preserve"> يَقْتَبِسُ الرَّسُول بُولُس هذه العبارة في </w:t>
      </w:r>
      <w:r>
        <w:rPr>
          <w:rtl/>
          <w:cs/>
          <w:lang w:val="ar_AE" w:bidi="ar_AE"/>
        </w:rPr>
        <w:t>2 كُورِنثوس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12:116–14</w:t>
      </w:r>
      <w:r>
        <w:rPr>
          <w:rtl/>
          <w:cs/>
          <w:lang w:val="ar_AE" w:bidi="ar_AE"/>
        </w:rPr>
      </w:r>
    </w:p>
    <w:p>
      <w:pPr>
        <w:bidi/>
      </w:pPr>
      <w:r>
        <w:rPr>
          <w:rtl/>
          <w:cs/>
          <w:lang w:val="ar_AE" w:bidi="ar_AE"/>
        </w:rPr>
      </w:r>
      <w:r>
        <w:rPr>
          <w:rtl/>
          <w:cs/>
          <w:lang w:val="ar_AE" w:bidi="ar_AE"/>
        </w:rPr>
        <w:t>عطايا الرَّبِّ الكريمة عظيمة للغاية حتى أن المُرَنِّم لا يقوى على فِعلِ شيءٍ ليرُدَّ به دُيونَه. التزامُ المُرَنِّم بمواعيده علنًا يُظْهِرُ امتنانَهُ. • كُلُّ ما فعله الرَّبُّ للمُرَنِّم هو استجابته للصلاة، الإنقاذ، والحياة. • كأسُ الخلاصِ يفيضُ ببركاتِ الله (</w:t>
      </w:r>
      <w:r>
        <w:rPr>
          <w:rtl/>
          <w:cs/>
          <w:lang w:val="ar_AE" w:bidi="ar_AE"/>
        </w:rPr>
        <w:t>23:5</w:t>
      </w:r>
      <w:r>
        <w:rPr>
          <w:rtl/>
          <w:cs/>
          <w:lang w:val="ar_AE" w:bidi="ar_AE"/>
        </w:rPr>
        <w:t>)، بخلاف كأسِ الدينونة (</w:t>
      </w:r>
      <w:r>
        <w:rPr>
          <w:rtl/>
          <w:cs/>
          <w:lang w:val="ar_AE" w:bidi="ar_AE"/>
        </w:rPr>
        <w:t>75:8</w:t>
      </w:r>
      <w:r>
        <w:rPr>
          <w:rtl/>
          <w:cs/>
          <w:lang w:val="ar_AE" w:bidi="ar_AE"/>
        </w:rPr>
        <w:t xml:space="preserve">). • يقدِّم المُرَنِّم وعودًا ("نُذُورًا"، </w:t>
      </w:r>
      <w:r>
        <w:rPr>
          <w:rtl/>
          <w:cs/>
          <w:lang w:val="ar_AE" w:bidi="ar_AE"/>
        </w:rPr>
        <w:t>116:18</w:t>
      </w:r>
      <w:r>
        <w:rPr>
          <w:rtl/>
          <w:cs/>
          <w:lang w:val="ar_AE" w:bidi="ar_AE"/>
        </w:rPr>
        <w:t>) لتمجيدِ الرَّبِّ عَلَنًا (</w:t>
      </w:r>
      <w:r>
        <w:rPr>
          <w:rtl/>
          <w:cs/>
          <w:lang w:val="ar_AE" w:bidi="ar_AE"/>
        </w:rPr>
        <w:t>116:17–18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15:116–19</w:t>
      </w:r>
      <w:r>
        <w:rPr>
          <w:rtl/>
          <w:cs/>
          <w:lang w:val="ar_AE" w:bidi="ar_AE"/>
        </w:rPr>
      </w:r>
    </w:p>
    <w:p>
      <w:pPr>
        <w:bidi/>
      </w:pPr>
      <w:r>
        <w:rPr>
          <w:rtl/>
          <w:cs/>
          <w:lang w:val="ar_AE" w:bidi="ar_AE"/>
        </w:rPr>
      </w:r>
      <w:r>
        <w:rPr>
          <w:rtl/>
          <w:cs/>
          <w:lang w:val="ar_AE" w:bidi="ar_AE"/>
        </w:rPr>
        <w:t>ما من أَحَدٍ يعيشُ أو يموتُ خارج إرادة الله. بعد أن مُنِحَ فرصةً ثانيةً للحياة، يلتزم المُرَنِّم بكل سرورٍ بأن يكون للرَّبِّ عن طريقِ أفعالٍ متجدِّدَة من التكرِيس العام.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1:117</w:t>
      </w:r>
      <w:r>
        <w:rPr>
          <w:rtl/>
          <w:cs/>
          <w:lang w:val="ar_AE" w:bidi="ar_AE"/>
        </w:rPr>
      </w:r>
    </w:p>
    <w:p>
      <w:pPr>
        <w:bidi/>
      </w:pPr>
      <w:r>
        <w:rPr>
          <w:rtl/>
          <w:cs/>
          <w:lang w:val="ar_AE" w:bidi="ar_AE"/>
        </w:rPr>
      </w:r>
      <w:r>
        <w:rPr>
          <w:rtl/>
          <w:cs/>
          <w:lang w:val="ar_AE" w:bidi="ar_AE"/>
        </w:rPr>
        <w:t>يَقْتَبِسُ الرَّسُول بُولُس هذا النصَّ لِيُظْهِرَ أن الأمم سوف يسبحون في النهاية إلَه إِسْرَائِيل (</w:t>
      </w:r>
      <w:r>
        <w:rPr>
          <w:rtl/>
          <w:cs/>
          <w:lang w:val="ar_AE" w:bidi="ar_AE"/>
        </w:rPr>
        <w:t>رُومِيَة 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1:117–2</w:t>
      </w:r>
      <w:r>
        <w:rPr>
          <w:rtl/>
          <w:cs/>
          <w:lang w:val="ar_AE" w:bidi="ar_AE"/>
        </w:rPr>
      </w:r>
    </w:p>
    <w:p>
      <w:pPr>
        <w:bidi/>
      </w:pPr>
      <w:r>
        <w:rPr>
          <w:rtl/>
          <w:cs/>
          <w:lang w:val="ar_AE" w:bidi="ar_AE"/>
        </w:rPr>
      </w:r>
      <w:r>
        <w:rPr>
          <w:rtl/>
          <w:cs/>
          <w:lang w:val="ar_AE" w:bidi="ar_AE"/>
        </w:rPr>
        <w:t>هذا المزمور، وهو الأقصر في سِفْرِ المزامير، يدعو جميع شعوبِ الأرضِ لتسبيح الرَّبِّ بسبب مَحَبَّتِهِ الثابتة وأمانَتِهِ الدائمةِ.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1:118–29</w:t>
      </w:r>
      <w:r>
        <w:rPr>
          <w:rtl/>
          <w:cs/>
          <w:lang w:val="ar_AE" w:bidi="ar_AE"/>
        </w:rPr>
      </w:r>
    </w:p>
    <w:p>
      <w:pPr>
        <w:bidi/>
      </w:pPr>
      <w:r>
        <w:rPr>
          <w:rtl/>
          <w:cs/>
          <w:lang w:val="ar_AE" w:bidi="ar_AE"/>
        </w:rPr>
      </w:r>
      <w:r>
        <w:rPr>
          <w:rtl/>
          <w:cs/>
          <w:lang w:val="ar_AE" w:bidi="ar_AE"/>
        </w:rPr>
        <w:t>في شهادة مُبْهِجَة، يُقَدِّمُ المُرَنِّمُ الشُّكْرَ للرَّبِّ من أجْلِ صَلاحِهِ وَيَحُثُّ الآخرين على الثِّقَةِ في مَحبَّتِهِ الأمينَةِ (</w:t>
      </w:r>
      <w:r>
        <w:rPr>
          <w:rtl/>
          <w:cs/>
          <w:lang w:val="ar_AE" w:bidi="ar_AE"/>
        </w:rPr>
        <w:t>118:1–4</w:t>
      </w:r>
      <w:r>
        <w:rPr>
          <w:rtl/>
          <w:cs/>
          <w:lang w:val="ar_AE" w:bidi="ar_AE"/>
        </w:rPr>
        <w:t xml:space="preserve">، </w:t>
      </w:r>
      <w:r>
        <w:rPr>
          <w:rtl/>
          <w:cs/>
          <w:lang w:val="ar_AE" w:bidi="ar_AE"/>
        </w:rPr>
        <w:t>29</w:t>
      </w:r>
      <w:r>
        <w:rPr>
          <w:rtl/>
          <w:cs/>
          <w:lang w:val="ar_AE" w:bidi="ar_AE"/>
        </w:rPr>
        <w:t>). قصيدةُ هذا المَزمور هي آخر مزامير الهَلِّل المِصْري (</w:t>
      </w:r>
      <w:r>
        <w:rPr>
          <w:rtl/>
          <w:cs/>
          <w:lang w:val="ar_AE" w:bidi="ar_AE"/>
        </w:rPr>
        <w:t>المزامير 113–118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2:118–4</w:t>
      </w:r>
      <w:r>
        <w:rPr>
          <w:rtl/>
          <w:cs/>
          <w:lang w:val="ar_AE" w:bidi="ar_AE"/>
        </w:rPr>
      </w:r>
    </w:p>
    <w:p>
      <w:pPr>
        <w:bidi/>
      </w:pPr>
      <w:r>
        <w:rPr>
          <w:rtl/>
          <w:cs/>
          <w:lang w:val="ar_AE" w:bidi="ar_AE"/>
        </w:rPr>
      </w:r>
      <w:r>
        <w:rPr>
          <w:b/>
          <w:rtl/>
          <w:cs/>
          <w:lang w:val="ar_AE" w:bidi="ar_AE"/>
        </w:rPr>
        <w:t>إِسْرَائِيلُ ... بَيْتُ هَارُونَ ... مُتَّقُو الرَّبِّ:</w:t>
      </w:r>
      <w:r>
        <w:rPr>
          <w:rtl/>
          <w:cs/>
          <w:lang w:val="ar_AE" w:bidi="ar_AE"/>
        </w:rPr>
        <w:t xml:space="preserve"> تُمَثِّلُ هذه المجموعات الثلاث كلَّ جماعة العَهْدِ (قارن </w:t>
      </w:r>
      <w:r>
        <w:rPr>
          <w:rtl/>
          <w:cs/>
          <w:lang w:val="ar_AE" w:bidi="ar_AE"/>
        </w:rPr>
        <w:t>115:9–11</w:t>
      </w:r>
      <w:r>
        <w:rPr>
          <w:rtl/>
          <w:cs/>
          <w:lang w:val="ar_AE" w:bidi="ar_AE"/>
        </w:rPr>
        <w:t xml:space="preserve">؛ </w:t>
      </w:r>
      <w:r>
        <w:rPr>
          <w:rtl/>
          <w:cs/>
          <w:lang w:val="ar_AE" w:bidi="ar_AE"/>
        </w:rPr>
        <w:t>135:19–20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5:118–9</w:t>
      </w:r>
      <w:r>
        <w:rPr>
          <w:rtl/>
          <w:cs/>
          <w:lang w:val="ar_AE" w:bidi="ar_AE"/>
        </w:rPr>
      </w:r>
    </w:p>
    <w:p>
      <w:pPr>
        <w:bidi/>
      </w:pPr>
      <w:r>
        <w:rPr>
          <w:rtl/>
          <w:cs/>
          <w:lang w:val="ar_AE" w:bidi="ar_AE"/>
        </w:rPr>
      </w:r>
      <w:r>
        <w:rPr>
          <w:rtl/>
          <w:cs/>
          <w:lang w:val="ar_AE" w:bidi="ar_AE"/>
        </w:rPr>
        <w:t>الرَّبُّ وَحْدَهُ مُعِينُ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6:118–7</w:t>
      </w:r>
      <w:r>
        <w:rPr>
          <w:rtl/>
          <w:cs/>
          <w:lang w:val="ar_AE" w:bidi="ar_AE"/>
        </w:rPr>
      </w:r>
    </w:p>
    <w:p>
      <w:pPr>
        <w:bidi/>
      </w:pPr>
      <w:r>
        <w:rPr>
          <w:rtl/>
          <w:cs/>
          <w:lang w:val="ar_AE" w:bidi="ar_AE"/>
        </w:rPr>
      </w:r>
      <w:r>
        <w:rPr>
          <w:b/>
          <w:rtl/>
          <w:cs/>
          <w:lang w:val="ar_AE" w:bidi="ar_AE"/>
        </w:rPr>
        <w:t>الرَّبُّ لِي:</w:t>
      </w:r>
      <w:r>
        <w:rPr>
          <w:rtl/>
          <w:cs/>
          <w:lang w:val="ar_AE" w:bidi="ar_AE"/>
        </w:rPr>
        <w:t xml:space="preserve"> انْظُرْ </w:t>
      </w:r>
      <w:r>
        <w:rPr>
          <w:rtl/>
          <w:cs/>
          <w:lang w:val="ar_AE" w:bidi="ar_AE"/>
        </w:rPr>
        <w:t>رُومِيَة 8:31</w:t>
      </w:r>
      <w:r>
        <w:rPr>
          <w:rtl/>
          <w:cs/>
          <w:lang w:val="ar_AE" w:bidi="ar_AE"/>
        </w:rPr>
        <w:t xml:space="preserve">؛ </w:t>
      </w:r>
      <w:r>
        <w:rPr>
          <w:rtl/>
          <w:cs/>
          <w:lang w:val="ar_AE" w:bidi="ar_AE"/>
        </w:rPr>
        <w:t>العِبْرَانِيِّين 13:6</w:t>
      </w:r>
      <w:r>
        <w:rPr>
          <w:rtl/>
          <w:cs/>
          <w:lang w:val="ar_AE" w:bidi="ar_AE"/>
        </w:rPr>
        <w:t>. • اليقين بحضور الله يُبْطِل مبررات الخَوفِ ممن هم مُجَرَّد بَشَرٍ (</w:t>
      </w:r>
      <w:r>
        <w:rPr>
          <w:rtl/>
          <w:cs/>
          <w:lang w:val="ar_AE" w:bidi="ar_AE"/>
        </w:rPr>
        <w:t>المزمور 56:11</w:t>
      </w:r>
      <w:r>
        <w:rPr>
          <w:rtl/>
          <w:cs/>
          <w:lang w:val="ar_AE" w:bidi="ar_AE"/>
        </w:rPr>
        <w:t>). يَتَوَقَّع المُرَنِّم بِفَرَحٍ خلاص الله وإنقاذه (</w:t>
      </w:r>
      <w:r>
        <w:rPr>
          <w:rtl/>
          <w:cs/>
          <w:lang w:val="ar_AE" w:bidi="ar_AE"/>
        </w:rPr>
        <w:t>59:10</w:t>
      </w:r>
      <w:r>
        <w:rPr>
          <w:rtl/>
          <w:cs/>
          <w:lang w:val="ar_AE" w:bidi="ar_AE"/>
        </w:rPr>
        <w:t xml:space="preserve">؛ </w:t>
      </w:r>
      <w:r>
        <w:rPr>
          <w:rtl/>
          <w:cs/>
          <w:lang w:val="ar_AE" w:bidi="ar_AE"/>
        </w:rPr>
        <w:t>112:8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8:118–9</w:t>
      </w:r>
      <w:r>
        <w:rPr>
          <w:rtl/>
          <w:cs/>
          <w:lang w:val="ar_AE" w:bidi="ar_AE"/>
        </w:rPr>
      </w:r>
    </w:p>
    <w:p>
      <w:pPr>
        <w:bidi/>
      </w:pPr>
      <w:r>
        <w:rPr>
          <w:rtl/>
          <w:cs/>
          <w:lang w:val="ar_AE" w:bidi="ar_AE"/>
        </w:rPr>
      </w:r>
      <w:r>
        <w:rPr>
          <w:rtl/>
          <w:cs/>
          <w:lang w:val="ar_AE" w:bidi="ar_AE"/>
        </w:rPr>
        <w:t>الثِّقَة في الرَّبِّ أفضلُ من وضع الثِّقَةِ في أقوى القادَةِ من البَشَرِ (</w:t>
      </w:r>
      <w:r>
        <w:rPr>
          <w:rtl/>
          <w:cs/>
          <w:lang w:val="ar_AE" w:bidi="ar_AE"/>
        </w:rPr>
        <w:t>118:6</w:t>
      </w:r>
      <w:r>
        <w:rPr>
          <w:rtl/>
          <w:cs/>
          <w:lang w:val="ar_AE" w:bidi="ar_AE"/>
        </w:rPr>
        <w:t xml:space="preserve">؛ </w:t>
      </w:r>
      <w:r>
        <w:rPr>
          <w:rtl/>
          <w:cs/>
          <w:lang w:val="ar_AE" w:bidi="ar_AE"/>
        </w:rPr>
        <w:t>146:3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10:118–12</w:t>
      </w:r>
      <w:r>
        <w:rPr>
          <w:rtl/>
          <w:cs/>
          <w:lang w:val="ar_AE" w:bidi="ar_AE"/>
        </w:rPr>
      </w:r>
    </w:p>
    <w:p>
      <w:pPr>
        <w:bidi/>
      </w:pPr>
      <w:r>
        <w:rPr>
          <w:rtl/>
          <w:cs/>
          <w:lang w:val="ar_AE" w:bidi="ar_AE"/>
        </w:rPr>
      </w:r>
      <w:r>
        <w:rPr>
          <w:rtl/>
          <w:cs/>
          <w:lang w:val="ar_AE" w:bidi="ar_AE"/>
        </w:rPr>
        <w:t>القوة المتاحة باسم الرب، يعلن عنها المُرَنِّم بإشارة ثلاثية عن المُهاجِمِين، واسْمِ الرَّبِّ، والنُّصْرَة. • حتى عندما يشتعل غضبُ الناس العدائيين ... كنارٍ المتقدة</w:t>
      </w:r>
      <w:r>
        <w:rPr>
          <w:i/>
          <w:rtl/>
          <w:cs/>
          <w:lang w:val="ar_AE" w:bidi="ar_AE"/>
        </w:rPr>
        <w:t>،</w:t>
      </w:r>
      <w:r>
        <w:rPr>
          <w:rtl/>
          <w:cs/>
          <w:lang w:val="ar_AE" w:bidi="ar_AE"/>
        </w:rPr>
        <w:t xml:space="preserve"> يخمد الرَّبُّ نارَهم مثل الشوكِ المُحْتَرِق (انْظُرْ </w:t>
      </w:r>
      <w:r>
        <w:rPr>
          <w:rtl/>
          <w:cs/>
          <w:lang w:val="ar_AE" w:bidi="ar_AE"/>
        </w:rPr>
        <w:t>إِشَعْيَاء 9:18</w:t>
      </w:r>
      <w:r>
        <w:rPr>
          <w:rtl/>
          <w:cs/>
          <w:lang w:val="ar_AE" w:bidi="ar_AE"/>
        </w:rPr>
        <w:t xml:space="preserve">؛ </w:t>
      </w:r>
      <w:r>
        <w:rPr>
          <w:rtl/>
          <w:cs/>
          <w:lang w:val="ar_AE" w:bidi="ar_AE"/>
        </w:rPr>
        <w:t>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14:118–18</w:t>
      </w:r>
      <w:r>
        <w:rPr>
          <w:rtl/>
          <w:cs/>
          <w:lang w:val="ar_AE" w:bidi="ar_AE"/>
        </w:rPr>
      </w:r>
    </w:p>
    <w:p>
      <w:pPr>
        <w:bidi/>
      </w:pPr>
      <w:r>
        <w:rPr>
          <w:rtl/>
          <w:cs/>
          <w:lang w:val="ar_AE" w:bidi="ar_AE"/>
        </w:rPr>
      </w:r>
      <w:r>
        <w:rPr>
          <w:rtl/>
          <w:cs/>
          <w:lang w:val="ar_AE" w:bidi="ar_AE"/>
        </w:rPr>
        <w:t>يَحْتَفِي المُرَنِّم بِنُصْرَةِ ذِرَاعِ الرَّبِّ القَوِيَّةِ</w:t>
      </w:r>
      <w:r>
        <w:rPr>
          <w:i/>
          <w:rtl/>
          <w:cs/>
          <w:lang w:val="ar_AE" w:bidi="ar_AE"/>
        </w:rPr>
        <w:t>،</w:t>
      </w:r>
      <w:r>
        <w:rPr>
          <w:rtl/>
          <w:cs/>
          <w:lang w:val="ar_AE" w:bidi="ar_AE"/>
        </w:rPr>
        <w:t xml:space="preserve"> التي حَفِظَتْهُ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17:118–21</w:t>
      </w:r>
      <w:r>
        <w:rPr>
          <w:rtl/>
          <w:cs/>
          <w:lang w:val="ar_AE" w:bidi="ar_AE"/>
        </w:rPr>
      </w:r>
    </w:p>
    <w:p>
      <w:pPr>
        <w:bidi/>
      </w:pPr>
      <w:r>
        <w:rPr>
          <w:rtl/>
          <w:cs/>
          <w:lang w:val="ar_AE" w:bidi="ar_AE"/>
        </w:rPr>
      </w:r>
      <w:r>
        <w:rPr>
          <w:rtl/>
          <w:cs/>
          <w:lang w:val="ar_AE" w:bidi="ar_AE"/>
        </w:rPr>
        <w:t xml:space="preserve">لقد اسْتَرَدَّ الله المُرَنِّمَ من الموتِ إلى الحياةِ، ولذلك يُسَبِّحُ الرَّبَّ عَلَنًا (قارِن </w:t>
      </w:r>
      <w:r>
        <w:rPr>
          <w:rtl/>
          <w:cs/>
          <w:lang w:val="ar_AE" w:bidi="ar_AE"/>
        </w:rPr>
        <w:t>116:6</w:t>
      </w:r>
      <w:r>
        <w:rPr>
          <w:rtl/>
          <w:cs/>
          <w:lang w:val="ar_AE" w:bidi="ar_AE"/>
        </w:rPr>
        <w:t xml:space="preserve">، </w:t>
      </w:r>
      <w:r>
        <w:rPr>
          <w:rtl/>
          <w:cs/>
          <w:lang w:val="ar_AE" w:bidi="ar_AE"/>
        </w:rPr>
        <w:t>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22:118</w:t>
      </w:r>
      <w:r>
        <w:rPr>
          <w:rtl/>
          <w:cs/>
          <w:lang w:val="ar_AE" w:bidi="ar_AE"/>
        </w:rPr>
      </w:r>
    </w:p>
    <w:p>
      <w:pPr>
        <w:bidi/>
      </w:pPr>
      <w:r>
        <w:rPr>
          <w:rtl/>
          <w:cs/>
          <w:lang w:val="ar_AE" w:bidi="ar_AE"/>
        </w:rPr>
      </w:r>
      <w:r>
        <w:rPr>
          <w:rtl/>
          <w:cs/>
          <w:lang w:val="ar_AE" w:bidi="ar_AE"/>
        </w:rPr>
        <w:t xml:space="preserve">حَجَرُ الزَّاويَةِ (أو </w:t>
      </w:r>
      <w:r>
        <w:rPr>
          <w:b/>
          <w:rtl/>
          <w:cs/>
          <w:lang w:val="ar_AE" w:bidi="ar_AE"/>
        </w:rPr>
        <w:t>حَجَرُ الأساسِ</w:t>
      </w:r>
      <w:r>
        <w:rPr>
          <w:rtl/>
          <w:cs/>
          <w:lang w:val="ar_AE" w:bidi="ar_AE"/>
        </w:rPr>
        <w:t>) في مَبنَى أو قوسٍ يمنحُ البناءَ شكلَهُ وأساسَهُ. إنه أهمُّ حَجَرٍ بين الأحجار. الرَّبُّ اختار هذا الحَجَرَ وَوَضَعَهُ لِمَسْكَنِهِ (</w:t>
      </w:r>
      <w:r>
        <w:rPr>
          <w:rtl/>
          <w:cs/>
          <w:lang w:val="ar_AE" w:bidi="ar_AE"/>
        </w:rPr>
        <w:t>إِشَعْيَاء 28:16</w:t>
      </w:r>
      <w:r>
        <w:rPr>
          <w:rtl/>
          <w:cs/>
          <w:lang w:val="ar_AE" w:bidi="ar_AE"/>
        </w:rPr>
        <w:t>). أشار الرَّبُّ يسوع إلى نفسِهِ على أنه حَجَر الزاوية (</w:t>
      </w:r>
      <w:r>
        <w:rPr>
          <w:rtl/>
          <w:cs/>
          <w:lang w:val="ar_AE" w:bidi="ar_AE"/>
        </w:rPr>
        <w:t>مَتَّى 21:42</w:t>
      </w:r>
      <w:r>
        <w:rPr>
          <w:rtl/>
          <w:cs/>
          <w:lang w:val="ar_AE" w:bidi="ar_AE"/>
        </w:rPr>
        <w:t xml:space="preserve">؛ </w:t>
      </w:r>
      <w:r>
        <w:rPr>
          <w:rtl/>
          <w:cs/>
          <w:lang w:val="ar_AE" w:bidi="ar_AE"/>
        </w:rPr>
        <w:t>مَرْقَس 12:10–11</w:t>
      </w:r>
      <w:r>
        <w:rPr>
          <w:rtl/>
          <w:cs/>
          <w:lang w:val="ar_AE" w:bidi="ar_AE"/>
        </w:rPr>
        <w:t xml:space="preserve">؛ </w:t>
      </w:r>
      <w:r>
        <w:rPr>
          <w:rtl/>
          <w:cs/>
          <w:lang w:val="ar_AE" w:bidi="ar_AE"/>
        </w:rPr>
        <w:t>لوقا 20:17</w:t>
      </w:r>
      <w:r>
        <w:rPr>
          <w:rtl/>
          <w:cs/>
          <w:lang w:val="ar_AE" w:bidi="ar_AE"/>
        </w:rPr>
        <w:t xml:space="preserve">؛ انْظُرْ </w:t>
      </w:r>
      <w:r>
        <w:rPr>
          <w:rtl/>
          <w:cs/>
          <w:lang w:val="ar_AE" w:bidi="ar_AE"/>
        </w:rPr>
        <w:t>أَعْمَال الرُّسُل 4:11</w:t>
      </w:r>
      <w:r>
        <w:rPr>
          <w:rtl/>
          <w:cs/>
          <w:lang w:val="ar_AE" w:bidi="ar_AE"/>
        </w:rPr>
        <w:t xml:space="preserve">؛ </w:t>
      </w:r>
      <w:r>
        <w:rPr>
          <w:rtl/>
          <w:cs/>
          <w:lang w:val="ar_AE" w:bidi="ar_AE"/>
        </w:rPr>
        <w:t>أَفَسُس 2:20</w:t>
      </w:r>
      <w:r>
        <w:rPr>
          <w:rtl/>
          <w:cs/>
          <w:lang w:val="ar_AE" w:bidi="ar_AE"/>
        </w:rPr>
        <w:t xml:space="preserve">؛ </w:t>
      </w:r>
      <w:r>
        <w:rPr>
          <w:rtl/>
          <w:cs/>
          <w:lang w:val="ar_AE" w:bidi="ar_AE"/>
        </w:rPr>
        <w:t>1 بُطْرَس 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22:118–24</w:t>
      </w:r>
      <w:r>
        <w:rPr>
          <w:rtl/>
          <w:cs/>
          <w:lang w:val="ar_AE" w:bidi="ar_AE"/>
        </w:rPr>
      </w:r>
    </w:p>
    <w:p>
      <w:pPr>
        <w:bidi/>
      </w:pPr>
      <w:r>
        <w:rPr>
          <w:rtl/>
          <w:cs/>
          <w:lang w:val="ar_AE" w:bidi="ar_AE"/>
        </w:rPr>
      </w:r>
      <w:r>
        <w:rPr>
          <w:rtl/>
          <w:cs/>
          <w:lang w:val="ar_AE" w:bidi="ar_AE"/>
        </w:rPr>
        <w:t>يرى المُرَنِّمُ خلاصَه الشَّخْصِي بدايةً ليومٍ جَدِيدٍ يقومُ فيه الرَّبُّ بِأَمورٍ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24:118</w:t>
      </w:r>
      <w:r>
        <w:rPr>
          <w:rtl/>
          <w:cs/>
          <w:lang w:val="ar_AE" w:bidi="ar_AE"/>
        </w:rPr>
      </w:r>
    </w:p>
    <w:p>
      <w:pPr>
        <w:bidi/>
      </w:pPr>
      <w:r>
        <w:rPr>
          <w:rtl/>
          <w:cs/>
          <w:lang w:val="ar_AE" w:bidi="ar_AE"/>
        </w:rPr>
      </w:r>
      <w:r>
        <w:rPr>
          <w:b/>
          <w:rtl/>
          <w:cs/>
          <w:lang w:val="ar_AE" w:bidi="ar_AE"/>
        </w:rPr>
        <w:t>هَذَا هُوَ الْيَوْمُ الَّذِي صَنَعَهُ الرَّبُّ:</w:t>
      </w:r>
      <w:r>
        <w:rPr>
          <w:rtl/>
          <w:cs/>
          <w:lang w:val="ar_AE" w:bidi="ar_AE"/>
        </w:rPr>
        <w:t xml:space="preserve"> إن يومَ انتصار الله قد جاء بالفعلِ، وعلى الرُّغْم من اكتماله ينتظر يومًا آخر (</w:t>
      </w:r>
      <w:r>
        <w:rPr>
          <w:rtl/>
          <w:cs/>
          <w:lang w:val="ar_AE" w:bidi="ar_AE"/>
        </w:rPr>
        <w:t>118:25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118: 25–29</w:t>
      </w:r>
      <w:r>
        <w:rPr>
          <w:rtl/>
          <w:cs/>
          <w:lang w:val="ar_AE" w:bidi="ar_AE"/>
        </w:rPr>
      </w:r>
    </w:p>
    <w:p>
      <w:pPr>
        <w:bidi/>
      </w:pPr>
      <w:r>
        <w:rPr>
          <w:rtl/>
          <w:cs/>
          <w:lang w:val="ar_AE" w:bidi="ar_AE"/>
        </w:rPr>
      </w:r>
      <w:r>
        <w:rPr>
          <w:rtl/>
          <w:cs/>
          <w:lang w:val="ar_AE" w:bidi="ar_AE"/>
        </w:rPr>
        <w:t>يختم المُرَنِّمُ بصلاة وشُكْرٍ، مُتَوَقِّعًا إعلانًا أعظم عن الانتصار والخلاص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26:118</w:t>
      </w:r>
      <w:r>
        <w:rPr>
          <w:rtl/>
          <w:cs/>
          <w:lang w:val="ar_AE" w:bidi="ar_AE"/>
        </w:rPr>
      </w:r>
    </w:p>
    <w:p>
      <w:pPr>
        <w:bidi/>
      </w:pPr>
      <w:r>
        <w:rPr>
          <w:rtl/>
          <w:cs/>
          <w:lang w:val="ar_AE" w:bidi="ar_AE"/>
        </w:rPr>
      </w:r>
      <w:r>
        <w:rPr>
          <w:rtl/>
          <w:cs/>
          <w:lang w:val="ar_AE" w:bidi="ar_AE"/>
        </w:rPr>
        <w:t xml:space="preserve">الآتي باسْمِ الرَّبِّ يَجْلِبُ معه نُصْرَةَ الرَّبِّ الكامِلَة (انْظُرْ </w:t>
      </w:r>
      <w:r>
        <w:rPr>
          <w:rtl/>
          <w:cs/>
          <w:lang w:val="ar_AE" w:bidi="ar_AE"/>
        </w:rPr>
        <w:t>118:10–12</w:t>
      </w:r>
      <w:r>
        <w:rPr>
          <w:rtl/>
          <w:cs/>
          <w:lang w:val="ar_AE" w:bidi="ar_AE"/>
        </w:rPr>
        <w:t>). • أثناء دخول يسوع الانتصاري إلى أورشليم، هَتَفَتْ الجموع ببركاتٍ متنوعة، بما في ذلك عبارات مأخوذة من هذا النصِّ (</w:t>
      </w:r>
      <w:r>
        <w:rPr>
          <w:rtl/>
          <w:cs/>
          <w:lang w:val="ar_AE" w:bidi="ar_AE"/>
        </w:rPr>
        <w:t>مَتَّى 21:9</w:t>
      </w:r>
      <w:r>
        <w:rPr>
          <w:rtl/>
          <w:cs/>
          <w:lang w:val="ar_AE" w:bidi="ar_AE"/>
        </w:rPr>
        <w:t xml:space="preserve">؛ </w:t>
      </w:r>
      <w:r>
        <w:rPr>
          <w:rtl/>
          <w:cs/>
          <w:lang w:val="ar_AE" w:bidi="ar_AE"/>
        </w:rPr>
        <w:t>مَرْقُس 11:9</w:t>
      </w:r>
      <w:r>
        <w:rPr>
          <w:rtl/>
          <w:cs/>
          <w:lang w:val="ar_AE" w:bidi="ar_AE"/>
        </w:rPr>
        <w:t xml:space="preserve">؛ </w:t>
      </w:r>
      <w:r>
        <w:rPr>
          <w:rtl/>
          <w:cs/>
          <w:lang w:val="ar_AE" w:bidi="ar_AE"/>
        </w:rPr>
        <w:t>لُوقَا 19:38</w:t>
      </w:r>
      <w:r>
        <w:rPr>
          <w:rtl/>
          <w:cs/>
          <w:lang w:val="ar_AE" w:bidi="ar_AE"/>
        </w:rPr>
        <w:t xml:space="preserve">؛ </w:t>
      </w:r>
      <w:r>
        <w:rPr>
          <w:rtl/>
          <w:cs/>
          <w:lang w:val="ar_AE" w:bidi="ar_AE"/>
        </w:rPr>
        <w:t>يُوحَنَّا 12:13</w:t>
      </w:r>
      <w:r>
        <w:rPr>
          <w:rtl/>
          <w:cs/>
          <w:lang w:val="ar_AE" w:bidi="ar_AE"/>
        </w:rPr>
        <w:t>). اقْتَبَسَ الرَّبُّ يسوع نفسُه هذا المقطع أثناء بُكَائِهِ عَلَى أورشليم (</w:t>
      </w:r>
      <w:r>
        <w:rPr>
          <w:rtl/>
          <w:cs/>
          <w:lang w:val="ar_AE" w:bidi="ar_AE"/>
        </w:rPr>
        <w:t>مَتَّى 23:39</w:t>
      </w:r>
      <w:r>
        <w:rPr>
          <w:rtl/>
          <w:cs/>
          <w:lang w:val="ar_AE" w:bidi="ar_AE"/>
        </w:rPr>
        <w:t xml:space="preserve">؛ </w:t>
      </w:r>
      <w:r>
        <w:rPr>
          <w:rtl/>
          <w:cs/>
          <w:lang w:val="ar_AE" w:bidi="ar_AE"/>
        </w:rPr>
        <w:t>لُوقَا 13:35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1:119–4</w:t>
      </w:r>
      <w:r>
        <w:rPr>
          <w:rtl/>
          <w:cs/>
          <w:lang w:val="ar_AE" w:bidi="ar_AE"/>
        </w:rPr>
      </w:r>
    </w:p>
    <w:p>
      <w:pPr>
        <w:bidi/>
      </w:pPr>
      <w:r>
        <w:rPr>
          <w:rtl/>
          <w:cs/>
          <w:lang w:val="ar_AE" w:bidi="ar_AE"/>
        </w:rPr>
      </w:r>
      <w:r>
        <w:rPr>
          <w:rtl/>
          <w:cs/>
          <w:lang w:val="ar_AE" w:bidi="ar_AE"/>
        </w:rPr>
        <w:t xml:space="preserve">الحكماءُ سُعَدَاءٌ. يَسْلَكُون بالكمَالِ (انْظُرْ </w:t>
      </w:r>
      <w:r>
        <w:rPr>
          <w:rtl/>
          <w:cs/>
          <w:lang w:val="ar_AE" w:bidi="ar_AE"/>
        </w:rPr>
        <w:t>84:11</w:t>
      </w:r>
      <w:r>
        <w:rPr>
          <w:rtl/>
          <w:cs/>
          <w:lang w:val="ar_AE" w:bidi="ar_AE"/>
        </w:rPr>
        <w:t xml:space="preserve">) وَيَسِيرُون في طريقِ وَصَايا الله. يطيعون الإعلان الإلهي ويطلبونه بِكُلِّ قلوبِهِم (انْظُرْ </w:t>
      </w:r>
      <w:r>
        <w:rPr>
          <w:rtl/>
          <w:cs/>
          <w:lang w:val="ar_AE" w:bidi="ar_AE"/>
        </w:rPr>
        <w:t>27:7</w:t>
      </w:r>
      <w:r>
        <w:rPr>
          <w:rtl/>
          <w:cs/>
          <w:lang w:val="ar_AE" w:bidi="ar_AE"/>
        </w:rPr>
        <w:t xml:space="preserve">؛ </w:t>
      </w:r>
      <w:r>
        <w:rPr>
          <w:rtl/>
          <w:cs/>
          <w:lang w:val="ar_AE" w:bidi="ar_AE"/>
        </w:rPr>
        <w:t>119:10</w:t>
      </w:r>
      <w:r>
        <w:rPr>
          <w:rtl/>
          <w:cs/>
          <w:lang w:val="ar_AE" w:bidi="ar_AE"/>
        </w:rPr>
        <w:t xml:space="preserve">، </w:t>
      </w:r>
      <w:r>
        <w:rPr>
          <w:rtl/>
          <w:cs/>
          <w:lang w:val="ar_AE" w:bidi="ar_AE"/>
        </w:rPr>
        <w:t>45</w:t>
      </w:r>
      <w:r>
        <w:rPr>
          <w:rtl/>
          <w:cs/>
          <w:lang w:val="ar_AE" w:bidi="ar_AE"/>
        </w:rPr>
        <w:t xml:space="preserve">، </w:t>
      </w:r>
      <w:r>
        <w:rPr>
          <w:rtl/>
          <w:cs/>
          <w:lang w:val="ar_AE" w:bidi="ar_AE"/>
        </w:rPr>
        <w:t>94</w:t>
      </w:r>
      <w:r>
        <w:rPr>
          <w:rtl/>
          <w:cs/>
          <w:lang w:val="ar_AE" w:bidi="ar_AE"/>
        </w:rPr>
        <w:t xml:space="preserve">، </w:t>
      </w:r>
      <w:r>
        <w:rPr>
          <w:rtl/>
          <w:cs/>
          <w:lang w:val="ar_AE" w:bidi="ar_AE"/>
        </w:rPr>
        <w:t>155</w:t>
      </w:r>
      <w:r>
        <w:rPr>
          <w:rtl/>
          <w:cs/>
          <w:lang w:val="ar_AE" w:bidi="ar_AE"/>
        </w:rPr>
        <w:t xml:space="preserve">)، ويرفضون كلَّ أشكالِ الشَّرِّ. قارن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1:119–8</w:t>
      </w:r>
      <w:r>
        <w:rPr>
          <w:rtl/>
          <w:cs/>
          <w:lang w:val="ar_AE" w:bidi="ar_AE"/>
        </w:rPr>
      </w:r>
    </w:p>
    <w:p>
      <w:pPr>
        <w:bidi/>
      </w:pPr>
      <w:r>
        <w:rPr>
          <w:rtl/>
          <w:cs/>
          <w:lang w:val="ar_AE" w:bidi="ar_AE"/>
        </w:rPr>
      </w:r>
      <w:r>
        <w:rPr>
          <w:b/>
          <w:rtl/>
          <w:cs/>
          <w:lang w:val="ar_AE" w:bidi="ar_AE"/>
        </w:rPr>
        <w:t>ألف (א)</w:t>
      </w:r>
      <w:r>
        <w:rPr>
          <w:rtl/>
          <w:cs/>
          <w:lang w:val="ar_AE" w:bidi="ar_AE"/>
        </w:rPr>
        <w:t>: الله، مصدر هذه الوصايا، يأمُر أتباعه بالعَيْشِ وَفْقًا لها. يصلِّي المُرَنِّمُ أن يهَبَه الله نعمةً ليحيا بحسب هذا الإعلان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1:119–176</w:t>
      </w:r>
      <w:r>
        <w:rPr>
          <w:rtl/>
          <w:cs/>
          <w:lang w:val="ar_AE" w:bidi="ar_AE"/>
        </w:rPr>
      </w:r>
    </w:p>
    <w:p>
      <w:pPr>
        <w:bidi/>
      </w:pPr>
      <w:r>
        <w:rPr>
          <w:rtl/>
          <w:cs/>
          <w:lang w:val="ar_AE" w:bidi="ar_AE"/>
        </w:rPr>
      </w:r>
      <w:r>
        <w:rPr>
          <w:rtl/>
          <w:cs/>
          <w:lang w:val="ar_AE" w:bidi="ar_AE"/>
        </w:rPr>
        <w:t xml:space="preserve">يَجْمَعُ هذا المزمور بين عناصر الحِكْمَةِ، والرِّثَاءِ، والتَّسْبِيحِ، والشُّكْرِ، والاعترافِ. يستخْدِمُ المزمور تقريبًا ثماني كلمات عبرية بشكل متكرر، تُترجم إلى "وصية"، "شريعة"، "كلمة"، "حكم"، "فريضة"، "أمر"، "شهادة"، و"قول". تُشَجِّعُ هذه الكلمات معًا على محبَّة وصايا الله وطاعتها، كما هي موجودة في الكُتُبِ المُقَدَّسَة (انْظُرْ </w:t>
      </w:r>
      <w:r>
        <w:rPr>
          <w:rtl/>
          <w:cs/>
          <w:lang w:val="ar_AE" w:bidi="ar_AE"/>
        </w:rPr>
        <w:t>2 تِيمُوثَاوُس 3:14–17</w:t>
      </w:r>
      <w:r>
        <w:rPr>
          <w:rtl/>
          <w:cs/>
          <w:lang w:val="ar_AE" w:bidi="ar_AE"/>
        </w:rPr>
        <w:t>). ما يوحِّد المزمور هو التعبيرُ العميقُ عن الالتزام بهذه الوصايا.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4:119</w:t>
      </w:r>
      <w:r>
        <w:rPr>
          <w:rtl/>
          <w:cs/>
          <w:lang w:val="ar_AE" w:bidi="ar_AE"/>
        </w:rPr>
      </w:r>
    </w:p>
    <w:p>
      <w:pPr>
        <w:bidi/>
      </w:pPr>
      <w:r>
        <w:rPr>
          <w:rtl/>
          <w:cs/>
          <w:lang w:val="ar_AE" w:bidi="ar_AE"/>
        </w:rPr>
      </w:r>
      <w:r>
        <w:rPr>
          <w:rtl/>
          <w:cs/>
          <w:lang w:val="ar_AE" w:bidi="ar_AE"/>
        </w:rPr>
        <w:t>يعني حفظُ وصايا الله الالتزامَ بها عن طريق طاعَتِها.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9:119</w:t>
      </w:r>
      <w:r>
        <w:rPr>
          <w:rtl/>
          <w:cs/>
          <w:lang w:val="ar_AE" w:bidi="ar_AE"/>
        </w:rPr>
      </w:r>
    </w:p>
    <w:p>
      <w:pPr>
        <w:bidi/>
      </w:pPr>
      <w:r>
        <w:rPr>
          <w:rtl/>
          <w:cs/>
          <w:lang w:val="ar_AE" w:bidi="ar_AE"/>
        </w:rPr>
      </w:r>
      <w:r>
        <w:rPr>
          <w:rtl/>
          <w:cs/>
          <w:lang w:val="ar_AE" w:bidi="ar_AE"/>
        </w:rPr>
        <w:t>يَمِيلُ الشَّابُّ إلى الحَمَاقَةِ (</w:t>
      </w:r>
      <w:r>
        <w:rPr>
          <w:rtl/>
          <w:cs/>
          <w:lang w:val="ar_AE" w:bidi="ar_AE"/>
        </w:rPr>
        <w:t>أمثال 22:15</w:t>
      </w:r>
      <w:r>
        <w:rPr>
          <w:rtl/>
          <w:cs/>
          <w:lang w:val="ar_AE" w:bidi="ar_AE"/>
        </w:rPr>
        <w:t>) ومن ثمَّ يمكنه بكلِّ سهولة ارتكاب الخطايا التي تُدَمِّر حياتَهُ (</w:t>
      </w:r>
      <w:r>
        <w:rPr>
          <w:rtl/>
          <w:cs/>
          <w:lang w:val="ar_AE" w:bidi="ar_AE"/>
        </w:rPr>
        <w:t>الأمثال 7:6–23</w:t>
      </w:r>
      <w:r>
        <w:rPr>
          <w:rtl/>
          <w:cs/>
          <w:lang w:val="ar_AE" w:bidi="ar_AE"/>
        </w:rPr>
        <w:t xml:space="preserve">). ومع ذلك، فترة الشباب هي أيضًا أفضل وقتٍ لتعزيز الانضباط الشخصي والسَّعْي وراء الحِكْمَةِ (انْظُرْ </w:t>
      </w:r>
      <w:r>
        <w:rPr>
          <w:rtl/>
          <w:cs/>
          <w:lang w:val="ar_AE" w:bidi="ar_AE"/>
        </w:rPr>
        <w:t>المزمور 34:11</w:t>
      </w:r>
      <w:r>
        <w:rPr>
          <w:rtl/>
          <w:cs/>
          <w:lang w:val="ar_AE" w:bidi="ar_AE"/>
        </w:rPr>
        <w:t xml:space="preserve">؛ </w:t>
      </w:r>
      <w:r>
        <w:rPr>
          <w:rtl/>
          <w:cs/>
          <w:lang w:val="ar_AE" w:bidi="ar_AE"/>
        </w:rPr>
        <w:t>الأمثال 1:4</w:t>
      </w:r>
      <w:r>
        <w:rPr>
          <w:rtl/>
          <w:cs/>
          <w:lang w:val="ar_AE" w:bidi="ar_AE"/>
        </w:rPr>
        <w:t xml:space="preserve">). • الالتزام بحياة الطهارة يعني حفْظَ المَرْءِ لنفسِهِ من الفسادِ بالشَّرِّ والخطيةِ والعَيْشَ بحياةِ الاستقامَةِ الموصوفةِ في </w:t>
      </w:r>
      <w:r>
        <w:rPr>
          <w:rtl/>
          <w:cs/>
          <w:lang w:val="ar_AE" w:bidi="ar_AE"/>
        </w:rPr>
        <w:t>المزمور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9:119–16</w:t>
      </w:r>
      <w:r>
        <w:rPr>
          <w:rtl/>
          <w:cs/>
          <w:lang w:val="ar_AE" w:bidi="ar_AE"/>
        </w:rPr>
      </w:r>
    </w:p>
    <w:p>
      <w:pPr>
        <w:bidi/>
      </w:pPr>
      <w:r>
        <w:rPr>
          <w:rtl/>
          <w:cs/>
          <w:lang w:val="ar_AE" w:bidi="ar_AE"/>
        </w:rPr>
      </w:r>
      <w:r>
        <w:rPr>
          <w:b/>
          <w:rtl/>
          <w:cs/>
          <w:lang w:val="ar_AE" w:bidi="ar_AE"/>
        </w:rPr>
        <w:t>بِيت (</w:t>
      </w:r>
      <w:r>
        <w:rPr>
          <w:rtl/>
          <w:cs/>
          <w:lang w:val="ar_AE" w:bidi="ar_AE"/>
        </w:rPr>
        <w:t>ב</w:t>
      </w:r>
      <w:r>
        <w:rPr>
          <w:b/>
          <w:rtl/>
          <w:cs/>
          <w:lang w:val="ar_AE" w:bidi="ar_AE"/>
        </w:rPr>
        <w:t>)</w:t>
      </w:r>
      <w:r>
        <w:rPr>
          <w:rtl/>
          <w:cs/>
          <w:lang w:val="ar_AE" w:bidi="ar_AE"/>
        </w:rPr>
        <w:t>: المرَنِّمُ لديه تصميمٌ على السَّعْي وراء حياة الطهارة كما يحثُّ القارئ على النمو في الحكمة عن طريق المبادئ (</w:t>
      </w:r>
      <w:r>
        <w:rPr>
          <w:rtl/>
          <w:cs/>
          <w:lang w:val="ar_AE" w:bidi="ar_AE"/>
        </w:rPr>
        <w:t>119:9</w:t>
      </w:r>
      <w:r>
        <w:rPr>
          <w:rtl/>
          <w:cs/>
          <w:lang w:val="ar_AE" w:bidi="ar_AE"/>
        </w:rPr>
        <w:t>) والوصايا الإلهية (</w:t>
      </w:r>
      <w:r>
        <w:rPr>
          <w:rtl/>
          <w:cs/>
          <w:lang w:val="ar_AE" w:bidi="ar_AE"/>
        </w:rPr>
        <w:t>119:10–16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10:119</w:t>
      </w:r>
      <w:r>
        <w:rPr>
          <w:rtl/>
          <w:cs/>
          <w:lang w:val="ar_AE" w:bidi="ar_AE"/>
        </w:rPr>
      </w:r>
    </w:p>
    <w:p>
      <w:pPr>
        <w:bidi/>
      </w:pPr>
      <w:r>
        <w:rPr>
          <w:rtl/>
          <w:cs/>
          <w:lang w:val="ar_AE" w:bidi="ar_AE"/>
        </w:rPr>
      </w:r>
      <w:r>
        <w:rPr>
          <w:rtl/>
          <w:cs/>
          <w:lang w:val="ar_AE" w:bidi="ar_AE"/>
        </w:rPr>
        <w:t>يَسْأَلُ الطَّالِبُ الله، المُعَلِّمَ، أن يُرْشِدَهُ بآدَابِه وصاياه حتَّى لا يَضِلُّ.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14:119</w:t>
      </w:r>
      <w:r>
        <w:rPr>
          <w:rtl/>
          <w:cs/>
          <w:lang w:val="ar_AE" w:bidi="ar_AE"/>
        </w:rPr>
      </w:r>
    </w:p>
    <w:p>
      <w:pPr>
        <w:bidi/>
      </w:pPr>
      <w:r>
        <w:rPr>
          <w:rtl/>
          <w:cs/>
          <w:lang w:val="ar_AE" w:bidi="ar_AE"/>
        </w:rPr>
      </w:r>
      <w:r>
        <w:rPr>
          <w:rtl/>
          <w:cs/>
          <w:lang w:val="ar_AE" w:bidi="ar_AE"/>
        </w:rPr>
        <w:t>حِكْمَةُ الله أَعْظَمُ بكثيرٍ من أيِّ كنوزٍ يَسْعَى البَشَرُ وراءها (</w:t>
      </w:r>
      <w:r>
        <w:rPr>
          <w:rtl/>
          <w:cs/>
          <w:lang w:val="ar_AE" w:bidi="ar_AE"/>
        </w:rPr>
        <w:t>119:72</w:t>
      </w:r>
      <w:r>
        <w:rPr>
          <w:rtl/>
          <w:cs/>
          <w:lang w:val="ar_AE" w:bidi="ar_AE"/>
        </w:rPr>
        <w:t xml:space="preserve">، </w:t>
      </w:r>
      <w:r>
        <w:rPr>
          <w:rtl/>
          <w:cs/>
          <w:lang w:val="ar_AE" w:bidi="ar_AE"/>
        </w:rPr>
        <w:t>127</w:t>
      </w:r>
      <w:r>
        <w:rPr>
          <w:rtl/>
          <w:cs/>
          <w:lang w:val="ar_AE" w:bidi="ar_AE"/>
        </w:rPr>
        <w:t xml:space="preserve">؛ </w:t>
      </w:r>
      <w:r>
        <w:rPr>
          <w:rtl/>
          <w:cs/>
          <w:lang w:val="ar_AE" w:bidi="ar_AE"/>
        </w:rPr>
        <w:t>الأمثال 3:14–15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المزامور 15:119</w:t>
      </w:r>
      <w:r>
        <w:rPr>
          <w:rtl/>
          <w:cs/>
          <w:lang w:val="ar_AE" w:bidi="ar_AE"/>
        </w:rPr>
      </w:r>
    </w:p>
    <w:p>
      <w:pPr>
        <w:bidi/>
      </w:pPr>
      <w:r>
        <w:rPr>
          <w:rtl/>
          <w:cs/>
          <w:lang w:val="ar_AE" w:bidi="ar_AE"/>
        </w:rPr>
      </w:r>
      <w:r>
        <w:rPr>
          <w:rtl/>
          <w:cs/>
          <w:lang w:val="ar_AE" w:bidi="ar_AE"/>
        </w:rPr>
        <w:t xml:space="preserve">يشتَمِلُ طريقُ الحِكْمَةِ على التَّأمُّل في طُرُقِ الله (انْظُرْ </w:t>
      </w:r>
      <w:r>
        <w:rPr>
          <w:rtl/>
          <w:cs/>
          <w:lang w:val="ar_AE" w:bidi="ar_AE"/>
        </w:rPr>
        <w:t>119:1</w:t>
      </w:r>
      <w:r>
        <w:rPr>
          <w:rtl/>
          <w:cs/>
          <w:lang w:val="ar_AE" w:bidi="ar_AE"/>
        </w:rPr>
        <w:t xml:space="preserve">، </w:t>
      </w:r>
      <w:r>
        <w:rPr>
          <w:rtl/>
          <w:cs/>
          <w:lang w:val="ar_AE" w:bidi="ar_AE"/>
        </w:rPr>
        <w:t>3</w:t>
      </w:r>
      <w:r>
        <w:rPr>
          <w:rtl/>
          <w:cs/>
          <w:lang w:val="ar_AE" w:bidi="ar_AE"/>
        </w:rPr>
        <w:t>). يَتَأَمَّل الحكماءُ بعمقٍ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17:119–18</w:t>
      </w:r>
      <w:r>
        <w:rPr>
          <w:rtl/>
          <w:cs/>
          <w:lang w:val="ar_AE" w:bidi="ar_AE"/>
        </w:rPr>
      </w:r>
    </w:p>
    <w:p>
      <w:pPr>
        <w:bidi/>
      </w:pPr>
      <w:r>
        <w:rPr>
          <w:rtl/>
          <w:cs/>
          <w:lang w:val="ar_AE" w:bidi="ar_AE"/>
        </w:rPr>
      </w:r>
      <w:r>
        <w:rPr>
          <w:rtl/>
          <w:cs/>
          <w:lang w:val="ar_AE" w:bidi="ar_AE"/>
        </w:rPr>
        <w:t>يَسْعَى المُرَنِّم إلى إرضاءِ الرَّبِّ بحياة كاملة ومطيعة ملؤها التسبيح (</w:t>
      </w:r>
      <w:r>
        <w:rPr>
          <w:rtl/>
          <w:cs/>
          <w:lang w:val="ar_AE" w:bidi="ar_AE"/>
        </w:rPr>
        <w:t>118:17</w:t>
      </w:r>
      <w:r>
        <w:rPr>
          <w:rtl/>
          <w:cs/>
          <w:lang w:val="ar_AE" w:bidi="ar_AE"/>
        </w:rPr>
        <w:t xml:space="preserve">؛ </w:t>
      </w:r>
      <w:r>
        <w:rPr>
          <w:rtl/>
          <w:cs/>
          <w:lang w:val="ar_AE" w:bidi="ar_AE"/>
        </w:rPr>
        <w:t>119:25</w:t>
      </w:r>
      <w:r>
        <w:rPr>
          <w:rtl/>
          <w:cs/>
          <w:lang w:val="ar_AE" w:bidi="ar_AE"/>
        </w:rPr>
        <w:t xml:space="preserve">، </w:t>
      </w:r>
      <w:r>
        <w:rPr>
          <w:rtl/>
          <w:cs/>
          <w:lang w:val="ar_AE" w:bidi="ar_AE"/>
        </w:rPr>
        <w:t>77</w:t>
      </w:r>
      <w:r>
        <w:rPr>
          <w:rtl/>
          <w:cs/>
          <w:lang w:val="ar_AE" w:bidi="ar_AE"/>
        </w:rPr>
        <w:t xml:space="preserve">، </w:t>
      </w:r>
      <w:r>
        <w:rPr>
          <w:rtl/>
          <w:cs/>
          <w:lang w:val="ar_AE" w:bidi="ar_AE"/>
        </w:rPr>
        <w:t>116</w:t>
      </w:r>
      <w:r>
        <w:rPr>
          <w:rtl/>
          <w:cs/>
          <w:lang w:val="ar_AE" w:bidi="ar_AE"/>
        </w:rPr>
        <w:t xml:space="preserve">، </w:t>
      </w:r>
      <w:r>
        <w:rPr>
          <w:rtl/>
          <w:cs/>
          <w:lang w:val="ar_AE" w:bidi="ar_AE"/>
        </w:rPr>
        <w:t>144</w:t>
      </w:r>
      <w:r>
        <w:rPr>
          <w:rtl/>
          <w:cs/>
          <w:lang w:val="ar_AE" w:bidi="ar_AE"/>
        </w:rPr>
        <w:t xml:space="preserve">، </w:t>
      </w:r>
      <w:r>
        <w:rPr>
          <w:rtl/>
          <w:cs/>
          <w:lang w:val="ar_AE" w:bidi="ar_AE"/>
        </w:rPr>
        <w:t>175</w:t>
      </w:r>
      <w:r>
        <w:rPr>
          <w:rtl/>
          <w:cs/>
          <w:lang w:val="ar_AE" w:bidi="ar_AE"/>
        </w:rPr>
        <w:t>). الرَّبُّ وَحْده هو القادر على حمايته من أعدائه وتمكينِهِ من رؤية الحقائق الرائعة الموجودة في وصايا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17:119–24</w:t>
      </w:r>
      <w:r>
        <w:rPr>
          <w:rtl/>
          <w:cs/>
          <w:lang w:val="ar_AE" w:bidi="ar_AE"/>
        </w:rPr>
      </w:r>
    </w:p>
    <w:p>
      <w:pPr>
        <w:bidi/>
      </w:pPr>
      <w:r>
        <w:rPr>
          <w:rtl/>
          <w:cs/>
          <w:lang w:val="ar_AE" w:bidi="ar_AE"/>
        </w:rPr>
      </w:r>
      <w:r>
        <w:rPr>
          <w:rtl/>
          <w:cs/>
          <w:lang w:val="ar_AE" w:bidi="ar_AE"/>
        </w:rPr>
        <w:t>جيمِل (ג): كغريبٍ في أرضٍ معادية، يحتاج عَبْدُ الله إلى إرشاد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20:119–21</w:t>
      </w:r>
      <w:r>
        <w:rPr>
          <w:rtl/>
          <w:cs/>
          <w:lang w:val="ar_AE" w:bidi="ar_AE"/>
        </w:rPr>
      </w:r>
    </w:p>
    <w:p>
      <w:pPr>
        <w:bidi/>
      </w:pPr>
      <w:r>
        <w:rPr>
          <w:rtl/>
          <w:cs/>
          <w:lang w:val="ar_AE" w:bidi="ar_AE"/>
        </w:rPr>
      </w:r>
      <w:r>
        <w:rPr>
          <w:rtl/>
          <w:cs/>
          <w:lang w:val="ar_AE" w:bidi="ar_AE"/>
        </w:rPr>
        <w:t>المتكبرون هم على الأرجح من يستهزئون بالمُرَنِّمِ (</w:t>
      </w:r>
      <w:r>
        <w:rPr>
          <w:rtl/>
          <w:cs/>
          <w:lang w:val="ar_AE" w:bidi="ar_AE"/>
        </w:rPr>
        <w:t>119:22–23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23:119–24</w:t>
      </w:r>
      <w:r>
        <w:rPr>
          <w:rtl/>
          <w:cs/>
          <w:lang w:val="ar_AE" w:bidi="ar_AE"/>
        </w:rPr>
      </w:r>
    </w:p>
    <w:p>
      <w:pPr>
        <w:bidi/>
      </w:pPr>
      <w:r>
        <w:rPr>
          <w:rtl/>
          <w:cs/>
          <w:lang w:val="ar_AE" w:bidi="ar_AE"/>
        </w:rPr>
      </w:r>
      <w:r>
        <w:rPr>
          <w:rtl/>
          <w:cs/>
          <w:lang w:val="ar_AE" w:bidi="ar_AE"/>
        </w:rPr>
        <w:t>من يتأملون وصايا الله يَنْعَمُون بنصائحها الحكيمة.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25:119–32</w:t>
      </w:r>
      <w:r>
        <w:rPr>
          <w:rtl/>
          <w:cs/>
          <w:lang w:val="ar_AE" w:bidi="ar_AE"/>
        </w:rPr>
      </w:r>
    </w:p>
    <w:p>
      <w:pPr>
        <w:bidi/>
      </w:pPr>
      <w:r>
        <w:rPr>
          <w:rtl/>
          <w:cs/>
          <w:lang w:val="ar_AE" w:bidi="ar_AE"/>
        </w:rPr>
      </w:r>
      <w:r>
        <w:rPr>
          <w:b/>
          <w:rtl/>
          <w:cs/>
          <w:lang w:val="ar_AE" w:bidi="ar_AE"/>
        </w:rPr>
        <w:t>دَالِت (ד):</w:t>
      </w:r>
      <w:r>
        <w:rPr>
          <w:rtl/>
          <w:cs/>
          <w:lang w:val="ar_AE" w:bidi="ar_AE"/>
        </w:rPr>
        <w:t xml:space="preserve"> على الرُّغْمِ من شعورِ كاتِبِ المزمورِ بِالوَجَعِ والحُزْنِ، إلا أنه يَتَوَسَّل إلى الرَّبِّ ليحييه لأنه يريدُ طاعَتَهُ. قد يؤدِّي تأديبُ الرَّبِّ إلى الأَلمِ والمَوتِ (</w:t>
      </w:r>
      <w:r>
        <w:rPr>
          <w:rtl/>
          <w:cs/>
          <w:lang w:val="ar_AE" w:bidi="ar_AE"/>
        </w:rPr>
        <w:t>118:17–18</w:t>
      </w:r>
      <w:r>
        <w:rPr>
          <w:rtl/>
          <w:cs/>
          <w:lang w:val="ar_AE" w:bidi="ar_AE"/>
        </w:rPr>
        <w:t xml:space="preserve">؛ </w:t>
      </w:r>
      <w:r>
        <w:rPr>
          <w:rtl/>
          <w:cs/>
          <w:lang w:val="ar_AE" w:bidi="ar_AE"/>
        </w:rPr>
        <w:t>119:67</w:t>
      </w:r>
      <w:r>
        <w:rPr>
          <w:rtl/>
          <w:cs/>
          <w:lang w:val="ar_AE" w:bidi="ar_AE"/>
        </w:rPr>
        <w:t xml:space="preserve">، </w:t>
      </w:r>
      <w:r>
        <w:rPr>
          <w:rtl/>
          <w:cs/>
          <w:lang w:val="ar_AE" w:bidi="ar_AE"/>
        </w:rPr>
        <w:t>71</w:t>
      </w:r>
      <w:r>
        <w:rPr>
          <w:rtl/>
          <w:cs/>
          <w:lang w:val="ar_AE" w:bidi="ar_AE"/>
        </w:rPr>
        <w:t xml:space="preserve">، </w:t>
      </w:r>
      <w:r>
        <w:rPr>
          <w:rtl/>
          <w:cs/>
          <w:lang w:val="ar_AE" w:bidi="ar_AE"/>
        </w:rPr>
        <w:t>75</w:t>
      </w:r>
      <w:r>
        <w:rPr>
          <w:rtl/>
          <w:cs/>
          <w:lang w:val="ar_AE" w:bidi="ar_AE"/>
        </w:rPr>
        <w:t xml:space="preserve">)، إلا أن وصيته تحيي النفس المُتْعَبَة (انْظُرْ </w:t>
      </w:r>
      <w:r>
        <w:rPr>
          <w:rtl/>
          <w:cs/>
          <w:lang w:val="ar_AE" w:bidi="ar_AE"/>
        </w:rPr>
        <w:t>119:12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29:119</w:t>
      </w:r>
      <w:r>
        <w:rPr>
          <w:rtl/>
          <w:cs/>
          <w:lang w:val="ar_AE" w:bidi="ar_AE"/>
        </w:rPr>
      </w:r>
    </w:p>
    <w:p>
      <w:pPr>
        <w:bidi/>
      </w:pPr>
      <w:r>
        <w:rPr>
          <w:rtl/>
          <w:cs/>
          <w:lang w:val="ar_AE" w:bidi="ar_AE"/>
        </w:rPr>
      </w:r>
      <w:r>
        <w:rPr>
          <w:rtl/>
          <w:cs/>
          <w:lang w:val="ar_AE" w:bidi="ar_AE"/>
        </w:rPr>
        <w:t>الكَذِبُ على النَّفْسِ: خداعُ الذَّاتِ ثَمَرَةٌ من ثمارِ الطَّبِيعَةِ البَشَرَيَّةِ الخَاطِئَة (</w:t>
      </w:r>
      <w:r>
        <w:rPr>
          <w:rtl/>
          <w:cs/>
          <w:lang w:val="ar_AE" w:bidi="ar_AE"/>
        </w:rPr>
        <w:t>إِرْمِيَا 17:9</w:t>
      </w:r>
      <w:r>
        <w:rPr>
          <w:rtl/>
          <w:cs/>
          <w:lang w:val="ar_AE" w:bidi="ar_AE"/>
        </w:rPr>
        <w:t>)؛ يؤدِّي إلى الحَمَاقَةِ. • الاقترابُ من كَلِمَةِ الله امتيازٌ وليس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33:119–40</w:t>
      </w:r>
      <w:r>
        <w:rPr>
          <w:rtl/>
          <w:cs/>
          <w:lang w:val="ar_AE" w:bidi="ar_AE"/>
        </w:rPr>
      </w:r>
    </w:p>
    <w:p>
      <w:pPr>
        <w:bidi/>
      </w:pPr>
      <w:r>
        <w:rPr>
          <w:rtl/>
          <w:cs/>
          <w:lang w:val="ar_AE" w:bidi="ar_AE"/>
        </w:rPr>
      </w:r>
      <w:r>
        <w:rPr>
          <w:b/>
          <w:rtl/>
          <w:cs/>
          <w:lang w:val="ar_AE" w:bidi="ar_AE"/>
        </w:rPr>
        <w:t>هِيه (ה):</w:t>
      </w:r>
      <w:r>
        <w:rPr>
          <w:rtl/>
          <w:cs/>
          <w:lang w:val="ar_AE" w:bidi="ar_AE"/>
        </w:rPr>
        <w:t xml:space="preserve"> كَطَالِبٍ، يَلْتَمِسُ المُرَنِّمُ من الله، مُعَلِّمِهِ، أن يُجَدِّدَ الحياة ويحوِّل الخزي إلى 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36:119</w:t>
      </w:r>
      <w:r>
        <w:rPr>
          <w:rtl/>
          <w:cs/>
          <w:lang w:val="ar_AE" w:bidi="ar_AE"/>
        </w:rPr>
      </w:r>
    </w:p>
    <w:p>
      <w:pPr>
        <w:bidi/>
      </w:pPr>
      <w:r>
        <w:rPr>
          <w:rtl/>
          <w:cs/>
          <w:lang w:val="ar_AE" w:bidi="ar_AE"/>
        </w:rPr>
      </w:r>
      <w:r>
        <w:rPr>
          <w:rtl/>
          <w:cs/>
          <w:lang w:val="ar_AE" w:bidi="ar_AE"/>
        </w:rPr>
        <w:t xml:space="preserve">تؤدِّي مَحَبَّةُ المَالِ إلى الخَطِيَّةِ (انْظُرْ </w:t>
      </w:r>
      <w:r>
        <w:rPr>
          <w:rtl/>
          <w:cs/>
          <w:lang w:val="ar_AE" w:bidi="ar_AE"/>
        </w:rPr>
        <w:t>الخُرُوج 18:21</w:t>
      </w:r>
      <w:r>
        <w:rPr>
          <w:rtl/>
          <w:cs/>
          <w:lang w:val="ar_AE" w:bidi="ar_AE"/>
        </w:rPr>
        <w:t xml:space="preserve">؛ </w:t>
      </w:r>
      <w:r>
        <w:rPr>
          <w:rtl/>
          <w:cs/>
          <w:lang w:val="ar_AE" w:bidi="ar_AE"/>
        </w:rPr>
        <w:t>1 تِيمُوثَاوُس 3:1–5</w:t>
      </w:r>
      <w:r>
        <w:rPr>
          <w:rtl/>
          <w:cs/>
          <w:lang w:val="ar_AE" w:bidi="ar_AE"/>
        </w:rPr>
        <w:t xml:space="preserve">؛ </w:t>
      </w:r>
      <w:r>
        <w:rPr>
          <w:rtl/>
          <w:cs/>
          <w:lang w:val="ar_AE" w:bidi="ar_AE"/>
        </w:rPr>
        <w:t>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41:119–43</w:t>
      </w:r>
      <w:r>
        <w:rPr>
          <w:rtl/>
          <w:cs/>
          <w:lang w:val="ar_AE" w:bidi="ar_AE"/>
        </w:rPr>
      </w:r>
    </w:p>
    <w:p>
      <w:pPr>
        <w:bidi/>
      </w:pPr>
      <w:r>
        <w:rPr>
          <w:rtl/>
          <w:cs/>
          <w:lang w:val="ar_AE" w:bidi="ar_AE"/>
        </w:rPr>
      </w:r>
      <w:r>
        <w:rPr>
          <w:rtl/>
          <w:cs/>
          <w:lang w:val="ar_AE" w:bidi="ar_AE"/>
        </w:rPr>
        <w:t xml:space="preserve">يَسْأَلُ المُرَنِّمُ الخَلاصَ من الأَعْدَاءِ الذين يتحدَّثُون بِجَفَاءٍ (انْظُرْ </w:t>
      </w:r>
      <w:r>
        <w:rPr>
          <w:rtl/>
          <w:cs/>
          <w:lang w:val="ar_AE" w:bidi="ar_AE"/>
        </w:rPr>
        <w:t>42:10</w:t>
      </w:r>
      <w:r>
        <w:rPr>
          <w:rtl/>
          <w:cs/>
          <w:lang w:val="ar_AE" w:bidi="ar_AE"/>
        </w:rPr>
        <w:t xml:space="preserve">؛ </w:t>
      </w:r>
      <w:r>
        <w:rPr>
          <w:rtl/>
          <w:cs/>
          <w:lang w:val="ar_AE" w:bidi="ar_AE"/>
        </w:rPr>
        <w:t>44:16</w:t>
      </w:r>
      <w:r>
        <w:rPr>
          <w:rtl/>
          <w:cs/>
          <w:lang w:val="ar_AE" w:bidi="ar_AE"/>
        </w:rPr>
        <w:t xml:space="preserve">؛ </w:t>
      </w:r>
      <w:r>
        <w:rPr>
          <w:rtl/>
          <w:cs/>
          <w:lang w:val="ar_AE" w:bidi="ar_AE"/>
        </w:rPr>
        <w:t>89:50–51</w:t>
      </w:r>
      <w:r>
        <w:rPr>
          <w:rtl/>
          <w:cs/>
          <w:lang w:val="ar_AE" w:bidi="ar_AE"/>
        </w:rPr>
        <w:t xml:space="preserve">؛ </w:t>
      </w:r>
      <w:r>
        <w:rPr>
          <w:rtl/>
          <w:cs/>
          <w:lang w:val="ar_AE" w:bidi="ar_AE"/>
        </w:rPr>
        <w:t>102:8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41:119–48</w:t>
      </w:r>
      <w:r>
        <w:rPr>
          <w:rtl/>
          <w:cs/>
          <w:lang w:val="ar_AE" w:bidi="ar_AE"/>
        </w:rPr>
      </w:r>
    </w:p>
    <w:p>
      <w:pPr>
        <w:bidi/>
      </w:pPr>
      <w:r>
        <w:rPr>
          <w:rtl/>
          <w:cs/>
          <w:lang w:val="ar_AE" w:bidi="ar_AE"/>
        </w:rPr>
      </w:r>
      <w:r>
        <w:rPr>
          <w:b/>
          <w:rtl/>
          <w:cs/>
          <w:lang w:val="ar_AE" w:bidi="ar_AE"/>
        </w:rPr>
        <w:t>فاف (ו):</w:t>
      </w:r>
      <w:r>
        <w:rPr>
          <w:rtl/>
          <w:cs/>
          <w:lang w:val="ar_AE" w:bidi="ar_AE"/>
        </w:rPr>
        <w:t xml:space="preserve"> يُصَلِّي المُرَنِّم أن تكون كَلِمَةُ الله دائمًا مَصْدَرَ محَبَّتِهِ وخلاصِهِ.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44:119–46</w:t>
      </w:r>
      <w:r>
        <w:rPr>
          <w:rtl/>
          <w:cs/>
          <w:lang w:val="ar_AE" w:bidi="ar_AE"/>
        </w:rPr>
      </w:r>
    </w:p>
    <w:p>
      <w:pPr>
        <w:bidi/>
      </w:pPr>
      <w:r>
        <w:rPr>
          <w:rtl/>
          <w:cs/>
          <w:lang w:val="ar_AE" w:bidi="ar_AE"/>
        </w:rPr>
      </w:r>
      <w:r>
        <w:rPr>
          <w:rtl/>
          <w:cs/>
          <w:lang w:val="ar_AE" w:bidi="ar_AE"/>
        </w:rPr>
        <w:t>المُرَنِّمٌ عَاقِدُ العَزْمِ على طاعَةِ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47:119–48</w:t>
      </w:r>
      <w:r>
        <w:rPr>
          <w:rtl/>
          <w:cs/>
          <w:lang w:val="ar_AE" w:bidi="ar_AE"/>
        </w:rPr>
      </w:r>
    </w:p>
    <w:p>
      <w:pPr>
        <w:bidi/>
      </w:pPr>
      <w:r>
        <w:rPr>
          <w:rtl/>
          <w:cs/>
          <w:lang w:val="ar_AE" w:bidi="ar_AE"/>
        </w:rPr>
      </w:r>
      <w:r>
        <w:rPr>
          <w:rtl/>
          <w:cs/>
          <w:lang w:val="ar_AE" w:bidi="ar_AE"/>
        </w:rPr>
        <w:t>يَجِدُ المُرَنِّمُ لَذَّةً في كَلِمَةِ الله على الرُّغْمِ من الوَجِعِ (</w:t>
      </w:r>
      <w:r>
        <w:rPr>
          <w:rtl/>
          <w:cs/>
          <w:lang w:val="ar_AE" w:bidi="ar_AE"/>
        </w:rPr>
        <w:t>119:92</w:t>
      </w:r>
      <w:r>
        <w:rPr>
          <w:rtl/>
          <w:cs/>
          <w:lang w:val="ar_AE" w:bidi="ar_AE"/>
        </w:rPr>
        <w:t xml:space="preserve">، </w:t>
      </w:r>
      <w:r>
        <w:rPr>
          <w:rtl/>
          <w:cs/>
          <w:lang w:val="ar_AE" w:bidi="ar_AE"/>
        </w:rPr>
        <w:t>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49:119–56</w:t>
      </w:r>
      <w:r>
        <w:rPr>
          <w:rtl/>
          <w:cs/>
          <w:lang w:val="ar_AE" w:bidi="ar_AE"/>
        </w:rPr>
      </w:r>
    </w:p>
    <w:p>
      <w:pPr>
        <w:bidi/>
      </w:pPr>
      <w:r>
        <w:rPr>
          <w:rtl/>
          <w:cs/>
          <w:lang w:val="ar_AE" w:bidi="ar_AE"/>
        </w:rPr>
      </w:r>
      <w:r>
        <w:rPr>
          <w:b/>
          <w:rtl/>
          <w:cs/>
          <w:lang w:val="ar_AE" w:bidi="ar_AE"/>
        </w:rPr>
        <w:t>زايِن (ז):</w:t>
      </w:r>
      <w:r>
        <w:rPr>
          <w:rtl/>
          <w:cs/>
          <w:lang w:val="ar_AE" w:bidi="ar_AE"/>
        </w:rPr>
        <w:t xml:space="preserve"> يَسْألُ المُرَنِّمُ أن يَذْكُرَ اللهُ كَلِمَتَهُ، كما يتذكَّرُ هو أيضًا كَلِمَةَ الله واسْمَهُ. يُعَبِّرُ هذا عن مدى تكريس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52:119</w:t>
      </w:r>
      <w:r>
        <w:rPr>
          <w:rtl/>
          <w:cs/>
          <w:lang w:val="ar_AE" w:bidi="ar_AE"/>
        </w:rPr>
      </w:r>
    </w:p>
    <w:p>
      <w:pPr>
        <w:bidi/>
      </w:pPr>
      <w:r>
        <w:rPr>
          <w:rtl/>
          <w:cs/>
          <w:lang w:val="ar_AE" w:bidi="ar_AE"/>
        </w:rPr>
      </w:r>
      <w:r>
        <w:rPr>
          <w:rtl/>
          <w:cs/>
          <w:lang w:val="ar_AE" w:bidi="ar_AE"/>
        </w:rPr>
        <w:t>الفرائضُ القديمَةُ هي التوراة (وصايا أو ناموس الله)، مصطلحٌ يشيرُ إلى الأَسْفَارِ الخَمْسَةِ من التَّكْوِين إلى التَّثْنِيَة.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57:119–64</w:t>
      </w:r>
      <w:r>
        <w:rPr>
          <w:rtl/>
          <w:cs/>
          <w:lang w:val="ar_AE" w:bidi="ar_AE"/>
        </w:rPr>
      </w:r>
    </w:p>
    <w:p>
      <w:pPr>
        <w:bidi/>
      </w:pPr>
      <w:r>
        <w:rPr>
          <w:rtl/>
          <w:cs/>
          <w:lang w:val="ar_AE" w:bidi="ar_AE"/>
        </w:rPr>
      </w:r>
      <w:r>
        <w:rPr>
          <w:b/>
          <w:rtl/>
          <w:cs/>
          <w:lang w:val="ar_AE" w:bidi="ar_AE"/>
        </w:rPr>
        <w:t>حيت (ח):</w:t>
      </w:r>
      <w:r>
        <w:rPr>
          <w:rtl/>
          <w:cs/>
          <w:lang w:val="ar_AE" w:bidi="ar_AE"/>
        </w:rPr>
        <w:t xml:space="preserve"> يَلْتَمِسُ المُرَنِّمُ رِضَا الله وَمَحَبَّتَه الثابتةَ. وعلى الرغم من فَعَلَةِ الشَّرِّ المحيطين به، يبقى هو عبدًا مُخْلِصًا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61:119</w:t>
      </w:r>
      <w:r>
        <w:rPr>
          <w:rtl/>
          <w:cs/>
          <w:lang w:val="ar_AE" w:bidi="ar_AE"/>
        </w:rPr>
      </w:r>
    </w:p>
    <w:p>
      <w:pPr>
        <w:bidi/>
      </w:pPr>
      <w:r>
        <w:rPr>
          <w:rtl/>
          <w:cs/>
          <w:lang w:val="ar_AE" w:bidi="ar_AE"/>
        </w:rPr>
      </w:r>
      <w:r>
        <w:rPr>
          <w:rtl/>
          <w:cs/>
          <w:lang w:val="ar_AE" w:bidi="ar_AE"/>
        </w:rPr>
        <w:t>يَحاوِلُ الأشرارُ أن يجذبوا المُرَنِّمَ للخطيَّة</w:t>
      </w:r>
      <w:r>
        <w:rPr>
          <w:i/>
          <w:rtl/>
          <w:cs/>
          <w:lang w:val="ar_AE" w:bidi="ar_AE"/>
        </w:rPr>
        <w:t>،</w:t>
      </w:r>
      <w:r>
        <w:rPr>
          <w:rtl/>
          <w:cs/>
          <w:lang w:val="ar_AE" w:bidi="ar_AE"/>
        </w:rPr>
        <w:t xml:space="preserve"> إلا أن انشغالَهُ بِكَلِمَةِ الله يحفظُه ثابتًا (انْظُرْ </w:t>
      </w:r>
      <w:r>
        <w:rPr>
          <w:rtl/>
          <w:cs/>
          <w:lang w:val="ar_AE" w:bidi="ar_AE"/>
        </w:rPr>
        <w:t>119:16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64:119</w:t>
      </w:r>
      <w:r>
        <w:rPr>
          <w:rtl/>
          <w:cs/>
          <w:lang w:val="ar_AE" w:bidi="ar_AE"/>
        </w:rPr>
      </w:r>
    </w:p>
    <w:p>
      <w:pPr>
        <w:bidi/>
      </w:pPr>
      <w:r>
        <w:rPr>
          <w:rtl/>
          <w:cs/>
          <w:lang w:val="ar_AE" w:bidi="ar_AE"/>
        </w:rPr>
      </w:r>
      <w:r>
        <w:rPr>
          <w:rtl/>
          <w:cs/>
          <w:lang w:val="ar_AE" w:bidi="ar_AE"/>
        </w:rPr>
        <w:t>إحسانُ الله يَمْلأُ الأَرْضَ</w:t>
      </w:r>
      <w:r>
        <w:rPr>
          <w:i/>
          <w:rtl/>
          <w:cs/>
          <w:lang w:val="ar_AE" w:bidi="ar_AE"/>
        </w:rPr>
        <w:t>؛</w:t>
      </w:r>
      <w:r>
        <w:rPr>
          <w:rtl/>
          <w:cs/>
          <w:lang w:val="ar_AE" w:bidi="ar_AE"/>
        </w:rPr>
        <w:t xml:space="preserve"> كلُّ الخليقة تُظْهِرُ دليلًا على جُودِهِ (انْظُرْ </w:t>
      </w:r>
      <w:r>
        <w:rPr>
          <w:rtl/>
          <w:cs/>
          <w:lang w:val="ar_AE" w:bidi="ar_AE"/>
        </w:rPr>
        <w:t>إِشَعْيَاء 6:3</w:t>
      </w:r>
      <w:r>
        <w:rPr>
          <w:rtl/>
          <w:cs/>
          <w:lang w:val="ar_AE" w:bidi="ar_AE"/>
        </w:rPr>
        <w:t xml:space="preserve">؛ </w:t>
      </w:r>
      <w:r>
        <w:rPr>
          <w:rtl/>
          <w:cs/>
          <w:lang w:val="ar_AE" w:bidi="ar_AE"/>
        </w:rPr>
        <w:t>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65:119–68</w:t>
      </w:r>
      <w:r>
        <w:rPr>
          <w:rtl/>
          <w:cs/>
          <w:lang w:val="ar_AE" w:bidi="ar_AE"/>
        </w:rPr>
      </w:r>
    </w:p>
    <w:p>
      <w:pPr>
        <w:bidi/>
      </w:pPr>
      <w:r>
        <w:rPr>
          <w:rtl/>
          <w:cs/>
          <w:lang w:val="ar_AE" w:bidi="ar_AE"/>
        </w:rPr>
      </w:r>
      <w:r>
        <w:rPr>
          <w:rtl/>
          <w:cs/>
          <w:lang w:val="ar_AE" w:bidi="ar_AE"/>
        </w:rPr>
        <w:t>التمييزُ الجَيِّدُ والمعْرِفَةُ ينبعانِ مِن الحِكْمَةِ (</w:t>
      </w:r>
      <w:r>
        <w:rPr>
          <w:rtl/>
          <w:cs/>
          <w:lang w:val="ar_AE" w:bidi="ar_AE"/>
        </w:rPr>
        <w:t>111:10</w:t>
      </w:r>
      <w:r>
        <w:rPr>
          <w:rtl/>
          <w:cs/>
          <w:lang w:val="ar_AE" w:bidi="ar_AE"/>
        </w:rPr>
        <w:t xml:space="preserve">). • يعترِفُ المُرَنِّمُ بأنَّه ضَلَّ كشاةٍ </w:t>
      </w:r>
      <w:r>
        <w:rPr>
          <w:rtl/>
          <w:cs/>
          <w:lang w:val="ar_AE" w:bidi="ar_AE"/>
        </w:rPr>
        <w:t xml:space="preserve">ضَالَّةٍ </w:t>
      </w:r>
      <w:r>
        <w:rPr>
          <w:rtl/>
          <w:cs/>
          <w:lang w:val="ar_AE" w:bidi="ar_AE"/>
        </w:rPr>
        <w:t>(</w:t>
      </w:r>
      <w:r>
        <w:rPr>
          <w:rtl/>
          <w:cs/>
          <w:lang w:val="ar_AE" w:bidi="ar_AE"/>
        </w:rPr>
        <w:t>119:176</w:t>
      </w:r>
      <w:r>
        <w:rPr>
          <w:rtl/>
          <w:cs/>
          <w:lang w:val="ar_AE" w:bidi="ar_AE"/>
        </w:rPr>
        <w:t xml:space="preserve">). • لقد أدبتني: انْظُرْ </w:t>
      </w:r>
      <w:r>
        <w:rPr>
          <w:rtl/>
          <w:cs/>
          <w:lang w:val="ar_AE" w:bidi="ar_AE"/>
        </w:rPr>
        <w:t>119:25–29</w:t>
      </w:r>
      <w:r>
        <w:rPr>
          <w:rtl/>
          <w:cs/>
          <w:lang w:val="ar_AE" w:bidi="ar_AE"/>
        </w:rPr>
        <w:t xml:space="preserve">. • </w:t>
      </w:r>
      <w:r>
        <w:rPr>
          <w:b/>
          <w:rtl/>
          <w:cs/>
          <w:lang w:val="ar_AE" w:bidi="ar_AE"/>
        </w:rPr>
        <w:t xml:space="preserve">صَالِحٌ أَنْتَ وَمُحْسِنٌ: </w:t>
      </w:r>
      <w:r>
        <w:rPr>
          <w:rtl/>
          <w:cs/>
          <w:lang w:val="ar_AE" w:bidi="ar_AE"/>
        </w:rPr>
        <w:t>الله كامِلٌ (</w:t>
      </w:r>
      <w:r>
        <w:rPr>
          <w:rtl/>
          <w:cs/>
          <w:lang w:val="ar_AE" w:bidi="ar_AE"/>
        </w:rPr>
        <w:t>97:2</w:t>
      </w:r>
      <w:r>
        <w:rPr>
          <w:rtl/>
          <w:cs/>
          <w:lang w:val="ar_AE" w:bidi="ar_AE"/>
        </w:rPr>
        <w:t xml:space="preserve">؛ </w:t>
      </w:r>
      <w:r>
        <w:rPr>
          <w:rtl/>
          <w:cs/>
          <w:lang w:val="ar_AE" w:bidi="ar_AE"/>
        </w:rPr>
        <w:t>يعقوب 1:17</w:t>
      </w:r>
      <w:r>
        <w:rPr>
          <w:rtl/>
          <w:cs/>
          <w:lang w:val="ar_AE" w:bidi="ar_AE"/>
        </w:rPr>
        <w:t xml:space="preserve">؛ </w:t>
      </w:r>
      <w:r>
        <w:rPr>
          <w:rtl/>
          <w:cs/>
          <w:lang w:val="ar_AE" w:bidi="ar_AE"/>
        </w:rPr>
        <w:t>1 يُوحَنَّا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65:119–72</w:t>
      </w:r>
      <w:r>
        <w:rPr>
          <w:rtl/>
          <w:cs/>
          <w:lang w:val="ar_AE" w:bidi="ar_AE"/>
        </w:rPr>
      </w:r>
    </w:p>
    <w:p>
      <w:pPr>
        <w:bidi/>
      </w:pPr>
      <w:r>
        <w:rPr>
          <w:rtl/>
          <w:cs/>
          <w:lang w:val="ar_AE" w:bidi="ar_AE"/>
        </w:rPr>
      </w:r>
      <w:r>
        <w:rPr>
          <w:b/>
          <w:rtl/>
          <w:cs/>
          <w:lang w:val="ar_AE" w:bidi="ar_AE"/>
        </w:rPr>
        <w:t>طِيت(ט):</w:t>
      </w:r>
      <w:r>
        <w:rPr>
          <w:rtl/>
          <w:cs/>
          <w:lang w:val="ar_AE" w:bidi="ar_AE"/>
        </w:rPr>
        <w:t xml:space="preserve"> يَصِفُ المُرَنِّمُ نفسَه بأنه خاطئٌ تائِبٌ يَقْبَلُ تأدِيبَ الرَّبِّ بكلِّ امْتِنَانٍ.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73:119–76</w:t>
      </w:r>
      <w:r>
        <w:rPr>
          <w:rtl/>
          <w:cs/>
          <w:lang w:val="ar_AE" w:bidi="ar_AE"/>
        </w:rPr>
      </w:r>
    </w:p>
    <w:p>
      <w:pPr>
        <w:bidi/>
      </w:pPr>
      <w:r>
        <w:rPr>
          <w:rtl/>
          <w:cs/>
          <w:lang w:val="ar_AE" w:bidi="ar_AE"/>
        </w:rPr>
      </w:r>
      <w:r>
        <w:rPr>
          <w:rtl/>
          <w:cs/>
          <w:lang w:val="ar_AE" w:bidi="ar_AE"/>
        </w:rPr>
        <w:t>بوصفِهِ ابنًا لله، يَتَضَرَّعُ المُرَنِّمُ من أَجْلِ الحِكْمَةِ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73:119–80</w:t>
      </w:r>
      <w:r>
        <w:rPr>
          <w:rtl/>
          <w:cs/>
          <w:lang w:val="ar_AE" w:bidi="ar_AE"/>
        </w:rPr>
      </w:r>
    </w:p>
    <w:p>
      <w:pPr>
        <w:bidi/>
      </w:pPr>
      <w:r>
        <w:rPr>
          <w:rtl/>
          <w:cs/>
          <w:lang w:val="ar_AE" w:bidi="ar_AE"/>
        </w:rPr>
      </w:r>
      <w:r>
        <w:rPr>
          <w:b/>
          <w:rtl/>
          <w:cs/>
          <w:lang w:val="ar_AE" w:bidi="ar_AE"/>
        </w:rPr>
        <w:t>يود (י):</w:t>
      </w:r>
      <w:r>
        <w:rPr>
          <w:rtl/>
          <w:cs/>
          <w:lang w:val="ar_AE" w:bidi="ar_AE"/>
        </w:rPr>
        <w:t xml:space="preserve"> في هذه الصلاة من أجل الراحة والرحمة، يستودِعُ المُرَنِّمُ نفسه بين يدي خالِقِهِ الذي أَذَّلَه. يَطْلُبُ المُرَنِّمُ من الله أن يجازِيَ أعداءه لما ارتكبوه من مظالمٍ. كما يُصَلِّي أيضًا لينال هِبَةَ الحياة. لا يُصَلِّي من أجل نفسِهِ فقط، بل ينشغلُ أيضًا بكلِّ جماعة الأتقياء، طالبًا أن تشجِّعَهم استجاباتُ الله للصلاةِ.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81:119–88</w:t>
      </w:r>
      <w:r>
        <w:rPr>
          <w:rtl/>
          <w:cs/>
          <w:lang w:val="ar_AE" w:bidi="ar_AE"/>
        </w:rPr>
      </w:r>
    </w:p>
    <w:p>
      <w:pPr>
        <w:bidi/>
      </w:pPr>
      <w:r>
        <w:rPr>
          <w:rtl/>
          <w:cs/>
          <w:lang w:val="ar_AE" w:bidi="ar_AE"/>
        </w:rPr>
      </w:r>
      <w:r>
        <w:rPr>
          <w:b/>
          <w:rtl/>
          <w:cs/>
          <w:lang w:val="ar_AE" w:bidi="ar_AE"/>
        </w:rPr>
        <w:t xml:space="preserve">كاف (כ): </w:t>
      </w:r>
      <w:r>
        <w:rPr>
          <w:rtl/>
          <w:cs/>
          <w:lang w:val="ar_AE" w:bidi="ar_AE"/>
        </w:rPr>
        <w:t>يَشْعَرُ المُرَنِّمُ بالإعياءِ أثناء انتظارِهِ للرَّبِّ، إلا أن رجاءهُ راسخٌ في خلاصِ الله المستقبلي.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85:119–88</w:t>
      </w:r>
      <w:r>
        <w:rPr>
          <w:rtl/>
          <w:cs/>
          <w:lang w:val="ar_AE" w:bidi="ar_AE"/>
        </w:rPr>
      </w:r>
    </w:p>
    <w:p>
      <w:pPr>
        <w:bidi/>
      </w:pPr>
      <w:r>
        <w:rPr>
          <w:rtl/>
          <w:cs/>
          <w:lang w:val="ar_AE" w:bidi="ar_AE"/>
        </w:rPr>
      </w:r>
      <w:r>
        <w:rPr>
          <w:rtl/>
          <w:cs/>
          <w:lang w:val="ar_AE" w:bidi="ar_AE"/>
        </w:rPr>
        <w:t>كلمةُ الله جديرةٌ بِالثِّقَةِ</w:t>
      </w:r>
      <w:r>
        <w:rPr>
          <w:i/>
          <w:rtl/>
          <w:cs/>
          <w:lang w:val="ar_AE" w:bidi="ar_AE"/>
        </w:rPr>
        <w:t>،</w:t>
      </w:r>
      <w:r>
        <w:rPr>
          <w:rtl/>
          <w:cs/>
          <w:lang w:val="ar_AE" w:bidi="ar_AE"/>
        </w:rPr>
        <w:t xml:space="preserve"> على النقيض من أكاذيب الأعداء الذين يلاحقون المُرَنِّمَ بلا سَبَبٍ (انْظُرْ </w:t>
      </w:r>
      <w:r>
        <w:rPr>
          <w:rtl/>
          <w:cs/>
          <w:lang w:val="ar_AE" w:bidi="ar_AE"/>
        </w:rPr>
        <w:t>119:78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119: 89–96</w:t>
      </w:r>
      <w:r>
        <w:rPr>
          <w:rtl/>
          <w:cs/>
          <w:lang w:val="ar_AE" w:bidi="ar_AE"/>
        </w:rPr>
      </w:r>
    </w:p>
    <w:p>
      <w:pPr>
        <w:bidi/>
      </w:pPr>
      <w:r>
        <w:rPr>
          <w:rtl/>
          <w:cs/>
          <w:lang w:val="ar_AE" w:bidi="ar_AE"/>
        </w:rPr>
      </w:r>
      <w:r>
        <w:rPr>
          <w:b/>
          <w:rtl/>
          <w:cs/>
          <w:lang w:val="ar_AE" w:bidi="ar_AE"/>
        </w:rPr>
        <w:t>لامِد (</w:t>
      </w:r>
      <w:r>
        <w:rPr>
          <w:rtl/>
          <w:cs/>
          <w:lang w:val="ar_AE" w:bidi="ar_AE"/>
        </w:rPr>
        <w:t>ל</w:t>
      </w:r>
      <w:r>
        <w:rPr>
          <w:b/>
          <w:rtl/>
          <w:cs/>
          <w:lang w:val="ar_AE" w:bidi="ar_AE"/>
        </w:rPr>
        <w:t>):</w:t>
      </w:r>
      <w:r>
        <w:rPr>
          <w:rtl/>
          <w:cs/>
          <w:lang w:val="ar_AE" w:bidi="ar_AE"/>
        </w:rPr>
        <w:t xml:space="preserve"> يمنَحُ ثباتُ حكمةِ الله الفَهْمَ. تمُدُّنا كلمةُ الله بنظامٍ وإطارٍ للحياةِ، حتى عند التَّعَرُّضِ لضغوطِ المقاومين.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95:119</w:t>
      </w:r>
      <w:r>
        <w:rPr>
          <w:rtl/>
          <w:cs/>
          <w:lang w:val="ar_AE" w:bidi="ar_AE"/>
        </w:rPr>
      </w:r>
    </w:p>
    <w:p>
      <w:pPr>
        <w:bidi/>
      </w:pPr>
      <w:r>
        <w:rPr>
          <w:rtl/>
          <w:cs/>
          <w:lang w:val="ar_AE" w:bidi="ar_AE"/>
        </w:rPr>
      </w:r>
      <w:r>
        <w:rPr>
          <w:rtl/>
          <w:cs/>
          <w:lang w:val="ar_AE" w:bidi="ar_AE"/>
        </w:rPr>
        <w:t>عَقَدَ الأشرارُ العَزْمَ على قَتْلِ المُرَنِّم، فكانَ الدَّمارُ مصيرَهُم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96:119</w:t>
      </w:r>
      <w:r>
        <w:rPr>
          <w:rtl/>
          <w:cs/>
          <w:lang w:val="ar_AE" w:bidi="ar_AE"/>
        </w:rPr>
      </w:r>
    </w:p>
    <w:p>
      <w:pPr>
        <w:bidi/>
      </w:pPr>
      <w:r>
        <w:rPr>
          <w:rtl/>
          <w:cs/>
          <w:lang w:val="ar_AE" w:bidi="ar_AE"/>
        </w:rPr>
      </w:r>
      <w:r>
        <w:rPr>
          <w:b/>
          <w:rtl/>
          <w:cs/>
          <w:lang w:val="ar_AE" w:bidi="ar_AE"/>
        </w:rPr>
        <w:t xml:space="preserve">لِكُلِّ كَمَالٍ حَدٌّ: </w:t>
      </w:r>
      <w:r>
        <w:rPr>
          <w:rtl/>
          <w:cs/>
          <w:lang w:val="ar_AE" w:bidi="ar_AE"/>
        </w:rPr>
        <w:t xml:space="preserve">لا يمكن للبَشَرِ إدراكُ طُرُقِ الله بِشَكلٍ تام (انْظُرْ </w:t>
      </w:r>
      <w:r>
        <w:rPr>
          <w:rtl/>
          <w:cs/>
          <w:lang w:val="ar_AE" w:bidi="ar_AE"/>
        </w:rPr>
        <w:t>الجامعة 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97:119–102</w:t>
      </w:r>
      <w:r>
        <w:rPr>
          <w:rtl/>
          <w:cs/>
          <w:lang w:val="ar_AE" w:bidi="ar_AE"/>
        </w:rPr>
      </w:r>
    </w:p>
    <w:p>
      <w:pPr>
        <w:bidi/>
      </w:pPr>
      <w:r>
        <w:rPr>
          <w:rtl/>
          <w:cs/>
          <w:lang w:val="ar_AE" w:bidi="ar_AE"/>
        </w:rPr>
      </w:r>
      <w:r>
        <w:rPr>
          <w:b/>
          <w:rtl/>
          <w:cs/>
          <w:lang w:val="ar_AE" w:bidi="ar_AE"/>
        </w:rPr>
        <w:t>جَعَلَتْنِي أَحْكَمَ</w:t>
      </w:r>
      <w:r>
        <w:rPr>
          <w:rtl/>
          <w:cs/>
          <w:lang w:val="ar_AE" w:bidi="ar_AE"/>
        </w:rPr>
        <w:t>: تَمُدُّنا كلمةُ الله بحكمةٍ وبصيرةٍ. الله هو المصدرُ الحقيقيُّ للحِكْمَةِ.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119: 97–104</w:t>
      </w:r>
      <w:r>
        <w:rPr>
          <w:rtl/>
          <w:cs/>
          <w:lang w:val="ar_AE" w:bidi="ar_AE"/>
        </w:rPr>
      </w:r>
    </w:p>
    <w:p>
      <w:pPr>
        <w:bidi/>
      </w:pPr>
      <w:r>
        <w:rPr>
          <w:rtl/>
          <w:cs/>
          <w:lang w:val="ar_AE" w:bidi="ar_AE"/>
        </w:rPr>
      </w:r>
      <w:r>
        <w:rPr>
          <w:b/>
          <w:rtl/>
          <w:cs/>
          <w:lang w:val="ar_AE" w:bidi="ar_AE"/>
        </w:rPr>
        <w:t>ميم (</w:t>
      </w:r>
      <w:r>
        <w:rPr>
          <w:rtl/>
          <w:cs/>
          <w:lang w:val="ar_AE" w:bidi="ar_AE"/>
        </w:rPr>
        <w:t>מ</w:t>
      </w:r>
      <w:r>
        <w:rPr>
          <w:b/>
          <w:rtl/>
          <w:cs/>
          <w:lang w:val="ar_AE" w:bidi="ar_AE"/>
        </w:rPr>
        <w:t>):</w:t>
      </w:r>
      <w:r>
        <w:rPr>
          <w:rtl/>
          <w:cs/>
          <w:lang w:val="ar_AE" w:bidi="ar_AE"/>
        </w:rPr>
        <w:t xml:space="preserve"> إن وصيَّةَ وحكمةَ الله عن طريق كلمتِهِ أسْمَى من أفضل التعاليم التي يمكِنُ للمعلِّمِين البَشَرِ أن يقدموها.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103:119–104</w:t>
      </w:r>
      <w:r>
        <w:rPr>
          <w:rtl/>
          <w:cs/>
          <w:lang w:val="ar_AE" w:bidi="ar_AE"/>
        </w:rPr>
      </w:r>
    </w:p>
    <w:p>
      <w:pPr>
        <w:bidi/>
      </w:pPr>
      <w:r>
        <w:rPr>
          <w:rtl/>
          <w:cs/>
          <w:lang w:val="ar_AE" w:bidi="ar_AE"/>
        </w:rPr>
      </w:r>
      <w:r>
        <w:rPr>
          <w:rtl/>
          <w:cs/>
          <w:lang w:val="ar_AE" w:bidi="ar_AE"/>
        </w:rPr>
        <w:t>الحكمَةُ أفضلُ من أَشْهَى الأَطْعِمَةِ (</w:t>
      </w:r>
      <w:r>
        <w:rPr>
          <w:rtl/>
          <w:cs/>
          <w:lang w:val="ar_AE" w:bidi="ar_AE"/>
        </w:rPr>
        <w:t>19:10</w:t>
      </w:r>
      <w:r>
        <w:rPr>
          <w:rtl/>
          <w:cs/>
          <w:lang w:val="ar_AE" w:bidi="ar_AE"/>
        </w:rPr>
        <w:t xml:space="preserve">؛ </w:t>
      </w:r>
      <w:r>
        <w:rPr>
          <w:rtl/>
          <w:cs/>
          <w:lang w:val="ar_AE" w:bidi="ar_AE"/>
        </w:rPr>
        <w:t>81:16</w:t>
      </w:r>
      <w:r>
        <w:rPr>
          <w:rtl/>
          <w:cs/>
          <w:lang w:val="ar_AE" w:bidi="ar_AE"/>
        </w:rPr>
        <w:t xml:space="preserve">). • لقد رَفَضَ المُرَنِّمُ بالفعلِ أوهامَ طريقِ الحَمَاقَةِ (انْظُرْ </w:t>
      </w:r>
      <w:r>
        <w:rPr>
          <w:rtl/>
          <w:cs/>
          <w:lang w:val="ar_AE" w:bidi="ar_AE"/>
        </w:rPr>
        <w:t>119:18</w:t>
      </w:r>
      <w:r>
        <w:rPr>
          <w:rtl/>
          <w:cs/>
          <w:lang w:val="ar_AE" w:bidi="ar_AE"/>
        </w:rPr>
        <w:t xml:space="preserve">، </w:t>
      </w:r>
      <w:r>
        <w:rPr>
          <w:rtl/>
          <w:cs/>
          <w:lang w:val="ar_AE" w:bidi="ar_AE"/>
        </w:rPr>
        <w:t>78</w:t>
      </w:r>
      <w:r>
        <w:rPr>
          <w:rtl/>
          <w:cs/>
          <w:lang w:val="ar_AE" w:bidi="ar_AE"/>
        </w:rPr>
        <w:t xml:space="preserve">، </w:t>
      </w:r>
      <w:r>
        <w:rPr>
          <w:rtl/>
          <w:cs/>
          <w:lang w:val="ar_AE" w:bidi="ar_AE"/>
        </w:rPr>
        <w:t>86</w:t>
      </w:r>
      <w:r>
        <w:rPr>
          <w:rtl/>
          <w:cs/>
          <w:lang w:val="ar_AE" w:bidi="ar_AE"/>
        </w:rPr>
        <w:t xml:space="preserve">، </w:t>
      </w:r>
      <w:r>
        <w:rPr>
          <w:rtl/>
          <w:cs/>
          <w:lang w:val="ar_AE" w:bidi="ar_AE"/>
        </w:rPr>
        <w:t>163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10:5:119–106</w:t>
      </w:r>
      <w:r>
        <w:rPr>
          <w:rtl/>
          <w:cs/>
          <w:lang w:val="ar_AE" w:bidi="ar_AE"/>
        </w:rPr>
      </w:r>
    </w:p>
    <w:p>
      <w:pPr>
        <w:bidi/>
      </w:pPr>
      <w:r>
        <w:rPr>
          <w:rtl/>
          <w:cs/>
          <w:lang w:val="ar_AE" w:bidi="ar_AE"/>
        </w:rPr>
      </w:r>
      <w:r>
        <w:rPr>
          <w:rtl/>
          <w:cs/>
          <w:lang w:val="ar_AE" w:bidi="ar_AE"/>
        </w:rPr>
        <w:t>كلمةُ الرَّبِّ سراجٌ يَمُدُّنا ببصيرةٍ، رجاءٍ، وإرشادٍ في الظلام (</w:t>
      </w:r>
      <w:r>
        <w:rPr>
          <w:rtl/>
          <w:cs/>
          <w:lang w:val="ar_AE" w:bidi="ar_AE"/>
        </w:rPr>
        <w:t>18:25–29</w:t>
      </w:r>
      <w:r>
        <w:rPr>
          <w:rtl/>
          <w:cs/>
          <w:lang w:val="ar_AE" w:bidi="ar_AE"/>
        </w:rPr>
        <w:t xml:space="preserve">؛ </w:t>
      </w:r>
      <w:r>
        <w:rPr>
          <w:rtl/>
          <w:cs/>
          <w:lang w:val="ar_AE" w:bidi="ar_AE"/>
        </w:rPr>
        <w:t>119:130</w:t>
      </w:r>
      <w:r>
        <w:rPr>
          <w:rtl/>
          <w:cs/>
          <w:lang w:val="ar_AE" w:bidi="ar_AE"/>
        </w:rPr>
        <w:t>). بالإضافة إلى ذلك، هذا النُّور يَمْنَحُ الحياة (</w:t>
      </w:r>
      <w:r>
        <w:rPr>
          <w:rtl/>
          <w:cs/>
          <w:lang w:val="ar_AE" w:bidi="ar_AE"/>
        </w:rPr>
        <w:t>الأمثال 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105:119–112</w:t>
      </w:r>
      <w:r>
        <w:rPr>
          <w:rtl/>
          <w:cs/>
          <w:lang w:val="ar_AE" w:bidi="ar_AE"/>
        </w:rPr>
      </w:r>
    </w:p>
    <w:p>
      <w:pPr>
        <w:bidi/>
      </w:pPr>
      <w:r>
        <w:rPr>
          <w:rtl/>
          <w:cs/>
          <w:lang w:val="ar_AE" w:bidi="ar_AE"/>
        </w:rPr>
      </w:r>
      <w:r>
        <w:rPr>
          <w:b/>
          <w:rtl/>
          <w:cs/>
          <w:lang w:val="ar_AE" w:bidi="ar_AE"/>
        </w:rPr>
        <w:t xml:space="preserve">نون (נ): </w:t>
      </w:r>
      <w:r>
        <w:rPr>
          <w:rtl/>
          <w:cs/>
          <w:lang w:val="ar_AE" w:bidi="ar_AE"/>
        </w:rPr>
        <w:t>إخلاصُ المُرَنِّمِ لكلمةِ الله نابعٌ من داخلهِ (</w:t>
      </w:r>
      <w:r>
        <w:rPr>
          <w:rtl/>
          <w:cs/>
          <w:lang w:val="ar_AE" w:bidi="ar_AE"/>
        </w:rPr>
        <w:t>119:112</w:t>
      </w:r>
      <w:r>
        <w:rPr>
          <w:rtl/>
          <w:cs/>
          <w:lang w:val="ar_AE" w:bidi="ar_AE"/>
        </w:rPr>
        <w:t>) ويعمَلُ كَموجِّهٍ لحياتِهِ الخارجِيَّة.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108:119–112</w:t>
      </w:r>
      <w:r>
        <w:rPr>
          <w:rtl/>
          <w:cs/>
          <w:lang w:val="ar_AE" w:bidi="ar_AE"/>
        </w:rPr>
      </w:r>
    </w:p>
    <w:p>
      <w:pPr>
        <w:bidi/>
      </w:pPr>
      <w:r>
        <w:rPr>
          <w:rtl/>
          <w:cs/>
          <w:lang w:val="ar_AE" w:bidi="ar_AE"/>
        </w:rPr>
      </w:r>
      <w:r>
        <w:rPr>
          <w:rtl/>
          <w:cs/>
          <w:lang w:val="ar_AE" w:bidi="ar_AE"/>
        </w:rPr>
        <w:t xml:space="preserve">تقديم التَّسْبِيحِ: هذا التعبيرُ العبري فريدٌ في العهد القديم (قارن </w:t>
      </w:r>
      <w:r>
        <w:rPr>
          <w:rtl/>
          <w:cs/>
          <w:lang w:val="ar_AE" w:bidi="ar_AE"/>
        </w:rPr>
        <w:t>50:23</w:t>
      </w:r>
      <w:r>
        <w:rPr>
          <w:rtl/>
          <w:cs/>
          <w:lang w:val="ar_AE" w:bidi="ar_AE"/>
        </w:rPr>
        <w:t>). • المُرَنِّمُ ضعيفٌ إزاء مقاومِيهِ بسبب التزامه بحياةٍ حكيمةٍ.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113:119</w:t>
      </w:r>
      <w:r>
        <w:rPr>
          <w:rtl/>
          <w:cs/>
          <w:lang w:val="ar_AE" w:bidi="ar_AE"/>
        </w:rPr>
      </w:r>
    </w:p>
    <w:p>
      <w:pPr>
        <w:bidi/>
      </w:pPr>
      <w:r>
        <w:rPr>
          <w:rtl/>
          <w:cs/>
          <w:lang w:val="ar_AE" w:bidi="ar_AE"/>
        </w:rPr>
      </w:r>
      <w:r>
        <w:rPr>
          <w:rtl/>
          <w:cs/>
          <w:lang w:val="ar_AE" w:bidi="ar_AE"/>
        </w:rPr>
        <w:t>يُبْغِضُ الأتقياءُ الأشرارَ وأفعالَهم (</w:t>
      </w:r>
      <w:r>
        <w:rPr>
          <w:rtl/>
          <w:cs/>
          <w:lang w:val="ar_AE" w:bidi="ar_AE"/>
        </w:rPr>
        <w:t>5:4–6</w:t>
      </w:r>
      <w:r>
        <w:rPr>
          <w:rtl/>
          <w:cs/>
          <w:lang w:val="ar_AE" w:bidi="ar_AE"/>
        </w:rPr>
        <w:t xml:space="preserve">؛ قارن </w:t>
      </w:r>
      <w:r>
        <w:rPr>
          <w:rtl/>
          <w:cs/>
          <w:lang w:val="ar_AE" w:bidi="ar_AE"/>
        </w:rPr>
        <w:t>حِزْقِيَال 33:11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113:119–120</w:t>
      </w:r>
      <w:r>
        <w:rPr>
          <w:rtl/>
          <w:cs/>
          <w:lang w:val="ar_AE" w:bidi="ar_AE"/>
        </w:rPr>
      </w:r>
    </w:p>
    <w:p>
      <w:pPr>
        <w:bidi/>
      </w:pPr>
      <w:r>
        <w:rPr>
          <w:rtl/>
          <w:cs/>
          <w:lang w:val="ar_AE" w:bidi="ar_AE"/>
        </w:rPr>
      </w:r>
      <w:r>
        <w:rPr>
          <w:b/>
          <w:rtl/>
          <w:cs/>
          <w:lang w:val="ar_AE" w:bidi="ar_AE"/>
        </w:rPr>
        <w:t>سامِخْ (ס):</w:t>
      </w:r>
      <w:r>
        <w:rPr>
          <w:rtl/>
          <w:cs/>
          <w:lang w:val="ar_AE" w:bidi="ar_AE"/>
        </w:rPr>
        <w:t xml:space="preserve"> يُعَبِّر المُرَنِّمُ عن كراهِيَّتِهِ للشَّرِّ ومَحَبَّتِهِ لله وَطُرُقِهِ.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121:119–128</w:t>
      </w:r>
      <w:r>
        <w:rPr>
          <w:rtl/>
          <w:cs/>
          <w:lang w:val="ar_AE" w:bidi="ar_AE"/>
        </w:rPr>
      </w:r>
    </w:p>
    <w:p>
      <w:pPr>
        <w:bidi/>
      </w:pPr>
      <w:r>
        <w:rPr>
          <w:rtl/>
          <w:cs/>
          <w:lang w:val="ar_AE" w:bidi="ar_AE"/>
        </w:rPr>
      </w:r>
      <w:r>
        <w:rPr>
          <w:b/>
          <w:rtl/>
          <w:cs/>
          <w:lang w:val="ar_AE" w:bidi="ar_AE"/>
        </w:rPr>
        <w:t>عَيِن (ע):</w:t>
      </w:r>
      <w:r>
        <w:rPr>
          <w:rtl/>
          <w:cs/>
          <w:lang w:val="ar_AE" w:bidi="ar_AE"/>
        </w:rPr>
        <w:t xml:space="preserve"> عبدُ الرَّبِّ يجاهِد متحمِّلاً الشَّرَّ المحيطَ به. يلْتَمِسُ من الرَّبِّ بشجاعَةٍ أن يُنْقِذَهُ على الفَورِ!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125:119</w:t>
      </w:r>
      <w:r>
        <w:rPr>
          <w:rtl/>
          <w:cs/>
          <w:lang w:val="ar_AE" w:bidi="ar_AE"/>
        </w:rPr>
      </w:r>
    </w:p>
    <w:p>
      <w:pPr>
        <w:bidi/>
      </w:pPr>
      <w:r>
        <w:rPr>
          <w:rtl/>
          <w:cs/>
          <w:lang w:val="ar_AE" w:bidi="ar_AE"/>
        </w:rPr>
      </w:r>
      <w:r>
        <w:rPr>
          <w:rtl/>
          <w:cs/>
          <w:lang w:val="ar_AE" w:bidi="ar_AE"/>
        </w:rPr>
        <w:t>لا جدوى من امتلاك شريعة الله فقط. أدْرَك المُرَنِّمُ أنه لا يمكن أن يعي تلك الشريعة ما لم يَمْنَحَهُ الرَّبُّ تمييزًا.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المزم,ر 129:119–136</w:t>
      </w:r>
      <w:r>
        <w:rPr>
          <w:rtl/>
          <w:cs/>
          <w:lang w:val="ar_AE" w:bidi="ar_AE"/>
        </w:rPr>
      </w:r>
    </w:p>
    <w:p>
      <w:pPr>
        <w:bidi/>
      </w:pPr>
      <w:r>
        <w:rPr>
          <w:rtl/>
          <w:cs/>
          <w:lang w:val="ar_AE" w:bidi="ar_AE"/>
        </w:rPr>
      </w:r>
      <w:r>
        <w:rPr>
          <w:b/>
          <w:rtl/>
          <w:cs/>
          <w:lang w:val="ar_AE" w:bidi="ar_AE"/>
        </w:rPr>
        <w:t>بيه (פ = Pe):</w:t>
      </w:r>
      <w:r>
        <w:rPr>
          <w:rtl/>
          <w:cs/>
          <w:lang w:val="ar_AE" w:bidi="ar_AE"/>
        </w:rPr>
        <w:t xml:space="preserve"> يَتَضَرَّعُ المُرَنِّمُ بشدَّةٍ إلى الله ليستجيب له إذ يعاني من بلاياه.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137:119–144</w:t>
      </w:r>
      <w:r>
        <w:rPr>
          <w:rtl/>
          <w:cs/>
          <w:lang w:val="ar_AE" w:bidi="ar_AE"/>
        </w:rPr>
      </w:r>
    </w:p>
    <w:p>
      <w:pPr>
        <w:bidi/>
      </w:pPr>
      <w:r>
        <w:rPr>
          <w:rtl/>
          <w:cs/>
          <w:lang w:val="ar_AE" w:bidi="ar_AE"/>
        </w:rPr>
      </w:r>
      <w:r>
        <w:rPr>
          <w:b/>
          <w:rtl/>
          <w:cs/>
          <w:lang w:val="ar_AE" w:bidi="ar_AE"/>
        </w:rPr>
        <w:t>صادي (צ):</w:t>
      </w:r>
      <w:r>
        <w:rPr>
          <w:rtl/>
          <w:cs/>
          <w:lang w:val="ar_AE" w:bidi="ar_AE"/>
        </w:rPr>
        <w:t xml:space="preserve"> الله بارٌّ، وكلمته مستقيمةٌ وعادِلَةٌ، لا سيما عند مقارنتها بخداع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139:119</w:t>
      </w:r>
      <w:r>
        <w:rPr>
          <w:rtl/>
          <w:cs/>
          <w:lang w:val="ar_AE" w:bidi="ar_AE"/>
        </w:rPr>
      </w:r>
    </w:p>
    <w:p>
      <w:pPr>
        <w:bidi/>
      </w:pPr>
      <w:r>
        <w:rPr>
          <w:rtl/>
          <w:cs/>
          <w:lang w:val="ar_AE" w:bidi="ar_AE"/>
        </w:rPr>
      </w:r>
      <w:r>
        <w:rPr>
          <w:rtl/>
          <w:cs/>
          <w:lang w:val="ar_AE" w:bidi="ar_AE"/>
        </w:rPr>
        <w:t xml:space="preserve">غَضَبُ المُرَنَّمِ (قارن </w:t>
      </w:r>
      <w:r>
        <w:rPr>
          <w:rtl/>
          <w:cs/>
          <w:lang w:val="ar_AE" w:bidi="ar_AE"/>
        </w:rPr>
        <w:t>69:9</w:t>
      </w:r>
      <w:r>
        <w:rPr>
          <w:rtl/>
          <w:cs/>
          <w:lang w:val="ar_AE" w:bidi="ar_AE"/>
        </w:rPr>
        <w:t>) نابِعٌ من رؤية الأشرار يتجاهلون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141:119</w:t>
      </w:r>
      <w:r>
        <w:rPr>
          <w:rtl/>
          <w:cs/>
          <w:lang w:val="ar_AE" w:bidi="ar_AE"/>
        </w:rPr>
      </w:r>
    </w:p>
    <w:p>
      <w:pPr>
        <w:bidi/>
      </w:pPr>
      <w:r>
        <w:rPr>
          <w:rtl/>
          <w:cs/>
          <w:lang w:val="ar_AE" w:bidi="ar_AE"/>
        </w:rPr>
      </w:r>
      <w:r>
        <w:rPr>
          <w:rtl/>
          <w:cs/>
          <w:lang w:val="ar_AE" w:bidi="ar_AE"/>
        </w:rPr>
        <w:t xml:space="preserve">المُرَنِّمُ منزعج للغايةِ بسبب مضطهديه (انْظُرْ </w:t>
      </w:r>
      <w:r>
        <w:rPr>
          <w:rtl/>
          <w:cs/>
          <w:lang w:val="ar_AE" w:bidi="ar_AE"/>
        </w:rPr>
        <w:t>119:143</w:t>
      </w:r>
      <w:r>
        <w:rPr>
          <w:rtl/>
          <w:cs/>
          <w:lang w:val="ar_AE" w:bidi="ar_AE"/>
        </w:rPr>
        <w:t xml:space="preserve">؛ قارن </w:t>
      </w:r>
      <w:r>
        <w:rPr>
          <w:rtl/>
          <w:cs/>
          <w:lang w:val="ar_AE" w:bidi="ar_AE"/>
        </w:rPr>
        <w:t>إِشَعْيَاء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145:119–148</w:t>
      </w:r>
      <w:r>
        <w:rPr>
          <w:rtl/>
          <w:cs/>
          <w:lang w:val="ar_AE" w:bidi="ar_AE"/>
        </w:rPr>
      </w:r>
    </w:p>
    <w:p>
      <w:pPr>
        <w:bidi/>
      </w:pPr>
      <w:r>
        <w:rPr>
          <w:rtl/>
          <w:cs/>
          <w:lang w:val="ar_AE" w:bidi="ar_AE"/>
        </w:rPr>
      </w:r>
      <w:r>
        <w:rPr>
          <w:rtl/>
          <w:cs/>
          <w:lang w:val="ar_AE" w:bidi="ar_AE"/>
        </w:rPr>
        <w:t>"أَرْتَفِعُ" و"أَتَوَقَّعُ" هما ترجمة لنفس الفِعْل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145:119–152</w:t>
      </w:r>
      <w:r>
        <w:rPr>
          <w:rtl/>
          <w:cs/>
          <w:lang w:val="ar_AE" w:bidi="ar_AE"/>
        </w:rPr>
      </w:r>
    </w:p>
    <w:p>
      <w:pPr>
        <w:bidi/>
      </w:pPr>
      <w:r>
        <w:rPr>
          <w:rtl/>
          <w:cs/>
          <w:lang w:val="ar_AE" w:bidi="ar_AE"/>
        </w:rPr>
      </w:r>
      <w:r>
        <w:rPr>
          <w:b/>
          <w:rtl/>
          <w:cs/>
          <w:lang w:val="ar_AE" w:bidi="ar_AE"/>
        </w:rPr>
        <w:t xml:space="preserve">قوف (ק): </w:t>
      </w:r>
      <w:r>
        <w:rPr>
          <w:rtl/>
          <w:cs/>
          <w:lang w:val="ar_AE" w:bidi="ar_AE"/>
        </w:rPr>
        <w:t>يُصَلِّي المُرَنِّمُ إلى الرَّبِّ ليلاً. حتى وإن بدا الله بعيدًا، فإنه بالحقِّ 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150:119–151</w:t>
      </w:r>
      <w:r>
        <w:rPr>
          <w:rtl/>
          <w:cs/>
          <w:lang w:val="ar_AE" w:bidi="ar_AE"/>
        </w:rPr>
      </w:r>
    </w:p>
    <w:p>
      <w:pPr>
        <w:bidi/>
      </w:pPr>
      <w:r>
        <w:rPr>
          <w:rtl/>
          <w:cs/>
          <w:lang w:val="ar_AE" w:bidi="ar_AE"/>
        </w:rPr>
      </w:r>
      <w:r>
        <w:rPr>
          <w:rtl/>
          <w:cs/>
          <w:lang w:val="ar_AE" w:bidi="ar_AE"/>
        </w:rPr>
        <w:t>الفعل "اقتربوا" لمهاجمتي مع الصفة "قريبٌ" يشكلان نوعًا من الجناس في العبرية. الأشرار بعيدون عن وصايا الله، أما المرنِّمُ فَقَرِيبٌ، ولذلك ليس لديه أي مُبَرِّرٍ للخوفِ.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153:119–160</w:t>
      </w:r>
      <w:r>
        <w:rPr>
          <w:rtl/>
          <w:cs/>
          <w:lang w:val="ar_AE" w:bidi="ar_AE"/>
        </w:rPr>
      </w:r>
    </w:p>
    <w:p>
      <w:pPr>
        <w:bidi/>
      </w:pPr>
      <w:r>
        <w:rPr>
          <w:rtl/>
          <w:cs/>
          <w:lang w:val="ar_AE" w:bidi="ar_AE"/>
        </w:rPr>
      </w:r>
      <w:r>
        <w:rPr>
          <w:b/>
          <w:rtl/>
          <w:cs/>
          <w:lang w:val="ar_AE" w:bidi="ar_AE"/>
        </w:rPr>
        <w:t>ريش (ר):</w:t>
      </w:r>
      <w:r>
        <w:rPr>
          <w:rtl/>
          <w:cs/>
          <w:lang w:val="ar_AE" w:bidi="ar_AE"/>
        </w:rPr>
        <w:t xml:space="preserve"> هذا الطَّلَبُ من أجل الحياة يَظْهَرُ عَبْرَ </w:t>
      </w:r>
      <w:r>
        <w:rPr>
          <w:rtl/>
          <w:cs/>
          <w:lang w:val="ar_AE" w:bidi="ar_AE"/>
        </w:rPr>
        <w:t>المزمور 119</w:t>
      </w:r>
      <w:r>
        <w:rPr>
          <w:rtl/>
          <w:cs/>
          <w:lang w:val="ar_AE" w:bidi="ar_AE"/>
        </w:rPr>
        <w:t>، لكن يتمُّ التشديدُ عليه في هذا المقطعِ بالتحديدِ.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161:119–164</w:t>
      </w:r>
      <w:r>
        <w:rPr>
          <w:rtl/>
          <w:cs/>
          <w:lang w:val="ar_AE" w:bidi="ar_AE"/>
        </w:rPr>
      </w:r>
    </w:p>
    <w:p>
      <w:pPr>
        <w:bidi/>
      </w:pPr>
      <w:r>
        <w:rPr>
          <w:rtl/>
          <w:cs/>
          <w:lang w:val="ar_AE" w:bidi="ar_AE"/>
        </w:rPr>
      </w:r>
      <w:r>
        <w:rPr>
          <w:b/>
          <w:rtl/>
          <w:cs/>
          <w:lang w:val="ar_AE" w:bidi="ar_AE"/>
        </w:rPr>
        <w:t xml:space="preserve">قلبي يجزع ... أبتهجُ: </w:t>
      </w:r>
      <w:r>
        <w:rPr>
          <w:rtl/>
          <w:cs/>
          <w:lang w:val="ar_AE" w:bidi="ar_AE"/>
        </w:rPr>
        <w:t>الجزَعُ، والارتعاد، والفَرَح مشاعر تصاحب المُرَنِّم في إخلاصِه لله. • كَلِمَةُ الله كَنْزٌ. • في العهدِ القديم، يشيرُ الرَّقم سبعة إلى الكمالِ.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161:119–168</w:t>
      </w:r>
      <w:r>
        <w:rPr>
          <w:rtl/>
          <w:cs/>
          <w:lang w:val="ar_AE" w:bidi="ar_AE"/>
        </w:rPr>
      </w:r>
    </w:p>
    <w:p>
      <w:pPr>
        <w:bidi/>
      </w:pPr>
      <w:r>
        <w:rPr>
          <w:rtl/>
          <w:cs/>
          <w:lang w:val="ar_AE" w:bidi="ar_AE"/>
        </w:rPr>
      </w:r>
      <w:r>
        <w:rPr>
          <w:b/>
          <w:rtl/>
          <w:cs/>
          <w:lang w:val="ar_AE" w:bidi="ar_AE"/>
        </w:rPr>
        <w:t>شين (ש):</w:t>
      </w:r>
      <w:r>
        <w:rPr>
          <w:rtl/>
          <w:cs/>
          <w:lang w:val="ar_AE" w:bidi="ar_AE"/>
        </w:rPr>
        <w:t xml:space="preserve"> يصبوا المُرَنِّم إلى ما هو أبعد من خصومِهِ نحو سلامِ الله. تتيحُ له هذه النظرةُ تسبيحَ الله طوال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169:119–176</w:t>
      </w:r>
      <w:r>
        <w:rPr>
          <w:rtl/>
          <w:cs/>
          <w:lang w:val="ar_AE" w:bidi="ar_AE"/>
        </w:rPr>
      </w:r>
    </w:p>
    <w:p>
      <w:pPr>
        <w:bidi/>
      </w:pPr>
      <w:r>
        <w:rPr>
          <w:rtl/>
          <w:cs/>
          <w:lang w:val="ar_AE" w:bidi="ar_AE"/>
        </w:rPr>
      </w:r>
      <w:r>
        <w:rPr>
          <w:b/>
          <w:rtl/>
          <w:cs/>
          <w:lang w:val="ar_AE" w:bidi="ar_AE"/>
        </w:rPr>
        <w:t xml:space="preserve">تاف (ת): </w:t>
      </w:r>
      <w:r>
        <w:rPr>
          <w:rtl/>
          <w:cs/>
          <w:lang w:val="ar_AE" w:bidi="ar_AE"/>
        </w:rPr>
        <w:t>يطلبُ عَبْدُ الله الرَّبَّ مَرَّةً أخيرةً؛ لا يَزَالُ يَشْعُرُ وكأنَّه شَاةٌ ضَالَّةٌ.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176:119</w:t>
      </w:r>
      <w:r>
        <w:rPr>
          <w:rtl/>
          <w:cs/>
          <w:lang w:val="ar_AE" w:bidi="ar_AE"/>
        </w:rPr>
      </w:r>
    </w:p>
    <w:p>
      <w:pPr>
        <w:bidi/>
      </w:pPr>
      <w:r>
        <w:rPr>
          <w:rtl/>
          <w:cs/>
          <w:lang w:val="ar_AE" w:bidi="ar_AE"/>
        </w:rPr>
      </w:r>
      <w:r>
        <w:rPr>
          <w:rtl/>
          <w:cs/>
          <w:lang w:val="ar_AE" w:bidi="ar_AE"/>
        </w:rPr>
        <w:t>الله، الرَّاعي العظيم، يطلُبُ خرافَهُ الضَّالَّةَ (</w:t>
      </w:r>
      <w:r>
        <w:rPr>
          <w:rtl/>
          <w:cs/>
          <w:lang w:val="ar_AE" w:bidi="ar_AE"/>
        </w:rPr>
        <w:t>23:1</w:t>
      </w:r>
      <w:r>
        <w:rPr>
          <w:rtl/>
          <w:cs/>
          <w:lang w:val="ar_AE" w:bidi="ar_AE"/>
        </w:rPr>
        <w:t xml:space="preserve">؛ </w:t>
      </w:r>
      <w:r>
        <w:rPr>
          <w:rtl/>
          <w:cs/>
          <w:lang w:val="ar_AE" w:bidi="ar_AE"/>
        </w:rPr>
        <w:t>لُوقا 15:4–6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1:120–2</w:t>
      </w:r>
      <w:r>
        <w:rPr>
          <w:rtl/>
          <w:cs/>
          <w:lang w:val="ar_AE" w:bidi="ar_AE"/>
        </w:rPr>
      </w:r>
    </w:p>
    <w:p>
      <w:pPr>
        <w:bidi/>
      </w:pPr>
      <w:r>
        <w:rPr>
          <w:rtl/>
          <w:cs/>
          <w:lang w:val="ar_AE" w:bidi="ar_AE"/>
        </w:rPr>
      </w:r>
      <w:r>
        <w:rPr>
          <w:rtl/>
          <w:cs/>
          <w:lang w:val="ar_AE" w:bidi="ar_AE"/>
        </w:rPr>
        <w:t>المُرَنَّمُ مُحاطُ بالكَذَبَةِ</w:t>
      </w:r>
      <w:r>
        <w:rPr>
          <w:i/>
          <w:rtl/>
          <w:cs/>
          <w:lang w:val="ar_AE" w:bidi="ar_AE"/>
        </w:rPr>
        <w:t>،</w:t>
      </w:r>
      <w:r>
        <w:rPr>
          <w:rtl/>
          <w:cs/>
          <w:lang w:val="ar_AE" w:bidi="ar_AE"/>
        </w:rPr>
        <w:t xml:space="preserve"> لذا يَرْفَعُ رِثَاءَهُ للرَّبِّ</w:t>
      </w:r>
      <w:r>
        <w:rPr>
          <w:i/>
          <w:rtl/>
          <w:cs/>
          <w:lang w:val="ar_AE" w:bidi="ar_AE"/>
        </w:rPr>
        <w:t>،</w:t>
      </w:r>
      <w:r>
        <w:rPr>
          <w:rtl/>
          <w:cs/>
          <w:lang w:val="ar_AE" w:bidi="ar_AE"/>
        </w:rPr>
        <w:t xml:space="preserve"> الوحيد القادِر على إغاثته.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1:120–7</w:t>
      </w:r>
      <w:r>
        <w:rPr>
          <w:rtl/>
          <w:cs/>
          <w:lang w:val="ar_AE" w:bidi="ar_AE"/>
        </w:rPr>
      </w:r>
    </w:p>
    <w:p>
      <w:pPr>
        <w:bidi/>
      </w:pPr>
      <w:r>
        <w:rPr>
          <w:rtl/>
          <w:cs/>
          <w:lang w:val="ar_AE" w:bidi="ar_AE"/>
        </w:rPr>
      </w:r>
      <w:r>
        <w:rPr>
          <w:rtl/>
          <w:cs/>
          <w:lang w:val="ar_AE" w:bidi="ar_AE"/>
        </w:rPr>
        <w:t>رثاءُ هذا المزمورِ الفَرْدِيِّ القصيرِ يُعَبِّر عن ثِقَةِ المُرَنِّم بأن الرَّبَّ سوف يتعامل مع فَعَلَةِ الشَّرِّ المخادعين. يَرْثِي المُرَنِّم حياتَه كغرِيبٍ بين الكَذَبَة الكارهين له. إن صورةَ المُرَنِّمِ لحياتِهِ في أرضٍ غريبَةٍ ربما تُمَثِّلُ واقِعه أثناء انطلاقِهِ نحو أُورُشَلِيم، أو ربما تَصِفُ مشاعِرَهُ وانشغالاتِهِ عندما يبدأ رِحْلَتَهُ. فَمَعَ أنه محاطٌ بالظُّلْمِ، يَثِقُ في الله وَيتوقُ إلى الوصول إلى محضرِ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1:120–3:134</w:t>
      </w:r>
      <w:r>
        <w:rPr>
          <w:rtl/>
          <w:cs/>
          <w:lang w:val="ar_AE" w:bidi="ar_AE"/>
        </w:rPr>
      </w:r>
    </w:p>
    <w:p>
      <w:pPr>
        <w:bidi/>
      </w:pPr>
      <w:r>
        <w:rPr>
          <w:rtl/>
          <w:cs/>
          <w:lang w:val="ar_AE" w:bidi="ar_AE"/>
        </w:rPr>
      </w:r>
      <w:r>
        <w:rPr>
          <w:rtl/>
          <w:cs/>
          <w:lang w:val="ar_AE" w:bidi="ar_AE"/>
        </w:rPr>
        <w:t>هذه التَّرانِيمُ القصيرة والجذابة كانتْ تُرَنَّمُ أثناء رحلات الحجيج إلى أُورُشَلِيم للاحتفال بالأعياد القوميَّة ثلاثَ مَرَّاتٍ في السَّنَةِ (</w:t>
      </w:r>
      <w:r>
        <w:rPr>
          <w:rtl/>
          <w:cs/>
          <w:lang w:val="ar_AE" w:bidi="ar_AE"/>
        </w:rPr>
        <w:t>التَّثْنية 16:16</w:t>
      </w:r>
      <w:r>
        <w:rPr>
          <w:rtl/>
          <w:cs/>
          <w:lang w:val="ar_AE" w:bidi="ar_AE"/>
        </w:rPr>
        <w:t>). يشتمل عنوان هذه المزامير على لفظة عِبْرِيَّة بمعنى "مصاعد"، والتي يُفًسِّرُها البعض بأنها تشيرُ إلى "الصعودِ إلى أُورُشَلِيم". هذه المزامير، (التي تُعْرَفُ أحيانًا بترانيم المصاعد)، تأخُذُ القارئَ في رِحْلَةٍ حجٍّ مُقَدَّسَة إلى أُورُشَلِيم لِتَسْبِيحِ الله من أجل صَلاحِهِ نحو إسْرَائِيل عَبْرَ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3:120–4</w:t>
      </w:r>
      <w:r>
        <w:rPr>
          <w:rtl/>
          <w:cs/>
          <w:lang w:val="ar_AE" w:bidi="ar_AE"/>
        </w:rPr>
      </w:r>
    </w:p>
    <w:p>
      <w:pPr>
        <w:bidi/>
      </w:pPr>
      <w:r>
        <w:rPr>
          <w:rtl/>
          <w:cs/>
          <w:lang w:val="ar_AE" w:bidi="ar_AE"/>
        </w:rPr>
      </w:r>
      <w:r>
        <w:rPr>
          <w:rtl/>
          <w:cs/>
          <w:lang w:val="ar_AE" w:bidi="ar_AE"/>
        </w:rPr>
        <w:t xml:space="preserve">يحاوِرُ المُرَنِّمُ الكاذبين المحيطين به، يشعُرُ باليقين بأن الرَّبَّ سوف يدينهم. • </w:t>
      </w:r>
      <w:r>
        <w:rPr>
          <w:b/>
          <w:rtl/>
          <w:cs/>
          <w:lang w:val="ar_AE" w:bidi="ar_AE"/>
        </w:rPr>
        <w:t xml:space="preserve">الجَبَّار: </w:t>
      </w:r>
      <w:r>
        <w:rPr>
          <w:rtl/>
          <w:cs/>
          <w:lang w:val="ar_AE" w:bidi="ar_AE"/>
        </w:rPr>
        <w:t xml:space="preserve">المُحارِبُ الإلهيُّ (انْظُرْ </w:t>
      </w:r>
      <w:r>
        <w:rPr>
          <w:rtl/>
          <w:cs/>
          <w:lang w:val="ar_AE" w:bidi="ar_AE"/>
        </w:rPr>
        <w:t>7:12–13</w:t>
      </w:r>
      <w:r>
        <w:rPr>
          <w:rtl/>
          <w:cs/>
          <w:lang w:val="ar_AE" w:bidi="ar_AE"/>
        </w:rPr>
        <w:t xml:space="preserve">؛ </w:t>
      </w:r>
      <w:r>
        <w:rPr>
          <w:rtl/>
          <w:cs/>
          <w:lang w:val="ar_AE" w:bidi="ar_AE"/>
        </w:rPr>
        <w:t>11:4–6</w:t>
      </w:r>
      <w:r>
        <w:rPr>
          <w:rtl/>
          <w:cs/>
          <w:lang w:val="ar_AE" w:bidi="ar_AE"/>
        </w:rPr>
        <w:t>) سوف يرمي هؤلاء الكَذَبَةَ بِسِهَامٍ مسنونَةٍ بجمْرِ نَارٍ ملتهبةٍ.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5:120</w:t>
      </w:r>
      <w:r>
        <w:rPr>
          <w:rtl/>
          <w:cs/>
          <w:lang w:val="ar_AE" w:bidi="ar_AE"/>
        </w:rPr>
      </w:r>
    </w:p>
    <w:p>
      <w:pPr>
        <w:bidi/>
      </w:pPr>
      <w:r>
        <w:rPr>
          <w:rtl/>
          <w:cs/>
          <w:lang w:val="ar_AE" w:bidi="ar_AE"/>
        </w:rPr>
      </w:r>
      <w:r>
        <w:rPr>
          <w:rtl/>
          <w:cs/>
          <w:lang w:val="ar_AE" w:bidi="ar_AE"/>
        </w:rPr>
        <w:t>تُمَثِّلُ مَاشِك أرضَ يافث الحدودية التي تقع أقصى الشِّمَالِ من كنعان. أما قِيدَار فهي مِنْطَقَة إسماعيلية في الجزيرة العربية. سَكَنَ كلا الموضِعَيْن أناسًا اتَّسَمُوا بالعُنْف. كانت مَاشِك موطنًا لتجارة الرقيق الشهيرة (</w:t>
      </w:r>
      <w:r>
        <w:rPr>
          <w:rtl/>
          <w:cs/>
          <w:lang w:val="ar_AE" w:bidi="ar_AE"/>
        </w:rPr>
        <w:t>حِزْقِيَال 27:13</w:t>
      </w:r>
      <w:r>
        <w:rPr>
          <w:rtl/>
          <w:cs/>
          <w:lang w:val="ar_AE" w:bidi="ar_AE"/>
        </w:rPr>
        <w:t xml:space="preserve">؛ قارن </w:t>
      </w:r>
      <w:r>
        <w:rPr>
          <w:rtl/>
          <w:cs/>
          <w:lang w:val="ar_AE" w:bidi="ar_AE"/>
        </w:rPr>
        <w:t>الخُرُوج 21:16</w:t>
      </w:r>
      <w:r>
        <w:rPr>
          <w:rtl/>
          <w:cs/>
          <w:lang w:val="ar_AE" w:bidi="ar_AE"/>
        </w:rPr>
        <w:t>)، أما قِيدَار فكانَتْ موطنًا لِمُحارِبِين مشهورِين (</w:t>
      </w:r>
      <w:r>
        <w:rPr>
          <w:rtl/>
          <w:cs/>
          <w:lang w:val="ar_AE" w:bidi="ar_AE"/>
        </w:rPr>
        <w:t>إِشَعْيَاء 21:16–17</w:t>
      </w:r>
      <w:r>
        <w:rPr>
          <w:rtl/>
          <w:cs/>
          <w:lang w:val="ar_AE" w:bidi="ar_AE"/>
        </w:rPr>
        <w:t>). يمكن النَّظَر إلى هذَيْن الموضِعَيْن كإشارة لأَيَّة أرضٍ مُرْتَدَّة وعنيفة يعانِى فيها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5:120–7</w:t>
      </w:r>
      <w:r>
        <w:rPr>
          <w:rtl/>
          <w:cs/>
          <w:lang w:val="ar_AE" w:bidi="ar_AE"/>
        </w:rPr>
      </w:r>
    </w:p>
    <w:p>
      <w:pPr>
        <w:bidi/>
      </w:pPr>
      <w:r>
        <w:rPr>
          <w:rtl/>
          <w:cs/>
          <w:lang w:val="ar_AE" w:bidi="ar_AE"/>
        </w:rPr>
      </w:r>
      <w:r>
        <w:rPr>
          <w:rtl/>
          <w:cs/>
          <w:lang w:val="ar_AE" w:bidi="ar_AE"/>
        </w:rPr>
        <w:t>يَشْعُرُ المُرَنِّمُ بمرارةِ الاغترابِ، والانْفِصَالِ، والصِّرِاعِ الدَّائِمِ.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6:120–7</w:t>
      </w:r>
      <w:r>
        <w:rPr>
          <w:rtl/>
          <w:cs/>
          <w:lang w:val="ar_AE" w:bidi="ar_AE"/>
        </w:rPr>
      </w:r>
    </w:p>
    <w:p>
      <w:pPr>
        <w:bidi/>
      </w:pPr>
      <w:r>
        <w:rPr>
          <w:rtl/>
          <w:cs/>
          <w:lang w:val="ar_AE" w:bidi="ar_AE"/>
        </w:rPr>
      </w:r>
      <w:r>
        <w:rPr>
          <w:rtl/>
          <w:cs/>
          <w:lang w:val="ar_AE" w:bidi="ar_AE"/>
        </w:rPr>
        <w:t xml:space="preserve">انْظُرْ: </w:t>
      </w:r>
      <w:r>
        <w:rPr>
          <w:rtl/>
          <w:cs/>
          <w:lang w:val="ar_AE" w:bidi="ar_AE"/>
        </w:rPr>
        <w:t>37:11</w:t>
      </w:r>
      <w:r>
        <w:rPr>
          <w:rtl/>
          <w:cs/>
          <w:lang w:val="ar_AE" w:bidi="ar_AE"/>
        </w:rPr>
        <w:t xml:space="preserve">؛ </w:t>
      </w:r>
      <w:r>
        <w:rPr>
          <w:rtl/>
          <w:cs/>
          <w:lang w:val="ar_AE" w:bidi="ar_AE"/>
        </w:rPr>
        <w:t>122:6–9</w:t>
      </w:r>
      <w:r>
        <w:rPr>
          <w:rtl/>
          <w:cs/>
          <w:lang w:val="ar_AE" w:bidi="ar_AE"/>
        </w:rPr>
        <w:t xml:space="preserve">؛ </w:t>
      </w:r>
      <w:r>
        <w:rPr>
          <w:rtl/>
          <w:cs/>
          <w:lang w:val="ar_AE" w:bidi="ar_AE"/>
        </w:rPr>
        <w:t>125:5</w:t>
      </w:r>
      <w:r>
        <w:rPr>
          <w:rtl/>
          <w:cs/>
          <w:lang w:val="ar_AE" w:bidi="ar_AE"/>
        </w:rPr>
        <w:t xml:space="preserve">؛ </w:t>
      </w:r>
      <w:r>
        <w:rPr>
          <w:rtl/>
          <w:cs/>
          <w:lang w:val="ar_AE" w:bidi="ar_AE"/>
        </w:rPr>
        <w:t>128:6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1:121</w:t>
      </w:r>
      <w:r>
        <w:rPr>
          <w:rtl/>
          <w:cs/>
          <w:lang w:val="ar_AE" w:bidi="ar_AE"/>
        </w:rPr>
      </w:r>
    </w:p>
    <w:p>
      <w:pPr>
        <w:bidi/>
      </w:pPr>
      <w:r>
        <w:rPr>
          <w:rtl/>
          <w:cs/>
          <w:lang w:val="ar_AE" w:bidi="ar_AE"/>
        </w:rPr>
      </w:r>
      <w:r>
        <w:rPr>
          <w:rtl/>
          <w:cs/>
          <w:lang w:val="ar_AE" w:bidi="ar_AE"/>
        </w:rPr>
        <w:t>كانَتْ الجبالُ مشهورَةً كمواقع للعبادَةِ الوَثَنِيَّة (</w:t>
      </w:r>
      <w:r>
        <w:rPr>
          <w:rtl/>
          <w:cs/>
          <w:lang w:val="ar_AE" w:bidi="ar_AE"/>
        </w:rPr>
        <w:t>التَّثْنية 12:2</w:t>
      </w:r>
      <w:r>
        <w:rPr>
          <w:rtl/>
          <w:cs/>
          <w:lang w:val="ar_AE" w:bidi="ar_AE"/>
        </w:rPr>
        <w:t>)، وقد انجَذَبَ بنو إِسْرَائِيل إلى مَعَابِدِ المرتفعاتِ (</w:t>
      </w:r>
      <w:r>
        <w:rPr>
          <w:rtl/>
          <w:cs/>
          <w:lang w:val="ar_AE" w:bidi="ar_AE"/>
        </w:rPr>
        <w:t>هُوشَع 4:13</w:t>
      </w:r>
      <w:r>
        <w:rPr>
          <w:rtl/>
          <w:cs/>
          <w:lang w:val="ar_AE" w:bidi="ar_AE"/>
        </w:rPr>
        <w:t>). يمكن فهم هذا النَّصُّ على أنه سؤالٌ بلاغِيٌّ إجابته المتوقَّعَة هي النَّفي: آلهة معابد المرتفعات لا يمكنها تقديم المعونَةِ لأيِّ إنسانٍ. يَفْهَمُ آخرون الجبالَ على أنها رَمْزٌ لقوَّةِ الرَّبَّ (</w:t>
      </w:r>
      <w:r>
        <w:rPr>
          <w:rtl/>
          <w:cs/>
          <w:lang w:val="ar_AE" w:bidi="ar_AE"/>
        </w:rPr>
        <w:t>المزمور 95:4</w:t>
      </w:r>
      <w:r>
        <w:rPr>
          <w:rtl/>
          <w:cs/>
          <w:lang w:val="ar_AE" w:bidi="ar_AE"/>
        </w:rPr>
        <w:t>). في هذه الحالة، يُفَسَّرُ السؤالُ حَرْفِيًّا (</w:t>
      </w:r>
      <w:r>
        <w:rPr>
          <w:b/>
          <w:rtl/>
          <w:cs/>
          <w:lang w:val="ar_AE" w:bidi="ar_AE"/>
        </w:rPr>
        <w:t>من أين يأتي عوني؟</w:t>
      </w:r>
      <w:r>
        <w:rPr>
          <w:rtl/>
          <w:cs/>
          <w:lang w:val="ar_AE" w:bidi="ar_AE"/>
        </w:rPr>
        <w:t>)، بتقديم الإجابة في النصِّ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1:121–8</w:t>
      </w:r>
      <w:r>
        <w:rPr>
          <w:rtl/>
          <w:cs/>
          <w:lang w:val="ar_AE" w:bidi="ar_AE"/>
        </w:rPr>
      </w:r>
    </w:p>
    <w:p>
      <w:pPr>
        <w:bidi/>
      </w:pPr>
      <w:r>
        <w:rPr>
          <w:rtl/>
          <w:cs/>
          <w:lang w:val="ar_AE" w:bidi="ar_AE"/>
        </w:rPr>
      </w:r>
      <w:r>
        <w:rPr>
          <w:rtl/>
          <w:cs/>
          <w:lang w:val="ar_AE" w:bidi="ar_AE"/>
        </w:rPr>
        <w:t>يَسْتَخْدِمُ قائدُ مجموعةُ الحجيج صورًا كلامِيَّةً ليؤكِّد للمجموعةِ حضور الرَّبِّ معهم أثناء الرِّحْلَةِ.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4:121</w:t>
      </w:r>
      <w:r>
        <w:rPr>
          <w:rtl/>
          <w:cs/>
          <w:lang w:val="ar_AE" w:bidi="ar_AE"/>
        </w:rPr>
      </w:r>
    </w:p>
    <w:p>
      <w:pPr>
        <w:bidi/>
      </w:pPr>
      <w:r>
        <w:rPr>
          <w:rtl/>
          <w:cs/>
          <w:lang w:val="ar_AE" w:bidi="ar_AE"/>
        </w:rPr>
      </w:r>
      <w:r>
        <w:rPr>
          <w:rtl/>
          <w:cs/>
          <w:lang w:val="ar_AE" w:bidi="ar_AE"/>
        </w:rPr>
        <w:t>عين الله على خاصَّتِهِ، وبصفة خاصة عندما تواجه الكثير من الضيقات (</w:t>
      </w:r>
      <w:r>
        <w:rPr>
          <w:rtl/>
          <w:cs/>
          <w:lang w:val="ar_AE" w:bidi="ar_AE"/>
        </w:rPr>
        <w:t>12:5</w:t>
      </w:r>
      <w:r>
        <w:rPr>
          <w:rtl/>
          <w:cs/>
          <w:lang w:val="ar_AE" w:bidi="ar_AE"/>
        </w:rPr>
        <w:t xml:space="preserve">، </w:t>
      </w:r>
      <w:r>
        <w:rPr>
          <w:rtl/>
          <w:cs/>
          <w:lang w:val="ar_AE" w:bidi="ar_AE"/>
        </w:rPr>
        <w:t>7</w:t>
      </w:r>
      <w:r>
        <w:rPr>
          <w:rtl/>
          <w:cs/>
          <w:lang w:val="ar_AE" w:bidi="ar_AE"/>
        </w:rPr>
        <w:t xml:space="preserve">؛ </w:t>
      </w:r>
      <w:r>
        <w:rPr>
          <w:rtl/>
          <w:cs/>
          <w:lang w:val="ar_AE" w:bidi="ar_AE"/>
        </w:rPr>
        <w:t>69:29</w:t>
      </w:r>
      <w:r>
        <w:rPr>
          <w:rtl/>
          <w:cs/>
          <w:lang w:val="ar_AE" w:bidi="ar_AE"/>
        </w:rPr>
        <w:t xml:space="preserve">؛ </w:t>
      </w:r>
      <w:r>
        <w:rPr>
          <w:rtl/>
          <w:cs/>
          <w:lang w:val="ar_AE" w:bidi="ar_AE"/>
        </w:rPr>
        <w:t>91:14</w:t>
      </w:r>
      <w:r>
        <w:rPr>
          <w:rtl/>
          <w:cs/>
          <w:lang w:val="ar_AE" w:bidi="ar_AE"/>
        </w:rPr>
        <w:t xml:space="preserve">؛ </w:t>
      </w:r>
      <w:r>
        <w:rPr>
          <w:rtl/>
          <w:cs/>
          <w:lang w:val="ar_AE" w:bidi="ar_AE"/>
        </w:rPr>
        <w:t>146:9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4:121–6</w:t>
      </w:r>
      <w:r>
        <w:rPr>
          <w:rtl/>
          <w:cs/>
          <w:lang w:val="ar_AE" w:bidi="ar_AE"/>
        </w:rPr>
      </w:r>
    </w:p>
    <w:p>
      <w:pPr>
        <w:bidi/>
      </w:pPr>
      <w:r>
        <w:rPr>
          <w:rtl/>
          <w:cs/>
          <w:lang w:val="ar_AE" w:bidi="ar_AE"/>
        </w:rPr>
      </w:r>
      <w:r>
        <w:rPr>
          <w:b/>
          <w:rtl/>
          <w:cs/>
          <w:lang w:val="ar_AE" w:bidi="ar_AE"/>
        </w:rPr>
        <w:t xml:space="preserve">الخَالِقُ </w:t>
      </w:r>
      <w:r>
        <w:rPr>
          <w:rtl/>
          <w:cs/>
          <w:lang w:val="ar_AE" w:bidi="ar_AE"/>
        </w:rPr>
        <w:t>(</w:t>
      </w:r>
      <w:r>
        <w:rPr>
          <w:rtl/>
          <w:cs/>
          <w:lang w:val="ar_AE" w:bidi="ar_AE"/>
        </w:rPr>
        <w:t>121:2</w:t>
      </w:r>
      <w:r>
        <w:rPr>
          <w:rtl/>
          <w:cs/>
          <w:lang w:val="ar_AE" w:bidi="ar_AE"/>
        </w:rPr>
        <w:t xml:space="preserve">) هو حافِظُ إسرائيل. • يقِفُ الله بِجَانِبِ إِسْرَائِيل، يَدْعَمُ الأتقياءَ ويعتني بهم (انْظُرْ </w:t>
      </w:r>
      <w:r>
        <w:rPr>
          <w:rtl/>
          <w:cs/>
          <w:lang w:val="ar_AE" w:bidi="ar_AE"/>
        </w:rPr>
        <w:t>16:7–8</w:t>
      </w:r>
      <w:r>
        <w:rPr>
          <w:rtl/>
          <w:cs/>
          <w:lang w:val="ar_AE" w:bidi="ar_AE"/>
        </w:rPr>
        <w:t>). • كان يُنْظَرُ إلى الشَّمْسِ والقَمَرِ بوصفهما آلِهَةً في الشَّرْقِ الأدْنَى القَدِيم، لكن الخَالِق يَحدُّ من قدرتهما. هما أيضًا يُسَبِّحان الرَّبَّ (</w:t>
      </w:r>
      <w:r>
        <w:rPr>
          <w:rtl/>
          <w:cs/>
          <w:lang w:val="ar_AE" w:bidi="ar_AE"/>
        </w:rPr>
        <w:t>148:3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المزم,ر 1:122</w:t>
      </w:r>
      <w:r>
        <w:rPr>
          <w:rtl/>
          <w:cs/>
          <w:lang w:val="ar_AE" w:bidi="ar_AE"/>
        </w:rPr>
      </w:r>
    </w:p>
    <w:p>
      <w:pPr>
        <w:bidi/>
      </w:pPr>
      <w:r>
        <w:rPr>
          <w:rtl/>
          <w:cs/>
          <w:lang w:val="ar_AE" w:bidi="ar_AE"/>
        </w:rPr>
      </w:r>
      <w:r>
        <w:rPr>
          <w:rtl/>
          <w:cs/>
          <w:lang w:val="ar_AE" w:bidi="ar_AE"/>
        </w:rPr>
        <w:t>كان المَسْكَنُ المُقَدَّسُ المَرْكَزِيُّ هو بَيْتُ الرَّبِّ. يشيرُ هذا التعبير في الأصلِ إلى خَيْمَةِ الاجْتِمَاعِ (</w:t>
      </w:r>
      <w:r>
        <w:rPr>
          <w:rtl/>
          <w:cs/>
          <w:lang w:val="ar_AE" w:bidi="ar_AE"/>
        </w:rPr>
        <w:t>الخُرُوج 23:19</w:t>
      </w:r>
      <w:r>
        <w:rPr>
          <w:rtl/>
          <w:cs/>
          <w:lang w:val="ar_AE" w:bidi="ar_AE"/>
        </w:rPr>
        <w:t xml:space="preserve">؛ </w:t>
      </w:r>
      <w:r>
        <w:rPr>
          <w:rtl/>
          <w:cs/>
          <w:lang w:val="ar_AE" w:bidi="ar_AE"/>
        </w:rPr>
        <w:t>34:26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1:122–9</w:t>
      </w:r>
      <w:r>
        <w:rPr>
          <w:rtl/>
          <w:cs/>
          <w:lang w:val="ar_AE" w:bidi="ar_AE"/>
        </w:rPr>
      </w:r>
    </w:p>
    <w:p>
      <w:pPr>
        <w:bidi/>
      </w:pPr>
      <w:r>
        <w:rPr>
          <w:rtl/>
          <w:cs/>
          <w:lang w:val="ar_AE" w:bidi="ar_AE"/>
        </w:rPr>
      </w:r>
      <w:r>
        <w:rPr>
          <w:rtl/>
          <w:cs/>
          <w:lang w:val="ar_AE" w:bidi="ar_AE"/>
        </w:rPr>
        <w:t>أُورُشَلِيم هنا مثالية بوصفِها مدينةَ الله، وَمَدِينَةَ المَلِك داود، ومدينةَ الإيمانِ. مجموعة من الناس في رحلة حجٍّ يصلون بِفَرَحٍ إلى المَدينَةِ (</w:t>
      </w:r>
      <w:r>
        <w:rPr>
          <w:rtl/>
          <w:cs/>
          <w:lang w:val="ar_AE" w:bidi="ar_AE"/>
        </w:rPr>
        <w:t>122:1–2</w:t>
      </w:r>
      <w:r>
        <w:rPr>
          <w:rtl/>
          <w:cs/>
          <w:lang w:val="ar_AE" w:bidi="ar_AE"/>
        </w:rPr>
        <w:t>). يَتَغَنَّى المُرَنِّمُ بأنشودةٍ لأُورُشَليم (</w:t>
      </w:r>
      <w:r>
        <w:rPr>
          <w:rtl/>
          <w:cs/>
          <w:lang w:val="ar_AE" w:bidi="ar_AE"/>
        </w:rPr>
        <w:t>122:3–5</w:t>
      </w:r>
      <w:r>
        <w:rPr>
          <w:rtl/>
          <w:cs/>
          <w:lang w:val="ar_AE" w:bidi="ar_AE"/>
        </w:rPr>
        <w:t>) ويصلِّي من أَجْلِ سَلامِ المدينَةِ (</w:t>
      </w:r>
      <w:r>
        <w:rPr>
          <w:rtl/>
          <w:cs/>
          <w:lang w:val="ar_AE" w:bidi="ar_AE"/>
        </w:rPr>
        <w:t>122:6–9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2:122</w:t>
      </w:r>
      <w:r>
        <w:rPr>
          <w:rtl/>
          <w:cs/>
          <w:lang w:val="ar_AE" w:bidi="ar_AE"/>
        </w:rPr>
      </w:r>
    </w:p>
    <w:p>
      <w:pPr>
        <w:bidi/>
      </w:pPr>
      <w:r>
        <w:rPr>
          <w:rtl/>
          <w:cs/>
          <w:lang w:val="ar_AE" w:bidi="ar_AE"/>
        </w:rPr>
      </w:r>
      <w:r>
        <w:rPr>
          <w:rtl/>
          <w:cs/>
          <w:lang w:val="ar_AE" w:bidi="ar_AE"/>
        </w:rPr>
        <w:t>ثَمَّة مزامير كثيرةٌ تتوقُ إلى المَدينَةِ وتَحْتَفِي بدخولِ أبوابِها (</w:t>
      </w:r>
      <w:r>
        <w:rPr>
          <w:rtl/>
          <w:cs/>
          <w:lang w:val="ar_AE" w:bidi="ar_AE"/>
        </w:rPr>
        <w:t>9:14</w:t>
      </w:r>
      <w:r>
        <w:rPr>
          <w:rtl/>
          <w:cs/>
          <w:lang w:val="ar_AE" w:bidi="ar_AE"/>
        </w:rPr>
        <w:t xml:space="preserve">؛ </w:t>
      </w:r>
      <w:r>
        <w:rPr>
          <w:rtl/>
          <w:cs/>
          <w:lang w:val="ar_AE" w:bidi="ar_AE"/>
        </w:rPr>
        <w:t>87:2</w:t>
      </w:r>
      <w:r>
        <w:rPr>
          <w:rtl/>
          <w:cs/>
          <w:lang w:val="ar_AE" w:bidi="ar_AE"/>
        </w:rPr>
        <w:t xml:space="preserve">؛ </w:t>
      </w:r>
      <w:r>
        <w:rPr>
          <w:rtl/>
          <w:cs/>
          <w:lang w:val="ar_AE" w:bidi="ar_AE"/>
        </w:rPr>
        <w:t>100:4</w:t>
      </w:r>
      <w:r>
        <w:rPr>
          <w:rtl/>
          <w:cs/>
          <w:lang w:val="ar_AE" w:bidi="ar_AE"/>
        </w:rPr>
        <w:t xml:space="preserve">؛ </w:t>
      </w:r>
      <w:r>
        <w:rPr>
          <w:rtl/>
          <w:cs/>
          <w:lang w:val="ar_AE" w:bidi="ar_AE"/>
        </w:rPr>
        <w:t>118:19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3:122</w:t>
      </w:r>
      <w:r>
        <w:rPr>
          <w:rtl/>
          <w:cs/>
          <w:lang w:val="ar_AE" w:bidi="ar_AE"/>
        </w:rPr>
      </w:r>
    </w:p>
    <w:p>
      <w:pPr>
        <w:bidi/>
      </w:pPr>
      <w:r>
        <w:rPr>
          <w:rtl/>
          <w:cs/>
          <w:lang w:val="ar_AE" w:bidi="ar_AE"/>
        </w:rPr>
      </w:r>
      <w:r>
        <w:rPr>
          <w:rtl/>
          <w:cs/>
          <w:lang w:val="ar_AE" w:bidi="ar_AE"/>
        </w:rPr>
        <w:t>في عَهْدِ المَلِكَيْن داود وسُلَيْمان، كانَتْ أُورُشَلِيم معروفة كمكانٍ آمن (</w:t>
      </w:r>
      <w:r>
        <w:rPr>
          <w:rtl/>
          <w:cs/>
          <w:lang w:val="ar_AE" w:bidi="ar_AE"/>
        </w:rPr>
        <w:t>1 المُلُوك 10:6–7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3:122–5</w:t>
      </w:r>
      <w:r>
        <w:rPr>
          <w:rtl/>
          <w:cs/>
          <w:lang w:val="ar_AE" w:bidi="ar_AE"/>
        </w:rPr>
      </w:r>
    </w:p>
    <w:p>
      <w:pPr>
        <w:bidi/>
      </w:pPr>
      <w:r>
        <w:rPr>
          <w:rtl/>
          <w:cs/>
          <w:lang w:val="ar_AE" w:bidi="ar_AE"/>
        </w:rPr>
      </w:r>
      <w:r>
        <w:rPr>
          <w:rtl/>
          <w:cs/>
          <w:lang w:val="ar_AE" w:bidi="ar_AE"/>
        </w:rPr>
        <w:t>أُورُشَلِيم صورة استعارية لِمَسكن الله السماوي. كان داود النموذج المثالي لملوك ملكوت الله المختارين.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4:122</w:t>
      </w:r>
      <w:r>
        <w:rPr>
          <w:rtl/>
          <w:cs/>
          <w:lang w:val="ar_AE" w:bidi="ar_AE"/>
        </w:rPr>
      </w:r>
    </w:p>
    <w:p>
      <w:pPr>
        <w:bidi/>
      </w:pPr>
      <w:r>
        <w:rPr>
          <w:rtl/>
          <w:cs/>
          <w:lang w:val="ar_AE" w:bidi="ar_AE"/>
        </w:rPr>
      </w:r>
      <w:r>
        <w:rPr>
          <w:rtl/>
          <w:cs/>
          <w:lang w:val="ar_AE" w:bidi="ar_AE"/>
        </w:rPr>
        <w:t>كُلُّ امْرِءٍ من شَعْبِ إسْرَائِيل يَنْتَمِي إلى سِبْطٍ ما، وكُلُّ أسْبَاطِ إسْرَائِيل مِلْكٌ للرَّبِّ. • يعني الشُّكْرُ أن يقدِّمَ المَرْءُ قربانًا مقبولاً للرَّبِّ (</w:t>
      </w:r>
      <w:r>
        <w:rPr>
          <w:rtl/>
          <w:cs/>
          <w:lang w:val="ar_AE" w:bidi="ar_AE"/>
        </w:rPr>
        <w:t>50:14</w:t>
      </w:r>
      <w:r>
        <w:rPr>
          <w:rtl/>
          <w:cs/>
          <w:lang w:val="ar_AE" w:bidi="ar_AE"/>
        </w:rPr>
        <w:t xml:space="preserve">، </w:t>
      </w:r>
      <w:r>
        <w:rPr>
          <w:rtl/>
          <w:cs/>
          <w:lang w:val="ar_AE" w:bidi="ar_AE"/>
        </w:rPr>
        <w:t>23</w:t>
      </w:r>
      <w:r>
        <w:rPr>
          <w:rtl/>
          <w:cs/>
          <w:lang w:val="ar_AE" w:bidi="ar_AE"/>
        </w:rPr>
        <w:t xml:space="preserve">؛ </w:t>
      </w:r>
      <w:r>
        <w:rPr>
          <w:rtl/>
          <w:cs/>
          <w:lang w:val="ar_AE" w:bidi="ar_AE"/>
        </w:rPr>
        <w:t>100:4</w:t>
      </w:r>
      <w:r>
        <w:rPr>
          <w:rtl/>
          <w:cs/>
          <w:lang w:val="ar_AE" w:bidi="ar_AE"/>
        </w:rPr>
        <w:t xml:space="preserve">؛ </w:t>
      </w:r>
      <w:r>
        <w:rPr>
          <w:rtl/>
          <w:cs/>
          <w:lang w:val="ar_AE" w:bidi="ar_AE"/>
        </w:rPr>
        <w:t>118:19</w:t>
      </w:r>
      <w:r>
        <w:rPr>
          <w:rtl/>
          <w:cs/>
          <w:lang w:val="ar_AE" w:bidi="ar_AE"/>
        </w:rPr>
        <w:t xml:space="preserve">). • بِحَسَبِ ما يَطْلُبُه النَّامُوس من إسْرَائِيل: انْظُرْ </w:t>
      </w:r>
      <w:r>
        <w:rPr>
          <w:rtl/>
          <w:cs/>
          <w:lang w:val="ar_AE" w:bidi="ar_AE"/>
        </w:rPr>
        <w:t>الخُرُوج 23:17</w:t>
      </w:r>
      <w:r>
        <w:rPr>
          <w:rtl/>
          <w:cs/>
          <w:lang w:val="ar_AE" w:bidi="ar_AE"/>
        </w:rPr>
        <w:t xml:space="preserve">؛ </w:t>
      </w:r>
      <w:r>
        <w:rPr>
          <w:rtl/>
          <w:cs/>
          <w:lang w:val="ar_AE" w:bidi="ar_AE"/>
        </w:rPr>
        <w:t>التَّثْنِيَة 16:16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5:122</w:t>
      </w:r>
      <w:r>
        <w:rPr>
          <w:rtl/>
          <w:cs/>
          <w:lang w:val="ar_AE" w:bidi="ar_AE"/>
        </w:rPr>
      </w:r>
    </w:p>
    <w:p>
      <w:pPr>
        <w:bidi/>
      </w:pPr>
      <w:r>
        <w:rPr>
          <w:rtl/>
          <w:cs/>
          <w:lang w:val="ar_AE" w:bidi="ar_AE"/>
        </w:rPr>
      </w:r>
      <w:r>
        <w:rPr>
          <w:rtl/>
          <w:cs/>
          <w:lang w:val="ar_AE" w:bidi="ar_AE"/>
        </w:rPr>
        <w:t>من العروش يَخْرُجُ الحُكْمُ والقضاء: في عَصْرِ المَلِكَيْن داود وسُلَيْمَان (</w:t>
      </w:r>
      <w:r>
        <w:rPr>
          <w:rtl/>
          <w:cs/>
          <w:lang w:val="ar_AE" w:bidi="ar_AE"/>
        </w:rPr>
        <w:t>1 المُلُوك 3:28</w:t>
      </w:r>
      <w:r>
        <w:rPr>
          <w:rtl/>
          <w:cs/>
          <w:lang w:val="ar_AE" w:bidi="ar_AE"/>
        </w:rPr>
        <w:t>)، كانتْ أُورُشَلِيم بيتَ الحِكْمَةِ والعَدْل؛ وستكون كذلك مَرَّةً أخرى (</w:t>
      </w:r>
      <w:r>
        <w:rPr>
          <w:rtl/>
          <w:cs/>
          <w:lang w:val="ar_AE" w:bidi="ar_AE"/>
        </w:rPr>
        <w:t>إِشَعْيَاء 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6:122–9</w:t>
      </w:r>
      <w:r>
        <w:rPr>
          <w:rtl/>
          <w:cs/>
          <w:lang w:val="ar_AE" w:bidi="ar_AE"/>
        </w:rPr>
      </w:r>
    </w:p>
    <w:p>
      <w:pPr>
        <w:bidi/>
      </w:pPr>
      <w:r>
        <w:rPr>
          <w:rtl/>
          <w:cs/>
          <w:lang w:val="ar_AE" w:bidi="ar_AE"/>
        </w:rPr>
      </w:r>
      <w:r>
        <w:rPr>
          <w:rtl/>
          <w:cs/>
          <w:lang w:val="ar_AE" w:bidi="ar_AE"/>
        </w:rPr>
        <w:t>الصَّلَواتُ من أجل سَلامِ أُورُشَلِيم نابِعَةٌ من مَحَبَّةِ الأسْرَةِ ومسكن الله المقدَّس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1:123–4</w:t>
      </w:r>
      <w:r>
        <w:rPr>
          <w:rtl/>
          <w:cs/>
          <w:lang w:val="ar_AE" w:bidi="ar_AE"/>
        </w:rPr>
      </w:r>
    </w:p>
    <w:p>
      <w:pPr>
        <w:bidi/>
      </w:pPr>
      <w:r>
        <w:rPr>
          <w:rtl/>
          <w:cs/>
          <w:lang w:val="ar_AE" w:bidi="ar_AE"/>
        </w:rPr>
      </w:r>
      <w:r>
        <w:rPr>
          <w:rtl/>
          <w:cs/>
          <w:lang w:val="ar_AE" w:bidi="ar_AE"/>
        </w:rPr>
        <w:t>رثاء هذا لمزمور لمكانة المُرَنِّم الوضيعة يُعَبِّر عن ثقة حَيَّة في الرَّبِّ (</w:t>
      </w:r>
      <w:r>
        <w:rPr>
          <w:rtl/>
          <w:cs/>
          <w:lang w:val="ar_AE" w:bidi="ar_AE"/>
        </w:rPr>
        <w:t>123:1–2</w:t>
      </w:r>
      <w:r>
        <w:rPr>
          <w:rtl/>
          <w:cs/>
          <w:lang w:val="ar_AE" w:bidi="ar_AE"/>
        </w:rPr>
        <w:t>). يَتَضَرَّعُ المُرَنِّم من أجل إحسان الله على جماعة الإيمان وقد أحاطَ بهم وَاقِعٌ شريرٌ (</w:t>
      </w:r>
      <w:r>
        <w:rPr>
          <w:rtl/>
          <w:cs/>
          <w:lang w:val="ar_AE" w:bidi="ar_AE"/>
        </w:rPr>
        <w:t>123:3–4</w:t>
      </w:r>
      <w:r>
        <w:rPr>
          <w:rtl/>
          <w:cs/>
          <w:lang w:val="ar_AE" w:bidi="ar_AE"/>
        </w:rPr>
        <w:t>). يَنْظُرُ كاتِبُ المَزْمُور لما هو أَبْعَدُ من أُورُشَلِيم (</w:t>
      </w:r>
      <w:r>
        <w:rPr>
          <w:rtl/>
          <w:cs/>
          <w:lang w:val="ar_AE" w:bidi="ar_AE"/>
        </w:rPr>
        <w:t>Ps 122</w:t>
      </w:r>
      <w:r>
        <w:rPr>
          <w:rtl/>
          <w:cs/>
          <w:lang w:val="ar_AE" w:bidi="ar_AE"/>
        </w:rPr>
        <w:t>) إلى عَرشِ الله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1:124–2</w:t>
      </w:r>
      <w:r>
        <w:rPr>
          <w:rtl/>
          <w:cs/>
          <w:lang w:val="ar_AE" w:bidi="ar_AE"/>
        </w:rPr>
      </w:r>
    </w:p>
    <w:p>
      <w:pPr>
        <w:bidi/>
      </w:pPr>
      <w:r>
        <w:rPr>
          <w:rtl/>
          <w:cs/>
          <w:lang w:val="ar_AE" w:bidi="ar_AE"/>
        </w:rPr>
      </w:r>
      <w:r>
        <w:rPr>
          <w:rtl/>
          <w:cs/>
          <w:lang w:val="ar_AE" w:bidi="ar_AE"/>
        </w:rPr>
        <w:t>الأسئلةُ البَلَاغِيَّةُ المنفيَّةُ تشدِّدُ على الفكرةِ الإيجابيةِ بأن الرَّبَّ كان بالفِعْلِ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1:124–8</w:t>
      </w:r>
      <w:r>
        <w:rPr>
          <w:rtl/>
          <w:cs/>
          <w:lang w:val="ar_AE" w:bidi="ar_AE"/>
        </w:rPr>
      </w:r>
    </w:p>
    <w:p>
      <w:pPr>
        <w:bidi/>
      </w:pPr>
      <w:r>
        <w:rPr>
          <w:rtl/>
          <w:cs/>
          <w:lang w:val="ar_AE" w:bidi="ar_AE"/>
        </w:rPr>
      </w:r>
      <w:r>
        <w:rPr>
          <w:rtl/>
          <w:cs/>
          <w:lang w:val="ar_AE" w:bidi="ar_AE"/>
        </w:rPr>
        <w:t>ترنيمة الشُّكْرِ في هذا المزمور تَصِفُ ما كان من المُمْكِنِ أن يحدُثَ ما لم يكن الرَّبُّ مع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4:124–5</w:t>
      </w:r>
      <w:r>
        <w:rPr>
          <w:rtl/>
          <w:cs/>
          <w:lang w:val="ar_AE" w:bidi="ar_AE"/>
        </w:rPr>
      </w:r>
    </w:p>
    <w:p>
      <w:pPr>
        <w:bidi/>
      </w:pPr>
      <w:r>
        <w:rPr>
          <w:rtl/>
          <w:cs/>
          <w:lang w:val="ar_AE" w:bidi="ar_AE"/>
        </w:rPr>
      </w:r>
      <w:r>
        <w:rPr>
          <w:rtl/>
          <w:cs/>
          <w:lang w:val="ar_AE" w:bidi="ar_AE"/>
        </w:rPr>
        <w:t xml:space="preserve">مياه غضبهم الهائجة: كان بوسْعِ الأعداءِ سَحْقُ بني إسْرَائِيل ومَحْوِهم لولا أن الرَّبَّ كان مع شعبِهِ (قارِن </w:t>
      </w:r>
      <w:r>
        <w:rPr>
          <w:rtl/>
          <w:cs/>
          <w:lang w:val="ar_AE" w:bidi="ar_AE"/>
        </w:rPr>
        <w:t>69:15</w:t>
      </w:r>
      <w:r>
        <w:rPr>
          <w:rtl/>
          <w:cs/>
          <w:lang w:val="ar_AE" w:bidi="ar_AE"/>
        </w:rPr>
        <w:t xml:space="preserve">؛ </w:t>
      </w:r>
      <w:r>
        <w:rPr>
          <w:rtl/>
          <w:cs/>
          <w:lang w:val="ar_AE" w:bidi="ar_AE"/>
        </w:rPr>
        <w:t>إِرْمِيَا 46:8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6:124–8</w:t>
      </w:r>
      <w:r>
        <w:rPr>
          <w:rtl/>
          <w:cs/>
          <w:lang w:val="ar_AE" w:bidi="ar_AE"/>
        </w:rPr>
      </w:r>
    </w:p>
    <w:p>
      <w:pPr>
        <w:bidi/>
      </w:pPr>
      <w:r>
        <w:rPr>
          <w:rtl/>
          <w:cs/>
          <w:lang w:val="ar_AE" w:bidi="ar_AE"/>
        </w:rPr>
      </w:r>
      <w:r>
        <w:rPr>
          <w:rtl/>
          <w:cs/>
          <w:lang w:val="ar_AE" w:bidi="ar_AE"/>
        </w:rPr>
        <w:t xml:space="preserve">أُغلق الرَّبُّ أفواه أعداءِ شعبِه، إذ أنهم كالأسود أو الدببة التي تُمَزِّقُ فرائسها بأسنانِها (انْظُرْ </w:t>
      </w:r>
      <w:r>
        <w:rPr>
          <w:rtl/>
          <w:cs/>
          <w:lang w:val="ar_AE" w:bidi="ar_AE"/>
        </w:rPr>
        <w:t>57:4</w:t>
      </w:r>
      <w:r>
        <w:rPr>
          <w:rtl/>
          <w:cs/>
          <w:lang w:val="ar_AE" w:bidi="ar_AE"/>
        </w:rPr>
        <w:t xml:space="preserve">؛ </w:t>
      </w:r>
      <w:r>
        <w:rPr>
          <w:rtl/>
          <w:cs/>
          <w:lang w:val="ar_AE" w:bidi="ar_AE"/>
        </w:rPr>
        <w:t>الأمثال 28:15</w:t>
      </w:r>
      <w:r>
        <w:rPr>
          <w:rtl/>
          <w:cs/>
          <w:lang w:val="ar_AE" w:bidi="ar_AE"/>
        </w:rPr>
        <w:t>؛</w:t>
      </w:r>
      <w:r>
        <w:rPr>
          <w:rtl/>
          <w:cs/>
          <w:lang w:val="ar_AE" w:bidi="ar_AE"/>
        </w:rPr>
        <w:t>دَانِيآل 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1:125–5</w:t>
      </w:r>
      <w:r>
        <w:rPr>
          <w:rtl/>
          <w:cs/>
          <w:lang w:val="ar_AE" w:bidi="ar_AE"/>
        </w:rPr>
      </w:r>
    </w:p>
    <w:p>
      <w:pPr>
        <w:bidi/>
      </w:pPr>
      <w:r>
        <w:rPr>
          <w:rtl/>
          <w:cs/>
          <w:lang w:val="ar_AE" w:bidi="ar_AE"/>
        </w:rPr>
      </w:r>
      <w:r>
        <w:rPr>
          <w:rtl/>
          <w:cs/>
          <w:lang w:val="ar_AE" w:bidi="ar_AE"/>
        </w:rPr>
        <w:t>يُعَبِّرُ المُرَنِّمُ عن ثِقَةِ جماعة الإيمان في حماية الرَّبِّ (</w:t>
      </w:r>
      <w:r>
        <w:rPr>
          <w:rtl/>
          <w:cs/>
          <w:lang w:val="ar_AE" w:bidi="ar_AE"/>
        </w:rPr>
        <w:t>125:1–2</w:t>
      </w:r>
      <w:r>
        <w:rPr>
          <w:rtl/>
          <w:cs/>
          <w:lang w:val="ar_AE" w:bidi="ar_AE"/>
        </w:rPr>
        <w:t>) ويصلي من أجلِ السَّلام (</w:t>
      </w:r>
      <w:r>
        <w:rPr>
          <w:rtl/>
          <w:cs/>
          <w:lang w:val="ar_AE" w:bidi="ar_AE"/>
        </w:rPr>
        <w:t>125:3–5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2:125</w:t>
      </w:r>
      <w:r>
        <w:rPr>
          <w:rtl/>
          <w:cs/>
          <w:lang w:val="ar_AE" w:bidi="ar_AE"/>
        </w:rPr>
      </w:r>
    </w:p>
    <w:p>
      <w:pPr>
        <w:bidi/>
      </w:pPr>
      <w:r>
        <w:rPr>
          <w:rtl/>
          <w:cs/>
          <w:lang w:val="ar_AE" w:bidi="ar_AE"/>
        </w:rPr>
      </w:r>
      <w:r>
        <w:rPr>
          <w:b/>
          <w:rtl/>
          <w:cs/>
          <w:lang w:val="ar_AE" w:bidi="ar_AE"/>
        </w:rPr>
        <w:t>الرَّبُّ حَوْلَ:</w:t>
      </w:r>
      <w:r>
        <w:rPr>
          <w:rtl/>
          <w:cs/>
          <w:lang w:val="ar_AE" w:bidi="ar_AE"/>
        </w:rPr>
        <w:t xml:space="preserve"> يصونُ الله شعبَهُ ويحميه كسورٍ من نَارٍ (</w:t>
      </w:r>
      <w:r>
        <w:rPr>
          <w:rtl/>
          <w:cs/>
          <w:lang w:val="ar_AE" w:bidi="ar_AE"/>
        </w:rPr>
        <w:t>زَكَرِيَّا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3:125</w:t>
      </w:r>
      <w:r>
        <w:rPr>
          <w:rtl/>
          <w:cs/>
          <w:lang w:val="ar_AE" w:bidi="ar_AE"/>
        </w:rPr>
      </w:r>
    </w:p>
    <w:p>
      <w:pPr>
        <w:bidi/>
      </w:pPr>
      <w:r>
        <w:rPr>
          <w:rtl/>
          <w:cs/>
          <w:lang w:val="ar_AE" w:bidi="ar_AE"/>
        </w:rPr>
      </w:r>
      <w:r>
        <w:rPr>
          <w:rtl/>
          <w:cs/>
          <w:lang w:val="ar_AE" w:bidi="ar_AE"/>
        </w:rPr>
        <w:t>قد ينجَذِبُ الأتقياءُ لإغراء التجارب بضغط الأقران أو بالهيمنة المجتمعية.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4:125–5</w:t>
      </w:r>
      <w:r>
        <w:rPr>
          <w:rtl/>
          <w:cs/>
          <w:lang w:val="ar_AE" w:bidi="ar_AE"/>
        </w:rPr>
      </w:r>
    </w:p>
    <w:p>
      <w:pPr>
        <w:bidi/>
      </w:pPr>
      <w:r>
        <w:rPr>
          <w:rtl/>
          <w:cs/>
          <w:lang w:val="ar_AE" w:bidi="ar_AE"/>
        </w:rPr>
      </w:r>
      <w:r>
        <w:rPr>
          <w:rtl/>
          <w:cs/>
          <w:lang w:val="ar_AE" w:bidi="ar_AE"/>
        </w:rPr>
        <w:t>الحَمْقَى هم من يرفضُون الطريق المستقيم للصالحين (</w:t>
      </w:r>
      <w:r>
        <w:rPr>
          <w:rtl/>
          <w:cs/>
          <w:lang w:val="ar_AE" w:bidi="ar_AE"/>
        </w:rPr>
        <w:t>الأمثال 2:12–15</w:t>
      </w:r>
      <w:r>
        <w:rPr>
          <w:rtl/>
          <w:cs/>
          <w:lang w:val="ar_AE" w:bidi="ar_AE"/>
        </w:rPr>
        <w:t xml:space="preserve">). يفيضُ الله بِصلاحِهِ على الأتقياءِ (انْظُرْ </w:t>
      </w:r>
      <w:r>
        <w:rPr>
          <w:rtl/>
          <w:cs/>
          <w:lang w:val="ar_AE" w:bidi="ar_AE"/>
        </w:rPr>
        <w:t>المزمور 122:6–9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1:126–3</w:t>
      </w:r>
      <w:r>
        <w:rPr>
          <w:rtl/>
          <w:cs/>
          <w:lang w:val="ar_AE" w:bidi="ar_AE"/>
        </w:rPr>
      </w:r>
    </w:p>
    <w:p>
      <w:pPr>
        <w:bidi/>
      </w:pPr>
      <w:r>
        <w:rPr>
          <w:rtl/>
          <w:cs/>
          <w:lang w:val="ar_AE" w:bidi="ar_AE"/>
        </w:rPr>
      </w:r>
      <w:r>
        <w:rPr>
          <w:rtl/>
          <w:cs/>
          <w:lang w:val="ar_AE" w:bidi="ar_AE"/>
        </w:rPr>
        <w:t>لقد اسْتَرَدَّ الرَّبُّ إسْرَائِيل من السَّبْي، مثلما أخرجَهم من مِصْر (</w:t>
      </w:r>
      <w:r>
        <w:rPr>
          <w:rtl/>
          <w:cs/>
          <w:lang w:val="ar_AE" w:bidi="ar_AE"/>
        </w:rPr>
        <w:t>114:1</w:t>
      </w:r>
      <w:r>
        <w:rPr>
          <w:rtl/>
          <w:cs/>
          <w:lang w:val="ar_AE" w:bidi="ar_AE"/>
        </w:rPr>
        <w:t>). حَوَّلَ الاستردادُ بُكاءَ شَعْبِ الرَّبِّ إلى ضِحْكٍ وأَظْهَرَ طبيعَته للأُمَمِ (</w:t>
      </w:r>
      <w:r>
        <w:rPr>
          <w:rtl/>
          <w:cs/>
          <w:lang w:val="ar_AE" w:bidi="ar_AE"/>
        </w:rPr>
        <w:t>9:11</w:t>
      </w:r>
      <w:r>
        <w:rPr>
          <w:rtl/>
          <w:cs/>
          <w:lang w:val="ar_AE" w:bidi="ar_AE"/>
        </w:rPr>
        <w:t xml:space="preserve">؛ </w:t>
      </w:r>
      <w:r>
        <w:rPr>
          <w:rtl/>
          <w:cs/>
          <w:lang w:val="ar_AE" w:bidi="ar_AE"/>
        </w:rPr>
        <w:t>64:9</w:t>
      </w:r>
      <w:r>
        <w:rPr>
          <w:rtl/>
          <w:cs/>
          <w:lang w:val="ar_AE" w:bidi="ar_AE"/>
        </w:rPr>
        <w:t xml:space="preserve">؛ </w:t>
      </w:r>
      <w:r>
        <w:rPr>
          <w:rtl/>
          <w:cs/>
          <w:lang w:val="ar_AE" w:bidi="ar_AE"/>
        </w:rPr>
        <w:t>إِشَعْيَاء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1:126–6</w:t>
      </w:r>
      <w:r>
        <w:rPr>
          <w:rtl/>
          <w:cs/>
          <w:lang w:val="ar_AE" w:bidi="ar_AE"/>
        </w:rPr>
      </w:r>
    </w:p>
    <w:p>
      <w:pPr>
        <w:bidi/>
      </w:pPr>
      <w:r>
        <w:rPr>
          <w:rtl/>
          <w:cs/>
          <w:lang w:val="ar_AE" w:bidi="ar_AE"/>
        </w:rPr>
      </w:r>
      <w:r>
        <w:rPr>
          <w:rtl/>
          <w:cs/>
          <w:lang w:val="ar_AE" w:bidi="ar_AE"/>
        </w:rPr>
        <w:t>تحْتَفِي ترنيمَةُ هذا المزمور بِعَودَةِ إسْرَائِيل من السَّبْي (</w:t>
      </w:r>
      <w:r>
        <w:rPr>
          <w:rtl/>
          <w:cs/>
          <w:lang w:val="ar_AE" w:bidi="ar_AE"/>
        </w:rPr>
        <w:t>126:1–3</w:t>
      </w:r>
      <w:r>
        <w:rPr>
          <w:rtl/>
          <w:cs/>
          <w:lang w:val="ar_AE" w:bidi="ar_AE"/>
        </w:rPr>
        <w:t>). يُصَلِّي المُرَنِّمُ من أجل الاسْتِرْدَادِ الكَامِل (</w:t>
      </w:r>
      <w:r>
        <w:rPr>
          <w:rtl/>
          <w:cs/>
          <w:lang w:val="ar_AE" w:bidi="ar_AE"/>
        </w:rPr>
        <w:t>126:4–6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4:126–6</w:t>
      </w:r>
      <w:r>
        <w:rPr>
          <w:rtl/>
          <w:cs/>
          <w:lang w:val="ar_AE" w:bidi="ar_AE"/>
        </w:rPr>
      </w:r>
    </w:p>
    <w:p>
      <w:pPr>
        <w:bidi/>
      </w:pPr>
      <w:r>
        <w:rPr>
          <w:rtl/>
          <w:cs/>
          <w:lang w:val="ar_AE" w:bidi="ar_AE"/>
        </w:rPr>
      </w:r>
      <w:r>
        <w:rPr>
          <w:rtl/>
          <w:cs/>
          <w:lang w:val="ar_AE" w:bidi="ar_AE"/>
        </w:rPr>
        <w:t>تحدَّثَ الأنبياء عن الاسْتردادِ بوصفًا زمنًا تتحوَّلُ فيه البَرِّيَّةُ إلى عَدْنٍ (</w:t>
      </w:r>
      <w:r>
        <w:rPr>
          <w:rtl/>
          <w:cs/>
          <w:lang w:val="ar_AE" w:bidi="ar_AE"/>
        </w:rPr>
        <w:t>إِشَعْيَاء 51:3</w:t>
      </w:r>
      <w:r>
        <w:rPr>
          <w:rtl/>
          <w:cs/>
          <w:lang w:val="ar_AE" w:bidi="ar_AE"/>
        </w:rPr>
        <w:t xml:space="preserve">؛ </w:t>
      </w:r>
      <w:r>
        <w:rPr>
          <w:rtl/>
          <w:cs/>
          <w:lang w:val="ar_AE" w:bidi="ar_AE"/>
        </w:rPr>
        <w:t>حِزْقِيَال 47</w:t>
      </w:r>
      <w:r>
        <w:rPr>
          <w:rtl/>
          <w:cs/>
          <w:lang w:val="ar_AE" w:bidi="ar_AE"/>
        </w:rPr>
        <w:t xml:space="preserve">)؛ إلا أن الواقِعَ كان بَعِيدًا عن فِردُوس الجَنَّة. هنا تُصَلِّي الجماعةُ العائدةُ من السَّبْي من أجل الفداءِ الكَامِل (انْظُرْ </w:t>
      </w:r>
      <w:r>
        <w:rPr>
          <w:rtl/>
          <w:cs/>
          <w:lang w:val="ar_AE" w:bidi="ar_AE"/>
        </w:rPr>
        <w:t>حَجَّي 2:19</w:t>
      </w:r>
      <w:r>
        <w:rPr>
          <w:rtl/>
          <w:cs/>
          <w:lang w:val="ar_AE" w:bidi="ar_AE"/>
        </w:rPr>
        <w:t>). • تُجَدِّدُ جداول المياه وجه الصَّحَرَاء: عندما تملأ مياه الأَمْطَارُ الموسِمِيَّة وديان الأنهار الجافة، تكتسي الأَرْضُ مَرَّةً أخرى باللون الأَخْضَر. يتوقُ المُصَلِّي مَرَّةً أخرى لتحوُّلٍ مماثِلٍ في مصير إسْرَائِيل</w:t>
      </w:r>
      <w:r>
        <w:rPr>
          <w:i/>
          <w:rtl/>
          <w:cs/>
          <w:lang w:val="ar_AE" w:bidi="ar_AE"/>
        </w:rPr>
        <w:t>،</w:t>
      </w:r>
      <w:r>
        <w:rPr>
          <w:rtl/>
          <w:cs/>
          <w:lang w:val="ar_AE" w:bidi="ar_AE"/>
        </w:rPr>
        <w:t xml:space="preserve"> لتحقيقِ الصورة الاستعارية عن "الخُرُوجِ الثاني" في إِشَعْيَاِء (انْظُرْ التعليق الخاص على موضوع "</w:t>
      </w:r>
      <w:r>
        <w:rPr>
          <w:rtl/>
          <w:cs/>
          <w:lang w:val="ar_AE" w:bidi="ar_AE"/>
        </w:rPr>
        <w:t>وعد الخُرُوج الثاني</w:t>
      </w:r>
      <w:r>
        <w:rPr>
          <w:rtl/>
          <w:cs/>
          <w:lang w:val="ar_AE" w:bidi="ar_AE"/>
        </w:rPr>
        <w:t>"). • يُمَثِّلُ الحَصَادُ اسْتردادَ الله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1:1217–2</w:t>
      </w:r>
      <w:r>
        <w:rPr>
          <w:rtl/>
          <w:cs/>
          <w:lang w:val="ar_AE" w:bidi="ar_AE"/>
        </w:rPr>
      </w:r>
    </w:p>
    <w:p>
      <w:pPr>
        <w:bidi/>
      </w:pPr>
      <w:r>
        <w:rPr>
          <w:rtl/>
          <w:cs/>
          <w:lang w:val="ar_AE" w:bidi="ar_AE"/>
        </w:rPr>
      </w:r>
      <w:r>
        <w:rPr>
          <w:b/>
          <w:rtl/>
          <w:cs/>
          <w:lang w:val="ar_AE" w:bidi="ar_AE"/>
        </w:rPr>
        <w:t xml:space="preserve">إِنْ لَمْ: </w:t>
      </w:r>
      <w:r>
        <w:rPr>
          <w:rtl/>
          <w:cs/>
          <w:lang w:val="ar_AE" w:bidi="ar_AE"/>
        </w:rPr>
        <w:t xml:space="preserve">تشدِّد هذه الجُمَلُ الشرطيةُ على فكرةٍ إيجابِيَّةٍ فحواها أن الرَّبَّ هو من يَحْمِي المَدِينَةَ (قارِن </w:t>
      </w:r>
      <w:r>
        <w:rPr>
          <w:rtl/>
          <w:cs/>
          <w:lang w:val="ar_AE" w:bidi="ar_AE"/>
        </w:rPr>
        <w:t>124:1–2</w:t>
      </w:r>
      <w:r>
        <w:rPr>
          <w:rtl/>
          <w:cs/>
          <w:lang w:val="ar_AE" w:bidi="ar_AE"/>
        </w:rPr>
        <w:t xml:space="preserve">). • المجْهُودُ البَشَرِيُّ لا طائلَ منه ما لم يبارِكْهُ الرَّبَّ (انْظُرْ </w:t>
      </w:r>
      <w:r>
        <w:rPr>
          <w:rtl/>
          <w:cs/>
          <w:lang w:val="ar_AE" w:bidi="ar_AE"/>
        </w:rPr>
        <w:t>44:3</w:t>
      </w:r>
      <w:r>
        <w:rPr>
          <w:rtl/>
          <w:cs/>
          <w:lang w:val="ar_AE" w:bidi="ar_AE"/>
        </w:rPr>
        <w:t>). • من الصباح الباكر حتى وقتٍ متأخرٍ من اللَّيل: يُصَوِّرُ هذا نمط حياةٍ عدواني وتنافسي. • يحظى أحباء الله بنومٍ هادِئٍ أثناء اللَّيل (</w:t>
      </w:r>
      <w:r>
        <w:rPr>
          <w:rtl/>
          <w:cs/>
          <w:lang w:val="ar_AE" w:bidi="ar_AE"/>
        </w:rPr>
        <w:t>3:5</w:t>
      </w:r>
      <w:r>
        <w:rPr>
          <w:rtl/>
          <w:cs/>
          <w:lang w:val="ar_AE" w:bidi="ar_AE"/>
        </w:rPr>
        <w:t xml:space="preserve">؛ </w:t>
      </w:r>
      <w:r>
        <w:rPr>
          <w:rtl/>
          <w:cs/>
          <w:lang w:val="ar_AE" w:bidi="ar_AE"/>
        </w:rPr>
        <w:t>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1:127–5</w:t>
      </w:r>
      <w:r>
        <w:rPr>
          <w:rtl/>
          <w:cs/>
          <w:lang w:val="ar_AE" w:bidi="ar_AE"/>
        </w:rPr>
      </w:r>
    </w:p>
    <w:p>
      <w:pPr>
        <w:bidi/>
      </w:pPr>
      <w:r>
        <w:rPr>
          <w:rtl/>
          <w:cs/>
          <w:lang w:val="ar_AE" w:bidi="ar_AE"/>
        </w:rPr>
      </w:r>
      <w:r>
        <w:rPr>
          <w:rtl/>
          <w:cs/>
          <w:lang w:val="ar_AE" w:bidi="ar_AE"/>
        </w:rPr>
        <w:t>البركَةُ والحِمَايَةُ تأتِي مِنَ الله. بدون مَعِيَّتِهِ، لا يُوجَدُ نجاحٌ (</w:t>
      </w:r>
      <w:r>
        <w:rPr>
          <w:rtl/>
          <w:cs/>
          <w:lang w:val="ar_AE" w:bidi="ar_AE"/>
        </w:rPr>
        <w:t>127:1–2</w:t>
      </w:r>
      <w:r>
        <w:rPr>
          <w:rtl/>
          <w:cs/>
          <w:lang w:val="ar_AE" w:bidi="ar_AE"/>
        </w:rPr>
        <w:t xml:space="preserve">). يَنْطَبِقُ هذا بشكلٍ خاص على </w:t>
      </w:r>
      <w:r>
        <w:rPr>
          <w:rtl/>
          <w:cs/>
          <w:lang w:val="ar_AE" w:bidi="ar_AE"/>
        </w:rPr>
        <w:t>الأبناء</w:t>
      </w:r>
      <w:r>
        <w:rPr>
          <w:rtl/>
          <w:cs/>
          <w:lang w:val="ar_AE" w:bidi="ar_AE"/>
        </w:rPr>
        <w:t>، لأنهم هبَةٌ من الله (</w:t>
      </w:r>
      <w:r>
        <w:rPr>
          <w:rtl/>
          <w:cs/>
          <w:lang w:val="ar_AE" w:bidi="ar_AE"/>
        </w:rPr>
        <w:t>127:3–5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3:127–5</w:t>
      </w:r>
      <w:r>
        <w:rPr>
          <w:rtl/>
          <w:cs/>
          <w:lang w:val="ar_AE" w:bidi="ar_AE"/>
        </w:rPr>
      </w:r>
    </w:p>
    <w:p>
      <w:pPr>
        <w:bidi/>
      </w:pPr>
      <w:r>
        <w:rPr>
          <w:rtl/>
          <w:cs/>
          <w:lang w:val="ar_AE" w:bidi="ar_AE"/>
        </w:rPr>
      </w:r>
      <w:r>
        <w:rPr>
          <w:rtl/>
          <w:cs/>
          <w:lang w:val="ar_AE" w:bidi="ar_AE"/>
        </w:rPr>
        <w:t>الأبناءُ بَرَكَةٌ من بركاتِ الله. هناك نوع من الجناس الصوتي بين اللفظة العبرية "بانيم" بمعنى "أبناء" واللفظة (بونيم</w:t>
      </w:r>
      <w:r>
        <w:rPr>
          <w:i/>
          <w:rtl/>
          <w:cs/>
          <w:lang w:val="ar_AE" w:bidi="ar_AE"/>
        </w:rPr>
        <w:t>،</w:t>
      </w:r>
      <w:r>
        <w:rPr>
          <w:rtl/>
          <w:cs/>
          <w:lang w:val="ar_AE" w:bidi="ar_AE"/>
        </w:rPr>
        <w:t xml:space="preserve"> </w:t>
      </w:r>
      <w:r>
        <w:rPr>
          <w:rtl/>
          <w:cs/>
          <w:lang w:val="ar_AE" w:bidi="ar_AE"/>
        </w:rPr>
        <w:t>127:1</w:t>
      </w:r>
      <w:r>
        <w:rPr>
          <w:rtl/>
          <w:cs/>
          <w:lang w:val="ar_AE" w:bidi="ar_AE"/>
        </w:rPr>
        <w:t>) بمعنى "بناؤون". إنجابُ الأبناءِ يَبْنِي الأسرَةَ.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4:127–5</w:t>
      </w:r>
      <w:r>
        <w:rPr>
          <w:rtl/>
          <w:cs/>
          <w:lang w:val="ar_AE" w:bidi="ar_AE"/>
        </w:rPr>
      </w:r>
    </w:p>
    <w:p>
      <w:pPr>
        <w:bidi/>
      </w:pPr>
      <w:r>
        <w:rPr>
          <w:rtl/>
          <w:cs/>
          <w:lang w:val="ar_AE" w:bidi="ar_AE"/>
        </w:rPr>
      </w:r>
      <w:r>
        <w:rPr>
          <w:b/>
          <w:rtl/>
          <w:cs/>
          <w:lang w:val="ar_AE" w:bidi="ar_AE"/>
        </w:rPr>
        <w:t xml:space="preserve">كَسِهَامٍ: </w:t>
      </w:r>
      <w:r>
        <w:rPr>
          <w:rtl/>
          <w:cs/>
          <w:lang w:val="ar_AE" w:bidi="ar_AE"/>
        </w:rPr>
        <w:t xml:space="preserve">يستخدِمُ الله الأبناءَ لِحِمَايَةِ مكانَةِ شعبِهِ من الأشرارِ (قارِن </w:t>
      </w:r>
      <w:r>
        <w:rPr>
          <w:rtl/>
          <w:cs/>
          <w:lang w:val="ar_AE" w:bidi="ar_AE"/>
        </w:rPr>
        <w:t>120:4</w:t>
      </w:r>
      <w:r>
        <w:rPr>
          <w:rtl/>
          <w:cs/>
          <w:lang w:val="ar_AE" w:bidi="ar_AE"/>
        </w:rPr>
        <w:t xml:space="preserve">؛ </w:t>
      </w:r>
      <w:r>
        <w:rPr>
          <w:rtl/>
          <w:cs/>
          <w:lang w:val="ar_AE" w:bidi="ar_AE"/>
        </w:rPr>
        <w:t>7:12–13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1:128–2</w:t>
      </w:r>
      <w:r>
        <w:rPr>
          <w:rtl/>
          <w:cs/>
          <w:lang w:val="ar_AE" w:bidi="ar_AE"/>
        </w:rPr>
      </w:r>
    </w:p>
    <w:p>
      <w:pPr>
        <w:bidi/>
      </w:pPr>
      <w:r>
        <w:rPr>
          <w:rtl/>
          <w:cs/>
          <w:lang w:val="ar_AE" w:bidi="ar_AE"/>
        </w:rPr>
      </w:r>
      <w:r>
        <w:rPr>
          <w:rtl/>
          <w:cs/>
          <w:lang w:val="ar_AE" w:bidi="ar_AE"/>
        </w:rPr>
        <w:t>استمتاع المَرْءِ بثمر تَعَبِهِ يَعْنِي الاستفادَةُ من أيِّ عَمَلٍ يَقُومُ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1:128–6</w:t>
      </w:r>
      <w:r>
        <w:rPr>
          <w:rtl/>
          <w:cs/>
          <w:lang w:val="ar_AE" w:bidi="ar_AE"/>
        </w:rPr>
      </w:r>
    </w:p>
    <w:p>
      <w:pPr>
        <w:bidi/>
      </w:pPr>
      <w:r>
        <w:rPr>
          <w:rtl/>
          <w:cs/>
          <w:lang w:val="ar_AE" w:bidi="ar_AE"/>
        </w:rPr>
      </w:r>
      <w:r>
        <w:rPr>
          <w:rtl/>
          <w:cs/>
          <w:lang w:val="ar_AE" w:bidi="ar_AE"/>
        </w:rPr>
        <w:t>الأتقياءُ، الذين يخشون الرَّبَّ، سَوفَ يدركون السَّعَادَةَ الحقيقيَّةَ (</w:t>
      </w:r>
      <w:r>
        <w:rPr>
          <w:rtl/>
          <w:cs/>
          <w:lang w:val="ar_AE" w:bidi="ar_AE"/>
        </w:rPr>
        <w:t>128:1–2</w:t>
      </w:r>
      <w:r>
        <w:rPr>
          <w:rtl/>
          <w:cs/>
          <w:lang w:val="ar_AE" w:bidi="ar_AE"/>
        </w:rPr>
        <w:t xml:space="preserve">). الرَّبُّ يكون معهم (انْظُرْ </w:t>
      </w:r>
      <w:r>
        <w:rPr>
          <w:rtl/>
          <w:cs/>
          <w:lang w:val="ar_AE" w:bidi="ar_AE"/>
        </w:rPr>
        <w:t>127:1–2</w:t>
      </w:r>
      <w:r>
        <w:rPr>
          <w:rtl/>
          <w:cs/>
          <w:lang w:val="ar_AE" w:bidi="ar_AE"/>
        </w:rPr>
        <w:t>)، يَبْنِي حياتَهم الأُسَرِيَّة (</w:t>
      </w:r>
      <w:r>
        <w:rPr>
          <w:rtl/>
          <w:cs/>
          <w:lang w:val="ar_AE" w:bidi="ar_AE"/>
        </w:rPr>
        <w:t>128:3–4</w:t>
      </w:r>
      <w:r>
        <w:rPr>
          <w:rtl/>
          <w:cs/>
          <w:lang w:val="ar_AE" w:bidi="ar_AE"/>
        </w:rPr>
        <w:t>)، ويبارِكَهم عَبْرَ الأجيالِ (</w:t>
      </w:r>
      <w:r>
        <w:rPr>
          <w:rtl/>
          <w:cs/>
          <w:lang w:val="ar_AE" w:bidi="ar_AE"/>
        </w:rPr>
        <w:t>128:5–6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3:128</w:t>
      </w:r>
      <w:r>
        <w:rPr>
          <w:rtl/>
          <w:cs/>
          <w:lang w:val="ar_AE" w:bidi="ar_AE"/>
        </w:rPr>
      </w:r>
    </w:p>
    <w:p>
      <w:pPr>
        <w:bidi/>
      </w:pPr>
      <w:r>
        <w:rPr>
          <w:rtl/>
          <w:cs/>
          <w:lang w:val="ar_AE" w:bidi="ar_AE"/>
        </w:rPr>
      </w:r>
      <w:r>
        <w:rPr>
          <w:rtl/>
          <w:cs/>
          <w:lang w:val="ar_AE" w:bidi="ar_AE"/>
        </w:rPr>
        <w:t>كأَشْجَارِ زيتونٍ فتيَّة حَيَّة</w:t>
      </w:r>
      <w:r>
        <w:rPr>
          <w:i/>
          <w:rtl/>
          <w:cs/>
          <w:lang w:val="ar_AE" w:bidi="ar_AE"/>
        </w:rPr>
        <w:t>،</w:t>
      </w:r>
      <w:r>
        <w:rPr>
          <w:rtl/>
          <w:cs/>
          <w:lang w:val="ar_AE" w:bidi="ar_AE"/>
        </w:rPr>
        <w:t xml:space="preserve"> هكذا الأبناءُ غروسٌ زاخرة بالقوة. يَرْمُز زَيتُ الزيتون إلى بَرَكَةِ الله (</w:t>
      </w:r>
      <w:r>
        <w:rPr>
          <w:rtl/>
          <w:cs/>
          <w:lang w:val="ar_AE" w:bidi="ar_AE"/>
        </w:rPr>
        <w:t>104:15</w:t>
      </w:r>
      <w:r>
        <w:rPr>
          <w:rtl/>
          <w:cs/>
          <w:lang w:val="ar_AE" w:bidi="ar_AE"/>
        </w:rPr>
        <w:t xml:space="preserve">؛ </w:t>
      </w:r>
      <w:r>
        <w:rPr>
          <w:rtl/>
          <w:cs/>
          <w:lang w:val="ar_AE" w:bidi="ar_AE"/>
        </w:rPr>
        <w:t>العَدَد 18:12</w:t>
      </w:r>
      <w:r>
        <w:rPr>
          <w:rtl/>
          <w:cs/>
          <w:lang w:val="ar_AE" w:bidi="ar_AE"/>
        </w:rPr>
        <w:t xml:space="preserve">؛ </w:t>
      </w:r>
      <w:r>
        <w:rPr>
          <w:rtl/>
          <w:cs/>
          <w:lang w:val="ar_AE" w:bidi="ar_AE"/>
        </w:rPr>
        <w:t>إِرْمِيَا 31:12</w:t>
      </w:r>
      <w:r>
        <w:rPr>
          <w:rtl/>
          <w:cs/>
          <w:lang w:val="ar_AE" w:bidi="ar_AE"/>
        </w:rPr>
        <w:t xml:space="preserve">؛ </w:t>
      </w:r>
      <w:r>
        <w:rPr>
          <w:rtl/>
          <w:cs/>
          <w:lang w:val="ar_AE" w:bidi="ar_AE"/>
        </w:rPr>
        <w:t>حَجَّي 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4:128–6</w:t>
      </w:r>
      <w:r>
        <w:rPr>
          <w:rtl/>
          <w:cs/>
          <w:lang w:val="ar_AE" w:bidi="ar_AE"/>
        </w:rPr>
      </w:r>
    </w:p>
    <w:p>
      <w:pPr>
        <w:bidi/>
      </w:pPr>
      <w:r>
        <w:rPr>
          <w:rtl/>
          <w:cs/>
          <w:lang w:val="ar_AE" w:bidi="ar_AE"/>
        </w:rPr>
      </w:r>
      <w:r>
        <w:rPr>
          <w:rtl/>
          <w:cs/>
          <w:lang w:val="ar_AE" w:bidi="ar_AE"/>
        </w:rPr>
        <w:t>من مسكنِهِ في صِهْيَوْن (</w:t>
      </w:r>
      <w:r>
        <w:rPr>
          <w:rtl/>
          <w:cs/>
          <w:lang w:val="ar_AE" w:bidi="ar_AE"/>
        </w:rPr>
        <w:t>20:2</w:t>
      </w:r>
      <w:r>
        <w:rPr>
          <w:rtl/>
          <w:cs/>
          <w:lang w:val="ar_AE" w:bidi="ar_AE"/>
        </w:rPr>
        <w:t xml:space="preserve">; </w:t>
      </w:r>
      <w:r>
        <w:rPr>
          <w:rtl/>
          <w:cs/>
          <w:lang w:val="ar_AE" w:bidi="ar_AE"/>
        </w:rPr>
        <w:t>50:2</w:t>
      </w:r>
      <w:r>
        <w:rPr>
          <w:rtl/>
          <w:cs/>
          <w:lang w:val="ar_AE" w:bidi="ar_AE"/>
        </w:rPr>
        <w:t xml:space="preserve">; </w:t>
      </w:r>
      <w:r>
        <w:rPr>
          <w:rtl/>
          <w:cs/>
          <w:lang w:val="ar_AE" w:bidi="ar_AE"/>
        </w:rPr>
        <w:t>110:2</w:t>
      </w:r>
      <w:r>
        <w:rPr>
          <w:rtl/>
          <w:cs/>
          <w:lang w:val="ar_AE" w:bidi="ar_AE"/>
        </w:rPr>
        <w:t>)، سوف يُبَارِكُ الله دائمًا كلَّ من يتَّقِيه (</w:t>
      </w:r>
      <w:r>
        <w:rPr>
          <w:rtl/>
          <w:cs/>
          <w:lang w:val="ar_AE" w:bidi="ar_AE"/>
        </w:rPr>
        <w:t>133:3</w:t>
      </w:r>
      <w:r>
        <w:rPr>
          <w:rtl/>
          <w:cs/>
          <w:lang w:val="ar_AE" w:bidi="ar_AE"/>
        </w:rPr>
        <w:t xml:space="preserve">)، بغض النظر عن موضع إقامتِهِ. • </w:t>
      </w:r>
      <w:r>
        <w:rPr>
          <w:b/>
          <w:rtl/>
          <w:cs/>
          <w:lang w:val="ar_AE" w:bidi="ar_AE"/>
        </w:rPr>
        <w:t>بَنِي بَنِيكَ:</w:t>
      </w:r>
      <w:r>
        <w:rPr>
          <w:rtl/>
          <w:cs/>
          <w:lang w:val="ar_AE" w:bidi="ar_AE"/>
        </w:rPr>
        <w:t xml:space="preserve"> تَمْتَدُّ بركاتُ الله للأمناءِ من جِيلٍ إلى جِيلٍ (</w:t>
      </w:r>
      <w:r>
        <w:rPr>
          <w:rtl/>
          <w:cs/>
          <w:lang w:val="ar_AE" w:bidi="ar_AE"/>
        </w:rPr>
        <w:t>79:12–13</w:t>
      </w:r>
      <w:r>
        <w:rPr>
          <w:rtl/>
          <w:cs/>
          <w:lang w:val="ar_AE" w:bidi="ar_AE"/>
        </w:rPr>
        <w:t xml:space="preserve">؛ </w:t>
      </w:r>
      <w:r>
        <w:rPr>
          <w:rtl/>
          <w:cs/>
          <w:lang w:val="ar_AE" w:bidi="ar_AE"/>
        </w:rPr>
        <w:t>89:1</w:t>
      </w:r>
      <w:r>
        <w:rPr>
          <w:rtl/>
          <w:cs/>
          <w:lang w:val="ar_AE" w:bidi="ar_AE"/>
        </w:rPr>
        <w:t xml:space="preserve">؛ </w:t>
      </w:r>
      <w:r>
        <w:rPr>
          <w:rtl/>
          <w:cs/>
          <w:lang w:val="ar_AE" w:bidi="ar_AE"/>
        </w:rPr>
        <w:t>100:4–5</w:t>
      </w:r>
      <w:r>
        <w:rPr>
          <w:rtl/>
          <w:cs/>
          <w:lang w:val="ar_AE" w:bidi="ar_AE"/>
        </w:rPr>
        <w:t xml:space="preserve">؛ </w:t>
      </w:r>
      <w:r>
        <w:rPr>
          <w:rtl/>
          <w:cs/>
          <w:lang w:val="ar_AE" w:bidi="ar_AE"/>
        </w:rPr>
        <w:t>103:17–19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1:129–2</w:t>
      </w:r>
      <w:r>
        <w:rPr>
          <w:rtl/>
          <w:cs/>
          <w:lang w:val="ar_AE" w:bidi="ar_AE"/>
        </w:rPr>
      </w:r>
    </w:p>
    <w:p>
      <w:pPr>
        <w:bidi/>
      </w:pPr>
      <w:r>
        <w:rPr>
          <w:rtl/>
          <w:cs/>
          <w:lang w:val="ar_AE" w:bidi="ar_AE"/>
        </w:rPr>
      </w:r>
      <w:r>
        <w:rPr>
          <w:rtl/>
          <w:cs/>
          <w:lang w:val="ar_AE" w:bidi="ar_AE"/>
        </w:rPr>
        <w:t>بَدَأتْ نَشْأَةُ إِسْرَائِيل المبكِّرَةِ كأُمَّةٍ أثناء فترةِ اغترابِهِ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1:129–8</w:t>
      </w:r>
      <w:r>
        <w:rPr>
          <w:rtl/>
          <w:cs/>
          <w:lang w:val="ar_AE" w:bidi="ar_AE"/>
        </w:rPr>
      </w:r>
    </w:p>
    <w:p>
      <w:pPr>
        <w:bidi/>
      </w:pPr>
      <w:r>
        <w:rPr>
          <w:rtl/>
          <w:cs/>
          <w:lang w:val="ar_AE" w:bidi="ar_AE"/>
        </w:rPr>
      </w:r>
      <w:r>
        <w:rPr>
          <w:rtl/>
          <w:cs/>
          <w:lang w:val="ar_AE" w:bidi="ar_AE"/>
        </w:rPr>
        <w:t>يَسْتَرْجِعُ المُرَنِّمُ بإيجازٍ تاريخَ ضيقاتِ إسْرَائِيل (</w:t>
      </w:r>
      <w:r>
        <w:rPr>
          <w:rtl/>
          <w:cs/>
          <w:lang w:val="ar_AE" w:bidi="ar_AE"/>
        </w:rPr>
        <w:t>129:1–2</w:t>
      </w:r>
      <w:r>
        <w:rPr>
          <w:rtl/>
          <w:cs/>
          <w:lang w:val="ar_AE" w:bidi="ar_AE"/>
        </w:rPr>
        <w:t>) وَعَمَلِيَّة الفِدَاءِ (</w:t>
      </w:r>
      <w:r>
        <w:rPr>
          <w:rtl/>
          <w:cs/>
          <w:lang w:val="ar_AE" w:bidi="ar_AE"/>
        </w:rPr>
        <w:t>129:3–4</w:t>
      </w:r>
      <w:r>
        <w:rPr>
          <w:rtl/>
          <w:cs/>
          <w:lang w:val="ar_AE" w:bidi="ar_AE"/>
        </w:rPr>
        <w:t>). ويختم بِطَلَبِ اللعناتِ على الأعداءِ والبركاتِ على الأتقياءِ (</w:t>
      </w:r>
      <w:r>
        <w:rPr>
          <w:rtl/>
          <w:cs/>
          <w:lang w:val="ar_AE" w:bidi="ar_AE"/>
        </w:rPr>
        <w:t>129:5–6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3:129–4</w:t>
      </w:r>
      <w:r>
        <w:rPr>
          <w:rtl/>
          <w:cs/>
          <w:lang w:val="ar_AE" w:bidi="ar_AE"/>
        </w:rPr>
      </w:r>
    </w:p>
    <w:p>
      <w:pPr>
        <w:bidi/>
      </w:pPr>
      <w:r>
        <w:rPr>
          <w:rtl/>
          <w:cs/>
          <w:lang w:val="ar_AE" w:bidi="ar_AE"/>
        </w:rPr>
      </w:r>
      <w:r>
        <w:rPr>
          <w:rtl/>
          <w:cs/>
          <w:lang w:val="ar_AE" w:bidi="ar_AE"/>
        </w:rPr>
        <w:t>الرَّبُّ صَالِحٌ: لقد أَنْقَذَ إِسْرَائِيل من مِصْر، ومن هجمات الكثيرين من الأعداءِ، ومن السَّبْي البَابِلِي.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6:129–8</w:t>
      </w:r>
      <w:r>
        <w:rPr>
          <w:rtl/>
          <w:cs/>
          <w:lang w:val="ar_AE" w:bidi="ar_AE"/>
        </w:rPr>
      </w:r>
    </w:p>
    <w:p>
      <w:pPr>
        <w:bidi/>
      </w:pPr>
      <w:r>
        <w:rPr>
          <w:rtl/>
          <w:cs/>
          <w:lang w:val="ar_AE" w:bidi="ar_AE"/>
        </w:rPr>
      </w:r>
      <w:r>
        <w:rPr>
          <w:rtl/>
          <w:cs/>
          <w:lang w:val="ar_AE" w:bidi="ar_AE"/>
        </w:rPr>
        <w:t>لِعُشْبِ السطوحِ جذورٌ سطحِيَّةٌ، كما أنه يحتَرِقُ بسهولةٍ. لا ينظر أيُّ حاصدٍ بعين الاعتبار لأي محصول انتاجيته منخفضة. الأعداء الذي زرعوا بذارَ الأذى بين شَعْبِ الله لن يجنوا الكثير.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1:130–3</w:t>
      </w:r>
      <w:r>
        <w:rPr>
          <w:rtl/>
          <w:cs/>
          <w:lang w:val="ar_AE" w:bidi="ar_AE"/>
        </w:rPr>
      </w:r>
    </w:p>
    <w:p>
      <w:pPr>
        <w:bidi/>
      </w:pPr>
      <w:r>
        <w:rPr>
          <w:rtl/>
          <w:cs/>
          <w:lang w:val="ar_AE" w:bidi="ar_AE"/>
        </w:rPr>
      </w:r>
      <w:r>
        <w:rPr>
          <w:rtl/>
          <w:cs/>
          <w:lang w:val="ar_AE" w:bidi="ar_AE"/>
        </w:rPr>
        <w:t xml:space="preserve">صرخَةٌ من الأعماقِ نابِعَةٌ من ضيقٍ شديدٍ للغايةِ (قارن </w:t>
      </w:r>
      <w:r>
        <w:rPr>
          <w:rtl/>
          <w:cs/>
          <w:lang w:val="ar_AE" w:bidi="ar_AE"/>
        </w:rPr>
        <w:t>69:2</w:t>
      </w:r>
      <w:r>
        <w:rPr>
          <w:rtl/>
          <w:cs/>
          <w:lang w:val="ar_AE" w:bidi="ar_AE"/>
        </w:rPr>
        <w:t xml:space="preserve">، </w:t>
      </w:r>
      <w:r>
        <w:rPr>
          <w:rtl/>
          <w:cs/>
          <w:lang w:val="ar_AE" w:bidi="ar_AE"/>
        </w:rPr>
        <w:t>14</w:t>
      </w:r>
      <w:r>
        <w:rPr>
          <w:rtl/>
          <w:cs/>
          <w:lang w:val="ar_AE" w:bidi="ar_AE"/>
        </w:rPr>
        <w:t xml:space="preserve">؛ </w:t>
      </w:r>
      <w:r>
        <w:rPr>
          <w:rtl/>
          <w:cs/>
          <w:lang w:val="ar_AE" w:bidi="ar_AE"/>
        </w:rPr>
        <w:t>إِشَعْيَاء 51:10</w:t>
      </w:r>
      <w:r>
        <w:rPr>
          <w:rtl/>
          <w:cs/>
          <w:lang w:val="ar_AE" w:bidi="ar_AE"/>
        </w:rPr>
        <w:t xml:space="preserve">؛ </w:t>
      </w:r>
      <w:r>
        <w:rPr>
          <w:rtl/>
          <w:cs/>
          <w:lang w:val="ar_AE" w:bidi="ar_AE"/>
        </w:rPr>
        <w:t>حِزْقِيَال 27:34</w:t>
      </w:r>
      <w:r>
        <w:rPr>
          <w:rtl/>
          <w:cs/>
          <w:lang w:val="ar_AE" w:bidi="ar_AE"/>
        </w:rPr>
        <w:t>). من ضَعْفِ كِيانِهِ، يتضرَّع كاتبُ المزمورِ من أجلِ الإحْسَانِ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1:130–8</w:t>
      </w:r>
      <w:r>
        <w:rPr>
          <w:rtl/>
          <w:cs/>
          <w:lang w:val="ar_AE" w:bidi="ar_AE"/>
        </w:rPr>
      </w:r>
    </w:p>
    <w:p>
      <w:pPr>
        <w:bidi/>
      </w:pPr>
      <w:r>
        <w:rPr>
          <w:rtl/>
          <w:cs/>
          <w:lang w:val="ar_AE" w:bidi="ar_AE"/>
        </w:rPr>
      </w:r>
      <w:r>
        <w:rPr>
          <w:rtl/>
          <w:cs/>
          <w:lang w:val="ar_AE" w:bidi="ar_AE"/>
        </w:rPr>
        <w:t>من باب الضِّيقِ الشَّدِيدِ، يَبْدَأُ المُرَنِّمُ، بوصْفِهِ مُمَثِّلاً لجماعَةِ الإيمان، بالصراخِ طالبًا رحمة الله (</w:t>
      </w:r>
      <w:r>
        <w:rPr>
          <w:rtl/>
          <w:cs/>
          <w:lang w:val="ar_AE" w:bidi="ar_AE"/>
        </w:rPr>
        <w:t>130:1–3</w:t>
      </w:r>
      <w:r>
        <w:rPr>
          <w:rtl/>
          <w:cs/>
          <w:lang w:val="ar_AE" w:bidi="ar_AE"/>
        </w:rPr>
        <w:t>). يضعُ رجاءه في الرَّبِّ (</w:t>
      </w:r>
      <w:r>
        <w:rPr>
          <w:rtl/>
          <w:cs/>
          <w:lang w:val="ar_AE" w:bidi="ar_AE"/>
        </w:rPr>
        <w:t>130:4–6</w:t>
      </w:r>
      <w:r>
        <w:rPr>
          <w:rtl/>
          <w:cs/>
          <w:lang w:val="ar_AE" w:bidi="ar_AE"/>
        </w:rPr>
        <w:t>)، مُدْرِكًا أن الرَّبَّ سوف ينقِذُ حين يريد وبالطريقة التي يختارها. بناءً على هذه الثِّقَةِ، يدعو المُرَنِّم إسْرَائِيلَ لانتظارِ الرَّبِّ (</w:t>
      </w:r>
      <w:r>
        <w:rPr>
          <w:rtl/>
          <w:cs/>
          <w:lang w:val="ar_AE" w:bidi="ar_AE"/>
        </w:rPr>
        <w:t>130:7–8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3:130</w:t>
      </w:r>
      <w:r>
        <w:rPr>
          <w:rtl/>
          <w:cs/>
          <w:lang w:val="ar_AE" w:bidi="ar_AE"/>
        </w:rPr>
      </w:r>
    </w:p>
    <w:p>
      <w:pPr>
        <w:bidi/>
      </w:pPr>
      <w:r>
        <w:rPr>
          <w:rtl/>
          <w:cs/>
          <w:lang w:val="ar_AE" w:bidi="ar_AE"/>
        </w:rPr>
      </w:r>
      <w:r>
        <w:rPr>
          <w:rtl/>
          <w:cs/>
          <w:lang w:val="ar_AE" w:bidi="ar_AE"/>
        </w:rPr>
        <w:t>يُدْرِكُ المُرَنِّمُ أن خطاياه تجعله مُذْنِبًا ومستحِقًّا لدينونة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4:130–6</w:t>
      </w:r>
      <w:r>
        <w:rPr>
          <w:rtl/>
          <w:cs/>
          <w:lang w:val="ar_AE" w:bidi="ar_AE"/>
        </w:rPr>
      </w:r>
    </w:p>
    <w:p>
      <w:pPr>
        <w:bidi/>
      </w:pPr>
      <w:r>
        <w:rPr>
          <w:rtl/>
          <w:cs/>
          <w:lang w:val="ar_AE" w:bidi="ar_AE"/>
        </w:rPr>
      </w:r>
      <w:r>
        <w:rPr>
          <w:rtl/>
          <w:cs/>
          <w:lang w:val="ar_AE" w:bidi="ar_AE"/>
        </w:rPr>
        <w:t>تأتي الأخبار السارة من رغبة الله في أن يَغْفِرَ للخطاةِ. إن نعمَة الله تَحُثُّ الشَّعْبَ على مخافَتِهِ ووضع الرَّجاء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5:130</w:t>
      </w:r>
      <w:r>
        <w:rPr>
          <w:rtl/>
          <w:cs/>
          <w:lang w:val="ar_AE" w:bidi="ar_AE"/>
        </w:rPr>
      </w:r>
    </w:p>
    <w:p>
      <w:pPr>
        <w:bidi/>
      </w:pPr>
      <w:r>
        <w:rPr>
          <w:rtl/>
          <w:cs/>
          <w:lang w:val="ar_AE" w:bidi="ar_AE"/>
        </w:rPr>
      </w:r>
      <w:r>
        <w:rPr>
          <w:rtl/>
          <w:cs/>
          <w:lang w:val="ar_AE" w:bidi="ar_AE"/>
        </w:rPr>
        <w:t>تَمْنَحُ كلمةُ الله رجاءً (</w:t>
      </w:r>
      <w:r>
        <w:rPr>
          <w:rtl/>
          <w:cs/>
          <w:lang w:val="ar_AE" w:bidi="ar_AE"/>
        </w:rPr>
        <w:t>119:42–43</w:t>
      </w:r>
      <w:r>
        <w:rPr>
          <w:rtl/>
          <w:cs/>
          <w:lang w:val="ar_AE" w:bidi="ar_AE"/>
        </w:rPr>
        <w:t xml:space="preserve">، </w:t>
      </w:r>
      <w:r>
        <w:rPr>
          <w:rtl/>
          <w:cs/>
          <w:lang w:val="ar_AE" w:bidi="ar_AE"/>
        </w:rPr>
        <w:t>49</w:t>
      </w:r>
      <w:r>
        <w:rPr>
          <w:rtl/>
          <w:cs/>
          <w:lang w:val="ar_AE" w:bidi="ar_AE"/>
        </w:rPr>
        <w:t xml:space="preserve">؛ </w:t>
      </w:r>
      <w:r>
        <w:rPr>
          <w:rtl/>
          <w:cs/>
          <w:lang w:val="ar_AE" w:bidi="ar_AE"/>
        </w:rPr>
        <w:t>147:11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7:130–8</w:t>
      </w:r>
      <w:r>
        <w:rPr>
          <w:rtl/>
          <w:cs/>
          <w:lang w:val="ar_AE" w:bidi="ar_AE"/>
        </w:rPr>
      </w:r>
    </w:p>
    <w:p>
      <w:pPr>
        <w:bidi/>
      </w:pPr>
      <w:r>
        <w:rPr>
          <w:rtl/>
          <w:cs/>
          <w:lang w:val="ar_AE" w:bidi="ar_AE"/>
        </w:rPr>
      </w:r>
      <w:r>
        <w:rPr>
          <w:rtl/>
          <w:cs/>
          <w:lang w:val="ar_AE" w:bidi="ar_AE"/>
        </w:rPr>
        <w:t>شعبُ إسْرَائِيل مدعوٌّ لوضع رجائه في الرَّبِّ (</w:t>
      </w:r>
      <w:r>
        <w:rPr>
          <w:rtl/>
          <w:cs/>
          <w:lang w:val="ar_AE" w:bidi="ar_AE"/>
        </w:rPr>
        <w:t>9:18</w:t>
      </w:r>
      <w:r>
        <w:rPr>
          <w:rtl/>
          <w:cs/>
          <w:lang w:val="ar_AE" w:bidi="ar_AE"/>
        </w:rPr>
        <w:t xml:space="preserve">؛ </w:t>
      </w:r>
      <w:r>
        <w:rPr>
          <w:rtl/>
          <w:cs/>
          <w:lang w:val="ar_AE" w:bidi="ar_AE"/>
        </w:rPr>
        <w:t>27:14</w:t>
      </w:r>
      <w:r>
        <w:rPr>
          <w:rtl/>
          <w:cs/>
          <w:lang w:val="ar_AE" w:bidi="ar_AE"/>
        </w:rPr>
        <w:t xml:space="preserve">؛ </w:t>
      </w:r>
      <w:r>
        <w:rPr>
          <w:rtl/>
          <w:cs/>
          <w:lang w:val="ar_AE" w:bidi="ar_AE"/>
        </w:rPr>
        <w:t>131:3</w:t>
      </w:r>
      <w:r>
        <w:rPr>
          <w:rtl/>
          <w:cs/>
          <w:lang w:val="ar_AE" w:bidi="ar_AE"/>
        </w:rPr>
        <w:t xml:space="preserve">) لأن الرَّبَّ يدفعُ ثمنًا باهظًا من أجل الفداءِ وَيَغْفِرُ أيَّةَ خطيَّةٍ تفصِلُ البَشَرَ عنه (انْظُرْ أيضًا </w:t>
      </w:r>
      <w:r>
        <w:rPr>
          <w:rtl/>
          <w:cs/>
          <w:lang w:val="ar_AE" w:bidi="ar_AE"/>
        </w:rPr>
        <w:t>111:9</w:t>
      </w:r>
      <w:r>
        <w:rPr>
          <w:rtl/>
          <w:cs/>
          <w:lang w:val="ar_AE" w:bidi="ar_AE"/>
        </w:rPr>
        <w:t xml:space="preserve">؛ </w:t>
      </w:r>
      <w:r>
        <w:rPr>
          <w:rtl/>
          <w:cs/>
          <w:lang w:val="ar_AE" w:bidi="ar_AE"/>
        </w:rPr>
        <w:t>الخُرُوج 6:6–8</w:t>
      </w:r>
      <w:r>
        <w:rPr>
          <w:rtl/>
          <w:cs/>
          <w:lang w:val="ar_AE" w:bidi="ar_AE"/>
        </w:rPr>
        <w:t xml:space="preserve">؛ </w:t>
      </w:r>
      <w:r>
        <w:rPr>
          <w:rtl/>
          <w:cs/>
          <w:lang w:val="ar_AE" w:bidi="ar_AE"/>
        </w:rPr>
        <w:t>2 صَمُوئِيل 7:23–24</w:t>
      </w:r>
      <w:r>
        <w:rPr>
          <w:rtl/>
          <w:cs/>
          <w:lang w:val="ar_AE" w:bidi="ar_AE"/>
        </w:rPr>
        <w:t xml:space="preserve">؛ </w:t>
      </w:r>
      <w:r>
        <w:rPr>
          <w:rtl/>
          <w:cs/>
          <w:lang w:val="ar_AE" w:bidi="ar_AE"/>
        </w:rPr>
        <w:t>إِشَعْيَاء 43:1–4</w:t>
      </w:r>
      <w:r>
        <w:rPr>
          <w:rtl/>
          <w:cs/>
          <w:lang w:val="ar_AE" w:bidi="ar_AE"/>
        </w:rPr>
        <w:t xml:space="preserve">؛ </w:t>
      </w:r>
      <w:r>
        <w:rPr>
          <w:rtl/>
          <w:cs/>
          <w:lang w:val="ar_AE" w:bidi="ar_AE"/>
        </w:rPr>
        <w:t>تِيطُس 2:14</w:t>
      </w:r>
      <w:r>
        <w:rPr>
          <w:rtl/>
          <w:cs/>
          <w:lang w:val="ar_AE" w:bidi="ar_AE"/>
        </w:rPr>
        <w:t xml:space="preserve">؛ </w:t>
      </w:r>
      <w:r>
        <w:rPr>
          <w:rtl/>
          <w:cs/>
          <w:lang w:val="ar_AE" w:bidi="ar_AE"/>
        </w:rPr>
        <w:t>العِبْرَانِيِّين 9:12</w:t>
      </w:r>
      <w:r>
        <w:rPr>
          <w:rtl/>
          <w:cs/>
          <w:lang w:val="ar_AE" w:bidi="ar_AE"/>
        </w:rPr>
        <w:t xml:space="preserve">؛ </w:t>
      </w:r>
      <w:r>
        <w:rPr>
          <w:rtl/>
          <w:cs/>
          <w:lang w:val="ar_AE" w:bidi="ar_AE"/>
        </w:rPr>
        <w:t>1 بُطْرُس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1:131</w:t>
      </w:r>
      <w:r>
        <w:rPr>
          <w:rtl/>
          <w:cs/>
          <w:lang w:val="ar_AE" w:bidi="ar_AE"/>
        </w:rPr>
      </w:r>
    </w:p>
    <w:p>
      <w:pPr>
        <w:bidi/>
      </w:pPr>
      <w:r>
        <w:rPr>
          <w:rtl/>
          <w:cs/>
          <w:lang w:val="ar_AE" w:bidi="ar_AE"/>
        </w:rPr>
      </w:r>
      <w:r>
        <w:rPr>
          <w:rtl/>
          <w:cs/>
          <w:lang w:val="ar_AE" w:bidi="ar_AE"/>
        </w:rPr>
        <w:t xml:space="preserve">يُمَثِّلُ القَلْبُ الكيان البشري بأكمَلِهِ (انْظُرْ </w:t>
      </w:r>
      <w:r>
        <w:rPr>
          <w:rtl/>
          <w:cs/>
          <w:lang w:val="ar_AE" w:bidi="ar_AE"/>
        </w:rPr>
        <w:t>27:8</w:t>
      </w:r>
      <w:r>
        <w:rPr>
          <w:rtl/>
          <w:cs/>
          <w:lang w:val="ar_AE" w:bidi="ar_AE"/>
        </w:rPr>
        <w:t>). • يُبْغِضُ الله الكبرياء، فهي أسلوبُ حياة أحمق (</w:t>
      </w:r>
      <w:r>
        <w:rPr>
          <w:rtl/>
          <w:cs/>
          <w:lang w:val="ar_AE" w:bidi="ar_AE"/>
        </w:rPr>
        <w:t>الأَمْثَال 6:16–19</w:t>
      </w:r>
      <w:r>
        <w:rPr>
          <w:rtl/>
          <w:cs/>
          <w:lang w:val="ar_AE" w:bidi="ar_AE"/>
        </w:rPr>
        <w:t>). • لا يرهق كاتبُ المرَنِّمُ نفسَه بالأمور التي تخصُّ الرَّبَّ بالشكلِ الصحيحِ.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1:131–3</w:t>
      </w:r>
      <w:r>
        <w:rPr>
          <w:rtl/>
          <w:cs/>
          <w:lang w:val="ar_AE" w:bidi="ar_AE"/>
        </w:rPr>
      </w:r>
    </w:p>
    <w:p>
      <w:pPr>
        <w:bidi/>
      </w:pPr>
      <w:r>
        <w:rPr>
          <w:rtl/>
          <w:cs/>
          <w:lang w:val="ar_AE" w:bidi="ar_AE"/>
        </w:rPr>
      </w:r>
      <w:r>
        <w:rPr>
          <w:rtl/>
          <w:cs/>
          <w:lang w:val="ar_AE" w:bidi="ar_AE"/>
        </w:rPr>
        <w:t>من بَابِ رضاه واكتفائِهِ بالرَّبِّ، يَحُثُّ المُرَنِّمُ إسْرَائِيل لِطَلَبِ رَاحَتِهم في الله (</w:t>
      </w:r>
      <w:r>
        <w:rPr>
          <w:rtl/>
          <w:cs/>
          <w:lang w:val="ar_AE" w:bidi="ar_AE"/>
        </w:rPr>
        <w:t>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2:131</w:t>
      </w:r>
      <w:r>
        <w:rPr>
          <w:rtl/>
          <w:cs/>
          <w:lang w:val="ar_AE" w:bidi="ar_AE"/>
        </w:rPr>
      </w:r>
    </w:p>
    <w:p>
      <w:pPr>
        <w:bidi/>
      </w:pPr>
      <w:r>
        <w:rPr>
          <w:rtl/>
          <w:cs/>
          <w:lang w:val="ar_AE" w:bidi="ar_AE"/>
        </w:rPr>
      </w:r>
      <w:r>
        <w:rPr>
          <w:rtl/>
          <w:cs/>
          <w:lang w:val="ar_AE" w:bidi="ar_AE"/>
        </w:rPr>
        <w:t>يهدِّئُ ويسَكِّتُ المُرَنِّمُ نفسَه، بالتخلِّي عن طموحاتِهِ، وترويضِ ذاتِهِ (</w:t>
      </w:r>
      <w:r>
        <w:rPr>
          <w:rtl/>
          <w:cs/>
          <w:lang w:val="ar_AE" w:bidi="ar_AE"/>
        </w:rPr>
        <w:t>غَلاطِيَّة 2:20</w:t>
      </w:r>
      <w:r>
        <w:rPr>
          <w:rtl/>
          <w:cs/>
          <w:lang w:val="ar_AE" w:bidi="ar_AE"/>
        </w:rPr>
        <w:t xml:space="preserve">). • </w:t>
      </w:r>
      <w:r>
        <w:rPr>
          <w:b/>
          <w:rtl/>
          <w:cs/>
          <w:lang w:val="ar_AE" w:bidi="ar_AE"/>
        </w:rPr>
        <w:t>كَفَطِيمٍ نَحْوَ أُمِّهِ:</w:t>
      </w:r>
      <w:r>
        <w:rPr>
          <w:rtl/>
          <w:cs/>
          <w:lang w:val="ar_AE" w:bidi="ar_AE"/>
        </w:rPr>
        <w:t xml:space="preserve"> يرى المُرَنِّمُ نفسَه كَطِفْلٍ راضٍ.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1:132–18</w:t>
      </w:r>
      <w:r>
        <w:rPr>
          <w:rtl/>
          <w:cs/>
          <w:lang w:val="ar_AE" w:bidi="ar_AE"/>
        </w:rPr>
      </w:r>
    </w:p>
    <w:p>
      <w:pPr>
        <w:bidi/>
      </w:pPr>
      <w:r>
        <w:rPr>
          <w:rtl/>
          <w:cs/>
          <w:lang w:val="ar_AE" w:bidi="ar_AE"/>
        </w:rPr>
      </w:r>
      <w:r>
        <w:rPr>
          <w:rtl/>
          <w:cs/>
          <w:lang w:val="ar_AE" w:bidi="ar_AE"/>
        </w:rPr>
        <w:t>يَحْتَفِي هذا المزمور بأمانَةِ الرَّبِّ نحو الملِكِ داود. عندما أرادَ داود إحضارَ التَّابُوتِ إلى أُورُشَلِيم (</w:t>
      </w:r>
      <w:r>
        <w:rPr>
          <w:rtl/>
          <w:cs/>
          <w:lang w:val="ar_AE" w:bidi="ar_AE"/>
        </w:rPr>
        <w:t>132:1–5</w:t>
      </w:r>
      <w:r>
        <w:rPr>
          <w:rtl/>
          <w:cs/>
          <w:lang w:val="ar_AE" w:bidi="ar_AE"/>
        </w:rPr>
        <w:t>)، استجاب الرَّبُّ طَلَبَهُ جاعِلاً من أُورُشَلِيم مسكنًا أرضِيًّا له (</w:t>
      </w:r>
      <w:r>
        <w:rPr>
          <w:rtl/>
          <w:cs/>
          <w:lang w:val="ar_AE" w:bidi="ar_AE"/>
        </w:rPr>
        <w:t>132:6–10</w:t>
      </w:r>
      <w:r>
        <w:rPr>
          <w:rtl/>
          <w:cs/>
          <w:lang w:val="ar_AE" w:bidi="ar_AE"/>
        </w:rPr>
        <w:t>). كان اختيارُ أُورُشَلِيم علامَةً على اختيارِ الله للنَّسْلِ المَلَكِيِّ لداود (</w:t>
      </w:r>
      <w:r>
        <w:rPr>
          <w:rtl/>
          <w:cs/>
          <w:lang w:val="ar_AE" w:bidi="ar_AE"/>
        </w:rPr>
        <w:t>132:11–13</w:t>
      </w:r>
      <w:r>
        <w:rPr>
          <w:rtl/>
          <w:cs/>
          <w:lang w:val="ar_AE" w:bidi="ar_AE"/>
        </w:rPr>
        <w:t>)، ولِصِهْيَوْن (</w:t>
      </w:r>
      <w:r>
        <w:rPr>
          <w:rtl/>
          <w:cs/>
          <w:lang w:val="ar_AE" w:bidi="ar_AE"/>
        </w:rPr>
        <w:t>132:14–17</w:t>
      </w:r>
      <w:r>
        <w:rPr>
          <w:rtl/>
          <w:cs/>
          <w:lang w:val="ar_AE" w:bidi="ar_AE"/>
        </w:rPr>
        <w:t>)، ولِلكَهَنُوتِ (</w:t>
      </w:r>
      <w:r>
        <w:rPr>
          <w:rtl/>
          <w:cs/>
          <w:lang w:val="ar_AE" w:bidi="ar_AE"/>
        </w:rPr>
        <w:t>132:9</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6:132</w:t>
      </w:r>
      <w:r>
        <w:rPr>
          <w:rtl/>
          <w:cs/>
          <w:lang w:val="ar_AE" w:bidi="ar_AE"/>
        </w:rPr>
      </w:r>
    </w:p>
    <w:p>
      <w:pPr>
        <w:bidi/>
      </w:pPr>
      <w:r>
        <w:rPr>
          <w:rtl/>
          <w:cs/>
          <w:lang w:val="ar_AE" w:bidi="ar_AE"/>
        </w:rPr>
      </w:r>
      <w:r>
        <w:rPr>
          <w:rtl/>
          <w:cs/>
          <w:lang w:val="ar_AE" w:bidi="ar_AE"/>
        </w:rPr>
        <w:t>أفراتة هي بَيْتُ لحم (</w:t>
      </w:r>
      <w:r>
        <w:rPr>
          <w:rtl/>
          <w:cs/>
          <w:lang w:val="ar_AE" w:bidi="ar_AE"/>
        </w:rPr>
        <w:t>التَّكْوِين 35:19</w:t>
      </w:r>
      <w:r>
        <w:rPr>
          <w:rtl/>
          <w:cs/>
          <w:lang w:val="ar_AE" w:bidi="ar_AE"/>
        </w:rPr>
        <w:t xml:space="preserve">؛ </w:t>
      </w:r>
      <w:r>
        <w:rPr>
          <w:rtl/>
          <w:cs/>
          <w:lang w:val="ar_AE" w:bidi="ar_AE"/>
        </w:rPr>
        <w:t>48:7</w:t>
      </w:r>
      <w:r>
        <w:rPr>
          <w:rtl/>
          <w:cs/>
          <w:lang w:val="ar_AE" w:bidi="ar_AE"/>
        </w:rPr>
        <w:t xml:space="preserve">). • الوَعْر هو الشكل المفرد للجمع العبري "يِعَارِيمْ". كانت التَّابُوتُ في </w:t>
      </w:r>
      <w:r>
        <w:rPr>
          <w:rtl/>
          <w:cs/>
          <w:lang w:val="ar_AE" w:bidi="ar_AE"/>
        </w:rPr>
        <w:t>قَرْيَةِ يعَارِيم</w:t>
      </w:r>
      <w:r>
        <w:rPr>
          <w:rtl/>
          <w:cs/>
          <w:lang w:val="ar_AE" w:bidi="ar_AE"/>
        </w:rPr>
        <w:t xml:space="preserve"> لمدة عشرين سنةً في زمن النَّبِيِّ صَمُوئِيل (</w:t>
      </w:r>
      <w:r>
        <w:rPr>
          <w:rtl/>
          <w:cs/>
          <w:lang w:val="ar_AE" w:bidi="ar_AE"/>
        </w:rPr>
        <w:t>1 صَمُوئِيل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6:132–10</w:t>
      </w:r>
      <w:r>
        <w:rPr>
          <w:rtl/>
          <w:cs/>
          <w:lang w:val="ar_AE" w:bidi="ar_AE"/>
        </w:rPr>
      </w:r>
    </w:p>
    <w:p>
      <w:pPr>
        <w:bidi/>
      </w:pPr>
      <w:r>
        <w:rPr>
          <w:rtl/>
          <w:cs/>
          <w:lang w:val="ar_AE" w:bidi="ar_AE"/>
        </w:rPr>
      </w:r>
      <w:r>
        <w:rPr>
          <w:rtl/>
          <w:cs/>
          <w:lang w:val="ar_AE" w:bidi="ar_AE"/>
        </w:rPr>
        <w:t>تَسْتَحْضِرُ هذه النصوص ذِكْرَى نَقْلِ المَلِكِ داود لِتَابُوتِ العَهْدِ إلى أُورُشَلِيم (</w:t>
      </w:r>
      <w:r>
        <w:rPr>
          <w:rtl/>
          <w:cs/>
          <w:lang w:val="ar_AE" w:bidi="ar_AE"/>
        </w:rPr>
        <w:t>2 صَمُوئِيل 6:1–15</w:t>
      </w:r>
      <w:r>
        <w:rPr>
          <w:rtl/>
          <w:cs/>
          <w:lang w:val="ar_AE" w:bidi="ar_AE"/>
        </w:rPr>
        <w:t>) وَقَسَمِ العَهْدِ الذي أقْسَمَ به الرَّبِّ لداود (</w:t>
      </w:r>
      <w:r>
        <w:rPr>
          <w:rtl/>
          <w:cs/>
          <w:lang w:val="ar_AE" w:bidi="ar_AE"/>
        </w:rPr>
        <w:t>2 صَمُوئِيل 7:4–16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8:132–10</w:t>
      </w:r>
      <w:r>
        <w:rPr>
          <w:rtl/>
          <w:cs/>
          <w:lang w:val="ar_AE" w:bidi="ar_AE"/>
        </w:rPr>
      </w:r>
    </w:p>
    <w:p>
      <w:pPr>
        <w:bidi/>
      </w:pPr>
      <w:r>
        <w:rPr>
          <w:rtl/>
          <w:cs/>
          <w:lang w:val="ar_AE" w:bidi="ar_AE"/>
        </w:rPr>
      </w:r>
      <w:r>
        <w:rPr>
          <w:rtl/>
          <w:cs/>
          <w:lang w:val="ar_AE" w:bidi="ar_AE"/>
        </w:rPr>
        <w:t>هذه النُّصُوص مُقْتَبَسَةٌ من صَلاةِ المَلِكِ سُلَيْمان وَقْتَ تَدْشِين الهَيْكَلِ (</w:t>
      </w:r>
      <w:r>
        <w:rPr>
          <w:rtl/>
          <w:cs/>
          <w:lang w:val="ar_AE" w:bidi="ar_AE"/>
        </w:rPr>
        <w:t>2 أخبار الأيام 6:41–42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9:132</w:t>
      </w:r>
      <w:r>
        <w:rPr>
          <w:rtl/>
          <w:cs/>
          <w:lang w:val="ar_AE" w:bidi="ar_AE"/>
        </w:rPr>
      </w:r>
    </w:p>
    <w:p>
      <w:pPr>
        <w:bidi/>
      </w:pPr>
      <w:r>
        <w:rPr>
          <w:rtl/>
          <w:cs/>
          <w:lang w:val="ar_AE" w:bidi="ar_AE"/>
        </w:rPr>
      </w:r>
      <w:r>
        <w:rPr>
          <w:rtl/>
          <w:cs/>
          <w:lang w:val="ar_AE" w:bidi="ar_AE"/>
        </w:rPr>
        <w:t>كان يَتَعَيَّنُ على الكَهَنَةِ أن يُظْهِرُوا بِرًّا في حياتِهِم (</w:t>
      </w:r>
      <w:r>
        <w:rPr>
          <w:rtl/>
          <w:cs/>
          <w:lang w:val="ar_AE" w:bidi="ar_AE"/>
        </w:rPr>
        <w:t>132:16</w:t>
      </w:r>
      <w:r>
        <w:rPr>
          <w:rtl/>
          <w:cs/>
          <w:lang w:val="ar_AE" w:bidi="ar_AE"/>
        </w:rPr>
        <w:t xml:space="preserve">؛ </w:t>
      </w:r>
      <w:r>
        <w:rPr>
          <w:rtl/>
          <w:cs/>
          <w:lang w:val="ar_AE" w:bidi="ar_AE"/>
        </w:rPr>
        <w:t>مَلاخي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11:132–12</w:t>
      </w:r>
      <w:r>
        <w:rPr>
          <w:rtl/>
          <w:cs/>
          <w:lang w:val="ar_AE" w:bidi="ar_AE"/>
        </w:rPr>
      </w:r>
    </w:p>
    <w:p>
      <w:pPr>
        <w:bidi/>
      </w:pPr>
      <w:r>
        <w:rPr>
          <w:rtl/>
          <w:cs/>
          <w:lang w:val="ar_AE" w:bidi="ar_AE"/>
        </w:rPr>
      </w:r>
      <w:r>
        <w:rPr>
          <w:rtl/>
          <w:cs/>
          <w:lang w:val="ar_AE" w:bidi="ar_AE"/>
        </w:rPr>
        <w:t>أَقْسَمَ الرَّبُّ قَسَمًا لِلمَلِكِ داود (</w:t>
      </w:r>
      <w:r>
        <w:rPr>
          <w:rtl/>
          <w:cs/>
          <w:lang w:val="ar_AE" w:bidi="ar_AE"/>
        </w:rPr>
        <w:t>2 صَمُوئيل 7:4–16</w:t>
      </w:r>
      <w:r>
        <w:rPr>
          <w:rtl/>
          <w:cs/>
          <w:lang w:val="ar_AE" w:bidi="ar_AE"/>
        </w:rPr>
        <w:t xml:space="preserve">): إن وَعْدَ الله غَيْرُ مشروطٍ، أما العَهْدُ فَلَيْسَ كَذَلك (شَرْطٌ … نَتِيجَةٌ). من ينتهكُون عَهْدَ الله يُمْكِنُهُم أن يَتَوَقَّعُوا تأديبَ دينونة الله (انْظُرْ </w:t>
      </w:r>
      <w:r>
        <w:rPr>
          <w:rtl/>
          <w:cs/>
          <w:lang w:val="ar_AE" w:bidi="ar_AE"/>
        </w:rPr>
        <w:t>المزمور 89:30–37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13:132–17</w:t>
      </w:r>
      <w:r>
        <w:rPr>
          <w:rtl/>
          <w:cs/>
          <w:lang w:val="ar_AE" w:bidi="ar_AE"/>
        </w:rPr>
      </w:r>
    </w:p>
    <w:p>
      <w:pPr>
        <w:bidi/>
      </w:pPr>
      <w:r>
        <w:rPr>
          <w:rtl/>
          <w:cs/>
          <w:lang w:val="ar_AE" w:bidi="ar_AE"/>
        </w:rPr>
      </w:r>
      <w:r>
        <w:rPr>
          <w:rtl/>
          <w:cs/>
          <w:lang w:val="ar_AE" w:bidi="ar_AE"/>
        </w:rPr>
        <w:t>يَسْرُدُ المُرَنِّمُ بركاتِ اختيارِ الله لأُورُشَلِيم والكَهَنَةِ.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17:132</w:t>
      </w:r>
      <w:r>
        <w:rPr>
          <w:rtl/>
          <w:cs/>
          <w:lang w:val="ar_AE" w:bidi="ar_AE"/>
        </w:rPr>
      </w:r>
    </w:p>
    <w:p>
      <w:pPr>
        <w:bidi/>
      </w:pPr>
      <w:r>
        <w:rPr>
          <w:rtl/>
          <w:cs/>
          <w:lang w:val="ar_AE" w:bidi="ar_AE"/>
        </w:rPr>
      </w:r>
      <w:r>
        <w:rPr>
          <w:rtl/>
          <w:cs/>
          <w:lang w:val="ar_AE" w:bidi="ar_AE"/>
        </w:rPr>
        <w:t xml:space="preserve">المَمْسُوح: الرئيس الذي اخْتَارَهُ الله وأقامه (انْظُرْ </w:t>
      </w:r>
      <w:r>
        <w:rPr>
          <w:rtl/>
          <w:cs/>
          <w:lang w:val="ar_AE" w:bidi="ar_AE"/>
        </w:rPr>
        <w:t>المزامير 1–8</w:t>
      </w:r>
      <w:r>
        <w:rPr>
          <w:rtl/>
          <w:cs/>
          <w:lang w:val="ar_AE" w:bidi="ar_AE"/>
        </w:rPr>
        <w:t xml:space="preserve">) لن يتوقَّفَ أبدًا عن تقديم النُّور لِشَعْبِ الرَّبِّ. هذا النور سوف يبقى هذا النُّورُ منيرًا باستمرارٍ (انْظُرْ </w:t>
      </w:r>
      <w:r>
        <w:rPr>
          <w:rtl/>
          <w:cs/>
          <w:lang w:val="ar_AE" w:bidi="ar_AE"/>
        </w:rPr>
        <w:t>1 المُلُوك 11:36</w:t>
      </w:r>
      <w:r>
        <w:rPr>
          <w:rtl/>
          <w:cs/>
          <w:lang w:val="ar_AE" w:bidi="ar_AE"/>
        </w:rPr>
        <w:t xml:space="preserve">؛ </w:t>
      </w:r>
      <w:r>
        <w:rPr>
          <w:rtl/>
          <w:cs/>
          <w:lang w:val="ar_AE" w:bidi="ar_AE"/>
        </w:rPr>
        <w:t>2 المُلُوك 8:19</w:t>
      </w:r>
      <w:r>
        <w:rPr>
          <w:rtl/>
          <w:cs/>
          <w:lang w:val="ar_AE" w:bidi="ar_AE"/>
        </w:rPr>
        <w:t xml:space="preserve">؛ قارن </w:t>
      </w:r>
      <w:r>
        <w:rPr>
          <w:rtl/>
          <w:cs/>
          <w:lang w:val="ar_AE" w:bidi="ar_AE"/>
        </w:rPr>
        <w:t>يُوحَنَّا 8:12</w:t>
      </w:r>
      <w:r>
        <w:rPr>
          <w:rtl/>
          <w:cs/>
          <w:lang w:val="ar_AE" w:bidi="ar_AE"/>
        </w:rPr>
        <w:t xml:space="preserve">؛ </w:t>
      </w:r>
      <w:r>
        <w:rPr>
          <w:rtl/>
          <w:cs/>
          <w:lang w:val="ar_AE" w:bidi="ar_AE"/>
        </w:rPr>
        <w:t>الرُّؤْيا 21:23–24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18:132</w:t>
      </w:r>
      <w:r>
        <w:rPr>
          <w:rtl/>
          <w:cs/>
          <w:lang w:val="ar_AE" w:bidi="ar_AE"/>
        </w:rPr>
      </w:r>
    </w:p>
    <w:p>
      <w:pPr>
        <w:bidi/>
      </w:pPr>
      <w:r>
        <w:rPr>
          <w:rtl/>
          <w:cs/>
          <w:lang w:val="ar_AE" w:bidi="ar_AE"/>
        </w:rPr>
      </w:r>
      <w:r>
        <w:rPr>
          <w:rtl/>
          <w:cs/>
          <w:lang w:val="ar_AE" w:bidi="ar_AE"/>
        </w:rPr>
        <w:t>بخلافِ المَلِكِ المَجِيدِ، سَيَخْضَعُ كلُّ أعدائِهِ للخزيِ والمَذَلَّةِ (</w:t>
      </w:r>
      <w:r>
        <w:rPr>
          <w:rtl/>
          <w:cs/>
          <w:lang w:val="ar_AE" w:bidi="ar_AE"/>
        </w:rPr>
        <w:t>132:9</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1:133</w:t>
      </w:r>
      <w:r>
        <w:rPr>
          <w:rtl/>
          <w:cs/>
          <w:lang w:val="ar_AE" w:bidi="ar_AE"/>
        </w:rPr>
      </w:r>
    </w:p>
    <w:p>
      <w:pPr>
        <w:bidi/>
      </w:pPr>
      <w:r>
        <w:rPr>
          <w:rtl/>
          <w:cs/>
          <w:lang w:val="ar_AE" w:bidi="ar_AE"/>
        </w:rPr>
      </w:r>
      <w:r>
        <w:rPr>
          <w:rtl/>
          <w:cs/>
          <w:lang w:val="ar_AE" w:bidi="ar_AE"/>
        </w:rPr>
        <w:t>يرتبِطُ الإخوة معًا برباط الدِّمِ، أو العَمَلِ، أو الالتزامِ.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1:133–2</w:t>
      </w:r>
      <w:r>
        <w:rPr>
          <w:rtl/>
          <w:cs/>
          <w:lang w:val="ar_AE" w:bidi="ar_AE"/>
        </w:rPr>
      </w:r>
    </w:p>
    <w:p>
      <w:pPr>
        <w:bidi/>
      </w:pPr>
      <w:r>
        <w:rPr>
          <w:rtl/>
          <w:cs/>
          <w:lang w:val="ar_AE" w:bidi="ar_AE"/>
        </w:rPr>
      </w:r>
      <w:r>
        <w:rPr>
          <w:rtl/>
          <w:cs/>
          <w:lang w:val="ar_AE" w:bidi="ar_AE"/>
        </w:rPr>
        <w:t>يتحدَّث المُرَنِّمُ عن فرح العلاقات المُكَرَّسَةَ.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1:133–3</w:t>
      </w:r>
      <w:r>
        <w:rPr>
          <w:rtl/>
          <w:cs/>
          <w:lang w:val="ar_AE" w:bidi="ar_AE"/>
        </w:rPr>
      </w:r>
    </w:p>
    <w:p>
      <w:pPr>
        <w:bidi/>
      </w:pPr>
      <w:r>
        <w:rPr>
          <w:rtl/>
          <w:cs/>
          <w:lang w:val="ar_AE" w:bidi="ar_AE"/>
        </w:rPr>
      </w:r>
      <w:r>
        <w:rPr>
          <w:rtl/>
          <w:cs/>
          <w:lang w:val="ar_AE" w:bidi="ar_AE"/>
        </w:rPr>
        <w:t xml:space="preserve">هو مزمور حكمة (انْظُرْ </w:t>
      </w:r>
      <w:r>
        <w:rPr>
          <w:rtl/>
          <w:cs/>
          <w:lang w:val="ar_AE" w:bidi="ar_AE"/>
        </w:rPr>
        <w:t>المزمور 1</w:t>
      </w:r>
      <w:r>
        <w:rPr>
          <w:rtl/>
          <w:cs/>
          <w:lang w:val="ar_AE" w:bidi="ar_AE"/>
        </w:rPr>
        <w:t>)، وفيه تُظْهِرُ العلاقات الآمِنَة والمتناغمة حضورَ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2:133</w:t>
      </w:r>
      <w:r>
        <w:rPr>
          <w:rtl/>
          <w:cs/>
          <w:lang w:val="ar_AE" w:bidi="ar_AE"/>
        </w:rPr>
      </w:r>
    </w:p>
    <w:p>
      <w:pPr>
        <w:bidi/>
      </w:pPr>
      <w:r>
        <w:rPr>
          <w:rtl/>
          <w:cs/>
          <w:lang w:val="ar_AE" w:bidi="ar_AE"/>
        </w:rPr>
      </w:r>
      <w:r>
        <w:rPr>
          <w:rtl/>
          <w:cs/>
          <w:lang w:val="ar_AE" w:bidi="ar_AE"/>
        </w:rPr>
        <w:t xml:space="preserve">دُهْن المَسْحَةِ هو طِيبٌ زيتي كان يُسْتَخْدَمُ لتكْرِيس وتقدِيس هارون من أجل الخدْمَةِ بحسبِ وظيفته الكهنوتية (انْظُرْ </w:t>
      </w:r>
      <w:r>
        <w:rPr>
          <w:rtl/>
          <w:cs/>
          <w:lang w:val="ar_AE" w:bidi="ar_AE"/>
        </w:rPr>
        <w:t>الخُرُوج 29:7</w:t>
      </w:r>
      <w:r>
        <w:rPr>
          <w:rtl/>
          <w:cs/>
          <w:lang w:val="ar_AE" w:bidi="ar_AE"/>
        </w:rPr>
        <w:t>). • بِمَسْحِ الرَّأْس .... اللِّحْيَة .... طَرَف الثِّياب، يكون هارون مُكَرَّسًا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3:133</w:t>
      </w:r>
      <w:r>
        <w:rPr>
          <w:rtl/>
          <w:cs/>
          <w:lang w:val="ar_AE" w:bidi="ar_AE"/>
        </w:rPr>
      </w:r>
    </w:p>
    <w:p>
      <w:pPr>
        <w:bidi/>
      </w:pPr>
      <w:r>
        <w:rPr>
          <w:rtl/>
          <w:cs/>
          <w:lang w:val="ar_AE" w:bidi="ar_AE"/>
        </w:rPr>
      </w:r>
      <w:r>
        <w:rPr>
          <w:rtl/>
          <w:cs/>
          <w:lang w:val="ar_AE" w:bidi="ar_AE"/>
        </w:rPr>
        <w:t>يمثِّلُ النَّدَى غِنَى البَرَكَاتِ الإِلَهِيَّة؛ في أُورُشَلِيم، يأتي من الرياح الرطبة القادمة من البحر الأبيض المتوسط. جبل حَرْمُون</w:t>
      </w:r>
      <w:r>
        <w:rPr>
          <w:i/>
          <w:rtl/>
          <w:cs/>
          <w:lang w:val="ar_AE" w:bidi="ar_AE"/>
        </w:rPr>
        <w:t>،</w:t>
      </w:r>
      <w:r>
        <w:rPr>
          <w:rtl/>
          <w:cs/>
          <w:lang w:val="ar_AE" w:bidi="ar_AE"/>
        </w:rPr>
        <w:t xml:space="preserve"> بقِمَمِهِ المغطاة بالثُّلُوج، مصدرٌ لمياهٍ غزيرةٍ. • البَرَكَةُ هي قدرَةُ الله المانحة للحياة، وضمان لتقديم العِنَايَةِ والحِمَايَةِ (</w:t>
      </w:r>
      <w:r>
        <w:rPr>
          <w:rtl/>
          <w:cs/>
          <w:lang w:val="ar_AE" w:bidi="ar_AE"/>
        </w:rPr>
        <w:t>5:12</w:t>
      </w:r>
      <w:r>
        <w:rPr>
          <w:rtl/>
          <w:cs/>
          <w:lang w:val="ar_AE" w:bidi="ar_AE"/>
        </w:rPr>
        <w:t xml:space="preserve">؛ </w:t>
      </w:r>
      <w:r>
        <w:rPr>
          <w:rtl/>
          <w:cs/>
          <w:lang w:val="ar_AE" w:bidi="ar_AE"/>
        </w:rPr>
        <w:t>41:2</w:t>
      </w:r>
      <w:r>
        <w:rPr>
          <w:rtl/>
          <w:cs/>
          <w:lang w:val="ar_AE" w:bidi="ar_AE"/>
        </w:rPr>
        <w:t>)، ومرهونَةٌ فقط بحضور الله (</w:t>
      </w:r>
      <w:r>
        <w:rPr>
          <w:rtl/>
          <w:cs/>
          <w:lang w:val="ar_AE" w:bidi="ar_AE"/>
        </w:rPr>
        <w:t>21:6</w:t>
      </w:r>
      <w:r>
        <w:rPr>
          <w:rtl/>
          <w:cs/>
          <w:lang w:val="ar_AE" w:bidi="ar_AE"/>
        </w:rPr>
        <w:t xml:space="preserve">؛ </w:t>
      </w:r>
      <w:r>
        <w:rPr>
          <w:rtl/>
          <w:cs/>
          <w:lang w:val="ar_AE" w:bidi="ar_AE"/>
        </w:rPr>
        <w:t>67:1</w:t>
      </w:r>
      <w:r>
        <w:rPr>
          <w:rtl/>
          <w:cs/>
          <w:lang w:val="ar_AE" w:bidi="ar_AE"/>
        </w:rPr>
        <w:t>). حتى الأمم الأخرى ستنعَمُ بالبركَةِ في النِّهَايَة (</w:t>
      </w:r>
      <w:r>
        <w:rPr>
          <w:rtl/>
          <w:cs/>
          <w:lang w:val="ar_AE" w:bidi="ar_AE"/>
        </w:rPr>
        <w:t>Pss 67</w:t>
      </w:r>
      <w:r>
        <w:rPr>
          <w:rtl/>
          <w:cs/>
          <w:lang w:val="ar_AE" w:bidi="ar_AE"/>
        </w:rPr>
        <w:t xml:space="preserve">; </w:t>
      </w:r>
      <w:r>
        <w:rPr>
          <w:rtl/>
          <w:cs/>
          <w:lang w:val="ar_AE" w:bidi="ar_AE"/>
        </w:rPr>
        <w:t>72:17</w:t>
      </w:r>
      <w:r>
        <w:rPr>
          <w:rtl/>
          <w:cs/>
          <w:lang w:val="ar_AE" w:bidi="ar_AE"/>
        </w:rPr>
        <w:t>). صِهْيَوُن هي النقطة المركزية لِبَرَكَةِ الله (</w:t>
      </w:r>
      <w:r>
        <w:rPr>
          <w:rtl/>
          <w:cs/>
          <w:lang w:val="ar_AE" w:bidi="ar_AE"/>
        </w:rPr>
        <w:t>134:3</w:t>
      </w:r>
      <w:r>
        <w:rPr>
          <w:rtl/>
          <w:cs/>
          <w:lang w:val="ar_AE" w:bidi="ar_AE"/>
        </w:rPr>
        <w:t xml:space="preserve">؛ </w:t>
      </w:r>
      <w:r>
        <w:rPr>
          <w:rtl/>
          <w:cs/>
          <w:lang w:val="ar_AE" w:bidi="ar_AE"/>
        </w:rPr>
        <w:t>147:13</w:t>
      </w:r>
      <w:r>
        <w:rPr>
          <w:rtl/>
          <w:cs/>
          <w:lang w:val="ar_AE" w:bidi="ar_AE"/>
        </w:rPr>
        <w:t>). • يمنحُ الله الحياةَ الأبديَّةَ للبَشَرِ.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1:134–2</w:t>
      </w:r>
      <w:r>
        <w:rPr>
          <w:rtl/>
          <w:cs/>
          <w:lang w:val="ar_AE" w:bidi="ar_AE"/>
        </w:rPr>
      </w:r>
    </w:p>
    <w:p>
      <w:pPr>
        <w:bidi/>
      </w:pPr>
      <w:r>
        <w:rPr>
          <w:rtl/>
          <w:cs/>
          <w:lang w:val="ar_AE" w:bidi="ar_AE"/>
        </w:rPr>
      </w:r>
      <w:r>
        <w:rPr>
          <w:rtl/>
          <w:cs/>
          <w:lang w:val="ar_AE" w:bidi="ar_AE"/>
        </w:rPr>
        <w:t xml:space="preserve">من يخدمون في اللَّيالي هم الكهنَةُ واللَّاويُّون (انْظُرْ أيضًا </w:t>
      </w:r>
      <w:r>
        <w:rPr>
          <w:rtl/>
          <w:cs/>
          <w:lang w:val="ar_AE" w:bidi="ar_AE"/>
        </w:rPr>
        <w:t>135:2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1:134–3</w:t>
      </w:r>
      <w:r>
        <w:rPr>
          <w:rtl/>
          <w:cs/>
          <w:lang w:val="ar_AE" w:bidi="ar_AE"/>
        </w:rPr>
      </w:r>
    </w:p>
    <w:p>
      <w:pPr>
        <w:bidi/>
      </w:pPr>
      <w:r>
        <w:rPr>
          <w:rtl/>
          <w:cs/>
          <w:lang w:val="ar_AE" w:bidi="ar_AE"/>
        </w:rPr>
      </w:r>
      <w:r>
        <w:rPr>
          <w:rtl/>
          <w:cs/>
          <w:lang w:val="ar_AE" w:bidi="ar_AE"/>
        </w:rPr>
        <w:t>في آخر مزمور من مزامير المصاعد (</w:t>
      </w:r>
      <w:r>
        <w:rPr>
          <w:rtl/>
          <w:cs/>
          <w:lang w:val="ar_AE" w:bidi="ar_AE"/>
        </w:rPr>
        <w:t>المزامير 120–134</w:t>
      </w:r>
      <w:r>
        <w:rPr>
          <w:rtl/>
          <w:cs/>
          <w:lang w:val="ar_AE" w:bidi="ar_AE"/>
        </w:rPr>
        <w:t>)، يدعو الحجيج العاملين في الهَيْكَلِ إلى تسبيحِ الرَّبِّ. وفي المقابل، سوف ينعمون ببركَةٍ منتظَرَةٍ وفيرَةٍ.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1:135–21</w:t>
      </w:r>
      <w:r>
        <w:rPr>
          <w:rtl/>
          <w:cs/>
          <w:lang w:val="ar_AE" w:bidi="ar_AE"/>
        </w:rPr>
      </w:r>
    </w:p>
    <w:p>
      <w:pPr>
        <w:bidi/>
      </w:pPr>
      <w:r>
        <w:rPr>
          <w:rtl/>
          <w:cs/>
          <w:lang w:val="ar_AE" w:bidi="ar_AE"/>
        </w:rPr>
      </w:r>
      <w:r>
        <w:rPr>
          <w:rtl/>
          <w:cs/>
          <w:lang w:val="ar_AE" w:bidi="ar_AE"/>
        </w:rPr>
        <w:t>الله، الخَالِقُ وَرَبُّ التَّارِيخِ، "صَانِعُ السَّمَاوَاتِ وَالأَرْضَ" (</w:t>
      </w:r>
      <w:r>
        <w:rPr>
          <w:rtl/>
          <w:cs/>
          <w:lang w:val="ar_AE" w:bidi="ar_AE"/>
        </w:rPr>
        <w:t>134:3</w:t>
      </w:r>
      <w:r>
        <w:rPr>
          <w:rtl/>
          <w:cs/>
          <w:lang w:val="ar_AE" w:bidi="ar_AE"/>
        </w:rPr>
        <w:t>). يستحقُّ التَّسْبِيحَ لأنه، بخلافِ الأوثان، يَفْتَدِي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4:135</w:t>
      </w:r>
      <w:r>
        <w:rPr>
          <w:rtl/>
          <w:cs/>
          <w:lang w:val="ar_AE" w:bidi="ar_AE"/>
        </w:rPr>
      </w:r>
    </w:p>
    <w:p>
      <w:pPr>
        <w:bidi/>
      </w:pPr>
      <w:r>
        <w:rPr>
          <w:rtl/>
          <w:cs/>
          <w:lang w:val="ar_AE" w:bidi="ar_AE"/>
        </w:rPr>
      </w:r>
      <w:r>
        <w:rPr>
          <w:rtl/>
          <w:cs/>
          <w:lang w:val="ar_AE" w:bidi="ar_AE"/>
        </w:rPr>
        <w:t>يُشِيرُ المترادفان: "يَعْقُوب" و"إسْرَائِيل" إلى كلِّ الأسباطِ الاثني عَشَرَ. يَعْتَزُّ الرَّبُّ بِشَعْبِهِ المُختار، هم كَنْزَهُ من بين كلِّ مَمَالِك العَالَمِ (</w:t>
      </w:r>
      <w:r>
        <w:rPr>
          <w:rtl/>
          <w:cs/>
          <w:lang w:val="ar_AE" w:bidi="ar_AE"/>
        </w:rPr>
        <w:t>الخُرُوج 19:5–6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5:135</w:t>
      </w:r>
      <w:r>
        <w:rPr>
          <w:rtl/>
          <w:cs/>
          <w:lang w:val="ar_AE" w:bidi="ar_AE"/>
        </w:rPr>
      </w:r>
    </w:p>
    <w:p>
      <w:pPr>
        <w:bidi/>
      </w:pPr>
      <w:r>
        <w:rPr>
          <w:rtl/>
          <w:cs/>
          <w:lang w:val="ar_AE" w:bidi="ar_AE"/>
        </w:rPr>
      </w:r>
      <w:r>
        <w:rPr>
          <w:rtl/>
          <w:cs/>
          <w:lang w:val="ar_AE" w:bidi="ar_AE"/>
        </w:rPr>
        <w:t xml:space="preserve">يَسْمُو الرَّبُّ على أيِّ كائِنٍ فائقٍ للطَّبِيعَةِ حقيقيٍّ أو يمكن لنا أن نتخيَّلَهُ (انْظُرْ </w:t>
      </w:r>
      <w:r>
        <w:rPr>
          <w:rtl/>
          <w:cs/>
          <w:lang w:val="ar_AE" w:bidi="ar_AE"/>
        </w:rPr>
        <w:t>95:3–5</w:t>
      </w:r>
      <w:r>
        <w:rPr>
          <w:rtl/>
          <w:cs/>
          <w:lang w:val="ar_AE" w:bidi="ar_AE"/>
        </w:rPr>
        <w:t xml:space="preserve">؛ </w:t>
      </w:r>
      <w:r>
        <w:rPr>
          <w:rtl/>
          <w:cs/>
          <w:lang w:val="ar_AE" w:bidi="ar_AE"/>
        </w:rPr>
        <w:t>115:4–8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6:135</w:t>
      </w:r>
      <w:r>
        <w:rPr>
          <w:rtl/>
          <w:cs/>
          <w:lang w:val="ar_AE" w:bidi="ar_AE"/>
        </w:rPr>
      </w:r>
    </w:p>
    <w:p>
      <w:pPr>
        <w:bidi/>
      </w:pPr>
      <w:r>
        <w:rPr>
          <w:rtl/>
          <w:cs/>
          <w:lang w:val="ar_AE" w:bidi="ar_AE"/>
        </w:rPr>
      </w:r>
      <w:r>
        <w:rPr>
          <w:rtl/>
          <w:cs/>
          <w:lang w:val="ar_AE" w:bidi="ar_AE"/>
        </w:rPr>
        <w:t>الله هو صَاحِبُ السِّيادَةِ المُطْلَقَةِ على كلِّ الخَلِيقَةِ - يَفْعَلُ ما يَشَاءُ. • يشِيرُ تعبيرُ "السَّمَاواتِ والأَرْضِ" إلى كلِّ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7:135</w:t>
      </w:r>
      <w:r>
        <w:rPr>
          <w:rtl/>
          <w:cs/>
          <w:lang w:val="ar_AE" w:bidi="ar_AE"/>
        </w:rPr>
      </w:r>
    </w:p>
    <w:p>
      <w:pPr>
        <w:bidi/>
      </w:pPr>
      <w:r>
        <w:rPr>
          <w:rtl/>
          <w:cs/>
          <w:lang w:val="ar_AE" w:bidi="ar_AE"/>
        </w:rPr>
      </w:r>
      <w:r>
        <w:rPr>
          <w:rtl/>
          <w:cs/>
          <w:lang w:val="ar_AE" w:bidi="ar_AE"/>
        </w:rPr>
        <w:t>يُحَدِّثنا المُرَنِّم عن سِيادَةِ الله المُطْلَقَةِ عَلَى أحوالِ الطَّقْس الجَويَّة (</w:t>
      </w:r>
      <w:r>
        <w:rPr>
          <w:rtl/>
          <w:cs/>
          <w:lang w:val="ar_AE" w:bidi="ar_AE"/>
        </w:rPr>
        <w:t>المزمور 29</w:t>
      </w:r>
      <w:r>
        <w:rPr>
          <w:rtl/>
          <w:cs/>
          <w:lang w:val="ar_AE" w:bidi="ar_AE"/>
        </w:rPr>
        <w:t xml:space="preserve">؛ </w:t>
      </w:r>
      <w:r>
        <w:rPr>
          <w:rtl/>
          <w:cs/>
          <w:lang w:val="ar_AE" w:bidi="ar_AE"/>
        </w:rPr>
        <w:t>77:17–18</w:t>
      </w:r>
      <w:r>
        <w:rPr>
          <w:rtl/>
          <w:cs/>
          <w:lang w:val="ar_AE" w:bidi="ar_AE"/>
        </w:rPr>
        <w:t xml:space="preserve">؛ </w:t>
      </w:r>
      <w:r>
        <w:rPr>
          <w:rtl/>
          <w:cs/>
          <w:lang w:val="ar_AE" w:bidi="ar_AE"/>
        </w:rPr>
        <w:t>78:26</w:t>
      </w:r>
      <w:r>
        <w:rPr>
          <w:rtl/>
          <w:cs/>
          <w:lang w:val="ar_AE" w:bidi="ar_AE"/>
        </w:rPr>
        <w:t xml:space="preserve">؛ </w:t>
      </w:r>
      <w:r>
        <w:rPr>
          <w:rtl/>
          <w:cs/>
          <w:lang w:val="ar_AE" w:bidi="ar_AE"/>
        </w:rPr>
        <w:t>104:4</w:t>
      </w:r>
      <w:r>
        <w:rPr>
          <w:rtl/>
          <w:cs/>
          <w:lang w:val="ar_AE" w:bidi="ar_AE"/>
        </w:rPr>
        <w:t xml:space="preserve">؛ </w:t>
      </w:r>
      <w:r>
        <w:rPr>
          <w:rtl/>
          <w:cs/>
          <w:lang w:val="ar_AE" w:bidi="ar_AE"/>
        </w:rPr>
        <w:t>147:8–9</w:t>
      </w:r>
      <w:r>
        <w:rPr>
          <w:rtl/>
          <w:cs/>
          <w:lang w:val="ar_AE" w:bidi="ar_AE"/>
        </w:rPr>
        <w:t xml:space="preserve">؛ </w:t>
      </w:r>
      <w:r>
        <w:rPr>
          <w:rtl/>
          <w:cs/>
          <w:lang w:val="ar_AE" w:bidi="ar_AE"/>
        </w:rPr>
        <w:t>148:5–6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8:135–11</w:t>
      </w:r>
      <w:r>
        <w:rPr>
          <w:rtl/>
          <w:cs/>
          <w:lang w:val="ar_AE" w:bidi="ar_AE"/>
        </w:rPr>
      </w:r>
    </w:p>
    <w:p>
      <w:pPr>
        <w:bidi/>
      </w:pPr>
      <w:r>
        <w:rPr>
          <w:rtl/>
          <w:cs/>
          <w:lang w:val="ar_AE" w:bidi="ar_AE"/>
        </w:rPr>
      </w:r>
      <w:r>
        <w:rPr>
          <w:rtl/>
          <w:cs/>
          <w:lang w:val="ar_AE" w:bidi="ar_AE"/>
        </w:rPr>
        <w:t xml:space="preserve">في الضَّرْبَةِ العاشرة والنهائية ضدّ مِصْر، أماتَ الله الابْنَ البكر في كلِّ عائِلَةٍ. • الآياتُ والعَجَائِبُ المُعْجِزِيَّة هي الضَّرَبَاتُ العَشَر (انْظُرْ </w:t>
      </w:r>
      <w:r>
        <w:rPr>
          <w:rtl/>
          <w:cs/>
          <w:lang w:val="ar_AE" w:bidi="ar_AE"/>
        </w:rPr>
        <w:t>الخُرُوج 7–11</w:t>
      </w:r>
      <w:r>
        <w:rPr>
          <w:rtl/>
          <w:cs/>
          <w:lang w:val="ar_AE" w:bidi="ar_AE"/>
        </w:rPr>
        <w:t xml:space="preserve">؛ </w:t>
      </w:r>
      <w:r>
        <w:rPr>
          <w:rtl/>
          <w:cs/>
          <w:lang w:val="ar_AE" w:bidi="ar_AE"/>
        </w:rPr>
        <w:t>التَّثْنِيَة 4:34</w:t>
      </w:r>
      <w:r>
        <w:rPr>
          <w:rtl/>
          <w:cs/>
          <w:lang w:val="ar_AE" w:bidi="ar_AE"/>
        </w:rPr>
        <w:t xml:space="preserve">؛ </w:t>
      </w:r>
      <w:r>
        <w:rPr>
          <w:rtl/>
          <w:cs/>
          <w:lang w:val="ar_AE" w:bidi="ar_AE"/>
        </w:rPr>
        <w:t>نَحَمْيَا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8:135–12</w:t>
      </w:r>
      <w:r>
        <w:rPr>
          <w:rtl/>
          <w:cs/>
          <w:lang w:val="ar_AE" w:bidi="ar_AE"/>
        </w:rPr>
      </w:r>
    </w:p>
    <w:p>
      <w:pPr>
        <w:bidi/>
      </w:pPr>
      <w:r>
        <w:rPr>
          <w:rtl/>
          <w:cs/>
          <w:lang w:val="ar_AE" w:bidi="ar_AE"/>
        </w:rPr>
      </w:r>
      <w:r>
        <w:rPr>
          <w:rtl/>
          <w:cs/>
          <w:lang w:val="ar_AE" w:bidi="ar_AE"/>
        </w:rPr>
        <w:t>الرَّبُّ هو السَّيِّدُ المُطْلَقُ الذي أَشْرَف على حَدَثِ الخُروج وامتلاكِ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13:135–18</w:t>
      </w:r>
      <w:r>
        <w:rPr>
          <w:rtl/>
          <w:cs/>
          <w:lang w:val="ar_AE" w:bidi="ar_AE"/>
        </w:rPr>
      </w:r>
    </w:p>
    <w:p>
      <w:pPr>
        <w:bidi/>
      </w:pPr>
      <w:r>
        <w:rPr>
          <w:rtl/>
          <w:cs/>
          <w:lang w:val="ar_AE" w:bidi="ar_AE"/>
        </w:rPr>
      </w:r>
      <w:r>
        <w:rPr>
          <w:rtl/>
          <w:cs/>
          <w:lang w:val="ar_AE" w:bidi="ar_AE"/>
        </w:rPr>
        <w:t>يقفُ اسْمُ الرَّبِّ وطبيعَتُهُ على النَّقِيضِ مع أيَّةِ معبودات 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15:135–18</w:t>
      </w:r>
      <w:r>
        <w:rPr>
          <w:rtl/>
          <w:cs/>
          <w:lang w:val="ar_AE" w:bidi="ar_AE"/>
        </w:rPr>
      </w:r>
    </w:p>
    <w:p>
      <w:pPr>
        <w:bidi/>
      </w:pPr>
      <w:r>
        <w:rPr>
          <w:rtl/>
          <w:cs/>
          <w:lang w:val="ar_AE" w:bidi="ar_AE"/>
        </w:rPr>
      </w:r>
      <w:r>
        <w:rPr>
          <w:rtl/>
          <w:cs/>
          <w:lang w:val="ar_AE" w:bidi="ar_AE"/>
        </w:rPr>
        <w:t>تُفْسِدُ الأوثانُ التَّفْكِيرَ لأنها مُجَرَّد أشياءٍ صَنَعَها البَشَرُ؛ ليس بِوسْعِها الكَلامُ، أو الرُّؤْيَةُ، أو السَّمَعُ، أو التَّنَفُّس (</w:t>
      </w:r>
      <w:r>
        <w:rPr>
          <w:rtl/>
          <w:cs/>
          <w:lang w:val="ar_AE" w:bidi="ar_AE"/>
        </w:rPr>
        <w:t>إِشَعْيَاء 41:22–24</w:t>
      </w:r>
      <w:r>
        <w:rPr>
          <w:rtl/>
          <w:cs/>
          <w:lang w:val="ar_AE" w:bidi="ar_AE"/>
        </w:rPr>
        <w:t xml:space="preserve">؛ </w:t>
      </w:r>
      <w:r>
        <w:rPr>
          <w:rtl/>
          <w:cs/>
          <w:lang w:val="ar_AE" w:bidi="ar_AE"/>
        </w:rPr>
        <w:t>44:9</w:t>
      </w:r>
      <w:r>
        <w:rPr>
          <w:rtl/>
          <w:cs/>
          <w:lang w:val="ar_AE" w:bidi="ar_AE"/>
        </w:rPr>
        <w:t xml:space="preserve">، </w:t>
      </w:r>
      <w:r>
        <w:rPr>
          <w:rtl/>
          <w:cs/>
          <w:lang w:val="ar_AE" w:bidi="ar_AE"/>
        </w:rPr>
        <w:t>18</w:t>
      </w:r>
      <w:r>
        <w:rPr>
          <w:rtl/>
          <w:cs/>
          <w:lang w:val="ar_AE" w:bidi="ar_AE"/>
        </w:rPr>
        <w:t xml:space="preserve">؛ </w:t>
      </w:r>
      <w:r>
        <w:rPr>
          <w:rtl/>
          <w:cs/>
          <w:lang w:val="ar_AE" w:bidi="ar_AE"/>
        </w:rPr>
        <w:t>رُومِيَة 1:21–23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15:135–20</w:t>
      </w:r>
      <w:r>
        <w:rPr>
          <w:rtl/>
          <w:cs/>
          <w:lang w:val="ar_AE" w:bidi="ar_AE"/>
        </w:rPr>
      </w:r>
    </w:p>
    <w:p>
      <w:pPr>
        <w:bidi/>
      </w:pPr>
      <w:r>
        <w:rPr>
          <w:rtl/>
          <w:cs/>
          <w:lang w:val="ar_AE" w:bidi="ar_AE"/>
        </w:rPr>
      </w:r>
      <w:r>
        <w:rPr>
          <w:rtl/>
          <w:cs/>
          <w:lang w:val="ar_AE" w:bidi="ar_AE"/>
        </w:rPr>
        <w:t xml:space="preserve">يأتي هذا القِسْمُ بكامِلِهِ في المزمور </w:t>
      </w:r>
      <w:r>
        <w:rPr>
          <w:rtl/>
          <w:cs/>
          <w:lang w:val="ar_AE" w:bidi="ar_AE"/>
        </w:rPr>
        <w:t>115:4–11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19:135–20</w:t>
      </w:r>
      <w:r>
        <w:rPr>
          <w:rtl/>
          <w:cs/>
          <w:lang w:val="ar_AE" w:bidi="ar_AE"/>
        </w:rPr>
      </w:r>
    </w:p>
    <w:p>
      <w:pPr>
        <w:bidi/>
      </w:pPr>
      <w:r>
        <w:rPr>
          <w:rtl/>
          <w:cs/>
          <w:lang w:val="ar_AE" w:bidi="ar_AE"/>
        </w:rPr>
      </w:r>
      <w:r>
        <w:rPr>
          <w:rtl/>
          <w:cs/>
          <w:lang w:val="ar_AE" w:bidi="ar_AE"/>
        </w:rPr>
        <w:t xml:space="preserve">تشكِّلُ المجموعاتُ المذكورة بأسمائها هنا جَمَاعَةُ العَهْدِ (انْظُرْ </w:t>
      </w:r>
      <w:r>
        <w:rPr>
          <w:rtl/>
          <w:cs/>
          <w:lang w:val="ar_AE" w:bidi="ar_AE"/>
        </w:rPr>
        <w:t>115:9–11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1:136–3</w:t>
      </w:r>
      <w:r>
        <w:rPr>
          <w:rtl/>
          <w:cs/>
          <w:lang w:val="ar_AE" w:bidi="ar_AE"/>
        </w:rPr>
      </w:r>
    </w:p>
    <w:p>
      <w:pPr>
        <w:bidi/>
      </w:pPr>
      <w:r>
        <w:rPr>
          <w:rtl/>
          <w:cs/>
          <w:lang w:val="ar_AE" w:bidi="ar_AE"/>
        </w:rPr>
      </w:r>
      <w:r>
        <w:rPr>
          <w:rtl/>
          <w:cs/>
          <w:lang w:val="ar_AE" w:bidi="ar_AE"/>
        </w:rPr>
        <w:t xml:space="preserve">يَدْعُو المُرَنِّمُ جماعَةَ الإيمانِ إلى تسبيحِ الرَّبِّ، فهو الإلهُ الصالِحُ، الممتَلِئُ بالمَحَبَّة، ورَبُّ البَشَرِيَّة الحقيقيُّ. يُشِيرُ النص الأول في المزمور إلى التعبيرِ الشِّعْرِيِّ في </w:t>
      </w:r>
      <w:r>
        <w:rPr>
          <w:rtl/>
          <w:cs/>
          <w:lang w:val="ar_AE" w:bidi="ar_AE"/>
        </w:rPr>
        <w:t>2 أخبار الأيام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1:136–26</w:t>
      </w:r>
      <w:r>
        <w:rPr>
          <w:rtl/>
          <w:cs/>
          <w:lang w:val="ar_AE" w:bidi="ar_AE"/>
        </w:rPr>
      </w:r>
    </w:p>
    <w:p>
      <w:pPr>
        <w:bidi/>
      </w:pPr>
      <w:r>
        <w:rPr>
          <w:rtl/>
          <w:cs/>
          <w:lang w:val="ar_AE" w:bidi="ar_AE"/>
        </w:rPr>
      </w:r>
      <w:r>
        <w:rPr>
          <w:rtl/>
          <w:cs/>
          <w:lang w:val="ar_AE" w:bidi="ar_AE"/>
        </w:rPr>
        <w:t>هذا آخر مزامير الهَلِّل العظيم (</w:t>
      </w:r>
      <w:r>
        <w:rPr>
          <w:rtl/>
          <w:cs/>
          <w:lang w:val="ar_AE" w:bidi="ar_AE"/>
        </w:rPr>
        <w:t>مزامير 120–136</w:t>
      </w:r>
      <w:r>
        <w:rPr>
          <w:rtl/>
          <w:cs/>
          <w:lang w:val="ar_AE" w:bidi="ar_AE"/>
        </w:rPr>
        <w:t>). بشكلٍ لافِتٍ، يُكَرِّر المزمورُ في كلِّ نَصٍّ عبارة "لأَنَّ إِلَى الأَبَدِ رَحْمَتَهُ". تبدأ ترنيمة المزمور بدعوة للتَّسْبِيحِ (</w:t>
      </w:r>
      <w:r>
        <w:rPr>
          <w:rtl/>
          <w:cs/>
          <w:lang w:val="ar_AE" w:bidi="ar_AE"/>
        </w:rPr>
        <w:t>136:1–3</w:t>
      </w:r>
      <w:r>
        <w:rPr>
          <w:rtl/>
          <w:cs/>
          <w:lang w:val="ar_AE" w:bidi="ar_AE"/>
        </w:rPr>
        <w:t xml:space="preserve">، </w:t>
      </w:r>
      <w:r>
        <w:rPr>
          <w:rtl/>
          <w:cs/>
          <w:lang w:val="ar_AE" w:bidi="ar_AE"/>
        </w:rPr>
        <w:t>26</w:t>
      </w:r>
      <w:r>
        <w:rPr>
          <w:rtl/>
          <w:cs/>
          <w:lang w:val="ar_AE" w:bidi="ar_AE"/>
        </w:rPr>
        <w:t>). يُعْلِنُ المَزْمور أن الرَّبَّ هو خَالِقُ الكلِّ وَمُخَلِّص إسْرَائِيل، سواء في المَاضِي البَعيد (</w:t>
      </w:r>
      <w:r>
        <w:rPr>
          <w:rtl/>
          <w:cs/>
          <w:lang w:val="ar_AE" w:bidi="ar_AE"/>
        </w:rPr>
        <w:t>136:10–22</w:t>
      </w:r>
      <w:r>
        <w:rPr>
          <w:rtl/>
          <w:cs/>
          <w:lang w:val="ar_AE" w:bidi="ar_AE"/>
        </w:rPr>
        <w:t>) أو المَاضِي القَرِيبِ (</w:t>
      </w:r>
      <w:r>
        <w:rPr>
          <w:rtl/>
          <w:cs/>
          <w:lang w:val="ar_AE" w:bidi="ar_AE"/>
        </w:rPr>
        <w:t>136:23–24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 10:136–20</w:t>
      </w:r>
      <w:r>
        <w:rPr>
          <w:rtl/>
          <w:cs/>
          <w:lang w:val="ar_AE" w:bidi="ar_AE"/>
        </w:rPr>
      </w:r>
    </w:p>
    <w:p>
      <w:pPr>
        <w:bidi/>
      </w:pPr>
      <w:r>
        <w:rPr>
          <w:rtl/>
          <w:cs/>
          <w:lang w:val="ar_AE" w:bidi="ar_AE"/>
        </w:rPr>
      </w:r>
      <w:r>
        <w:rPr>
          <w:rtl/>
          <w:cs/>
          <w:lang w:val="ar_AE" w:bidi="ar_AE"/>
        </w:rPr>
        <w:t>يسْرُدُ المُرَنِّمُ التاريخَ المُبَكِّرُ لِفِدَاءِ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23:136–24</w:t>
      </w:r>
      <w:r>
        <w:rPr>
          <w:rtl/>
          <w:cs/>
          <w:lang w:val="ar_AE" w:bidi="ar_AE"/>
        </w:rPr>
      </w:r>
    </w:p>
    <w:p>
      <w:pPr>
        <w:bidi/>
      </w:pPr>
      <w:r>
        <w:rPr>
          <w:rtl/>
          <w:cs/>
          <w:lang w:val="ar_AE" w:bidi="ar_AE"/>
        </w:rPr>
      </w:r>
      <w:r>
        <w:rPr>
          <w:rtl/>
          <w:cs/>
          <w:lang w:val="ar_AE" w:bidi="ar_AE"/>
        </w:rPr>
        <w:t>يَسْرُدُ المُرَنِّمُ أيضًا التاريخ القريب لِفِدَاء إسْرَائِيل، على الرُّغْم من أن السِّياقَاتِ المرتبطةَ بهذا التاريخِ غَيْرُ محدَّدَةٍ.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25:136</w:t>
      </w:r>
      <w:r>
        <w:rPr>
          <w:rtl/>
          <w:cs/>
          <w:lang w:val="ar_AE" w:bidi="ar_AE"/>
        </w:rPr>
      </w:r>
    </w:p>
    <w:p>
      <w:pPr>
        <w:bidi/>
      </w:pPr>
      <w:r>
        <w:rPr>
          <w:rtl/>
          <w:cs/>
          <w:lang w:val="ar_AE" w:bidi="ar_AE"/>
        </w:rPr>
      </w:r>
      <w:r>
        <w:rPr>
          <w:rtl/>
          <w:cs/>
          <w:lang w:val="ar_AE" w:bidi="ar_AE"/>
        </w:rPr>
        <w:t>يُدَبِّر الله بعنايتِهِ احتياجاتِ جميع مخلوقاتِهِ.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26:136</w:t>
      </w:r>
      <w:r>
        <w:rPr>
          <w:rtl/>
          <w:cs/>
          <w:lang w:val="ar_AE" w:bidi="ar_AE"/>
        </w:rPr>
      </w:r>
    </w:p>
    <w:p>
      <w:pPr>
        <w:bidi/>
      </w:pPr>
      <w:r>
        <w:rPr>
          <w:rtl/>
          <w:cs/>
          <w:lang w:val="ar_AE" w:bidi="ar_AE"/>
        </w:rPr>
      </w:r>
      <w:r>
        <w:rPr>
          <w:rtl/>
          <w:cs/>
          <w:lang w:val="ar_AE" w:bidi="ar_AE"/>
        </w:rPr>
        <w:t>تَعْبِيرُ "إِلَه السَّمَاوَاتِ" هو وَصْفٌ للرَّبِّ أثناء السَّبْي وما بَعْدَه؛ وموجودٌ في سِفْرِ (</w:t>
      </w:r>
      <w:r>
        <w:rPr>
          <w:rtl/>
          <w:cs/>
          <w:lang w:val="ar_AE" w:bidi="ar_AE"/>
        </w:rPr>
        <w:t>عَزْرَا 1:2</w:t>
      </w:r>
      <w:r>
        <w:rPr>
          <w:rtl/>
          <w:cs/>
          <w:lang w:val="ar_AE" w:bidi="ar_AE"/>
        </w:rPr>
        <w:t xml:space="preserve">؛ </w:t>
      </w:r>
      <w:r>
        <w:rPr>
          <w:rtl/>
          <w:cs/>
          <w:lang w:val="ar_AE" w:bidi="ar_AE"/>
        </w:rPr>
        <w:t>5:11</w:t>
      </w:r>
      <w:r>
        <w:rPr>
          <w:rtl/>
          <w:cs/>
          <w:lang w:val="ar_AE" w:bidi="ar_AE"/>
        </w:rPr>
        <w:t xml:space="preserve">، </w:t>
      </w:r>
      <w:r>
        <w:rPr>
          <w:rtl/>
          <w:cs/>
          <w:lang w:val="ar_AE" w:bidi="ar_AE"/>
        </w:rPr>
        <w:t>12</w:t>
      </w:r>
      <w:r>
        <w:rPr>
          <w:rtl/>
          <w:cs/>
          <w:lang w:val="ar_AE" w:bidi="ar_AE"/>
        </w:rPr>
        <w:t xml:space="preserve">؛ </w:t>
      </w:r>
      <w:r>
        <w:rPr>
          <w:rtl/>
          <w:cs/>
          <w:lang w:val="ar_AE" w:bidi="ar_AE"/>
        </w:rPr>
        <w:t>6:9</w:t>
      </w:r>
      <w:r>
        <w:rPr>
          <w:rtl/>
          <w:cs/>
          <w:lang w:val="ar_AE" w:bidi="ar_AE"/>
        </w:rPr>
        <w:t xml:space="preserve">، </w:t>
      </w:r>
      <w:r>
        <w:rPr>
          <w:rtl/>
          <w:cs/>
          <w:lang w:val="ar_AE" w:bidi="ar_AE"/>
        </w:rPr>
        <w:t>10</w:t>
      </w:r>
      <w:r>
        <w:rPr>
          <w:rtl/>
          <w:cs/>
          <w:lang w:val="ar_AE" w:bidi="ar_AE"/>
        </w:rPr>
        <w:t xml:space="preserve">؛ </w:t>
      </w:r>
      <w:r>
        <w:rPr>
          <w:rtl/>
          <w:cs/>
          <w:lang w:val="ar_AE" w:bidi="ar_AE"/>
        </w:rPr>
        <w:t>7:12</w:t>
      </w:r>
      <w:r>
        <w:rPr>
          <w:rtl/>
          <w:cs/>
          <w:lang w:val="ar_AE" w:bidi="ar_AE"/>
        </w:rPr>
        <w:t>؛ إلخ)، وفي سِفْرِ (</w:t>
      </w:r>
      <w:r>
        <w:rPr>
          <w:rtl/>
          <w:cs/>
          <w:lang w:val="ar_AE" w:bidi="ar_AE"/>
        </w:rPr>
        <w:t>نَحَمْيَا 1:5</w:t>
      </w:r>
      <w:r>
        <w:rPr>
          <w:rtl/>
          <w:cs/>
          <w:lang w:val="ar_AE" w:bidi="ar_AE"/>
        </w:rPr>
        <w:t xml:space="preserve">؛ </w:t>
      </w:r>
      <w:r>
        <w:rPr>
          <w:rtl/>
          <w:cs/>
          <w:lang w:val="ar_AE" w:bidi="ar_AE"/>
        </w:rPr>
        <w:t>2:4</w:t>
      </w:r>
      <w:r>
        <w:rPr>
          <w:rtl/>
          <w:cs/>
          <w:lang w:val="ar_AE" w:bidi="ar_AE"/>
        </w:rPr>
        <w:t xml:space="preserve">، </w:t>
      </w:r>
      <w:r>
        <w:rPr>
          <w:rtl/>
          <w:cs/>
          <w:lang w:val="ar_AE" w:bidi="ar_AE"/>
        </w:rPr>
        <w:t>20</w:t>
      </w:r>
      <w:r>
        <w:rPr>
          <w:rtl/>
          <w:cs/>
          <w:lang w:val="ar_AE" w:bidi="ar_AE"/>
        </w:rPr>
        <w:t>؛ إلخ)، وفي سِفْرِ (</w:t>
      </w:r>
      <w:r>
        <w:rPr>
          <w:rtl/>
          <w:cs/>
          <w:lang w:val="ar_AE" w:bidi="ar_AE"/>
        </w:rPr>
        <w:t>دانيآل 2:18</w:t>
      </w:r>
      <w:r>
        <w:rPr>
          <w:rtl/>
          <w:cs/>
          <w:lang w:val="ar_AE" w:bidi="ar_AE"/>
        </w:rPr>
        <w:t xml:space="preserve">، </w:t>
      </w:r>
      <w:r>
        <w:rPr>
          <w:rtl/>
          <w:cs/>
          <w:lang w:val="ar_AE" w:bidi="ar_AE"/>
        </w:rPr>
        <w:t>19</w:t>
      </w:r>
      <w:r>
        <w:rPr>
          <w:rtl/>
          <w:cs/>
          <w:lang w:val="ar_AE" w:bidi="ar_AE"/>
        </w:rPr>
        <w:t xml:space="preserve">، </w:t>
      </w:r>
      <w:r>
        <w:rPr>
          <w:rtl/>
          <w:cs/>
          <w:lang w:val="ar_AE" w:bidi="ar_AE"/>
        </w:rPr>
        <w:t>37</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1:137–9</w:t>
      </w:r>
      <w:r>
        <w:rPr>
          <w:rtl/>
          <w:cs/>
          <w:lang w:val="ar_AE" w:bidi="ar_AE"/>
        </w:rPr>
      </w:r>
    </w:p>
    <w:p>
      <w:pPr>
        <w:bidi/>
      </w:pPr>
      <w:r>
        <w:rPr>
          <w:rtl/>
          <w:cs/>
          <w:lang w:val="ar_AE" w:bidi="ar_AE"/>
        </w:rPr>
      </w:r>
      <w:r>
        <w:rPr>
          <w:rtl/>
          <w:cs/>
          <w:lang w:val="ar_AE" w:bidi="ar_AE"/>
        </w:rPr>
        <w:t>إزاء معاناة السَّبْي (</w:t>
      </w:r>
      <w:r>
        <w:rPr>
          <w:rtl/>
          <w:cs/>
          <w:lang w:val="ar_AE" w:bidi="ar_AE"/>
        </w:rPr>
        <w:t>137:1–4</w:t>
      </w:r>
      <w:r>
        <w:rPr>
          <w:rtl/>
          <w:cs/>
          <w:lang w:val="ar_AE" w:bidi="ar_AE"/>
        </w:rPr>
        <w:t>)، يُقَرِّرُ المُرَنِّم أن يَتَذَكَّرَ أُورُشَلِيم حتى وإن جَعَلَتْهُ الذكرياتُ مُتَوَجِّعًا (</w:t>
      </w:r>
      <w:r>
        <w:rPr>
          <w:rtl/>
          <w:cs/>
          <w:lang w:val="ar_AE" w:bidi="ar_AE"/>
        </w:rPr>
        <w:t>137:4–6</w:t>
      </w:r>
      <w:r>
        <w:rPr>
          <w:rtl/>
          <w:cs/>
          <w:lang w:val="ar_AE" w:bidi="ar_AE"/>
        </w:rPr>
        <w:t>). كما يُدَوِّنُ طلبَةً صاعِقَةً من أجلِ النَّقْمَةِ (</w:t>
      </w:r>
      <w:r>
        <w:rPr>
          <w:rtl/>
          <w:cs/>
          <w:lang w:val="ar_AE" w:bidi="ar_AE"/>
        </w:rPr>
        <w:t>137:7–9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2:137–4</w:t>
      </w:r>
      <w:r>
        <w:rPr>
          <w:rtl/>
          <w:cs/>
          <w:lang w:val="ar_AE" w:bidi="ar_AE"/>
        </w:rPr>
      </w:r>
    </w:p>
    <w:p>
      <w:pPr>
        <w:bidi/>
      </w:pPr>
      <w:r>
        <w:rPr>
          <w:rtl/>
          <w:cs/>
          <w:lang w:val="ar_AE" w:bidi="ar_AE"/>
        </w:rPr>
      </w:r>
      <w:r>
        <w:rPr>
          <w:rtl/>
          <w:cs/>
          <w:lang w:val="ar_AE" w:bidi="ar_AE"/>
        </w:rPr>
        <w:t>نظرًا لأن أغاني أُورُشَلِيم كانَتْ مرتبطةً بأفراح الحياةِ في أرْضِ المَوْعِدِ، أزال السَّبْيُ أيَّ مبرِّرٌ يسمحُ لِشَعْبِ الله أن يشدُو بهذِهِ الأغاني المُفْرِحَةِ. أراد البابليون (من باب السخرية) أن يُرَنِّمَ اليهودُ ويرقصوا أمامهم، إلا أن حُزْنَ المَسْبِيِّين جعل القيام بهذا الأمر بغيضًا أو مستحيلاً. الترانيم التي تَحْتَفي بالرَّبِّ تتحدَّث عن قدْرَتِهِ وَصَلاحِهِ، بينما تغْمُرهم الظنون والحيرة. عَلَّقَ المَسْبِيُّون قيثاراتهم على الأشجار، ربما للتدليل على انعدام فرحِهِم في ظلِّ لعنَةِ السَّبْيِ التي أدانَهم بِها الله (</w:t>
      </w:r>
      <w:r>
        <w:rPr>
          <w:rtl/>
          <w:cs/>
          <w:lang w:val="ar_AE" w:bidi="ar_AE"/>
        </w:rPr>
        <w:t>التَّثْنِيَة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5:137–6</w:t>
      </w:r>
      <w:r>
        <w:rPr>
          <w:rtl/>
          <w:cs/>
          <w:lang w:val="ar_AE" w:bidi="ar_AE"/>
        </w:rPr>
      </w:r>
    </w:p>
    <w:p>
      <w:pPr>
        <w:bidi/>
      </w:pPr>
      <w:r>
        <w:rPr>
          <w:rtl/>
          <w:cs/>
          <w:lang w:val="ar_AE" w:bidi="ar_AE"/>
        </w:rPr>
      </w:r>
      <w:r>
        <w:rPr>
          <w:rtl/>
          <w:cs/>
          <w:lang w:val="ar_AE" w:bidi="ar_AE"/>
        </w:rPr>
        <w:t>يَتَعَهَّدُ المُرَنِّمُ بولائِهِ لأُورُشَلِيم</w:t>
      </w:r>
      <w:r>
        <w:rPr>
          <w:i/>
          <w:rtl/>
          <w:cs/>
          <w:lang w:val="ar_AE" w:bidi="ar_AE"/>
        </w:rPr>
        <w:t>،</w:t>
      </w:r>
      <w:r>
        <w:rPr>
          <w:rtl/>
          <w:cs/>
          <w:lang w:val="ar_AE" w:bidi="ar_AE"/>
        </w:rPr>
        <w:t xml:space="preserve"> المَدِينَةُ التي تُعَدُّ مَرْكَزَ الحُكْمِ المَلَكِيِّ لله وموضِعَ الشَّرِكَة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7:137–9</w:t>
      </w:r>
      <w:r>
        <w:rPr>
          <w:rtl/>
          <w:cs/>
          <w:lang w:val="ar_AE" w:bidi="ar_AE"/>
        </w:rPr>
      </w:r>
    </w:p>
    <w:p>
      <w:pPr>
        <w:bidi/>
      </w:pPr>
      <w:r>
        <w:rPr>
          <w:rtl/>
          <w:cs/>
          <w:lang w:val="ar_AE" w:bidi="ar_AE"/>
        </w:rPr>
      </w:r>
      <w:r>
        <w:rPr>
          <w:rtl/>
          <w:cs/>
          <w:lang w:val="ar_AE" w:bidi="ar_AE"/>
        </w:rPr>
        <w:t>شَهِدَ كاتِبُ المزمورِ خيانَةَ الأدومِيِّين لِشَعْبِ الله من يَهُوذَا</w:t>
      </w:r>
      <w:r>
        <w:rPr>
          <w:i/>
          <w:rtl/>
          <w:cs/>
          <w:lang w:val="ar_AE" w:bidi="ar_AE"/>
        </w:rPr>
        <w:t>،</w:t>
      </w:r>
      <w:r>
        <w:rPr>
          <w:rtl/>
          <w:cs/>
          <w:lang w:val="ar_AE" w:bidi="ar_AE"/>
        </w:rPr>
        <w:t xml:space="preserve"> ولذلك يطلب اللعْنَةَ على أَدُوم. بَلَغَتْ الحروبُ الطويلةُ بين أَدُوم وَيَهُوذَا ذُروتُها في الأيامِ الأخيرةِ لِمَمْلَكَةِ يَهُوذَا، عندما قام الأدومِيُّون بِتَسْلِيم اليَهُود إلى البَابِلِيِّين (</w:t>
      </w:r>
      <w:r>
        <w:rPr>
          <w:rtl/>
          <w:cs/>
          <w:lang w:val="ar_AE" w:bidi="ar_AE"/>
        </w:rPr>
        <w:t>عُوبَدْيا 1:10–11</w:t>
      </w:r>
      <w:r>
        <w:rPr>
          <w:rtl/>
          <w:cs/>
          <w:lang w:val="ar_AE" w:bidi="ar_AE"/>
        </w:rPr>
        <w:t>) وابتَهَجُوا بِسُقُوطِ أُورُشَلِيم. • الصَّلاةُ من أجلِ النَّقْمَةِ صَادِمَةٌ.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1:138–3</w:t>
      </w:r>
      <w:r>
        <w:rPr>
          <w:rtl/>
          <w:cs/>
          <w:lang w:val="ar_AE" w:bidi="ar_AE"/>
        </w:rPr>
      </w:r>
    </w:p>
    <w:p>
      <w:pPr>
        <w:bidi/>
      </w:pPr>
      <w:r>
        <w:rPr>
          <w:rtl/>
          <w:cs/>
          <w:lang w:val="ar_AE" w:bidi="ar_AE"/>
        </w:rPr>
      </w:r>
      <w:r>
        <w:rPr>
          <w:rtl/>
          <w:cs/>
          <w:lang w:val="ar_AE" w:bidi="ar_AE"/>
        </w:rPr>
        <w:t>يَقْبَلُ الرَّبُّ التَّسْبِيحَ مقابل آلهَةِ الشُّعوبِ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1:138–8</w:t>
      </w:r>
      <w:r>
        <w:rPr>
          <w:rtl/>
          <w:cs/>
          <w:lang w:val="ar_AE" w:bidi="ar_AE"/>
        </w:rPr>
      </w:r>
    </w:p>
    <w:p>
      <w:pPr>
        <w:bidi/>
      </w:pPr>
      <w:r>
        <w:rPr>
          <w:rtl/>
          <w:cs/>
          <w:lang w:val="ar_AE" w:bidi="ar_AE"/>
        </w:rPr>
      </w:r>
      <w:r>
        <w:rPr>
          <w:rtl/>
          <w:cs/>
          <w:lang w:val="ar_AE" w:bidi="ar_AE"/>
        </w:rPr>
        <w:t>في هذا المزمور، وهو مزمورُ حِكْمَةٍ، يُقدِّم كاتبُه الرَّبَّ بوصفه إلَهَ الآلِهَةِ. أنقذ شعبَهُ ولديه خُطَّةٌ مِثَالِيَّةٌ لهم كأفْرَادٍ. سوف تنضَمُّ الأممَ إلى إسْرَائِيل في تمجيدِ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1:138–21:145</w:t>
      </w:r>
      <w:r>
        <w:rPr>
          <w:rtl/>
          <w:cs/>
          <w:lang w:val="ar_AE" w:bidi="ar_AE"/>
        </w:rPr>
      </w:r>
    </w:p>
    <w:p>
      <w:pPr>
        <w:bidi/>
      </w:pPr>
      <w:r>
        <w:rPr>
          <w:rtl/>
          <w:cs/>
          <w:lang w:val="ar_AE" w:bidi="ar_AE"/>
        </w:rPr>
      </w:r>
      <w:r>
        <w:rPr>
          <w:rtl/>
          <w:cs/>
          <w:lang w:val="ar_AE" w:bidi="ar_AE"/>
        </w:rPr>
        <w:t>في هذه المجموعة الأخيرة من مزامير داود، تُشَكِّلُ مزاميرُ التَّسْبِيحِ والحِكْمَةِ (</w:t>
      </w:r>
      <w:r>
        <w:rPr>
          <w:rtl/>
          <w:cs/>
          <w:lang w:val="ar_AE" w:bidi="ar_AE"/>
        </w:rPr>
        <w:t>مزامير 138–139</w:t>
      </w:r>
      <w:r>
        <w:rPr>
          <w:rtl/>
          <w:cs/>
          <w:lang w:val="ar_AE" w:bidi="ar_AE"/>
        </w:rPr>
        <w:t xml:space="preserve">، </w:t>
      </w:r>
      <w:r>
        <w:rPr>
          <w:rtl/>
          <w:cs/>
          <w:lang w:val="ar_AE" w:bidi="ar_AE"/>
        </w:rPr>
        <w:t>145</w:t>
      </w:r>
      <w:r>
        <w:rPr>
          <w:rtl/>
          <w:cs/>
          <w:lang w:val="ar_AE" w:bidi="ar_AE"/>
        </w:rPr>
        <w:t>) إطارًا حول خمس قصائِد رِثَاء (</w:t>
      </w:r>
      <w:r>
        <w:rPr>
          <w:rtl/>
          <w:cs/>
          <w:lang w:val="ar_AE" w:bidi="ar_AE"/>
        </w:rPr>
        <w:t>مزامير 140–144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4:138–5</w:t>
      </w:r>
      <w:r>
        <w:rPr>
          <w:rtl/>
          <w:cs/>
          <w:lang w:val="ar_AE" w:bidi="ar_AE"/>
        </w:rPr>
      </w:r>
    </w:p>
    <w:p>
      <w:pPr>
        <w:bidi/>
      </w:pPr>
      <w:r>
        <w:rPr>
          <w:rtl/>
          <w:cs/>
          <w:lang w:val="ar_AE" w:bidi="ar_AE"/>
        </w:rPr>
      </w:r>
      <w:r>
        <w:rPr>
          <w:rtl/>
          <w:cs/>
          <w:lang w:val="ar_AE" w:bidi="ar_AE"/>
        </w:rPr>
        <w:t xml:space="preserve">بينما يملأ مَجْدُ الرَّبِّ الأرْضَ، ينبغي على سكانِ العَالَمِ الخضوعُ له طواعية. سوف ينضَمُّ كلُّ الملوك (قارن </w:t>
      </w:r>
      <w:r>
        <w:rPr>
          <w:rtl/>
          <w:cs/>
          <w:lang w:val="ar_AE" w:bidi="ar_AE"/>
        </w:rPr>
        <w:t>المزمور 2</w:t>
      </w:r>
      <w:r>
        <w:rPr>
          <w:rtl/>
          <w:cs/>
          <w:lang w:val="ar_AE" w:bidi="ar_AE"/>
        </w:rPr>
        <w:t>) إلى جماعة التسبيح عندما يدركون طُرُقَ الرَّبِّ المرتبطة بالحَقِّ والمَحَبَّةِ.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6:138</w:t>
      </w:r>
      <w:r>
        <w:rPr>
          <w:rtl/>
          <w:cs/>
          <w:lang w:val="ar_AE" w:bidi="ar_AE"/>
        </w:rPr>
      </w:r>
    </w:p>
    <w:p>
      <w:pPr>
        <w:bidi/>
      </w:pPr>
      <w:r>
        <w:rPr>
          <w:rtl/>
          <w:cs/>
          <w:lang w:val="ar_AE" w:bidi="ar_AE"/>
        </w:rPr>
      </w:r>
      <w:r>
        <w:rPr>
          <w:rtl/>
          <w:cs/>
          <w:lang w:val="ar_AE" w:bidi="ar_AE"/>
        </w:rPr>
        <w:t>يَا لَعِظَمِ قَدَاسَةِ الله وسُمُوِّهِ</w:t>
      </w:r>
      <w:r>
        <w:rPr>
          <w:i/>
          <w:rtl/>
          <w:cs/>
          <w:lang w:val="ar_AE" w:bidi="ar_AE"/>
        </w:rPr>
        <w:t>،</w:t>
      </w:r>
      <w:r>
        <w:rPr>
          <w:rtl/>
          <w:cs/>
          <w:lang w:val="ar_AE" w:bidi="ar_AE"/>
        </w:rPr>
        <w:t xml:space="preserve"> يتجاوزُ كلاهما مدى الإدراكِ البَشَرِيِّ (انْظُرْ </w:t>
      </w:r>
      <w:r>
        <w:rPr>
          <w:rtl/>
          <w:cs/>
          <w:lang w:val="ar_AE" w:bidi="ar_AE"/>
        </w:rPr>
        <w:t>99:2</w:t>
      </w:r>
      <w:r>
        <w:rPr>
          <w:rtl/>
          <w:cs/>
          <w:lang w:val="ar_AE" w:bidi="ar_AE"/>
        </w:rPr>
        <w:t xml:space="preserve">؛ </w:t>
      </w:r>
      <w:r>
        <w:rPr>
          <w:rtl/>
          <w:cs/>
          <w:lang w:val="ar_AE" w:bidi="ar_AE"/>
        </w:rPr>
        <w:t>113:4</w:t>
      </w:r>
      <w:r>
        <w:rPr>
          <w:rtl/>
          <w:cs/>
          <w:lang w:val="ar_AE" w:bidi="ar_AE"/>
        </w:rPr>
        <w:t xml:space="preserve">؛ </w:t>
      </w:r>
      <w:r>
        <w:rPr>
          <w:rtl/>
          <w:cs/>
          <w:lang w:val="ar_AE" w:bidi="ar_AE"/>
        </w:rPr>
        <w:t>إِشَعْيَاءُ 6:1</w:t>
      </w:r>
      <w:r>
        <w:rPr>
          <w:rtl/>
          <w:cs/>
          <w:lang w:val="ar_AE" w:bidi="ar_AE"/>
        </w:rPr>
        <w:t xml:space="preserve">؛ </w:t>
      </w:r>
      <w:r>
        <w:rPr>
          <w:rtl/>
          <w:cs/>
          <w:lang w:val="ar_AE" w:bidi="ar_AE"/>
        </w:rPr>
        <w:t>57:15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6:138–8</w:t>
      </w:r>
      <w:r>
        <w:rPr>
          <w:rtl/>
          <w:cs/>
          <w:lang w:val="ar_AE" w:bidi="ar_AE"/>
        </w:rPr>
      </w:r>
    </w:p>
    <w:p>
      <w:pPr>
        <w:bidi/>
      </w:pPr>
      <w:r>
        <w:rPr>
          <w:rtl/>
          <w:cs/>
          <w:lang w:val="ar_AE" w:bidi="ar_AE"/>
        </w:rPr>
      </w:r>
      <w:r>
        <w:rPr>
          <w:rtl/>
          <w:cs/>
          <w:lang w:val="ar_AE" w:bidi="ar_AE"/>
        </w:rPr>
        <w:t>يَعْتَنِي الإله المُتَعَالِي بالمتواضِعِين (</w:t>
      </w:r>
      <w:r>
        <w:rPr>
          <w:rtl/>
          <w:cs/>
          <w:lang w:val="ar_AE" w:bidi="ar_AE"/>
        </w:rPr>
        <w:t>138:6</w:t>
      </w:r>
      <w:r>
        <w:rPr>
          <w:rtl/>
          <w:cs/>
          <w:lang w:val="ar_AE" w:bidi="ar_AE"/>
        </w:rPr>
        <w:t>)، وخاصة عبدِهِ المُرَنِّمِ (</w:t>
      </w:r>
      <w:r>
        <w:rPr>
          <w:rtl/>
          <w:cs/>
          <w:lang w:val="ar_AE" w:bidi="ar_AE"/>
        </w:rPr>
        <w:t>138:7–8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8:138</w:t>
      </w:r>
      <w:r>
        <w:rPr>
          <w:rtl/>
          <w:cs/>
          <w:lang w:val="ar_AE" w:bidi="ar_AE"/>
        </w:rPr>
      </w:r>
    </w:p>
    <w:p>
      <w:pPr>
        <w:bidi/>
      </w:pPr>
      <w:r>
        <w:rPr>
          <w:rtl/>
          <w:cs/>
          <w:lang w:val="ar_AE" w:bidi="ar_AE"/>
        </w:rPr>
      </w:r>
      <w:r>
        <w:rPr>
          <w:rtl/>
          <w:cs/>
          <w:lang w:val="ar_AE" w:bidi="ar_AE"/>
        </w:rPr>
        <w:t>يُعَبِّرُ المُرَنِّمُ عن ثِقَتِهِ في مقاصِدِ الرَّبِّ</w:t>
      </w:r>
      <w:r>
        <w:rPr>
          <w:i/>
          <w:rtl/>
          <w:cs/>
          <w:lang w:val="ar_AE" w:bidi="ar_AE"/>
        </w:rPr>
        <w:t>،</w:t>
      </w:r>
      <w:r>
        <w:rPr>
          <w:rtl/>
          <w:cs/>
          <w:lang w:val="ar_AE" w:bidi="ar_AE"/>
        </w:rPr>
        <w:t xml:space="preserve"> فهي كامِلَةٌ، ويصلي من أجل تدخُّل الله الدائم. يَرَى المُرَنِّم نَفْسَه جزءًا مقاصِدِ الله (انْظُرْ </w:t>
      </w:r>
      <w:r>
        <w:rPr>
          <w:rtl/>
          <w:cs/>
          <w:lang w:val="ar_AE" w:bidi="ar_AE"/>
        </w:rPr>
        <w:t>9:10</w:t>
      </w:r>
      <w:r>
        <w:rPr>
          <w:rtl/>
          <w:cs/>
          <w:lang w:val="ar_AE" w:bidi="ar_AE"/>
        </w:rPr>
        <w:t xml:space="preserve">؛ </w:t>
      </w:r>
      <w:r>
        <w:rPr>
          <w:rtl/>
          <w:cs/>
          <w:lang w:val="ar_AE" w:bidi="ar_AE"/>
        </w:rPr>
        <w:t>139:14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1:139–6</w:t>
      </w:r>
      <w:r>
        <w:rPr>
          <w:rtl/>
          <w:cs/>
          <w:lang w:val="ar_AE" w:bidi="ar_AE"/>
        </w:rPr>
      </w:r>
    </w:p>
    <w:p>
      <w:pPr>
        <w:bidi/>
      </w:pPr>
      <w:r>
        <w:rPr>
          <w:rtl/>
          <w:cs/>
          <w:lang w:val="ar_AE" w:bidi="ar_AE"/>
        </w:rPr>
      </w:r>
      <w:r>
        <w:rPr>
          <w:rtl/>
          <w:cs/>
          <w:lang w:val="ar_AE" w:bidi="ar_AE"/>
        </w:rPr>
        <w:t>يَعْرِفُ الرَّبُّ المُرَنِّمَ جَيِّدًا؛ فقد امْتَحَنَهُ الله بِدِقَّةٍ، في امتحانٍ لا مَفَرَّ منه، امتحانُ يكونُ مُؤْلِمًا في بعضِ الأحيانِ (</w:t>
      </w:r>
      <w:r>
        <w:rPr>
          <w:rtl/>
          <w:cs/>
          <w:lang w:val="ar_AE" w:bidi="ar_AE"/>
        </w:rPr>
        <w:t>أَيُّوب 7:17–19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1:139–24</w:t>
      </w:r>
      <w:r>
        <w:rPr>
          <w:rtl/>
          <w:cs/>
          <w:lang w:val="ar_AE" w:bidi="ar_AE"/>
        </w:rPr>
      </w:r>
    </w:p>
    <w:p>
      <w:pPr>
        <w:bidi/>
      </w:pPr>
      <w:r>
        <w:rPr>
          <w:rtl/>
          <w:cs/>
          <w:lang w:val="ar_AE" w:bidi="ar_AE"/>
        </w:rPr>
      </w:r>
      <w:r>
        <w:rPr>
          <w:rtl/>
          <w:cs/>
          <w:lang w:val="ar_AE" w:bidi="ar_AE"/>
        </w:rPr>
        <w:t>في هذا المزمور، هو مزمور حِكْمَةِ، يَكْشِفُ المُرَنِّمُ كلَّ جانبٍ من جوانبِ حياتِهِ أمام الفحصِ الإلهيِّ: كيانِهِ، شخصِهِ، سلوكِهِ، كلامِهِ. على الرُّغْمِ من صُعُوبَةِ الحَياةِ، يرغب في ضمان نُمُوِّهِ في الحِكْمَةِ حتى لا يقعُ تحتَ دينونةِ الله للأشرارِ (</w:t>
      </w:r>
      <w:r>
        <w:rPr>
          <w:rtl/>
          <w:cs/>
          <w:lang w:val="ar_AE" w:bidi="ar_AE"/>
        </w:rPr>
        <w:t>141:5</w:t>
      </w:r>
      <w:r>
        <w:rPr>
          <w:rtl/>
          <w:cs/>
          <w:lang w:val="ar_AE" w:bidi="ar_AE"/>
        </w:rPr>
        <w:t xml:space="preserve">؛ </w:t>
      </w:r>
      <w:r>
        <w:rPr>
          <w:rtl/>
          <w:cs/>
          <w:lang w:val="ar_AE" w:bidi="ar_AE"/>
        </w:rPr>
        <w:t>142:3</w:t>
      </w:r>
      <w:r>
        <w:rPr>
          <w:rtl/>
          <w:cs/>
          <w:lang w:val="ar_AE" w:bidi="ar_AE"/>
        </w:rPr>
        <w:t xml:space="preserve">؛ </w:t>
      </w:r>
      <w:r>
        <w:rPr>
          <w:rtl/>
          <w:cs/>
          <w:lang w:val="ar_AE" w:bidi="ar_AE"/>
        </w:rPr>
        <w:t>143:8</w:t>
      </w:r>
      <w:r>
        <w:rPr>
          <w:rtl/>
          <w:cs/>
          <w:lang w:val="ar_AE" w:bidi="ar_AE"/>
        </w:rPr>
        <w:t xml:space="preserve">، </w:t>
      </w:r>
      <w:r>
        <w:rPr>
          <w:rtl/>
          <w:cs/>
          <w:lang w:val="ar_AE" w:bidi="ar_AE"/>
        </w:rPr>
        <w:t>10</w:t>
      </w:r>
      <w:r>
        <w:rPr>
          <w:rtl/>
          <w:cs/>
          <w:lang w:val="ar_AE" w:bidi="ar_AE"/>
        </w:rPr>
        <w:t xml:space="preserve">؛ </w:t>
      </w:r>
      <w:r>
        <w:rPr>
          <w:rtl/>
          <w:cs/>
          <w:lang w:val="ar_AE" w:bidi="ar_AE"/>
        </w:rPr>
        <w:t>144:3–4</w:t>
      </w:r>
      <w:r>
        <w:rPr>
          <w:rtl/>
          <w:cs/>
          <w:lang w:val="ar_AE" w:bidi="ar_AE"/>
        </w:rPr>
        <w:t>). وإضافَةً إلى ذلك، يُدْرِكُ كاتبُ المزمور أنه ليس بوسعِهِ الهرب من وجْهِ الرَّبِّ. يَخْتَفِي شعورُهُ بالضيقِ عندما يَتَأَمَّلُ عنايَةَ الرَّبِّ الزاخرَةَ بالمَحَبَّةِ نحوه، وذلك منذ الوِلادَة (</w:t>
      </w:r>
      <w:r>
        <w:rPr>
          <w:rtl/>
          <w:cs/>
          <w:lang w:val="ar_AE" w:bidi="ar_AE"/>
        </w:rPr>
        <w:t>139:13–18</w:t>
      </w:r>
      <w:r>
        <w:rPr>
          <w:rtl/>
          <w:cs/>
          <w:lang w:val="ar_AE" w:bidi="ar_AE"/>
        </w:rPr>
        <w:t>). ثم يَدْعُو الرَّبَّ ليواصِلَ فَحْصَهُ له أثناء مسيرتِهِ في طريقِ الحِكْمَةِ (</w:t>
      </w:r>
      <w:r>
        <w:rPr>
          <w:rtl/>
          <w:cs/>
          <w:lang w:val="ar_AE" w:bidi="ar_AE"/>
        </w:rPr>
        <w:t>139:23–24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2:139</w:t>
      </w:r>
      <w:r>
        <w:rPr>
          <w:rtl/>
          <w:cs/>
          <w:lang w:val="ar_AE" w:bidi="ar_AE"/>
        </w:rPr>
      </w:r>
    </w:p>
    <w:p>
      <w:pPr>
        <w:bidi/>
      </w:pPr>
      <w:r>
        <w:rPr>
          <w:rtl/>
          <w:cs/>
          <w:lang w:val="ar_AE" w:bidi="ar_AE"/>
        </w:rPr>
      </w:r>
      <w:r>
        <w:rPr>
          <w:rtl/>
          <w:cs/>
          <w:lang w:val="ar_AE" w:bidi="ar_AE"/>
        </w:rPr>
        <w:t>يُشِيرُ تعبيرُ المُرَنِّمِ "</w:t>
      </w:r>
      <w:r>
        <w:rPr>
          <w:b/>
          <w:rtl/>
          <w:cs/>
          <w:lang w:val="ar_AE" w:bidi="ar_AE"/>
        </w:rPr>
        <w:t>جُلُوسِي وَقِيَامِي</w:t>
      </w:r>
      <w:r>
        <w:rPr>
          <w:rtl/>
          <w:cs/>
          <w:lang w:val="ar_AE" w:bidi="ar_AE"/>
        </w:rPr>
        <w:t xml:space="preserve">" إلى أعمالِهِ اليَومِيَّةِ (قارن </w:t>
      </w:r>
      <w:r>
        <w:rPr>
          <w:rtl/>
          <w:cs/>
          <w:lang w:val="ar_AE" w:bidi="ar_AE"/>
        </w:rPr>
        <w:t>التَّثْنية 6:6–9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3:139–6</w:t>
      </w:r>
      <w:r>
        <w:rPr>
          <w:rtl/>
          <w:cs/>
          <w:lang w:val="ar_AE" w:bidi="ar_AE"/>
        </w:rPr>
      </w:r>
    </w:p>
    <w:p>
      <w:pPr>
        <w:bidi/>
      </w:pPr>
      <w:r>
        <w:rPr>
          <w:rtl/>
          <w:cs/>
          <w:lang w:val="ar_AE" w:bidi="ar_AE"/>
        </w:rPr>
      </w:r>
      <w:r>
        <w:rPr>
          <w:rtl/>
          <w:cs/>
          <w:lang w:val="ar_AE" w:bidi="ar_AE"/>
        </w:rPr>
        <w:t>عِلْمُ الرَّبِّ الكليُّ وقدْرَتُهُ المطلَقَةُ كلاهما مصدر تعزية للأتقياءِ، لكن في المقابل يُحَجِّمَان من أفكارِ الأشرارِ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6:139</w:t>
      </w:r>
      <w:r>
        <w:rPr>
          <w:rtl/>
          <w:cs/>
          <w:lang w:val="ar_AE" w:bidi="ar_AE"/>
        </w:rPr>
      </w:r>
    </w:p>
    <w:p>
      <w:pPr>
        <w:bidi/>
      </w:pPr>
      <w:r>
        <w:rPr>
          <w:rtl/>
          <w:cs/>
          <w:lang w:val="ar_AE" w:bidi="ar_AE"/>
        </w:rPr>
      </w:r>
      <w:r>
        <w:rPr>
          <w:rtl/>
          <w:cs/>
          <w:lang w:val="ar_AE" w:bidi="ar_AE"/>
        </w:rPr>
        <w:t xml:space="preserve">معرفةُ الرَّبِّ الرائعة تَسْمُو على قُدْرَةِ المُرَنِّم على الإدراك أو الاستيعاب (انْظُرْ </w:t>
      </w:r>
      <w:r>
        <w:rPr>
          <w:rtl/>
          <w:cs/>
          <w:lang w:val="ar_AE" w:bidi="ar_AE"/>
        </w:rPr>
        <w:t>القضاة 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7:139–12</w:t>
      </w:r>
      <w:r>
        <w:rPr>
          <w:rtl/>
          <w:cs/>
          <w:lang w:val="ar_AE" w:bidi="ar_AE"/>
        </w:rPr>
      </w:r>
    </w:p>
    <w:p>
      <w:pPr>
        <w:bidi/>
      </w:pPr>
      <w:r>
        <w:rPr>
          <w:rtl/>
          <w:cs/>
          <w:lang w:val="ar_AE" w:bidi="ar_AE"/>
        </w:rPr>
      </w:r>
      <w:r>
        <w:rPr>
          <w:rtl/>
          <w:cs/>
          <w:lang w:val="ar_AE" w:bidi="ar_AE"/>
        </w:rPr>
        <w:t>يُعَبِّرُ المُرَنِّمُ عن رَهْبَتِهِ من حقيقة الوجودِ الكُلِّيِّ للرَّبِّ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8:139</w:t>
      </w:r>
      <w:r>
        <w:rPr>
          <w:rtl/>
          <w:cs/>
          <w:lang w:val="ar_AE" w:bidi="ar_AE"/>
        </w:rPr>
      </w:r>
    </w:p>
    <w:p>
      <w:pPr>
        <w:bidi/>
      </w:pPr>
      <w:r>
        <w:rPr>
          <w:rtl/>
          <w:cs/>
          <w:lang w:val="ar_AE" w:bidi="ar_AE"/>
        </w:rPr>
      </w:r>
      <w:r>
        <w:rPr>
          <w:b/>
          <w:rtl/>
          <w:cs/>
          <w:lang w:val="ar_AE" w:bidi="ar_AE"/>
        </w:rPr>
        <w:t>فِي الْهَاوِيَةِ:</w:t>
      </w:r>
      <w:r>
        <w:rPr>
          <w:rtl/>
          <w:cs/>
          <w:lang w:val="ar_AE" w:bidi="ar_AE"/>
        </w:rPr>
        <w:t xml:space="preserve"> لله القُدْرَةُ الكامِلَةُ للوصول إلى كلِّ خليقتِهِ، حتى في الأَمَاكِن التي يَصْعُبُ الوصولُ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9:139</w:t>
      </w:r>
      <w:r>
        <w:rPr>
          <w:rtl/>
          <w:cs/>
          <w:lang w:val="ar_AE" w:bidi="ar_AE"/>
        </w:rPr>
      </w:r>
    </w:p>
    <w:p>
      <w:pPr>
        <w:bidi/>
      </w:pPr>
      <w:r>
        <w:rPr>
          <w:rtl/>
          <w:cs/>
          <w:lang w:val="ar_AE" w:bidi="ar_AE"/>
        </w:rPr>
      </w:r>
      <w:r>
        <w:rPr>
          <w:rtl/>
          <w:cs/>
          <w:lang w:val="ar_AE" w:bidi="ar_AE"/>
        </w:rPr>
        <w:t xml:space="preserve"> </w:t>
      </w:r>
      <w:r>
        <w:rPr>
          <w:b/>
          <w:rtl/>
          <w:cs/>
          <w:lang w:val="ar_AE" w:bidi="ar_AE"/>
        </w:rPr>
        <w:t xml:space="preserve">إِنْ أَخَذْتُ جَنَاحَيِ الصُّبْحِ: </w:t>
      </w:r>
      <w:r>
        <w:rPr>
          <w:rtl/>
          <w:cs/>
          <w:lang w:val="ar_AE" w:bidi="ar_AE"/>
        </w:rPr>
        <w:t xml:space="preserve">يَصِفُ هذا التَّعْبيرُ الشِّعْرِيُّ السَّفَرَ صوبَ الشَّرْقِ، إلى أقصى حدٍّ عند شروقِ الشَّمْسِ، إن كان ذلك ممكنًا. • </w:t>
      </w:r>
      <w:r>
        <w:rPr>
          <w:b/>
          <w:rtl/>
          <w:cs/>
          <w:lang w:val="ar_AE" w:bidi="ar_AE"/>
        </w:rPr>
        <w:t>وَسَكَنْتُ فِي أَقَاصِي الْبَحْرِ</w:t>
      </w:r>
      <w:r>
        <w:rPr>
          <w:rtl/>
          <w:cs/>
          <w:lang w:val="ar_AE" w:bidi="ar_AE"/>
        </w:rPr>
        <w:t>: يأخُذُ هذا التعبير المسَافِر في الاتجاه المُعَاكِس، بعيدًا نَحْوَ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13:139</w:t>
      </w:r>
      <w:r>
        <w:rPr>
          <w:rtl/>
          <w:cs/>
          <w:lang w:val="ar_AE" w:bidi="ar_AE"/>
        </w:rPr>
      </w:r>
    </w:p>
    <w:p>
      <w:pPr>
        <w:bidi/>
      </w:pPr>
      <w:r>
        <w:rPr>
          <w:rtl/>
          <w:cs/>
          <w:lang w:val="ar_AE" w:bidi="ar_AE"/>
        </w:rPr>
      </w:r>
      <w:r>
        <w:rPr>
          <w:rtl/>
          <w:cs/>
          <w:lang w:val="ar_AE" w:bidi="ar_AE"/>
        </w:rPr>
        <w:t>تنطوي الأجزاءُ الدَّاخِلِيَّةُ الدقيقةُ من الجِسم على كِيانِ المَرْءِ ذاتِهِ. • حتى عندما يكون في رَحِمِ أُمِّهِ</w:t>
      </w:r>
      <w:r>
        <w:rPr>
          <w:i/>
          <w:rtl/>
          <w:cs/>
          <w:lang w:val="ar_AE" w:bidi="ar_AE"/>
        </w:rPr>
        <w:t>،</w:t>
      </w:r>
      <w:r>
        <w:rPr>
          <w:rtl/>
          <w:cs/>
          <w:lang w:val="ar_AE" w:bidi="ar_AE"/>
        </w:rPr>
        <w:t xml:space="preserve"> يهدي الرَّبُّ المُرَنِّمَ.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17:139</w:t>
      </w:r>
      <w:r>
        <w:rPr>
          <w:rtl/>
          <w:cs/>
          <w:lang w:val="ar_AE" w:bidi="ar_AE"/>
        </w:rPr>
      </w:r>
    </w:p>
    <w:p>
      <w:pPr>
        <w:bidi/>
      </w:pPr>
      <w:r>
        <w:rPr>
          <w:rtl/>
          <w:cs/>
          <w:lang w:val="ar_AE" w:bidi="ar_AE"/>
        </w:rPr>
      </w:r>
      <w:r>
        <w:rPr>
          <w:b/>
          <w:rtl/>
          <w:cs/>
          <w:lang w:val="ar_AE" w:bidi="ar_AE"/>
        </w:rPr>
        <w:t xml:space="preserve">مَا أَكْرَمَ أَفْكَارَكَ يَا اللهُ عِنْدِي! </w:t>
      </w:r>
      <w:r>
        <w:rPr>
          <w:rtl/>
          <w:cs/>
          <w:lang w:val="ar_AE" w:bidi="ar_AE"/>
        </w:rPr>
        <w:t>يكشِفُ امتحانُ الله عن عناية الله الزاخرة بالمحبَّةِ. تتيح لنا الشركة مع الرَّبِّ غِنًى فائقَ الوَصْفِ.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19:139–24</w:t>
      </w:r>
      <w:r>
        <w:rPr>
          <w:rtl/>
          <w:cs/>
          <w:lang w:val="ar_AE" w:bidi="ar_AE"/>
        </w:rPr>
      </w:r>
    </w:p>
    <w:p>
      <w:pPr>
        <w:bidi/>
      </w:pPr>
      <w:r>
        <w:rPr>
          <w:rtl/>
          <w:cs/>
          <w:lang w:val="ar_AE" w:bidi="ar_AE"/>
        </w:rPr>
      </w:r>
      <w:r>
        <w:rPr>
          <w:rtl/>
          <w:cs/>
          <w:lang w:val="ar_AE" w:bidi="ar_AE"/>
        </w:rPr>
        <w:t>إن شعورُ المُرَنِّمِ بالرَّهْبَةِ يَدْفَعُهُ للتفكير في الأشرارِ والتَّأَمُّلِ في ذاتِهِ. إن الرَّبَّ، بوصفه فاحصَ جميعَ النَّاسِ، يدينُ الأشرارَ بسَبَبِ أفعالهم وكلامِهِم المُدَمِّر؛ لذلك، يُصَلِّي المُرَنِّم ألا يكونَ واحدًا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21:139</w:t>
      </w:r>
      <w:r>
        <w:rPr>
          <w:rtl/>
          <w:cs/>
          <w:lang w:val="ar_AE" w:bidi="ar_AE"/>
        </w:rPr>
      </w:r>
    </w:p>
    <w:p>
      <w:pPr>
        <w:bidi/>
      </w:pPr>
      <w:r>
        <w:rPr>
          <w:rtl/>
          <w:cs/>
          <w:lang w:val="ar_AE" w:bidi="ar_AE"/>
        </w:rPr>
      </w:r>
      <w:r>
        <w:rPr>
          <w:b/>
          <w:rtl/>
          <w:cs/>
          <w:lang w:val="ar_AE" w:bidi="ar_AE"/>
        </w:rPr>
        <w:t>أُبْغِضُ</w:t>
      </w:r>
      <w:r>
        <w:rPr>
          <w:rtl/>
          <w:cs/>
          <w:lang w:val="ar_AE" w:bidi="ar_AE"/>
        </w:rPr>
        <w:t xml:space="preserve">: رَفْضُ الشَّرِّ عَلامَةٌ على الحِكْمَةِ (انْظُرْ </w:t>
      </w:r>
      <w:r>
        <w:rPr>
          <w:rtl/>
          <w:cs/>
          <w:lang w:val="ar_AE" w:bidi="ar_AE"/>
        </w:rPr>
        <w:t>1:1</w:t>
      </w:r>
      <w:r>
        <w:rPr>
          <w:rtl/>
          <w:cs/>
          <w:lang w:val="ar_AE" w:bidi="ar_AE"/>
        </w:rPr>
        <w:t xml:space="preserve">؛ </w:t>
      </w:r>
      <w:r>
        <w:rPr>
          <w:rtl/>
          <w:cs/>
          <w:lang w:val="ar_AE" w:bidi="ar_AE"/>
        </w:rPr>
        <w:t>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23:139–24</w:t>
      </w:r>
      <w:r>
        <w:rPr>
          <w:rtl/>
          <w:cs/>
          <w:lang w:val="ar_AE" w:bidi="ar_AE"/>
        </w:rPr>
      </w:r>
    </w:p>
    <w:p>
      <w:pPr>
        <w:bidi/>
      </w:pPr>
      <w:r>
        <w:rPr>
          <w:rtl/>
          <w:cs/>
          <w:lang w:val="ar_AE" w:bidi="ar_AE"/>
        </w:rPr>
      </w:r>
      <w:r>
        <w:rPr>
          <w:rtl/>
          <w:cs/>
          <w:lang w:val="ar_AE" w:bidi="ar_AE"/>
        </w:rPr>
        <w:t>صلاةُ المُرَنِّمِ ضدَّ الأشرار تقوده أيضًا إلى التَّأّمُّل في ذاتِهِ؛ لا يَفْتَرِضُ أنَّه بَارٌّ. إن صلاة هذين النصين يُكرِّرُها المؤمنون عَبْرَ القرون.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24:139</w:t>
      </w:r>
      <w:r>
        <w:rPr>
          <w:rtl/>
          <w:cs/>
          <w:lang w:val="ar_AE" w:bidi="ar_AE"/>
        </w:rPr>
      </w:r>
    </w:p>
    <w:p>
      <w:pPr>
        <w:bidi/>
      </w:pPr>
      <w:r>
        <w:rPr>
          <w:rtl/>
          <w:cs/>
          <w:lang w:val="ar_AE" w:bidi="ar_AE"/>
        </w:rPr>
      </w:r>
      <w:r>
        <w:rPr>
          <w:rtl/>
          <w:cs/>
          <w:lang w:val="ar_AE" w:bidi="ar_AE"/>
        </w:rPr>
        <w:t xml:space="preserve">إن طَريقَ الحِكْمَةِ يؤدِّي إلى الحَياةِ الأَبَدِيَّةِ (انْظُرْ </w:t>
      </w:r>
      <w:r>
        <w:rPr>
          <w:rtl/>
          <w:cs/>
          <w:lang w:val="ar_AE" w:bidi="ar_AE"/>
        </w:rPr>
        <w:t>1:6</w:t>
      </w:r>
      <w:r>
        <w:rPr>
          <w:rtl/>
          <w:cs/>
          <w:lang w:val="ar_AE" w:bidi="ar_AE"/>
        </w:rPr>
        <w:t xml:space="preserve">؛ </w:t>
      </w:r>
      <w:r>
        <w:rPr>
          <w:rtl/>
          <w:cs/>
          <w:lang w:val="ar_AE" w:bidi="ar_AE"/>
        </w:rPr>
        <w:t>الأمثال 4:18</w:t>
      </w:r>
      <w:r>
        <w:rPr>
          <w:rtl/>
          <w:cs/>
          <w:lang w:val="ar_AE" w:bidi="ar_AE"/>
        </w:rPr>
        <w:t xml:space="preserve">؛ </w:t>
      </w:r>
      <w:r>
        <w:rPr>
          <w:rtl/>
          <w:cs/>
          <w:lang w:val="ar_AE" w:bidi="ar_AE"/>
        </w:rPr>
        <w:t>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1:140–3</w:t>
      </w:r>
      <w:r>
        <w:rPr>
          <w:rtl/>
          <w:cs/>
          <w:lang w:val="ar_AE" w:bidi="ar_AE"/>
        </w:rPr>
      </w:r>
    </w:p>
    <w:p>
      <w:pPr>
        <w:bidi/>
      </w:pPr>
      <w:r>
        <w:rPr>
          <w:rtl/>
          <w:cs/>
          <w:lang w:val="ar_AE" w:bidi="ar_AE"/>
        </w:rPr>
      </w:r>
      <w:r>
        <w:rPr>
          <w:rtl/>
          <w:cs/>
          <w:lang w:val="ar_AE" w:bidi="ar_AE"/>
        </w:rPr>
        <w:t>يَتَوَسَّل المُرَنِّمُ إلى الرَّبِّ لإنقاذِهِ من النَّاسِ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1:140–13</w:t>
      </w:r>
      <w:r>
        <w:rPr>
          <w:rtl/>
          <w:cs/>
          <w:lang w:val="ar_AE" w:bidi="ar_AE"/>
        </w:rPr>
      </w:r>
    </w:p>
    <w:p>
      <w:pPr>
        <w:bidi/>
      </w:pPr>
      <w:r>
        <w:rPr>
          <w:rtl/>
          <w:cs/>
          <w:lang w:val="ar_AE" w:bidi="ar_AE"/>
        </w:rPr>
      </w:r>
      <w:r>
        <w:rPr>
          <w:rtl/>
          <w:cs/>
          <w:lang w:val="ar_AE" w:bidi="ar_AE"/>
        </w:rPr>
        <w:t>في هذا المزمور، وهو رثاءٌ فردِيٌّ، يُصَوِّرُ المُرَنِّمُ بِشَكْلٍ فَنِّيٍّ أعداءَ الله بكلِّ مقاصِدِهم الشِّرِّيرَةِ. يتضرَّعُ من أجل حمايَةِ الرَّبِّ وإنقاذِهِ واثقًا في قوَّةِ الله وعَدْلِهِ. يَتَنَبَّأُ بأن الشَّرَّ سيُدانُ بالنَّارِ (</w:t>
      </w:r>
      <w:r>
        <w:rPr>
          <w:rtl/>
          <w:cs/>
          <w:lang w:val="ar_AE" w:bidi="ar_AE"/>
        </w:rPr>
        <w:t>140:9–11</w:t>
      </w:r>
      <w:r>
        <w:rPr>
          <w:rtl/>
          <w:cs/>
          <w:lang w:val="ar_AE" w:bidi="ar_AE"/>
        </w:rPr>
        <w:t>) وأنه سيَتَبَرَّأ، والأكثر من ذلك سَيَسْكُنُ في حَضْرَةِ الرَّبِّ (</w:t>
      </w:r>
      <w:r>
        <w:rPr>
          <w:rtl/>
          <w:cs/>
          <w:lang w:val="ar_AE" w:bidi="ar_AE"/>
        </w:rPr>
        <w:t>140:13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3:140</w:t>
      </w:r>
      <w:r>
        <w:rPr>
          <w:rtl/>
          <w:cs/>
          <w:lang w:val="ar_AE" w:bidi="ar_AE"/>
        </w:rPr>
      </w:r>
    </w:p>
    <w:p>
      <w:pPr>
        <w:bidi/>
      </w:pPr>
      <w:r>
        <w:rPr>
          <w:rtl/>
          <w:cs/>
          <w:lang w:val="ar_AE" w:bidi="ar_AE"/>
        </w:rPr>
      </w:r>
      <w:r>
        <w:rPr>
          <w:b/>
          <w:rtl/>
          <w:cs/>
          <w:lang w:val="ar_AE" w:bidi="ar_AE"/>
        </w:rPr>
        <w:t>سَنُّوا أَلْسِنَتَهُمْ كَحَيَّةٍ. حُمَةُ الأُفْعُوانِ تَحْتَ شِفَاهِهِمْ:</w:t>
      </w:r>
      <w:r>
        <w:rPr>
          <w:rtl/>
          <w:cs/>
          <w:lang w:val="ar_AE" w:bidi="ar_AE"/>
        </w:rPr>
        <w:t xml:space="preserve"> هذه المخلوقاتِ تُصَوَّرُ الأشرارَ كأناسٍ فاسِدِين للغَايَةِ (انْظُرْ </w:t>
      </w:r>
      <w:r>
        <w:rPr>
          <w:rtl/>
          <w:cs/>
          <w:lang w:val="ar_AE" w:bidi="ar_AE"/>
        </w:rPr>
        <w:t>الأمثال 23:32</w:t>
      </w:r>
      <w:r>
        <w:rPr>
          <w:rtl/>
          <w:cs/>
          <w:lang w:val="ar_AE" w:bidi="ar_AE"/>
        </w:rPr>
        <w:t xml:space="preserve">؛ </w:t>
      </w:r>
      <w:r>
        <w:rPr>
          <w:rtl/>
          <w:cs/>
          <w:lang w:val="ar_AE" w:bidi="ar_AE"/>
        </w:rPr>
        <w:t>إِشَعْيَاء 14:29</w:t>
      </w:r>
      <w:r>
        <w:rPr>
          <w:rtl/>
          <w:cs/>
          <w:lang w:val="ar_AE" w:bidi="ar_AE"/>
        </w:rPr>
        <w:t xml:space="preserve">؛ </w:t>
      </w:r>
      <w:r>
        <w:rPr>
          <w:rtl/>
          <w:cs/>
          <w:lang w:val="ar_AE" w:bidi="ar_AE"/>
        </w:rPr>
        <w:t>رُومِيَة 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4:140–5</w:t>
      </w:r>
      <w:r>
        <w:rPr>
          <w:rtl/>
          <w:cs/>
          <w:lang w:val="ar_AE" w:bidi="ar_AE"/>
        </w:rPr>
      </w:r>
    </w:p>
    <w:p>
      <w:pPr>
        <w:bidi/>
      </w:pPr>
      <w:r>
        <w:rPr>
          <w:rtl/>
          <w:cs/>
          <w:lang w:val="ar_AE" w:bidi="ar_AE"/>
        </w:rPr>
      </w:r>
      <w:r>
        <w:rPr>
          <w:rtl/>
          <w:cs/>
          <w:lang w:val="ar_AE" w:bidi="ar_AE"/>
        </w:rPr>
        <w:t xml:space="preserve">يَطلُبُ المُرَنِّمُ حمايَةً إلهيَّةً (انْظُرْ </w:t>
      </w:r>
      <w:r>
        <w:rPr>
          <w:rtl/>
          <w:cs/>
          <w:lang w:val="ar_AE" w:bidi="ar_AE"/>
        </w:rPr>
        <w:t>المزمور 121</w:t>
      </w:r>
      <w:r>
        <w:rPr>
          <w:rtl/>
          <w:cs/>
          <w:lang w:val="ar_AE" w:bidi="ar_AE"/>
        </w:rPr>
        <w:t>)، وَيُصَلِّي أن يحْفَظَهُ الرَّبُّ آمِنًا من مَكَائِدِ الأشرارِ الكثيرة.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7:140</w:t>
      </w:r>
      <w:r>
        <w:rPr>
          <w:rtl/>
          <w:cs/>
          <w:lang w:val="ar_AE" w:bidi="ar_AE"/>
        </w:rPr>
      </w:r>
    </w:p>
    <w:p>
      <w:pPr>
        <w:bidi/>
      </w:pPr>
      <w:r>
        <w:rPr>
          <w:rtl/>
          <w:cs/>
          <w:lang w:val="ar_AE" w:bidi="ar_AE"/>
        </w:rPr>
      </w:r>
      <w:r>
        <w:rPr>
          <w:rtl/>
          <w:cs/>
          <w:lang w:val="ar_AE" w:bidi="ar_AE"/>
        </w:rPr>
        <w:t xml:space="preserve">تعبيرُ الرَّبُّ السَّيِّدُ يأتي من دَمْجِ اسْمِ التنزيه "يهوه" مع اللقب "أدوناي". انْظُرْ أيضًا </w:t>
      </w:r>
      <w:r>
        <w:rPr>
          <w:rtl/>
          <w:cs/>
          <w:lang w:val="ar_AE" w:bidi="ar_AE"/>
        </w:rPr>
        <w:t>68:20</w:t>
      </w:r>
      <w:r>
        <w:rPr>
          <w:rtl/>
          <w:cs/>
          <w:lang w:val="ar_AE" w:bidi="ar_AE"/>
        </w:rPr>
        <w:t xml:space="preserve">؛ </w:t>
      </w:r>
      <w:r>
        <w:rPr>
          <w:rtl/>
          <w:cs/>
          <w:lang w:val="ar_AE" w:bidi="ar_AE"/>
        </w:rPr>
        <w:t>69:6</w:t>
      </w:r>
      <w:r>
        <w:rPr>
          <w:rtl/>
          <w:cs/>
          <w:lang w:val="ar_AE" w:bidi="ar_AE"/>
        </w:rPr>
        <w:t xml:space="preserve">؛ </w:t>
      </w:r>
      <w:r>
        <w:rPr>
          <w:rtl/>
          <w:cs/>
          <w:lang w:val="ar_AE" w:bidi="ar_AE"/>
        </w:rPr>
        <w:t>71:16</w:t>
      </w:r>
      <w:r>
        <w:rPr>
          <w:rtl/>
          <w:cs/>
          <w:lang w:val="ar_AE" w:bidi="ar_AE"/>
        </w:rPr>
        <w:t xml:space="preserve">؛ </w:t>
      </w:r>
      <w:r>
        <w:rPr>
          <w:rtl/>
          <w:cs/>
          <w:lang w:val="ar_AE" w:bidi="ar_AE"/>
        </w:rPr>
        <w:t>73:28</w:t>
      </w:r>
      <w:r>
        <w:rPr>
          <w:rtl/>
          <w:cs/>
          <w:lang w:val="ar_AE" w:bidi="ar_AE"/>
        </w:rPr>
        <w:t xml:space="preserve">؛ </w:t>
      </w:r>
      <w:r>
        <w:rPr>
          <w:rtl/>
          <w:cs/>
          <w:lang w:val="ar_AE" w:bidi="ar_AE"/>
        </w:rPr>
        <w:t>109:21</w:t>
      </w:r>
      <w:r>
        <w:rPr>
          <w:rtl/>
          <w:cs/>
          <w:lang w:val="ar_AE" w:bidi="ar_AE"/>
        </w:rPr>
        <w:t xml:space="preserve">؛ </w:t>
      </w:r>
      <w:r>
        <w:rPr>
          <w:rtl/>
          <w:cs/>
          <w:lang w:val="ar_AE" w:bidi="ar_AE"/>
        </w:rPr>
        <w:t>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9:140–11</w:t>
      </w:r>
      <w:r>
        <w:rPr>
          <w:rtl/>
          <w:cs/>
          <w:lang w:val="ar_AE" w:bidi="ar_AE"/>
        </w:rPr>
      </w:r>
    </w:p>
    <w:p>
      <w:pPr>
        <w:bidi/>
      </w:pPr>
      <w:r>
        <w:rPr>
          <w:rtl/>
          <w:cs/>
          <w:lang w:val="ar_AE" w:bidi="ar_AE"/>
        </w:rPr>
      </w:r>
      <w:r>
        <w:rPr>
          <w:rtl/>
          <w:cs/>
          <w:lang w:val="ar_AE" w:bidi="ar_AE"/>
        </w:rPr>
        <w:t>يَطلُبُ المُرَنِّمُ أن تَحِلُّ دينونةُ الله على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10:140</w:t>
      </w:r>
      <w:r>
        <w:rPr>
          <w:rtl/>
          <w:cs/>
          <w:lang w:val="ar_AE" w:bidi="ar_AE"/>
        </w:rPr>
      </w:r>
    </w:p>
    <w:p>
      <w:pPr>
        <w:bidi/>
      </w:pPr>
      <w:r>
        <w:rPr>
          <w:rtl/>
          <w:cs/>
          <w:lang w:val="ar_AE" w:bidi="ar_AE"/>
        </w:rPr>
      </w:r>
      <w:r>
        <w:rPr>
          <w:rtl/>
          <w:cs/>
          <w:lang w:val="ar_AE" w:bidi="ar_AE"/>
        </w:rPr>
        <w:t xml:space="preserve">يريد المُرَنَّمُ نزولَ جمرِ النَّارِ على أعدائِهِ، يتمنى سقوطَهُم في غمراتٍ فلا يَتَمَكَّنُوا من الهجومِ مَرَّةً أخرى. تشيرُ هذه التعبيرات اللُّغَويَّةُ إلى تَعْلِيم العَهْدِ الجَدِيدِ عن </w:t>
      </w:r>
      <w:r>
        <w:rPr>
          <w:rtl/>
          <w:cs/>
          <w:lang w:val="ar_AE" w:bidi="ar_AE"/>
        </w:rPr>
        <w:t xml:space="preserve">جَهَنَّم </w:t>
      </w:r>
      <w:r>
        <w:rPr>
          <w:rtl/>
          <w:cs/>
          <w:lang w:val="ar_AE" w:bidi="ar_AE"/>
        </w:rPr>
        <w:t>(</w:t>
      </w:r>
      <w:r>
        <w:rPr>
          <w:rtl/>
          <w:cs/>
          <w:lang w:val="ar_AE" w:bidi="ar_AE"/>
        </w:rPr>
        <w:t>مَتَّى 5:22</w:t>
      </w:r>
      <w:r>
        <w:rPr>
          <w:rtl/>
          <w:cs/>
          <w:lang w:val="ar_AE" w:bidi="ar_AE"/>
        </w:rPr>
        <w:t xml:space="preserve">، </w:t>
      </w:r>
      <w:r>
        <w:rPr>
          <w:rtl/>
          <w:cs/>
          <w:lang w:val="ar_AE" w:bidi="ar_AE"/>
        </w:rPr>
        <w:t>29–30</w:t>
      </w:r>
      <w:r>
        <w:rPr>
          <w:rtl/>
          <w:cs/>
          <w:lang w:val="ar_AE" w:bidi="ar_AE"/>
        </w:rPr>
        <w:t xml:space="preserve">؛ </w:t>
      </w:r>
      <w:r>
        <w:rPr>
          <w:rtl/>
          <w:cs/>
          <w:lang w:val="ar_AE" w:bidi="ar_AE"/>
        </w:rPr>
        <w:t>10:28</w:t>
      </w:r>
      <w:r>
        <w:rPr>
          <w:rtl/>
          <w:cs/>
          <w:lang w:val="ar_AE" w:bidi="ar_AE"/>
        </w:rPr>
        <w:t xml:space="preserve">؛ </w:t>
      </w:r>
      <w:r>
        <w:rPr>
          <w:rtl/>
          <w:cs/>
          <w:lang w:val="ar_AE" w:bidi="ar_AE"/>
        </w:rPr>
        <w:t>18:9</w:t>
      </w:r>
      <w:r>
        <w:rPr>
          <w:rtl/>
          <w:cs/>
          <w:lang w:val="ar_AE" w:bidi="ar_AE"/>
        </w:rPr>
        <w:t xml:space="preserve">؛ </w:t>
      </w:r>
      <w:r>
        <w:rPr>
          <w:rtl/>
          <w:cs/>
          <w:lang w:val="ar_AE" w:bidi="ar_AE"/>
        </w:rPr>
        <w:t>مَرْقُس 9:43–47</w:t>
      </w:r>
      <w:r>
        <w:rPr>
          <w:rtl/>
          <w:cs/>
          <w:lang w:val="ar_AE" w:bidi="ar_AE"/>
        </w:rPr>
        <w:t xml:space="preserve">؛ </w:t>
      </w:r>
      <w:r>
        <w:rPr>
          <w:rtl/>
          <w:cs/>
          <w:lang w:val="ar_AE" w:bidi="ar_AE"/>
        </w:rPr>
        <w:t>لُوقَا 12:5</w:t>
      </w:r>
      <w:r>
        <w:rPr>
          <w:rtl/>
          <w:cs/>
          <w:lang w:val="ar_AE" w:bidi="ar_AE"/>
        </w:rPr>
        <w:t xml:space="preserve">؛ </w:t>
      </w:r>
      <w:r>
        <w:rPr>
          <w:rtl/>
          <w:cs/>
          <w:lang w:val="ar_AE" w:bidi="ar_AE"/>
        </w:rPr>
        <w:t>يَعْقُوب 3:6</w:t>
      </w:r>
      <w:r>
        <w:rPr>
          <w:rtl/>
          <w:cs/>
          <w:lang w:val="ar_AE" w:bidi="ar_AE"/>
        </w:rPr>
        <w:t xml:space="preserve">؛ </w:t>
      </w:r>
      <w:r>
        <w:rPr>
          <w:rtl/>
          <w:cs/>
          <w:lang w:val="ar_AE" w:bidi="ar_AE"/>
        </w:rPr>
        <w:t>2 بُطْرُس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1:141–2</w:t>
      </w:r>
      <w:r>
        <w:rPr>
          <w:rtl/>
          <w:cs/>
          <w:lang w:val="ar_AE" w:bidi="ar_AE"/>
        </w:rPr>
      </w:r>
    </w:p>
    <w:p>
      <w:pPr>
        <w:bidi/>
      </w:pPr>
      <w:r>
        <w:rPr>
          <w:rtl/>
          <w:cs/>
          <w:lang w:val="ar_AE" w:bidi="ar_AE"/>
        </w:rPr>
      </w:r>
      <w:r>
        <w:rPr>
          <w:rtl/>
          <w:cs/>
          <w:lang w:val="ar_AE" w:bidi="ar_AE"/>
        </w:rPr>
        <w:t>يَتَوَسَّلُ المُرَنِّمٍ بإلحاحٍ طالبًا النجاة. ليس في متناول يَدِهِ بَخُورٌ أو تَقْدِمَةٌ مَسَائِيَّةٌ (</w:t>
      </w:r>
      <w:r>
        <w:rPr>
          <w:rtl/>
          <w:cs/>
          <w:lang w:val="ar_AE" w:bidi="ar_AE"/>
        </w:rPr>
        <w:t>الخُرُوج 29:38–39</w:t>
      </w:r>
      <w:r>
        <w:rPr>
          <w:rtl/>
          <w:cs/>
          <w:lang w:val="ar_AE" w:bidi="ar_AE"/>
        </w:rPr>
        <w:t xml:space="preserve">)، إلا أن صلواتِهِ وتكريسِهِ هما الواقع ما تُمَثِّلُهُ تلك العناصرُ (قارن </w:t>
      </w:r>
      <w:r>
        <w:rPr>
          <w:rtl/>
          <w:cs/>
          <w:lang w:val="ar_AE" w:bidi="ar_AE"/>
        </w:rPr>
        <w:t>إِشَعْيَاء 1:13</w:t>
      </w:r>
      <w:r>
        <w:rPr>
          <w:rtl/>
          <w:cs/>
          <w:lang w:val="ar_AE" w:bidi="ar_AE"/>
        </w:rPr>
        <w:t xml:space="preserve">؛ </w:t>
      </w:r>
      <w:r>
        <w:rPr>
          <w:rtl/>
          <w:cs/>
          <w:lang w:val="ar_AE" w:bidi="ar_AE"/>
        </w:rPr>
        <w:t>الرُّؤْيا 5:8</w:t>
      </w:r>
      <w:r>
        <w:rPr>
          <w:rtl/>
          <w:cs/>
          <w:lang w:val="ar_AE" w:bidi="ar_AE"/>
        </w:rPr>
        <w:t>). • الأيادي المَرْفُوعَةُ وضعيَّةٌ للصَّلاةِ (</w:t>
      </w:r>
      <w:r>
        <w:rPr>
          <w:rtl/>
          <w:cs/>
          <w:lang w:val="ar_AE" w:bidi="ar_AE"/>
        </w:rPr>
        <w:t>المزمور 28:2</w:t>
      </w:r>
      <w:r>
        <w:rPr>
          <w:rtl/>
          <w:cs/>
          <w:lang w:val="ar_AE" w:bidi="ar_AE"/>
        </w:rPr>
        <w:t xml:space="preserve">؛ </w:t>
      </w:r>
      <w:r>
        <w:rPr>
          <w:rtl/>
          <w:cs/>
          <w:lang w:val="ar_AE" w:bidi="ar_AE"/>
        </w:rPr>
        <w:t>88:9</w:t>
      </w:r>
      <w:r>
        <w:rPr>
          <w:rtl/>
          <w:cs/>
          <w:lang w:val="ar_AE" w:bidi="ar_AE"/>
        </w:rPr>
        <w:t xml:space="preserve">؛ </w:t>
      </w:r>
      <w:r>
        <w:rPr>
          <w:rtl/>
          <w:cs/>
          <w:lang w:val="ar_AE" w:bidi="ar_AE"/>
        </w:rPr>
        <w:t>143:6</w:t>
      </w:r>
      <w:r>
        <w:rPr>
          <w:rtl/>
          <w:cs/>
          <w:lang w:val="ar_AE" w:bidi="ar_AE"/>
        </w:rPr>
        <w:t xml:space="preserve">؛ </w:t>
      </w:r>
      <w:r>
        <w:rPr>
          <w:rtl/>
          <w:cs/>
          <w:lang w:val="ar_AE" w:bidi="ar_AE"/>
        </w:rPr>
        <w:t>الخُرُوج 9:29</w:t>
      </w:r>
      <w:r>
        <w:rPr>
          <w:rtl/>
          <w:cs/>
          <w:lang w:val="ar_AE" w:bidi="ar_AE"/>
        </w:rPr>
        <w:t xml:space="preserve">؛ </w:t>
      </w:r>
      <w:r>
        <w:rPr>
          <w:rtl/>
          <w:cs/>
          <w:lang w:val="ar_AE" w:bidi="ar_AE"/>
        </w:rPr>
        <w:t>1 تِيمُوثَاوُس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1:141–10</w:t>
      </w:r>
      <w:r>
        <w:rPr>
          <w:rtl/>
          <w:cs/>
          <w:lang w:val="ar_AE" w:bidi="ar_AE"/>
        </w:rPr>
      </w:r>
    </w:p>
    <w:p>
      <w:pPr>
        <w:bidi/>
      </w:pPr>
      <w:r>
        <w:rPr>
          <w:rtl/>
          <w:cs/>
          <w:lang w:val="ar_AE" w:bidi="ar_AE"/>
        </w:rPr>
      </w:r>
      <w:r>
        <w:rPr>
          <w:rtl/>
          <w:cs/>
          <w:lang w:val="ar_AE" w:bidi="ar_AE"/>
        </w:rPr>
        <w:t>يُصَلِّي المُرَنِّم طالبًا من الرَّبِّ الإنقاذ والحِكْمَة، كما يتصوَّرُ نهايَةَ الشَّرِّ. يُوحِّدُ مبدأُ المجازَاة المزمورَ كلَّه (</w:t>
      </w:r>
      <w:r>
        <w:rPr>
          <w:rtl/>
          <w:cs/>
          <w:lang w:val="ar_AE" w:bidi="ar_AE"/>
        </w:rPr>
        <w:t>141:10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3:141–5</w:t>
      </w:r>
      <w:r>
        <w:rPr>
          <w:rtl/>
          <w:cs/>
          <w:lang w:val="ar_AE" w:bidi="ar_AE"/>
        </w:rPr>
      </w:r>
    </w:p>
    <w:p>
      <w:pPr>
        <w:bidi/>
      </w:pPr>
      <w:r>
        <w:rPr>
          <w:rtl/>
          <w:cs/>
          <w:lang w:val="ar_AE" w:bidi="ar_AE"/>
        </w:rPr>
      </w:r>
      <w:r>
        <w:rPr>
          <w:rtl/>
          <w:cs/>
          <w:lang w:val="ar_AE" w:bidi="ar_AE"/>
        </w:rPr>
        <w:t>أحيانًا تحتاجُ الحِكْمَةُ حمايَةً من ذاتِ المَرْءِ. قد ينطقُ المَرْءُ أو يُفَكِّرُ في أمورٍ تقودُهُ إلى طريقٍ شِرِّيرٍ (</w:t>
      </w:r>
      <w:r>
        <w:rPr>
          <w:rtl/>
          <w:cs/>
          <w:lang w:val="ar_AE" w:bidi="ar_AE"/>
        </w:rPr>
        <w:t>الأمثال 13:3</w:t>
      </w:r>
      <w:r>
        <w:rPr>
          <w:rtl/>
          <w:cs/>
          <w:lang w:val="ar_AE" w:bidi="ar_AE"/>
        </w:rPr>
        <w:t xml:space="preserve">؛ </w:t>
      </w:r>
      <w:r>
        <w:rPr>
          <w:rtl/>
          <w:cs/>
          <w:lang w:val="ar_AE" w:bidi="ar_AE"/>
        </w:rPr>
        <w:t>21:23</w:t>
      </w:r>
      <w:r>
        <w:rPr>
          <w:rtl/>
          <w:cs/>
          <w:lang w:val="ar_AE" w:bidi="ar_AE"/>
        </w:rPr>
        <w:t xml:space="preserve">). • الحَكِيمُ مُنْفَتِحٌ على التَّقْوِيمِ الذي يأتِيهِ من الأتقياءِ (انْظُرْ </w:t>
      </w:r>
      <w:r>
        <w:rPr>
          <w:rtl/>
          <w:cs/>
          <w:lang w:val="ar_AE" w:bidi="ar_AE"/>
        </w:rPr>
        <w:t>الأمثال 3:11</w:t>
      </w:r>
      <w:r>
        <w:rPr>
          <w:rtl/>
          <w:cs/>
          <w:lang w:val="ar_AE" w:bidi="ar_AE"/>
        </w:rPr>
        <w:t xml:space="preserve">؛ </w:t>
      </w:r>
      <w:r>
        <w:rPr>
          <w:rtl/>
          <w:cs/>
          <w:lang w:val="ar_AE" w:bidi="ar_AE"/>
        </w:rPr>
        <w:t>9:8</w:t>
      </w:r>
      <w:r>
        <w:rPr>
          <w:rtl/>
          <w:cs/>
          <w:lang w:val="ar_AE" w:bidi="ar_AE"/>
        </w:rPr>
        <w:t xml:space="preserve">؛ </w:t>
      </w:r>
      <w:r>
        <w:rPr>
          <w:rtl/>
          <w:cs/>
          <w:lang w:val="ar_AE" w:bidi="ar_AE"/>
        </w:rPr>
        <w:t>15:31</w:t>
      </w:r>
      <w:r>
        <w:rPr>
          <w:rtl/>
          <w:cs/>
          <w:lang w:val="ar_AE" w:bidi="ar_AE"/>
        </w:rPr>
        <w:t xml:space="preserve">؛ </w:t>
      </w:r>
      <w:r>
        <w:rPr>
          <w:rtl/>
          <w:cs/>
          <w:lang w:val="ar_AE" w:bidi="ar_AE"/>
        </w:rPr>
        <w:t>19:25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1:142–3</w:t>
      </w:r>
      <w:r>
        <w:rPr>
          <w:rtl/>
          <w:cs/>
          <w:lang w:val="ar_AE" w:bidi="ar_AE"/>
        </w:rPr>
      </w:r>
    </w:p>
    <w:p>
      <w:pPr>
        <w:bidi/>
      </w:pPr>
      <w:r>
        <w:rPr>
          <w:rtl/>
          <w:cs/>
          <w:lang w:val="ar_AE" w:bidi="ar_AE"/>
        </w:rPr>
      </w:r>
      <w:r>
        <w:rPr>
          <w:rtl/>
          <w:cs/>
          <w:lang w:val="ar_AE" w:bidi="ar_AE"/>
        </w:rPr>
        <w:t>مع أن المُضطَّهِدِين يحيطُون به (</w:t>
      </w:r>
      <w:r>
        <w:rPr>
          <w:rtl/>
          <w:cs/>
          <w:lang w:val="ar_AE" w:bidi="ar_AE"/>
        </w:rPr>
        <w:t>142:6</w:t>
      </w:r>
      <w:r>
        <w:rPr>
          <w:rtl/>
          <w:cs/>
          <w:lang w:val="ar_AE" w:bidi="ar_AE"/>
        </w:rPr>
        <w:t>)، يَلْجَأُ المُرَنِّمُ إلى الرب طَلَبًا للحِكْمَةِ.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1:142–7</w:t>
      </w:r>
      <w:r>
        <w:rPr>
          <w:rtl/>
          <w:cs/>
          <w:lang w:val="ar_AE" w:bidi="ar_AE"/>
        </w:rPr>
      </w:r>
    </w:p>
    <w:p>
      <w:pPr>
        <w:bidi/>
      </w:pPr>
      <w:r>
        <w:rPr>
          <w:rtl/>
          <w:cs/>
          <w:lang w:val="ar_AE" w:bidi="ar_AE"/>
        </w:rPr>
      </w:r>
      <w:r>
        <w:rPr>
          <w:rtl/>
          <w:cs/>
          <w:lang w:val="ar_AE" w:bidi="ar_AE"/>
        </w:rPr>
        <w:t xml:space="preserve">عن اختباره لما كان في المغارةِ: انْظُرْ </w:t>
      </w:r>
      <w:r>
        <w:rPr>
          <w:rtl/>
          <w:cs/>
          <w:lang w:val="ar_AE" w:bidi="ar_AE"/>
        </w:rPr>
        <w:t>المزمور 57: العنوان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7:142</w:t>
      </w:r>
      <w:r>
        <w:rPr>
          <w:rtl/>
          <w:cs/>
          <w:lang w:val="ar_AE" w:bidi="ar_AE"/>
        </w:rPr>
      </w:r>
    </w:p>
    <w:p>
      <w:pPr>
        <w:bidi/>
      </w:pPr>
      <w:r>
        <w:rPr>
          <w:rtl/>
          <w:cs/>
          <w:lang w:val="ar_AE" w:bidi="ar_AE"/>
        </w:rPr>
      </w:r>
      <w:r>
        <w:rPr>
          <w:rtl/>
          <w:cs/>
          <w:lang w:val="ar_AE" w:bidi="ar_AE"/>
        </w:rPr>
        <w:t xml:space="preserve">اختباره للتقييد والتطويق القَسْرِي لا يَقِلُّ شيئًا عن كونِهِ سَجِينًا (انْظُرْ </w:t>
      </w:r>
      <w:r>
        <w:rPr>
          <w:rtl/>
          <w:cs/>
          <w:lang w:val="ar_AE" w:bidi="ar_AE"/>
        </w:rPr>
        <w:t>107:10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3:142–4</w:t>
      </w:r>
      <w:r>
        <w:rPr>
          <w:rtl/>
          <w:cs/>
          <w:lang w:val="ar_AE" w:bidi="ar_AE"/>
        </w:rPr>
      </w:r>
    </w:p>
    <w:p>
      <w:pPr>
        <w:bidi/>
      </w:pPr>
      <w:r>
        <w:rPr>
          <w:rtl/>
          <w:cs/>
          <w:lang w:val="ar_AE" w:bidi="ar_AE"/>
        </w:rPr>
      </w:r>
      <w:r>
        <w:rPr>
          <w:rtl/>
          <w:cs/>
          <w:lang w:val="ar_AE" w:bidi="ar_AE"/>
        </w:rPr>
        <w:t xml:space="preserve">لقد وَصَلَ المُرَنِّمُ إلى مَرْحَلَةٍ من اليأسِ (انْظُرْ </w:t>
      </w:r>
      <w:r>
        <w:rPr>
          <w:rtl/>
          <w:cs/>
          <w:lang w:val="ar_AE" w:bidi="ar_AE"/>
        </w:rPr>
        <w:t>77:3</w:t>
      </w:r>
      <w:r>
        <w:rPr>
          <w:rtl/>
          <w:cs/>
          <w:lang w:val="ar_AE" w:bidi="ar_AE"/>
        </w:rPr>
        <w:t xml:space="preserve">)، إلا أن الرَّبِّ يعتني به في ضِيقِهِ. يُسَلِّمُ المُرَنِّمُ نَفسَه لِحِكْمَةِ الرَّبِّ (انْظُرْ </w:t>
      </w:r>
      <w:r>
        <w:rPr>
          <w:rtl/>
          <w:cs/>
          <w:lang w:val="ar_AE" w:bidi="ar_AE"/>
        </w:rPr>
        <w:t>المزمور 139</w:t>
      </w:r>
      <w:r>
        <w:rPr>
          <w:rtl/>
          <w:cs/>
          <w:lang w:val="ar_AE" w:bidi="ar_AE"/>
        </w:rPr>
        <w:t>) لكنه يَرْثِي وُقُوعَ نفسِهِ في فَخِّ الأَشْرَارِ (</w:t>
      </w:r>
      <w:r>
        <w:rPr>
          <w:rtl/>
          <w:cs/>
          <w:lang w:val="ar_AE" w:bidi="ar_AE"/>
        </w:rPr>
        <w:t>5:9–10</w:t>
      </w:r>
      <w:r>
        <w:rPr>
          <w:rtl/>
          <w:cs/>
          <w:lang w:val="ar_AE" w:bidi="ar_AE"/>
        </w:rPr>
        <w:t xml:space="preserve">؛ </w:t>
      </w:r>
      <w:r>
        <w:rPr>
          <w:rtl/>
          <w:cs/>
          <w:lang w:val="ar_AE" w:bidi="ar_AE"/>
        </w:rPr>
        <w:t>140:5</w:t>
      </w:r>
      <w:r>
        <w:rPr>
          <w:rtl/>
          <w:cs/>
          <w:lang w:val="ar_AE" w:bidi="ar_AE"/>
        </w:rPr>
        <w:t xml:space="preserve">؛ </w:t>
      </w:r>
      <w:r>
        <w:rPr>
          <w:rtl/>
          <w:cs/>
          <w:lang w:val="ar_AE" w:bidi="ar_AE"/>
        </w:rPr>
        <w:t>141:9</w:t>
      </w:r>
      <w:r>
        <w:rPr>
          <w:rtl/>
          <w:cs/>
          <w:lang w:val="ar_AE" w:bidi="ar_AE"/>
        </w:rPr>
        <w:t xml:space="preserve">؛ </w:t>
      </w:r>
      <w:r>
        <w:rPr>
          <w:rtl/>
          <w:cs/>
          <w:lang w:val="ar_AE" w:bidi="ar_AE"/>
        </w:rPr>
        <w:t>142:3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5:142</w:t>
      </w:r>
      <w:r>
        <w:rPr>
          <w:rtl/>
          <w:cs/>
          <w:lang w:val="ar_AE" w:bidi="ar_AE"/>
        </w:rPr>
      </w:r>
    </w:p>
    <w:p>
      <w:pPr>
        <w:bidi/>
      </w:pPr>
      <w:r>
        <w:rPr>
          <w:rtl/>
          <w:cs/>
          <w:lang w:val="ar_AE" w:bidi="ar_AE"/>
        </w:rPr>
      </w:r>
      <w:r>
        <w:rPr>
          <w:rtl/>
          <w:cs/>
          <w:lang w:val="ar_AE" w:bidi="ar_AE"/>
        </w:rPr>
        <w:t xml:space="preserve">مع أنه وحيدٌ، لا تزال ثِقَةُ المُرَنِّمُ ثابتة في الرَّبِّ، فالرَّبُّ هو حياتُهُ (انْظُرْ </w:t>
      </w:r>
      <w:r>
        <w:rPr>
          <w:rtl/>
          <w:cs/>
          <w:lang w:val="ar_AE" w:bidi="ar_AE"/>
        </w:rPr>
        <w:t>9:9</w:t>
      </w:r>
      <w:r>
        <w:rPr>
          <w:rtl/>
          <w:cs/>
          <w:lang w:val="ar_AE" w:bidi="ar_AE"/>
        </w:rPr>
        <w:t xml:space="preserve">؛ </w:t>
      </w:r>
      <w:r>
        <w:rPr>
          <w:rtl/>
          <w:cs/>
          <w:lang w:val="ar_AE" w:bidi="ar_AE"/>
        </w:rPr>
        <w:t>16:5</w:t>
      </w:r>
      <w:r>
        <w:rPr>
          <w:rtl/>
          <w:cs/>
          <w:lang w:val="ar_AE" w:bidi="ar_AE"/>
        </w:rPr>
        <w:t xml:space="preserve">؛ </w:t>
      </w:r>
      <w:r>
        <w:rPr>
          <w:rtl/>
          <w:cs/>
          <w:lang w:val="ar_AE" w:bidi="ar_AE"/>
        </w:rPr>
        <w:t>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6:142–7</w:t>
      </w:r>
      <w:r>
        <w:rPr>
          <w:rtl/>
          <w:cs/>
          <w:lang w:val="ar_AE" w:bidi="ar_AE"/>
        </w:rPr>
      </w:r>
    </w:p>
    <w:p>
      <w:pPr>
        <w:bidi/>
      </w:pPr>
      <w:r>
        <w:rPr>
          <w:rtl/>
          <w:cs/>
          <w:lang w:val="ar_AE" w:bidi="ar_AE"/>
        </w:rPr>
      </w:r>
      <w:r>
        <w:rPr>
          <w:rtl/>
          <w:cs/>
          <w:lang w:val="ar_AE" w:bidi="ar_AE"/>
        </w:rPr>
        <w:t>مع أن الوَحْدَةُ تغْمُرُهُ والضِّيقُ يحيطُ به، يُرَكِّزُ المُرَنِّمُ على صَلاحِ الرَّبِّ وحمايَتِهِ. كما يُدْرِكُ أن الرَّبَّ وَحْدَهُ هو مُخَلِّصُهُ، ولذلك يُقَدِّمُ له 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142</w:t>
      </w:r>
      <w:r>
        <w:rPr>
          <w:rtl/>
          <w:cs/>
          <w:lang w:val="ar_AE" w:bidi="ar_AE"/>
        </w:rPr>
      </w:r>
    </w:p>
    <w:p>
      <w:pPr>
        <w:bidi/>
      </w:pPr>
      <w:r>
        <w:rPr>
          <w:rtl/>
          <w:cs/>
          <w:lang w:val="ar_AE" w:bidi="ar_AE"/>
        </w:rPr>
      </w:r>
      <w:r>
        <w:rPr>
          <w:rtl/>
          <w:cs/>
          <w:lang w:val="ar_AE" w:bidi="ar_AE"/>
        </w:rPr>
        <w:t>يُواجِهُ المُرَنِّمُ اضطهادًا شديدًا، لذا يَصْرُخُ إلى الرَّبِّ، والرَّبُّ سوف يُنْقِذُهُ.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1:143–2</w:t>
      </w:r>
      <w:r>
        <w:rPr>
          <w:rtl/>
          <w:cs/>
          <w:lang w:val="ar_AE" w:bidi="ar_AE"/>
        </w:rPr>
      </w:r>
    </w:p>
    <w:p>
      <w:pPr>
        <w:bidi/>
      </w:pPr>
      <w:r>
        <w:rPr>
          <w:rtl/>
          <w:cs/>
          <w:lang w:val="ar_AE" w:bidi="ar_AE"/>
        </w:rPr>
      </w:r>
      <w:r>
        <w:rPr>
          <w:rtl/>
          <w:cs/>
          <w:lang w:val="ar_AE" w:bidi="ar_AE"/>
        </w:rPr>
        <w:t>يُصَلِّي المُرَنِّم طَالبًا مَحَبَّة الله ورحمته.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1:143–12</w:t>
      </w:r>
      <w:r>
        <w:rPr>
          <w:rtl/>
          <w:cs/>
          <w:lang w:val="ar_AE" w:bidi="ar_AE"/>
        </w:rPr>
      </w:r>
    </w:p>
    <w:p>
      <w:pPr>
        <w:bidi/>
      </w:pPr>
      <w:r>
        <w:rPr>
          <w:rtl/>
          <w:cs/>
          <w:lang w:val="ar_AE" w:bidi="ar_AE"/>
        </w:rPr>
      </w:r>
      <w:r>
        <w:rPr>
          <w:rtl/>
          <w:cs/>
          <w:lang w:val="ar_AE" w:bidi="ar_AE"/>
        </w:rPr>
        <w:t>في هذا الرِّثاءِ، يَشْعُرُ المُرَنِّمُ بأنه محاطٌ بمضايقات مستمرة من أعدائِهِ، لذا يَلْجَأ إلى مَحَبَّةِ الرَّبِّ، وَبِرِّهِ، وأمانَتِهِ. يَتَذَكَّرُ أعمالَ الله في الماضي ويتوقُ إلى اختبار مَحَبَّةِ الرَّبِّ من جديدٍ. يَفْتَحُ قلبَهُ لِحِكْمَةِ الله لأنه يَعْلَمُ أن التعليمَ سيَقُودُه إلى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2:143</w:t>
      </w:r>
      <w:r>
        <w:rPr>
          <w:rtl/>
          <w:cs/>
          <w:lang w:val="ar_AE" w:bidi="ar_AE"/>
        </w:rPr>
      </w:r>
    </w:p>
    <w:p>
      <w:pPr>
        <w:bidi/>
      </w:pPr>
      <w:r>
        <w:rPr>
          <w:rtl/>
          <w:cs/>
          <w:lang w:val="ar_AE" w:bidi="ar_AE"/>
        </w:rPr>
      </w:r>
      <w:r>
        <w:rPr>
          <w:rtl/>
          <w:cs/>
          <w:lang w:val="ar_AE" w:bidi="ar_AE"/>
        </w:rPr>
        <w:t>كلُّ النَّاسِ مُذْنِبُون أمامَ الله (</w:t>
      </w:r>
      <w:r>
        <w:rPr>
          <w:rtl/>
          <w:cs/>
          <w:lang w:val="ar_AE" w:bidi="ar_AE"/>
        </w:rPr>
        <w:t>رُومِيَة 3:20–24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3:143–4</w:t>
      </w:r>
      <w:r>
        <w:rPr>
          <w:rtl/>
          <w:cs/>
          <w:lang w:val="ar_AE" w:bidi="ar_AE"/>
        </w:rPr>
      </w:r>
    </w:p>
    <w:p>
      <w:pPr>
        <w:bidi/>
      </w:pPr>
      <w:r>
        <w:rPr>
          <w:rtl/>
          <w:cs/>
          <w:lang w:val="ar_AE" w:bidi="ar_AE"/>
        </w:rPr>
      </w:r>
      <w:r>
        <w:rPr>
          <w:rtl/>
          <w:cs/>
          <w:lang w:val="ar_AE" w:bidi="ar_AE"/>
        </w:rPr>
        <w:t>لا أجد أيَّ رجاءٍ: يعتَرِفُ المُرَنِّمُ بيأسِهِ إذ تَنْقَضِي حياتُهُ تحتَ وَطْأَةِ أعدائِهِ الظَّالِمِين والشَّرِسِين.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5:143–6</w:t>
      </w:r>
      <w:r>
        <w:rPr>
          <w:rtl/>
          <w:cs/>
          <w:lang w:val="ar_AE" w:bidi="ar_AE"/>
        </w:rPr>
      </w:r>
    </w:p>
    <w:p>
      <w:pPr>
        <w:bidi/>
      </w:pPr>
      <w:r>
        <w:rPr>
          <w:rtl/>
          <w:cs/>
          <w:lang w:val="ar_AE" w:bidi="ar_AE"/>
        </w:rPr>
      </w:r>
      <w:r>
        <w:rPr>
          <w:rtl/>
          <w:cs/>
          <w:lang w:val="ar_AE" w:bidi="ar_AE"/>
        </w:rPr>
        <w:t>عندما يتذَكَّرُ المُرَنِّم أعمالَ الله في الماضي يستعيدُ اليقينَ في أمانَةِ الله (</w:t>
      </w:r>
      <w:r>
        <w:rPr>
          <w:rtl/>
          <w:cs/>
          <w:lang w:val="ar_AE" w:bidi="ar_AE"/>
        </w:rPr>
        <w:t>42:4</w:t>
      </w:r>
      <w:r>
        <w:rPr>
          <w:rtl/>
          <w:cs/>
          <w:lang w:val="ar_AE" w:bidi="ar_AE"/>
        </w:rPr>
        <w:t xml:space="preserve">؛ </w:t>
      </w:r>
      <w:r>
        <w:rPr>
          <w:rtl/>
          <w:cs/>
          <w:lang w:val="ar_AE" w:bidi="ar_AE"/>
        </w:rPr>
        <w:t>63:6</w:t>
      </w:r>
      <w:r>
        <w:rPr>
          <w:rtl/>
          <w:cs/>
          <w:lang w:val="ar_AE" w:bidi="ar_AE"/>
        </w:rPr>
        <w:t xml:space="preserve">؛ </w:t>
      </w:r>
      <w:r>
        <w:rPr>
          <w:rtl/>
          <w:cs/>
          <w:lang w:val="ar_AE" w:bidi="ar_AE"/>
        </w:rPr>
        <w:t>77:3</w:t>
      </w:r>
      <w:r>
        <w:rPr>
          <w:rtl/>
          <w:cs/>
          <w:lang w:val="ar_AE" w:bidi="ar_AE"/>
        </w:rPr>
        <w:t xml:space="preserve">، </w:t>
      </w:r>
      <w:r>
        <w:rPr>
          <w:rtl/>
          <w:cs/>
          <w:lang w:val="ar_AE" w:bidi="ar_AE"/>
        </w:rPr>
        <w:t>6</w:t>
      </w:r>
      <w:r>
        <w:rPr>
          <w:rtl/>
          <w:cs/>
          <w:lang w:val="ar_AE" w:bidi="ar_AE"/>
        </w:rPr>
        <w:t xml:space="preserve">؛ </w:t>
      </w:r>
      <w:r>
        <w:rPr>
          <w:rtl/>
          <w:cs/>
          <w:lang w:val="ar_AE" w:bidi="ar_AE"/>
        </w:rPr>
        <w:t>119:55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6:143</w:t>
      </w:r>
      <w:r>
        <w:rPr>
          <w:rtl/>
          <w:cs/>
          <w:lang w:val="ar_AE" w:bidi="ar_AE"/>
        </w:rPr>
      </w:r>
    </w:p>
    <w:p>
      <w:pPr>
        <w:bidi/>
      </w:pPr>
      <w:r>
        <w:rPr>
          <w:rtl/>
          <w:cs/>
          <w:lang w:val="ar_AE" w:bidi="ar_AE"/>
        </w:rPr>
      </w:r>
      <w:r>
        <w:rPr>
          <w:rtl/>
          <w:cs/>
          <w:lang w:val="ar_AE" w:bidi="ar_AE"/>
        </w:rPr>
        <w:t xml:space="preserve">يتمثَّلُ ظَمَأُ المُرَنِّمِ في اشتياقِهِ العميقِ لِفِدَاءِ الله (انْظُرْ </w:t>
      </w:r>
      <w:r>
        <w:rPr>
          <w:rtl/>
          <w:cs/>
          <w:lang w:val="ar_AE" w:bidi="ar_AE"/>
        </w:rPr>
        <w:t>42:1–2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7:143</w:t>
      </w:r>
      <w:r>
        <w:rPr>
          <w:rtl/>
          <w:cs/>
          <w:lang w:val="ar_AE" w:bidi="ar_AE"/>
        </w:rPr>
      </w:r>
    </w:p>
    <w:p>
      <w:pPr>
        <w:bidi/>
      </w:pPr>
      <w:r>
        <w:rPr>
          <w:rtl/>
          <w:cs/>
          <w:lang w:val="ar_AE" w:bidi="ar_AE"/>
        </w:rPr>
      </w:r>
      <w:r>
        <w:rPr>
          <w:rtl/>
          <w:cs/>
          <w:lang w:val="ar_AE" w:bidi="ar_AE"/>
        </w:rPr>
        <w:t>يُقَاسِي المُرَنِّم شعورًا بالاكتئابِ. يَشْعُرُ بأنه يحتَضِرُ من شِدَّةِ الحُزْنِ (</w:t>
      </w:r>
      <w:r>
        <w:rPr>
          <w:rtl/>
          <w:cs/>
          <w:lang w:val="ar_AE" w:bidi="ar_AE"/>
        </w:rPr>
        <w:t>31:10</w:t>
      </w:r>
      <w:r>
        <w:rPr>
          <w:rtl/>
          <w:cs/>
          <w:lang w:val="ar_AE" w:bidi="ar_AE"/>
        </w:rPr>
        <w:t xml:space="preserve">؛ </w:t>
      </w:r>
      <w:r>
        <w:rPr>
          <w:rtl/>
          <w:cs/>
          <w:lang w:val="ar_AE" w:bidi="ar_AE"/>
        </w:rPr>
        <w:t>119:87</w:t>
      </w:r>
      <w:r>
        <w:rPr>
          <w:rtl/>
          <w:cs/>
          <w:lang w:val="ar_AE" w:bidi="ar_AE"/>
        </w:rPr>
        <w:t>)، منهكٌ للغايَةِ (</w:t>
      </w:r>
      <w:r>
        <w:rPr>
          <w:rtl/>
          <w:cs/>
          <w:lang w:val="ar_AE" w:bidi="ar_AE"/>
        </w:rPr>
        <w:t>39:10</w:t>
      </w:r>
      <w:r>
        <w:rPr>
          <w:rtl/>
          <w:cs/>
          <w:lang w:val="ar_AE" w:bidi="ar_AE"/>
        </w:rPr>
        <w:t xml:space="preserve">؛ </w:t>
      </w:r>
      <w:r>
        <w:rPr>
          <w:rtl/>
          <w:cs/>
          <w:lang w:val="ar_AE" w:bidi="ar_AE"/>
        </w:rPr>
        <w:t>71:9</w:t>
      </w:r>
      <w:r>
        <w:rPr>
          <w:rtl/>
          <w:cs/>
          <w:lang w:val="ar_AE" w:bidi="ar_AE"/>
        </w:rPr>
        <w:t xml:space="preserve">؛ </w:t>
      </w:r>
      <w:r>
        <w:rPr>
          <w:rtl/>
          <w:cs/>
          <w:lang w:val="ar_AE" w:bidi="ar_AE"/>
        </w:rPr>
        <w:t>119:81</w:t>
      </w:r>
      <w:r>
        <w:rPr>
          <w:rtl/>
          <w:cs/>
          <w:lang w:val="ar_AE" w:bidi="ar_AE"/>
        </w:rPr>
        <w:t>)، في انتظاره، كادَ يَفْقِدُ الوَعْي (</w:t>
      </w:r>
      <w:r>
        <w:rPr>
          <w:rtl/>
          <w:cs/>
          <w:lang w:val="ar_AE" w:bidi="ar_AE"/>
        </w:rPr>
        <w:t>84:2</w:t>
      </w:r>
      <w:r>
        <w:rPr>
          <w:rtl/>
          <w:cs/>
          <w:lang w:val="ar_AE" w:bidi="ar_AE"/>
        </w:rPr>
        <w:t>)، تُثْقِلُ كاهِلَهُ همومُ الحياةِ (</w:t>
      </w:r>
      <w:r>
        <w:rPr>
          <w:rtl/>
          <w:cs/>
          <w:lang w:val="ar_AE" w:bidi="ar_AE"/>
        </w:rPr>
        <w:t>90:7</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7:143–10</w:t>
      </w:r>
      <w:r>
        <w:rPr>
          <w:rtl/>
          <w:cs/>
          <w:lang w:val="ar_AE" w:bidi="ar_AE"/>
        </w:rPr>
      </w:r>
    </w:p>
    <w:p>
      <w:pPr>
        <w:bidi/>
      </w:pPr>
      <w:r>
        <w:rPr>
          <w:rtl/>
          <w:cs/>
          <w:lang w:val="ar_AE" w:bidi="ar_AE"/>
        </w:rPr>
      </w:r>
      <w:r>
        <w:rPr>
          <w:rtl/>
          <w:cs/>
          <w:lang w:val="ar_AE" w:bidi="ar_AE"/>
        </w:rPr>
        <w:t>يَلْتَمِسُ المُرَنِّمُ من الرَّبِّ أن يخْتَبِرَ محبَّتَهُ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8:143–10</w:t>
      </w:r>
      <w:r>
        <w:rPr>
          <w:rtl/>
          <w:cs/>
          <w:lang w:val="ar_AE" w:bidi="ar_AE"/>
        </w:rPr>
      </w:r>
    </w:p>
    <w:p>
      <w:pPr>
        <w:bidi/>
      </w:pPr>
      <w:r>
        <w:rPr>
          <w:rtl/>
          <w:cs/>
          <w:lang w:val="ar_AE" w:bidi="ar_AE"/>
        </w:rPr>
      </w:r>
      <w:r>
        <w:rPr>
          <w:rtl/>
          <w:cs/>
          <w:lang w:val="ar_AE" w:bidi="ar_AE"/>
        </w:rPr>
        <w:t xml:space="preserve">يُصَلِّي المُرَنِّمُ من أجل حِكْمَةٍ (انْظُرْ </w:t>
      </w:r>
      <w:r>
        <w:rPr>
          <w:rtl/>
          <w:cs/>
          <w:lang w:val="ar_AE" w:bidi="ar_AE"/>
        </w:rPr>
        <w:t>5:8</w:t>
      </w:r>
      <w:r>
        <w:rPr>
          <w:rtl/>
          <w:cs/>
          <w:lang w:val="ar_AE" w:bidi="ar_AE"/>
        </w:rPr>
        <w:t xml:space="preserve">؛ </w:t>
      </w:r>
      <w:r>
        <w:rPr>
          <w:rtl/>
          <w:cs/>
          <w:lang w:val="ar_AE" w:bidi="ar_AE"/>
        </w:rPr>
        <w:t>25:4–6</w:t>
      </w:r>
      <w:r>
        <w:rPr>
          <w:rtl/>
          <w:cs/>
          <w:lang w:val="ar_AE" w:bidi="ar_AE"/>
        </w:rPr>
        <w:t xml:space="preserve">؛ </w:t>
      </w:r>
      <w:r>
        <w:rPr>
          <w:rtl/>
          <w:cs/>
          <w:lang w:val="ar_AE" w:bidi="ar_AE"/>
        </w:rPr>
        <w:t>138</w:t>
      </w:r>
      <w:r>
        <w:rPr>
          <w:rtl/>
          <w:cs/>
          <w:lang w:val="ar_AE" w:bidi="ar_AE"/>
        </w:rPr>
        <w:t xml:space="preserve">؛ </w:t>
      </w:r>
      <w:r>
        <w:rPr>
          <w:rtl/>
          <w:cs/>
          <w:lang w:val="ar_AE" w:bidi="ar_AE"/>
        </w:rPr>
        <w:t>143:10</w:t>
      </w:r>
      <w:r>
        <w:rPr>
          <w:rtl/>
          <w:cs/>
          <w:lang w:val="ar_AE" w:bidi="ar_AE"/>
        </w:rPr>
        <w:t xml:space="preserve">). • </w:t>
      </w:r>
      <w:r>
        <w:rPr>
          <w:b/>
          <w:rtl/>
          <w:cs/>
          <w:lang w:val="ar_AE" w:bidi="ar_AE"/>
        </w:rPr>
        <w:t>رُوحُكَ الصَّالِحُ:</w:t>
      </w:r>
      <w:r>
        <w:rPr>
          <w:rtl/>
          <w:cs/>
          <w:lang w:val="ar_AE" w:bidi="ar_AE"/>
        </w:rPr>
        <w:t xml:space="preserve"> يأتي إلينا الرُّوحُ بِصَلاحِ الله وإحساناته (انْظُرْ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11:143</w:t>
      </w:r>
      <w:r>
        <w:rPr>
          <w:rtl/>
          <w:cs/>
          <w:lang w:val="ar_AE" w:bidi="ar_AE"/>
        </w:rPr>
      </w:r>
    </w:p>
    <w:p>
      <w:pPr>
        <w:bidi/>
      </w:pPr>
      <w:r>
        <w:rPr>
          <w:rtl/>
          <w:cs/>
          <w:lang w:val="ar_AE" w:bidi="ar_AE"/>
        </w:rPr>
      </w:r>
      <w:r>
        <w:rPr>
          <w:rtl/>
          <w:cs/>
          <w:lang w:val="ar_AE" w:bidi="ar_AE"/>
        </w:rPr>
        <w:t>في هذه الحَالَةِ، يَعْنِي إحياءُ المُرَنِّم استرْدَادَهُ مما كانَ فيه من يَأْسٍ (</w:t>
      </w:r>
      <w:r>
        <w:rPr>
          <w:rtl/>
          <w:cs/>
          <w:lang w:val="ar_AE" w:bidi="ar_AE"/>
        </w:rPr>
        <w:t>80:19</w:t>
      </w:r>
      <w:r>
        <w:rPr>
          <w:rtl/>
          <w:cs/>
          <w:lang w:val="ar_AE" w:bidi="ar_AE"/>
        </w:rPr>
        <w:t xml:space="preserve">؛ </w:t>
      </w:r>
      <w:r>
        <w:rPr>
          <w:rtl/>
          <w:cs/>
          <w:lang w:val="ar_AE" w:bidi="ar_AE"/>
        </w:rPr>
        <w:t>85:6</w:t>
      </w:r>
      <w:r>
        <w:rPr>
          <w:rtl/>
          <w:cs/>
          <w:lang w:val="ar_AE" w:bidi="ar_AE"/>
        </w:rPr>
        <w:t xml:space="preserve">؛ </w:t>
      </w:r>
      <w:r>
        <w:rPr>
          <w:rtl/>
          <w:cs/>
          <w:lang w:val="ar_AE" w:bidi="ar_AE"/>
        </w:rPr>
        <w:t>138:7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12:143</w:t>
      </w:r>
      <w:r>
        <w:rPr>
          <w:rtl/>
          <w:cs/>
          <w:lang w:val="ar_AE" w:bidi="ar_AE"/>
        </w:rPr>
      </w:r>
    </w:p>
    <w:p>
      <w:pPr>
        <w:bidi/>
      </w:pPr>
      <w:r>
        <w:rPr>
          <w:rtl/>
          <w:cs/>
          <w:lang w:val="ar_AE" w:bidi="ar_AE"/>
        </w:rPr>
      </w:r>
      <w:r>
        <w:rPr>
          <w:rtl/>
          <w:cs/>
          <w:lang w:val="ar_AE" w:bidi="ar_AE"/>
        </w:rPr>
        <w:t>ينتهي المزمور بِصَلاةٍ من أجلِ التبرير وتَجْدِيدِ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1:144–2</w:t>
      </w:r>
      <w:r>
        <w:rPr>
          <w:rtl/>
          <w:cs/>
          <w:lang w:val="ar_AE" w:bidi="ar_AE"/>
        </w:rPr>
      </w:r>
    </w:p>
    <w:p>
      <w:pPr>
        <w:bidi/>
      </w:pPr>
      <w:r>
        <w:rPr>
          <w:rtl/>
          <w:cs/>
          <w:lang w:val="ar_AE" w:bidi="ar_AE"/>
        </w:rPr>
      </w:r>
      <w:r>
        <w:rPr>
          <w:rtl/>
          <w:cs/>
          <w:lang w:val="ar_AE" w:bidi="ar_AE"/>
        </w:rPr>
        <w:t>الألقابُ الوصْفِيَّةُ التي يصِفُ بها المُرِنِّمُ الرَّبَّ تكشف عن مدى محبته العميقة لِشَخْصِ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1:144–15</w:t>
      </w:r>
      <w:r>
        <w:rPr>
          <w:rtl/>
          <w:cs/>
          <w:lang w:val="ar_AE" w:bidi="ar_AE"/>
        </w:rPr>
      </w:r>
    </w:p>
    <w:p>
      <w:pPr>
        <w:bidi/>
      </w:pPr>
      <w:r>
        <w:rPr>
          <w:rtl/>
          <w:cs/>
          <w:lang w:val="ar_AE" w:bidi="ar_AE"/>
        </w:rPr>
      </w:r>
      <w:r>
        <w:rPr>
          <w:rtl/>
          <w:cs/>
          <w:lang w:val="ar_AE" w:bidi="ar_AE"/>
        </w:rPr>
        <w:t>يَبْدَأُ رثاءُ هذا المزمور باحتفاءٍ زاخرٌ بمَحَبَّة الرَّبِّ. بعد ذلك، تتأمَّلُ جماعةُ الإيمانِ في الطَّبِيعَةِ العابرة للحياةِ (</w:t>
      </w:r>
      <w:r>
        <w:rPr>
          <w:rtl/>
          <w:cs/>
          <w:lang w:val="ar_AE" w:bidi="ar_AE"/>
        </w:rPr>
        <w:t>144:3–4</w:t>
      </w:r>
      <w:r>
        <w:rPr>
          <w:rtl/>
          <w:cs/>
          <w:lang w:val="ar_AE" w:bidi="ar_AE"/>
        </w:rPr>
        <w:t>). يَتَضَرَّعُ المُرَنِّمُ من أجل التَّدَخُّل الإلهيِّ متوقِّعًا النُّصْرَة (</w:t>
      </w:r>
      <w:r>
        <w:rPr>
          <w:rtl/>
          <w:cs/>
          <w:lang w:val="ar_AE" w:bidi="ar_AE"/>
        </w:rPr>
        <w:t>144:5–11</w:t>
      </w:r>
      <w:r>
        <w:rPr>
          <w:rtl/>
          <w:cs/>
          <w:lang w:val="ar_AE" w:bidi="ar_AE"/>
        </w:rPr>
        <w:t>). ثمَّة نشيدٌ جديدٌ (</w:t>
      </w:r>
      <w:r>
        <w:rPr>
          <w:rtl/>
          <w:cs/>
          <w:lang w:val="ar_AE" w:bidi="ar_AE"/>
        </w:rPr>
        <w:t>144:9–10</w:t>
      </w:r>
      <w:r>
        <w:rPr>
          <w:rtl/>
          <w:cs/>
          <w:lang w:val="ar_AE" w:bidi="ar_AE"/>
        </w:rPr>
        <w:t>) وصلاةٌ من أجل الإنقاذ (</w:t>
      </w:r>
      <w:r>
        <w:rPr>
          <w:rtl/>
          <w:cs/>
          <w:lang w:val="ar_AE" w:bidi="ar_AE"/>
        </w:rPr>
        <w:t>144:11</w:t>
      </w:r>
      <w:r>
        <w:rPr>
          <w:rtl/>
          <w:cs/>
          <w:lang w:val="ar_AE" w:bidi="ar_AE"/>
        </w:rPr>
        <w:t>) يتقدمان موضوعَ بَرَكَةِ الرَّبِّ عن طريق تدابير عنايَتِهِ وحمايَتِهِ (</w:t>
      </w:r>
      <w:r>
        <w:rPr>
          <w:rtl/>
          <w:cs/>
          <w:lang w:val="ar_AE" w:bidi="ar_AE"/>
        </w:rPr>
        <w:t>144:12–15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3:144–4</w:t>
      </w:r>
      <w:r>
        <w:rPr>
          <w:rtl/>
          <w:cs/>
          <w:lang w:val="ar_AE" w:bidi="ar_AE"/>
        </w:rPr>
      </w:r>
    </w:p>
    <w:p>
      <w:pPr>
        <w:bidi/>
      </w:pPr>
      <w:r>
        <w:rPr>
          <w:rtl/>
          <w:cs/>
          <w:lang w:val="ar_AE" w:bidi="ar_AE"/>
        </w:rPr>
      </w:r>
      <w:r>
        <w:rPr>
          <w:b/>
          <w:rtl/>
          <w:cs/>
          <w:lang w:val="ar_AE" w:bidi="ar_AE"/>
        </w:rPr>
        <w:t>أَيُّ شَيْءٍ هُوَ الإِنْسَانُ؟</w:t>
      </w:r>
      <w:r>
        <w:rPr>
          <w:rtl/>
          <w:cs/>
          <w:lang w:val="ar_AE" w:bidi="ar_AE"/>
        </w:rPr>
        <w:t xml:space="preserve"> نفس السؤال في </w:t>
      </w:r>
      <w:r>
        <w:rPr>
          <w:rtl/>
          <w:cs/>
          <w:lang w:val="ar_AE" w:bidi="ar_AE"/>
        </w:rPr>
        <w:t>8:4–6</w:t>
      </w:r>
      <w:r>
        <w:rPr>
          <w:rtl/>
          <w:cs/>
          <w:lang w:val="ar_AE" w:bidi="ar_AE"/>
        </w:rPr>
        <w:t xml:space="preserve"> والذي يستدعي نفسَ الإجابَةِ بأن البَشَرَ فانون، لكنهم أيضًا رؤساءٌ مَجيدُون. يُصَوِّرُ المُرَنِّمُ البَشَرَ بوصفهم كائناتٍ ذات وجودٍ عابِرٍ لا معنَى له (انْظُرْ </w:t>
      </w:r>
      <w:r>
        <w:rPr>
          <w:rtl/>
          <w:cs/>
          <w:lang w:val="ar_AE" w:bidi="ar_AE"/>
        </w:rPr>
        <w:t>90:3</w:t>
      </w:r>
      <w:r>
        <w:rPr>
          <w:rtl/>
          <w:cs/>
          <w:lang w:val="ar_AE" w:bidi="ar_AE"/>
        </w:rPr>
        <w:t xml:space="preserve">، </w:t>
      </w:r>
      <w:r>
        <w:rPr>
          <w:rtl/>
          <w:cs/>
          <w:lang w:val="ar_AE" w:bidi="ar_AE"/>
        </w:rPr>
        <w:t>7–10</w:t>
      </w:r>
      <w:r>
        <w:rPr>
          <w:rtl/>
          <w:cs/>
          <w:lang w:val="ar_AE" w:bidi="ar_AE"/>
        </w:rPr>
        <w:t xml:space="preserve">؛ </w:t>
      </w:r>
      <w:r>
        <w:rPr>
          <w:rtl/>
          <w:cs/>
          <w:lang w:val="ar_AE" w:bidi="ar_AE"/>
        </w:rPr>
        <w:t>102:11</w:t>
      </w:r>
      <w:r>
        <w:rPr>
          <w:rtl/>
          <w:cs/>
          <w:lang w:val="ar_AE" w:bidi="ar_AE"/>
        </w:rPr>
        <w:t xml:space="preserve">؛ </w:t>
      </w:r>
      <w:r>
        <w:rPr>
          <w:rtl/>
          <w:cs/>
          <w:lang w:val="ar_AE" w:bidi="ar_AE"/>
        </w:rPr>
        <w:t>109:23</w:t>
      </w:r>
      <w:r>
        <w:rPr>
          <w:rtl/>
          <w:cs/>
          <w:lang w:val="ar_AE" w:bidi="ar_AE"/>
        </w:rPr>
        <w:t xml:space="preserve">؛ </w:t>
      </w:r>
      <w:r>
        <w:rPr>
          <w:rtl/>
          <w:cs/>
          <w:lang w:val="ar_AE" w:bidi="ar_AE"/>
        </w:rPr>
        <w:t>146:4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5:144–8</w:t>
      </w:r>
      <w:r>
        <w:rPr>
          <w:rtl/>
          <w:cs/>
          <w:lang w:val="ar_AE" w:bidi="ar_AE"/>
        </w:rPr>
      </w:r>
    </w:p>
    <w:p>
      <w:pPr>
        <w:bidi/>
      </w:pPr>
      <w:r>
        <w:rPr>
          <w:rtl/>
          <w:cs/>
          <w:lang w:val="ar_AE" w:bidi="ar_AE"/>
        </w:rPr>
      </w:r>
      <w:r>
        <w:rPr>
          <w:rtl/>
          <w:cs/>
          <w:lang w:val="ar_AE" w:bidi="ar_AE"/>
        </w:rPr>
        <w:t xml:space="preserve">يَتَضَرَّعُ المُرَنِّمُ مُصَلِّيًا من أجلِ التَّدَخُّلِ الإلهيِّ ضدّ أعدائِهِ (قارِن </w:t>
      </w:r>
      <w:r>
        <w:rPr>
          <w:rtl/>
          <w:cs/>
          <w:lang w:val="ar_AE" w:bidi="ar_AE"/>
        </w:rPr>
        <w:t>18:7–19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12:144</w:t>
      </w:r>
      <w:r>
        <w:rPr>
          <w:rtl/>
          <w:cs/>
          <w:lang w:val="ar_AE" w:bidi="ar_AE"/>
        </w:rPr>
      </w:r>
    </w:p>
    <w:p>
      <w:pPr>
        <w:bidi/>
      </w:pPr>
      <w:r>
        <w:rPr>
          <w:rtl/>
          <w:cs/>
          <w:lang w:val="ar_AE" w:bidi="ar_AE"/>
        </w:rPr>
      </w:r>
      <w:r>
        <w:rPr>
          <w:rtl/>
          <w:cs/>
          <w:lang w:val="ar_AE" w:bidi="ar_AE"/>
        </w:rPr>
        <w:t>يشبِّهُ المُرَنِّمُ الأبناءَ والبناتِ بالنباتاتِ والأعمدة، والتشبيهان صُوَرٌ جمالِيَّةٌ تُعَبِّرُ عن القُوَّةِ والجَمَالِ.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12:144–15</w:t>
      </w:r>
      <w:r>
        <w:rPr>
          <w:rtl/>
          <w:cs/>
          <w:lang w:val="ar_AE" w:bidi="ar_AE"/>
        </w:rPr>
      </w:r>
    </w:p>
    <w:p>
      <w:pPr>
        <w:bidi/>
      </w:pPr>
      <w:r>
        <w:rPr>
          <w:rtl/>
          <w:cs/>
          <w:lang w:val="ar_AE" w:bidi="ar_AE"/>
        </w:rPr>
      </w:r>
      <w:r>
        <w:rPr>
          <w:rtl/>
          <w:cs/>
          <w:lang w:val="ar_AE" w:bidi="ar_AE"/>
        </w:rPr>
        <w:t xml:space="preserve">هذه الصَّلاةُ من أجلِ بَرَكَةِ الرَّبِّ تنتهي بها مراثي </w:t>
      </w:r>
      <w:r>
        <w:rPr>
          <w:rtl/>
          <w:cs/>
          <w:lang w:val="ar_AE" w:bidi="ar_AE"/>
        </w:rPr>
        <w:t>المزامير 140–144</w:t>
      </w:r>
      <w:r>
        <w:rPr>
          <w:rtl/>
          <w:cs/>
          <w:lang w:val="ar_AE" w:bidi="ar_AE"/>
        </w:rPr>
        <w:t xml:space="preserve">. تُقَدِّمُ الصلاةُ رؤيةً عن عنايَةِ الله وَحِمَايَتِهِ (انْظُرْ </w:t>
      </w:r>
      <w:r>
        <w:rPr>
          <w:rtl/>
          <w:cs/>
          <w:lang w:val="ar_AE" w:bidi="ar_AE"/>
        </w:rPr>
        <w:t>المزمور 127</w:t>
      </w:r>
      <w:r>
        <w:rPr>
          <w:rtl/>
          <w:cs/>
          <w:lang w:val="ar_AE" w:bidi="ar_AE"/>
        </w:rPr>
        <w:t>)، لَيْسَ فقط للمُرَنِّمِ، بل لنسلِهِ ونسْلِ جميعِ الأتقياءِ.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13:144–14</w:t>
      </w:r>
      <w:r>
        <w:rPr>
          <w:rtl/>
          <w:cs/>
          <w:lang w:val="ar_AE" w:bidi="ar_AE"/>
        </w:rPr>
      </w:r>
    </w:p>
    <w:p>
      <w:pPr>
        <w:bidi/>
      </w:pPr>
      <w:r>
        <w:rPr>
          <w:rtl/>
          <w:cs/>
          <w:lang w:val="ar_AE" w:bidi="ar_AE"/>
        </w:rPr>
      </w:r>
      <w:r>
        <w:rPr>
          <w:b/>
          <w:rtl/>
          <w:cs/>
          <w:lang w:val="ar_AE" w:bidi="ar_AE"/>
        </w:rPr>
        <w:t xml:space="preserve">لاَ اقْتِحَامَ وَلاَ هُجُومَ وَلاَ شَكْوَى فِي شَوَارِعِنَا: </w:t>
      </w:r>
      <w:r>
        <w:rPr>
          <w:rtl/>
          <w:cs/>
          <w:lang w:val="ar_AE" w:bidi="ar_AE"/>
        </w:rPr>
        <w:t>تصَوِّرُ لنا هذه التعبيرات حالةً من السَّلامِ والأمَانِ.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1:145–3</w:t>
      </w:r>
      <w:r>
        <w:rPr>
          <w:rtl/>
          <w:cs/>
          <w:lang w:val="ar_AE" w:bidi="ar_AE"/>
        </w:rPr>
      </w:r>
    </w:p>
    <w:p>
      <w:pPr>
        <w:bidi/>
      </w:pPr>
      <w:r>
        <w:rPr>
          <w:rtl/>
          <w:cs/>
          <w:lang w:val="ar_AE" w:bidi="ar_AE"/>
        </w:rPr>
      </w:r>
      <w:r>
        <w:rPr>
          <w:rtl/>
          <w:cs/>
          <w:lang w:val="ar_AE" w:bidi="ar_AE"/>
        </w:rPr>
        <w:t xml:space="preserve">يُسَبِّحُ المزمور الله، المَلِكُ العَظِيم الذي يَسُودُ بِحُكْمِهِ المَلَكِيِّ على سائرِ المُلُوكِ والرؤساءِ (انْظُرْ </w:t>
      </w:r>
      <w:r>
        <w:rPr>
          <w:rtl/>
          <w:cs/>
          <w:lang w:val="ar_AE" w:bidi="ar_AE"/>
        </w:rPr>
        <w:t>47:2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1:145–21</w:t>
      </w:r>
      <w:r>
        <w:rPr>
          <w:rtl/>
          <w:cs/>
          <w:lang w:val="ar_AE" w:bidi="ar_AE"/>
        </w:rPr>
      </w:r>
    </w:p>
    <w:p>
      <w:pPr>
        <w:bidi/>
      </w:pPr>
      <w:r>
        <w:rPr>
          <w:rtl/>
          <w:cs/>
          <w:lang w:val="ar_AE" w:bidi="ar_AE"/>
        </w:rPr>
      </w:r>
      <w:r>
        <w:rPr>
          <w:rtl/>
          <w:cs/>
          <w:lang w:val="ar_AE" w:bidi="ar_AE"/>
        </w:rPr>
        <w:t>ترنيمةُ تَسْبيحِ هذا المزمور هي الأخيرَةُ في هذه المجموعة من مزامير المَلِك داود (</w:t>
      </w:r>
      <w:r>
        <w:rPr>
          <w:rtl/>
          <w:cs/>
          <w:lang w:val="ar_AE" w:bidi="ar_AE"/>
        </w:rPr>
        <w:t>المزامير 138–145</w:t>
      </w:r>
      <w:r>
        <w:rPr>
          <w:rtl/>
          <w:cs/>
          <w:lang w:val="ar_AE" w:bidi="ar_AE"/>
        </w:rPr>
        <w:t>). إلا أنَّ التَّسْبيحَ يتواصلُ في المزامير الخمْسَةِ الأخيرةِ (</w:t>
      </w:r>
      <w:r>
        <w:rPr>
          <w:rtl/>
          <w:cs/>
          <w:lang w:val="ar_AE" w:bidi="ar_AE"/>
        </w:rPr>
        <w:t>المزامير 146–150</w:t>
      </w:r>
      <w:r>
        <w:rPr>
          <w:rtl/>
          <w:cs/>
          <w:lang w:val="ar_AE" w:bidi="ar_AE"/>
        </w:rPr>
        <w:t>). يَحْتَفِي المزمور 145 بالرَّبِّ بوصفه مَلِكًا على الجميعِ (</w:t>
      </w:r>
      <w:r>
        <w:rPr>
          <w:rtl/>
          <w:cs/>
          <w:lang w:val="ar_AE" w:bidi="ar_AE"/>
        </w:rPr>
        <w:t>145:1–3</w:t>
      </w:r>
      <w:r>
        <w:rPr>
          <w:rtl/>
          <w:cs/>
          <w:lang w:val="ar_AE" w:bidi="ar_AE"/>
        </w:rPr>
        <w:t xml:space="preserve">، </w:t>
      </w:r>
      <w:r>
        <w:rPr>
          <w:rtl/>
          <w:cs/>
          <w:lang w:val="ar_AE" w:bidi="ar_AE"/>
        </w:rPr>
        <w:t>10–13</w:t>
      </w:r>
      <w:r>
        <w:rPr>
          <w:rtl/>
          <w:cs/>
          <w:lang w:val="ar_AE" w:bidi="ar_AE"/>
        </w:rPr>
        <w:t>). تُظْهِرُ أعمال الله صفاتِهِ المَلَكِيَّةَ (</w:t>
      </w:r>
      <w:r>
        <w:rPr>
          <w:rtl/>
          <w:cs/>
          <w:lang w:val="ar_AE" w:bidi="ar_AE"/>
        </w:rPr>
        <w:t>145:4–7</w:t>
      </w:r>
      <w:r>
        <w:rPr>
          <w:rtl/>
          <w:cs/>
          <w:lang w:val="ar_AE" w:bidi="ar_AE"/>
        </w:rPr>
        <w:t>). يَعْتَنِي الرَّبُّ بِكُلِّ المخلوقاتِ (</w:t>
      </w:r>
      <w:r>
        <w:rPr>
          <w:rtl/>
          <w:cs/>
          <w:lang w:val="ar_AE" w:bidi="ar_AE"/>
        </w:rPr>
        <w:t>145:14–17</w:t>
      </w:r>
      <w:r>
        <w:rPr>
          <w:rtl/>
          <w:cs/>
          <w:lang w:val="ar_AE" w:bidi="ar_AE"/>
        </w:rPr>
        <w:t>) وأيضًا بِكُلِّ من يَتَّقِيِه (</w:t>
      </w:r>
      <w:r>
        <w:rPr>
          <w:rtl/>
          <w:cs/>
          <w:lang w:val="ar_AE" w:bidi="ar_AE"/>
        </w:rPr>
        <w:t>145:18–20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4:145–7</w:t>
      </w:r>
      <w:r>
        <w:rPr>
          <w:rtl/>
          <w:cs/>
          <w:lang w:val="ar_AE" w:bidi="ar_AE"/>
        </w:rPr>
      </w:r>
    </w:p>
    <w:p>
      <w:pPr>
        <w:bidi/>
      </w:pPr>
      <w:r>
        <w:rPr>
          <w:rtl/>
          <w:cs/>
          <w:lang w:val="ar_AE" w:bidi="ar_AE"/>
        </w:rPr>
      </w:r>
      <w:r>
        <w:rPr>
          <w:rtl/>
          <w:cs/>
          <w:lang w:val="ar_AE" w:bidi="ar_AE"/>
        </w:rPr>
        <w:t>يَتَغَنَّى هذا الابتهالُ بشخصِ الله وبأعمالِهِ القديرة. سوف تستمرُّ الأجيال جيلاً بعد جيلٍ في الشهادة على قُدْرَةِ الله (</w:t>
      </w:r>
      <w:r>
        <w:rPr>
          <w:rtl/>
          <w:cs/>
          <w:lang w:val="ar_AE" w:bidi="ar_AE"/>
        </w:rPr>
        <w:t>22:30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8:145–9</w:t>
      </w:r>
      <w:r>
        <w:rPr>
          <w:rtl/>
          <w:cs/>
          <w:lang w:val="ar_AE" w:bidi="ar_AE"/>
        </w:rPr>
      </w:r>
    </w:p>
    <w:p>
      <w:pPr>
        <w:bidi/>
      </w:pPr>
      <w:r>
        <w:rPr>
          <w:rtl/>
          <w:cs/>
          <w:lang w:val="ar_AE" w:bidi="ar_AE"/>
        </w:rPr>
      </w:r>
      <w:r>
        <w:rPr>
          <w:rtl/>
          <w:cs/>
          <w:lang w:val="ar_AE" w:bidi="ar_AE"/>
        </w:rPr>
        <w:t xml:space="preserve">يُعْلِنُ الله دائمًا عن شخصِهِ لكلِّ خليقتِهِ (انْظُرْ </w:t>
      </w:r>
      <w:r>
        <w:rPr>
          <w:rtl/>
          <w:cs/>
          <w:lang w:val="ar_AE" w:bidi="ar_AE"/>
        </w:rPr>
        <w:t>136:25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10:145–13</w:t>
      </w:r>
      <w:r>
        <w:rPr>
          <w:rtl/>
          <w:cs/>
          <w:lang w:val="ar_AE" w:bidi="ar_AE"/>
        </w:rPr>
      </w:r>
    </w:p>
    <w:p>
      <w:pPr>
        <w:bidi/>
      </w:pPr>
      <w:r>
        <w:rPr>
          <w:rtl/>
          <w:cs/>
          <w:lang w:val="ar_AE" w:bidi="ar_AE"/>
        </w:rPr>
      </w:r>
      <w:r>
        <w:rPr>
          <w:rtl/>
          <w:cs/>
          <w:lang w:val="ar_AE" w:bidi="ar_AE"/>
        </w:rPr>
        <w:t>تُشَكِّلُ هذه النصوص وَصْفًا لمَمْلَكَةِ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14:145–20</w:t>
      </w:r>
      <w:r>
        <w:rPr>
          <w:rtl/>
          <w:cs/>
          <w:lang w:val="ar_AE" w:bidi="ar_AE"/>
        </w:rPr>
      </w:r>
    </w:p>
    <w:p>
      <w:pPr>
        <w:bidi/>
      </w:pPr>
      <w:r>
        <w:rPr>
          <w:rtl/>
          <w:cs/>
          <w:lang w:val="ar_AE" w:bidi="ar_AE"/>
        </w:rPr>
      </w:r>
      <w:r>
        <w:rPr>
          <w:rtl/>
          <w:cs/>
          <w:lang w:val="ar_AE" w:bidi="ar_AE"/>
        </w:rPr>
        <w:t>يَعْتَنِي الله بِمَخْلُوقَاتِهِ.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20:145</w:t>
      </w:r>
      <w:r>
        <w:rPr>
          <w:rtl/>
          <w:cs/>
          <w:lang w:val="ar_AE" w:bidi="ar_AE"/>
        </w:rPr>
      </w:r>
    </w:p>
    <w:p>
      <w:pPr>
        <w:bidi/>
      </w:pPr>
      <w:r>
        <w:rPr>
          <w:rtl/>
          <w:cs/>
          <w:lang w:val="ar_AE" w:bidi="ar_AE"/>
        </w:rPr>
      </w:r>
      <w:r>
        <w:rPr>
          <w:rtl/>
          <w:cs/>
          <w:lang w:val="ar_AE" w:bidi="ar_AE"/>
        </w:rPr>
        <w:t>يَعْتَنِي الرَّبُّ بكلِّ من يُحِبُّهُ ويَتَّقِيهِ. مُتَّقُو الله يُحِبُّون الرَّبَّ وَيَجِدُون ملاذَهم فيه (</w:t>
      </w:r>
      <w:r>
        <w:rPr>
          <w:rtl/>
          <w:cs/>
          <w:lang w:val="ar_AE" w:bidi="ar_AE"/>
        </w:rPr>
        <w:t>5:11</w:t>
      </w:r>
      <w:r>
        <w:rPr>
          <w:rtl/>
          <w:cs/>
          <w:lang w:val="ar_AE" w:bidi="ar_AE"/>
        </w:rPr>
        <w:t>)؛ يطلبونه بوصفه مخلصَهم الحقيقيَّ الوحيدَ (</w:t>
      </w:r>
      <w:r>
        <w:rPr>
          <w:rtl/>
          <w:cs/>
          <w:lang w:val="ar_AE" w:bidi="ar_AE"/>
        </w:rPr>
        <w:t>40:16</w:t>
      </w:r>
      <w:r>
        <w:rPr>
          <w:rtl/>
          <w:cs/>
          <w:lang w:val="ar_AE" w:bidi="ar_AE"/>
        </w:rPr>
        <w:t xml:space="preserve">؛ </w:t>
      </w:r>
      <w:r>
        <w:rPr>
          <w:rtl/>
          <w:cs/>
          <w:lang w:val="ar_AE" w:bidi="ar_AE"/>
        </w:rPr>
        <w:t>70:4</w:t>
      </w:r>
      <w:r>
        <w:rPr>
          <w:rtl/>
          <w:cs/>
          <w:lang w:val="ar_AE" w:bidi="ar_AE"/>
        </w:rPr>
        <w:t>). سوف يخْتَبِرون مستقبلاً عظيمًا (</w:t>
      </w:r>
      <w:r>
        <w:rPr>
          <w:rtl/>
          <w:cs/>
          <w:lang w:val="ar_AE" w:bidi="ar_AE"/>
        </w:rPr>
        <w:t>69:36</w:t>
      </w:r>
      <w:r>
        <w:rPr>
          <w:rtl/>
          <w:cs/>
          <w:lang w:val="ar_AE" w:bidi="ar_AE"/>
        </w:rPr>
        <w:t>)، وَيَنْعَمُون أيضًا بسلامِ الله (</w:t>
      </w:r>
      <w:r>
        <w:rPr>
          <w:rtl/>
          <w:cs/>
          <w:lang w:val="ar_AE" w:bidi="ar_AE"/>
        </w:rPr>
        <w:t>119:165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1:146</w:t>
      </w:r>
      <w:r>
        <w:rPr>
          <w:rtl/>
          <w:cs/>
          <w:lang w:val="ar_AE" w:bidi="ar_AE"/>
        </w:rPr>
      </w:r>
    </w:p>
    <w:p>
      <w:pPr>
        <w:bidi/>
      </w:pPr>
      <w:r>
        <w:rPr>
          <w:rtl/>
          <w:cs/>
          <w:lang w:val="ar_AE" w:bidi="ar_AE"/>
        </w:rPr>
      </w:r>
      <w:r>
        <w:rPr>
          <w:rtl/>
          <w:cs/>
          <w:lang w:val="ar_AE" w:bidi="ar_AE"/>
        </w:rPr>
        <w:t xml:space="preserve">يذَكِّرُنا هذا النَّصُّ بأقوال النصوص </w:t>
      </w:r>
      <w:r>
        <w:rPr>
          <w:rtl/>
          <w:cs/>
          <w:lang w:val="ar_AE" w:bidi="ar_AE"/>
        </w:rPr>
        <w:t>103:1</w:t>
      </w:r>
      <w:r>
        <w:rPr>
          <w:rtl/>
          <w:cs/>
          <w:lang w:val="ar_AE" w:bidi="ar_AE"/>
        </w:rPr>
        <w:t xml:space="preserve">، </w:t>
      </w:r>
      <w:r>
        <w:rPr>
          <w:rtl/>
          <w:cs/>
          <w:lang w:val="ar_AE" w:bidi="ar_AE"/>
        </w:rPr>
        <w:t>2</w:t>
      </w:r>
      <w:r>
        <w:rPr>
          <w:rtl/>
          <w:cs/>
          <w:lang w:val="ar_AE" w:bidi="ar_AE"/>
        </w:rPr>
        <w:t xml:space="preserve">، </w:t>
      </w:r>
      <w:r>
        <w:rPr>
          <w:rtl/>
          <w:cs/>
          <w:lang w:val="ar_AE" w:bidi="ar_AE"/>
        </w:rPr>
        <w:t>22</w:t>
      </w:r>
      <w:r>
        <w:rPr>
          <w:rtl/>
          <w:cs/>
          <w:lang w:val="ar_AE" w:bidi="ar_AE"/>
        </w:rPr>
        <w:t xml:space="preserve">؛ </w:t>
      </w:r>
      <w:r>
        <w:rPr>
          <w:rtl/>
          <w:cs/>
          <w:lang w:val="ar_AE" w:bidi="ar_AE"/>
        </w:rPr>
        <w:t>104:1</w:t>
      </w:r>
      <w:r>
        <w:rPr>
          <w:rtl/>
          <w:cs/>
          <w:lang w:val="ar_AE" w:bidi="ar_AE"/>
        </w:rPr>
        <w:t xml:space="preserve">، </w:t>
      </w:r>
      <w:r>
        <w:rPr>
          <w:rtl/>
          <w:cs/>
          <w:lang w:val="ar_AE" w:bidi="ar_AE"/>
        </w:rPr>
        <w:t>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1:146–10</w:t>
      </w:r>
      <w:r>
        <w:rPr>
          <w:rtl/>
          <w:cs/>
          <w:lang w:val="ar_AE" w:bidi="ar_AE"/>
        </w:rPr>
      </w:r>
    </w:p>
    <w:p>
      <w:pPr>
        <w:bidi/>
      </w:pPr>
      <w:r>
        <w:rPr>
          <w:rtl/>
          <w:cs/>
          <w:lang w:val="ar_AE" w:bidi="ar_AE"/>
        </w:rPr>
      </w:r>
      <w:r>
        <w:rPr>
          <w:rtl/>
          <w:cs/>
          <w:lang w:val="ar_AE" w:bidi="ar_AE"/>
        </w:rPr>
        <w:t>بعد الدَّعْوَةُ إلى التَّسْبيحِ (</w:t>
      </w:r>
      <w:r>
        <w:rPr>
          <w:rtl/>
          <w:cs/>
          <w:lang w:val="ar_AE" w:bidi="ar_AE"/>
        </w:rPr>
        <w:t>146:1–2</w:t>
      </w:r>
      <w:r>
        <w:rPr>
          <w:rtl/>
          <w:cs/>
          <w:lang w:val="ar_AE" w:bidi="ar_AE"/>
        </w:rPr>
        <w:t>) يُحَذِّرُ المُرَنِّم من الحَمَاقَةِ والثِّقَةِ البَاطِلَةِ (</w:t>
      </w:r>
      <w:r>
        <w:rPr>
          <w:rtl/>
          <w:cs/>
          <w:lang w:val="ar_AE" w:bidi="ar_AE"/>
        </w:rPr>
        <w:t>146:3–4</w:t>
      </w:r>
      <w:r>
        <w:rPr>
          <w:rtl/>
          <w:cs/>
          <w:lang w:val="ar_AE" w:bidi="ar_AE"/>
        </w:rPr>
        <w:t>). ينتهي المزمور ببركَةٍ لكُلِّ من يَضَعُون رجاءهم في الرَّبِّ (</w:t>
      </w:r>
      <w:r>
        <w:rPr>
          <w:rtl/>
          <w:cs/>
          <w:lang w:val="ar_AE" w:bidi="ar_AE"/>
        </w:rPr>
        <w:t>146:5–7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1:146–6:150</w:t>
      </w:r>
      <w:r>
        <w:rPr>
          <w:rtl/>
          <w:cs/>
          <w:lang w:val="ar_AE" w:bidi="ar_AE"/>
        </w:rPr>
      </w:r>
    </w:p>
    <w:p>
      <w:pPr>
        <w:bidi/>
      </w:pPr>
      <w:r>
        <w:rPr>
          <w:rtl/>
          <w:cs/>
          <w:lang w:val="ar_AE" w:bidi="ar_AE"/>
        </w:rPr>
      </w:r>
      <w:r>
        <w:rPr>
          <w:rtl/>
          <w:cs/>
          <w:lang w:val="ar_AE" w:bidi="ar_AE"/>
        </w:rPr>
        <w:t>يَنْتَهِي سفرُ المزامير بخمْسَةِ مزامير تُعرف بمزامير "هَلِّلُويَا"، وقد سُمِّيَتْ هكذا لأنَّ كلَّ وَاحِدٍ منها يبدأُ وينتهي بعبارة "سَبِّحُوا الرَّبَّ!" (بالعبرية: هَلِّلُويَا).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8:146–9</w:t>
      </w:r>
      <w:r>
        <w:rPr>
          <w:rtl/>
          <w:cs/>
          <w:lang w:val="ar_AE" w:bidi="ar_AE"/>
        </w:rPr>
      </w:r>
    </w:p>
    <w:p>
      <w:pPr>
        <w:bidi/>
      </w:pPr>
      <w:r>
        <w:rPr>
          <w:rtl/>
          <w:cs/>
          <w:lang w:val="ar_AE" w:bidi="ar_AE"/>
        </w:rPr>
      </w:r>
      <w:r>
        <w:rPr>
          <w:rtl/>
          <w:cs/>
          <w:lang w:val="ar_AE" w:bidi="ar_AE"/>
        </w:rPr>
        <w:t>يُشَدِّدُ التِّكْرَارُ الرُّباعِي لاسْمِ الرَّبِّ على أن الله وَحْدَهُ هو القَادِرُ على الشِّفاء، التَّقْويِم، المَحَبَّة، والحمايَةِ.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1:147</w:t>
      </w:r>
      <w:r>
        <w:rPr>
          <w:rtl/>
          <w:cs/>
          <w:lang w:val="ar_AE" w:bidi="ar_AE"/>
        </w:rPr>
      </w:r>
    </w:p>
    <w:p>
      <w:pPr>
        <w:bidi/>
      </w:pPr>
      <w:r>
        <w:rPr>
          <w:rtl/>
          <w:cs/>
          <w:lang w:val="ar_AE" w:bidi="ar_AE"/>
        </w:rPr>
      </w:r>
      <w:r>
        <w:rPr>
          <w:rtl/>
          <w:cs/>
          <w:lang w:val="ar_AE" w:bidi="ar_AE"/>
        </w:rPr>
        <w:t>هذا النصُّ دَعْوَةٌ إلى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1:147–20</w:t>
      </w:r>
      <w:r>
        <w:rPr>
          <w:rtl/>
          <w:cs/>
          <w:lang w:val="ar_AE" w:bidi="ar_AE"/>
        </w:rPr>
      </w:r>
    </w:p>
    <w:p>
      <w:pPr>
        <w:bidi/>
      </w:pPr>
      <w:r>
        <w:rPr>
          <w:rtl/>
          <w:cs/>
          <w:lang w:val="ar_AE" w:bidi="ar_AE"/>
        </w:rPr>
      </w:r>
      <w:r>
        <w:rPr>
          <w:rtl/>
          <w:cs/>
          <w:lang w:val="ar_AE" w:bidi="ar_AE"/>
        </w:rPr>
        <w:t>يَدعُو المُرَنِّمُ الجماعَةَ لتسبيحِ الرَّبِّ من أجل استرداد وَبَرَكَةِ صِهْيَوْن، والعناية بالمساكين، وإِظْهارِ قُدْرَتهِ على الطَّبيعَةِ، وإعلانِهِ عن ذاتِهِ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2:147–6</w:t>
      </w:r>
      <w:r>
        <w:rPr>
          <w:rtl/>
          <w:cs/>
          <w:lang w:val="ar_AE" w:bidi="ar_AE"/>
        </w:rPr>
      </w:r>
    </w:p>
    <w:p>
      <w:pPr>
        <w:bidi/>
      </w:pPr>
      <w:r>
        <w:rPr>
          <w:rtl/>
          <w:cs/>
          <w:lang w:val="ar_AE" w:bidi="ar_AE"/>
        </w:rPr>
      </w:r>
      <w:r>
        <w:rPr>
          <w:rtl/>
          <w:cs/>
          <w:lang w:val="ar_AE" w:bidi="ar_AE"/>
        </w:rPr>
        <w:t>يَتَذَكَّر المُرَنِّمُ استردادَ أُورُشَلِيم ومسبِيِّ الرَّبِّ المنكسرين.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4:147–5</w:t>
      </w:r>
      <w:r>
        <w:rPr>
          <w:rtl/>
          <w:cs/>
          <w:lang w:val="ar_AE" w:bidi="ar_AE"/>
        </w:rPr>
      </w:r>
    </w:p>
    <w:p>
      <w:pPr>
        <w:bidi/>
      </w:pPr>
      <w:r>
        <w:rPr>
          <w:rtl/>
          <w:cs/>
          <w:lang w:val="ar_AE" w:bidi="ar_AE"/>
        </w:rPr>
      </w:r>
      <w:r>
        <w:rPr>
          <w:rtl/>
          <w:cs/>
          <w:lang w:val="ar_AE" w:bidi="ar_AE"/>
        </w:rPr>
        <w:t>خَلَقَ الرَّبُّ السَّماواتِ. • يُحْصِي النجوم بالعدد: يمكنُ لِشَعْبِ الله أن يشْعُرَ بالأمانِ بمعرِفَةِ أن الرَّبَّ يَبالي بكلِّ تفاصيل خليقتِهِ؛ فهو يَعْلَمُ كلَّ ما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6:147</w:t>
      </w:r>
      <w:r>
        <w:rPr>
          <w:rtl/>
          <w:cs/>
          <w:lang w:val="ar_AE" w:bidi="ar_AE"/>
        </w:rPr>
      </w:r>
    </w:p>
    <w:p>
      <w:pPr>
        <w:bidi/>
      </w:pPr>
      <w:r>
        <w:rPr>
          <w:rtl/>
          <w:cs/>
          <w:lang w:val="ar_AE" w:bidi="ar_AE"/>
        </w:rPr>
      </w:r>
      <w:r>
        <w:rPr>
          <w:rtl/>
          <w:cs/>
          <w:lang w:val="ar_AE" w:bidi="ar_AE"/>
        </w:rPr>
        <w:t>يُجْرِي الله أحكامَ عَدْلِهِ على المساكين والأَشْرارِ (</w:t>
      </w:r>
      <w:r>
        <w:rPr>
          <w:rtl/>
          <w:cs/>
          <w:lang w:val="ar_AE" w:bidi="ar_AE"/>
        </w:rPr>
        <w:t>55:22</w:t>
      </w:r>
      <w:r>
        <w:rPr>
          <w:rtl/>
          <w:cs/>
          <w:lang w:val="ar_AE" w:bidi="ar_AE"/>
        </w:rPr>
        <w:t xml:space="preserve">؛ </w:t>
      </w:r>
      <w:r>
        <w:rPr>
          <w:rtl/>
          <w:cs/>
          <w:lang w:val="ar_AE" w:bidi="ar_AE"/>
        </w:rPr>
        <w:t>140:12</w:t>
      </w:r>
      <w:r>
        <w:rPr>
          <w:rtl/>
          <w:cs/>
          <w:lang w:val="ar_AE" w:bidi="ar_AE"/>
        </w:rPr>
        <w:t xml:space="preserve">؛ </w:t>
      </w:r>
      <w:r>
        <w:rPr>
          <w:rtl/>
          <w:cs/>
          <w:lang w:val="ar_AE" w:bidi="ar_AE"/>
        </w:rPr>
        <w:t>145:14</w:t>
      </w:r>
      <w:r>
        <w:rPr>
          <w:rtl/>
          <w:cs/>
          <w:lang w:val="ar_AE" w:bidi="ar_AE"/>
        </w:rPr>
        <w:t xml:space="preserve">؛ </w:t>
      </w:r>
      <w:r>
        <w:rPr>
          <w:rtl/>
          <w:cs/>
          <w:lang w:val="ar_AE" w:bidi="ar_AE"/>
        </w:rPr>
        <w:t>146:7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7:147–11</w:t>
      </w:r>
      <w:r>
        <w:rPr>
          <w:rtl/>
          <w:cs/>
          <w:lang w:val="ar_AE" w:bidi="ar_AE"/>
        </w:rPr>
      </w:r>
    </w:p>
    <w:p>
      <w:pPr>
        <w:bidi/>
      </w:pPr>
      <w:r>
        <w:rPr>
          <w:rtl/>
          <w:cs/>
          <w:lang w:val="ar_AE" w:bidi="ar_AE"/>
        </w:rPr>
      </w:r>
      <w:r>
        <w:rPr>
          <w:rtl/>
          <w:cs/>
          <w:lang w:val="ar_AE" w:bidi="ar_AE"/>
        </w:rPr>
        <w:t>لا تَسُرُّ الإنجازات البشرية الإله الذي يَتَحَكَّم في شئون الطبيعة؛ بالأحرى يَجِدُ مَسَرَّةً في الذين يَتَّقُونه.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8:147</w:t>
      </w:r>
      <w:r>
        <w:rPr>
          <w:rtl/>
          <w:cs/>
          <w:lang w:val="ar_AE" w:bidi="ar_AE"/>
        </w:rPr>
      </w:r>
    </w:p>
    <w:p>
      <w:pPr>
        <w:bidi/>
      </w:pPr>
      <w:r>
        <w:rPr>
          <w:rtl/>
          <w:cs/>
          <w:lang w:val="ar_AE" w:bidi="ar_AE"/>
        </w:rPr>
      </w:r>
      <w:r>
        <w:rPr>
          <w:rtl/>
          <w:cs/>
          <w:lang w:val="ar_AE" w:bidi="ar_AE"/>
        </w:rPr>
        <w:t>لله قدْرَةُ هائلةُ وسُُّلطانٌ مُطْلَقُ على أَجْواءِ الطَّبيعَةِ (</w:t>
      </w:r>
      <w:r>
        <w:rPr>
          <w:rtl/>
          <w:cs/>
          <w:lang w:val="ar_AE" w:bidi="ar_AE"/>
        </w:rPr>
        <w:t>77:17–18</w:t>
      </w:r>
      <w:r>
        <w:rPr>
          <w:rtl/>
          <w:cs/>
          <w:lang w:val="ar_AE" w:bidi="ar_AE"/>
        </w:rPr>
        <w:t xml:space="preserve">؛ </w:t>
      </w:r>
      <w:r>
        <w:rPr>
          <w:rtl/>
          <w:cs/>
          <w:lang w:val="ar_AE" w:bidi="ar_AE"/>
        </w:rPr>
        <w:t>78:26</w:t>
      </w:r>
      <w:r>
        <w:rPr>
          <w:rtl/>
          <w:cs/>
          <w:lang w:val="ar_AE" w:bidi="ar_AE"/>
        </w:rPr>
        <w:t xml:space="preserve">؛ </w:t>
      </w:r>
      <w:r>
        <w:rPr>
          <w:rtl/>
          <w:cs/>
          <w:lang w:val="ar_AE" w:bidi="ar_AE"/>
        </w:rPr>
        <w:t>104:4</w:t>
      </w:r>
      <w:r>
        <w:rPr>
          <w:rtl/>
          <w:cs/>
          <w:lang w:val="ar_AE" w:bidi="ar_AE"/>
        </w:rPr>
        <w:t xml:space="preserve">؛ </w:t>
      </w:r>
      <w:r>
        <w:rPr>
          <w:rtl/>
          <w:cs/>
          <w:lang w:val="ar_AE" w:bidi="ar_AE"/>
        </w:rPr>
        <w:t>148:5–6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10:147–11</w:t>
      </w:r>
      <w:r>
        <w:rPr>
          <w:rtl/>
          <w:cs/>
          <w:lang w:val="ar_AE" w:bidi="ar_AE"/>
        </w:rPr>
      </w:r>
    </w:p>
    <w:p>
      <w:pPr>
        <w:bidi/>
      </w:pPr>
      <w:r>
        <w:rPr>
          <w:rtl/>
          <w:cs/>
          <w:lang w:val="ar_AE" w:bidi="ar_AE"/>
        </w:rPr>
      </w:r>
      <w:r>
        <w:rPr>
          <w:rtl/>
          <w:cs/>
          <w:lang w:val="ar_AE" w:bidi="ar_AE"/>
        </w:rPr>
        <w:t>قُدْرَةُ الإنسانِ: أيُّ إنجازٍ بَدَنِيٍّ أو عقليٍّ هِبَةٌ من الله، مثل قوة الحصان تمامًا. هذه العطايا مبرِّرٌ لتسبيحِ الله، ولَيْسَتْ للتَّباهي (</w:t>
      </w:r>
      <w:r>
        <w:rPr>
          <w:rtl/>
          <w:cs/>
          <w:lang w:val="ar_AE" w:bidi="ar_AE"/>
        </w:rPr>
        <w:t>إِرْمِيَا 9:23–24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13:147</w:t>
      </w:r>
      <w:r>
        <w:rPr>
          <w:rtl/>
          <w:cs/>
          <w:lang w:val="ar_AE" w:bidi="ar_AE"/>
        </w:rPr>
      </w:r>
    </w:p>
    <w:p>
      <w:pPr>
        <w:bidi/>
      </w:pPr>
      <w:r>
        <w:rPr>
          <w:rtl/>
          <w:cs/>
          <w:lang w:val="ar_AE" w:bidi="ar_AE"/>
        </w:rPr>
      </w:r>
      <w:r>
        <w:rPr>
          <w:rtl/>
          <w:cs/>
          <w:lang w:val="ar_AE" w:bidi="ar_AE"/>
        </w:rPr>
        <w:t xml:space="preserve">تُشِيرُ عَوارِضُ أبوابِ المَدينَةِ إلى دفاعاتِها ضدَّ الأعداءِ. • بَارَكَ الله شَعْبَهُ بتمكِينِهم بالأمْنِ، والرَّخَاءِ، والسَّلام، وتدبير احتياجاتهم (انْظُرْ </w:t>
      </w:r>
      <w:r>
        <w:rPr>
          <w:rtl/>
          <w:cs/>
          <w:lang w:val="ar_AE" w:bidi="ar_AE"/>
        </w:rPr>
        <w:t>133:3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15:147–18</w:t>
      </w:r>
      <w:r>
        <w:rPr>
          <w:rtl/>
          <w:cs/>
          <w:lang w:val="ar_AE" w:bidi="ar_AE"/>
        </w:rPr>
      </w:r>
    </w:p>
    <w:p>
      <w:pPr>
        <w:bidi/>
      </w:pPr>
      <w:r>
        <w:rPr>
          <w:rtl/>
          <w:cs/>
          <w:lang w:val="ar_AE" w:bidi="ar_AE"/>
        </w:rPr>
      </w:r>
      <w:r>
        <w:rPr>
          <w:rtl/>
          <w:cs/>
          <w:lang w:val="ar_AE" w:bidi="ar_AE"/>
        </w:rPr>
        <w:t>ما أن يتكلَّمَ الرَّبُّ</w:t>
      </w:r>
      <w:r>
        <w:rPr>
          <w:i/>
          <w:rtl/>
          <w:cs/>
          <w:lang w:val="ar_AE" w:bidi="ar_AE"/>
        </w:rPr>
        <w:t>،</w:t>
      </w:r>
      <w:r>
        <w:rPr>
          <w:rtl/>
          <w:cs/>
          <w:lang w:val="ar_AE" w:bidi="ar_AE"/>
        </w:rPr>
        <w:t xml:space="preserve"> يمكنه أن يغيِّرَ بِأَمْرِهِ مَوْسِمَ السَّنَةِ من شتاءٍ قاسٍ إلى رَبيعٍ مُنْعِشٍ (انْظُرْ </w:t>
      </w:r>
      <w:r>
        <w:rPr>
          <w:rtl/>
          <w:cs/>
          <w:lang w:val="ar_AE" w:bidi="ar_AE"/>
        </w:rPr>
        <w:t>147:8</w:t>
      </w:r>
      <w:r>
        <w:rPr>
          <w:rtl/>
          <w:cs/>
          <w:lang w:val="ar_AE" w:bidi="ar_AE"/>
        </w:rPr>
        <w:t xml:space="preserve">؛ </w:t>
      </w:r>
      <w:r>
        <w:rPr>
          <w:rtl/>
          <w:cs/>
          <w:lang w:val="ar_AE" w:bidi="ar_AE"/>
        </w:rPr>
        <w:t>148:5–6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19:147–20</w:t>
      </w:r>
      <w:r>
        <w:rPr>
          <w:rtl/>
          <w:cs/>
          <w:lang w:val="ar_AE" w:bidi="ar_AE"/>
        </w:rPr>
      </w:r>
    </w:p>
    <w:p>
      <w:pPr>
        <w:bidi/>
      </w:pPr>
      <w:r>
        <w:rPr>
          <w:rtl/>
          <w:cs/>
          <w:lang w:val="ar_AE" w:bidi="ar_AE"/>
        </w:rPr>
      </w:r>
      <w:r>
        <w:rPr>
          <w:rtl/>
          <w:cs/>
          <w:lang w:val="ar_AE" w:bidi="ar_AE"/>
        </w:rPr>
        <w:t xml:space="preserve"> كَلامه ... فَرَائِضه ... أَحْكَامه: جادَ الرَّبُّ على إِسْرَائِيل بكلماتٍ قويَّةٍ ليطيعها (</w:t>
      </w:r>
      <w:r>
        <w:rPr>
          <w:rtl/>
          <w:cs/>
          <w:lang w:val="ar_AE" w:bidi="ar_AE"/>
        </w:rPr>
        <w:t>105:45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1:148</w:t>
      </w:r>
      <w:r>
        <w:rPr>
          <w:rtl/>
          <w:cs/>
          <w:lang w:val="ar_AE" w:bidi="ar_AE"/>
        </w:rPr>
      </w:r>
    </w:p>
    <w:p>
      <w:pPr>
        <w:bidi/>
      </w:pPr>
      <w:r>
        <w:rPr>
          <w:rtl/>
          <w:cs/>
          <w:lang w:val="ar_AE" w:bidi="ar_AE"/>
        </w:rPr>
      </w:r>
      <w:r>
        <w:rPr>
          <w:rtl/>
          <w:cs/>
          <w:lang w:val="ar_AE" w:bidi="ar_AE"/>
        </w:rPr>
        <w:t>أثناء دُخُولِ الرَّبِّ يسوع الانتصاري إلى أُورُشَلِيم، هتفَتْ الجموعُ يطالبون ببركاتٍ متنوعة، بما في ذلك عبارة مأخوذة من هذا النَّصِّ (</w:t>
      </w:r>
      <w:r>
        <w:rPr>
          <w:rtl/>
          <w:cs/>
          <w:lang w:val="ar_AE" w:bidi="ar_AE"/>
        </w:rPr>
        <w:t>مَتَّى 21:9</w:t>
      </w:r>
      <w:r>
        <w:rPr>
          <w:rtl/>
          <w:cs/>
          <w:lang w:val="ar_AE" w:bidi="ar_AE"/>
        </w:rPr>
        <w:t xml:space="preserve">؛ </w:t>
      </w:r>
      <w:r>
        <w:rPr>
          <w:rtl/>
          <w:cs/>
          <w:lang w:val="ar_AE" w:bidi="ar_AE"/>
        </w:rPr>
        <w:t>مَرْقُس 11:10</w:t>
      </w:r>
      <w:r>
        <w:rPr>
          <w:rtl/>
          <w:cs/>
          <w:lang w:val="ar_AE" w:bidi="ar_AE"/>
        </w:rPr>
        <w:t xml:space="preserve">؛ </w:t>
      </w:r>
      <w:r>
        <w:rPr>
          <w:rtl/>
          <w:cs/>
          <w:lang w:val="ar_AE" w:bidi="ar_AE"/>
        </w:rPr>
        <w:t>لُوقَا 19:38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1:148–14</w:t>
      </w:r>
      <w:r>
        <w:rPr>
          <w:rtl/>
          <w:cs/>
          <w:lang w:val="ar_AE" w:bidi="ar_AE"/>
        </w:rPr>
      </w:r>
    </w:p>
    <w:p>
      <w:pPr>
        <w:bidi/>
      </w:pPr>
      <w:r>
        <w:rPr>
          <w:rtl/>
          <w:cs/>
          <w:lang w:val="ar_AE" w:bidi="ar_AE"/>
        </w:rPr>
      </w:r>
      <w:r>
        <w:rPr>
          <w:rtl/>
          <w:cs/>
          <w:lang w:val="ar_AE" w:bidi="ar_AE"/>
        </w:rPr>
        <w:t>يَدْعُو هذا المزمور كلَّ الخليقَةِ لتسبيحِ الرَّبِّ لأنه قد رَفَعَ مكانةَ شَعْبَه الأمين.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6:148</w:t>
      </w:r>
      <w:r>
        <w:rPr>
          <w:rtl/>
          <w:cs/>
          <w:lang w:val="ar_AE" w:bidi="ar_AE"/>
        </w:rPr>
      </w:r>
    </w:p>
    <w:p>
      <w:pPr>
        <w:bidi/>
      </w:pPr>
      <w:r>
        <w:rPr>
          <w:rtl/>
          <w:cs/>
          <w:lang w:val="ar_AE" w:bidi="ar_AE"/>
        </w:rPr>
      </w:r>
      <w:r>
        <w:rPr>
          <w:rtl/>
          <w:cs/>
          <w:lang w:val="ar_AE" w:bidi="ar_AE"/>
        </w:rPr>
        <w:t xml:space="preserve">الخَلِيقَةُ مستَقِرَّةٌ بفضلِ كلمةِ الرَّبِّ (انْظُرْ </w:t>
      </w:r>
      <w:r>
        <w:rPr>
          <w:rtl/>
          <w:cs/>
          <w:lang w:val="ar_AE" w:bidi="ar_AE"/>
        </w:rPr>
        <w:t>33:9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8:148</w:t>
      </w:r>
      <w:r>
        <w:rPr>
          <w:rtl/>
          <w:cs/>
          <w:lang w:val="ar_AE" w:bidi="ar_AE"/>
        </w:rPr>
      </w:r>
    </w:p>
    <w:p>
      <w:pPr>
        <w:bidi/>
      </w:pPr>
      <w:r>
        <w:rPr>
          <w:rtl/>
          <w:cs/>
          <w:lang w:val="ar_AE" w:bidi="ar_AE"/>
        </w:rPr>
      </w:r>
      <w:r>
        <w:rPr>
          <w:rtl/>
          <w:cs/>
          <w:lang w:val="ar_AE" w:bidi="ar_AE"/>
        </w:rPr>
        <w:t>في الشَّرقِ الأَدْنَى القديمِ، اعتقَدَ الناسُ بوجودَ آلهَةٍ مختلفَةٍ يَتَحَكَّمُ كلٌّ منها في جانبٍ مُنْفَصِلٍ من جوانبِ الطَّبيعَةِ. إلا أن الرَّبَّ هو من يَتَحَكَّمُ كسيِّدٍ مطلق في كُلِّ الظَّواهِرِ الطبيعيَّةِ؛ كلُّ مكوِّناتِ الخليقَة خدامُه، تجلِبُ له التَّسْبِيحَ بطاعَتِها له (</w:t>
      </w:r>
      <w:r>
        <w:rPr>
          <w:rtl/>
          <w:cs/>
          <w:lang w:val="ar_AE" w:bidi="ar_AE"/>
        </w:rPr>
        <w:t>77:17–18</w:t>
      </w:r>
      <w:r>
        <w:rPr>
          <w:rtl/>
          <w:cs/>
          <w:lang w:val="ar_AE" w:bidi="ar_AE"/>
        </w:rPr>
        <w:t xml:space="preserve">؛ </w:t>
      </w:r>
      <w:r>
        <w:rPr>
          <w:rtl/>
          <w:cs/>
          <w:lang w:val="ar_AE" w:bidi="ar_AE"/>
        </w:rPr>
        <w:t>104:4</w:t>
      </w:r>
      <w:r>
        <w:rPr>
          <w:rtl/>
          <w:cs/>
          <w:lang w:val="ar_AE" w:bidi="ar_AE"/>
        </w:rPr>
        <w:t xml:space="preserve">؛ </w:t>
      </w:r>
      <w:r>
        <w:rPr>
          <w:rtl/>
          <w:cs/>
          <w:lang w:val="ar_AE" w:bidi="ar_AE"/>
        </w:rPr>
        <w:t>135:7</w:t>
      </w:r>
      <w:r>
        <w:rPr>
          <w:rtl/>
          <w:cs/>
          <w:lang w:val="ar_AE" w:bidi="ar_AE"/>
        </w:rPr>
        <w:t xml:space="preserve">؛ </w:t>
      </w:r>
      <w:r>
        <w:rPr>
          <w:rtl/>
          <w:cs/>
          <w:lang w:val="ar_AE" w:bidi="ar_AE"/>
        </w:rPr>
        <w:t>147:8</w:t>
      </w:r>
      <w:r>
        <w:rPr>
          <w:rtl/>
          <w:cs/>
          <w:lang w:val="ar_AE" w:bidi="ar_AE"/>
        </w:rPr>
        <w:t xml:space="preserve">، </w:t>
      </w:r>
      <w:r>
        <w:rPr>
          <w:rtl/>
          <w:cs/>
          <w:lang w:val="ar_AE" w:bidi="ar_AE"/>
        </w:rPr>
        <w:t>15–18</w:t>
      </w:r>
      <w:r>
        <w:rPr>
          <w:rtl/>
          <w:cs/>
          <w:lang w:val="ar_AE" w:bidi="ar_AE"/>
        </w:rPr>
        <w:t xml:space="preserve">؛ </w:t>
      </w:r>
      <w:r>
        <w:rPr>
          <w:rtl/>
          <w:cs/>
          <w:lang w:val="ar_AE" w:bidi="ar_AE"/>
        </w:rPr>
        <w:t>العَدَد 11:31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11:148–12</w:t>
      </w:r>
      <w:r>
        <w:rPr>
          <w:rtl/>
          <w:cs/>
          <w:lang w:val="ar_AE" w:bidi="ar_AE"/>
        </w:rPr>
      </w:r>
    </w:p>
    <w:p>
      <w:pPr>
        <w:bidi/>
      </w:pPr>
      <w:r>
        <w:rPr>
          <w:rtl/>
          <w:cs/>
          <w:lang w:val="ar_AE" w:bidi="ar_AE"/>
        </w:rPr>
      </w:r>
      <w:r>
        <w:rPr>
          <w:rtl/>
          <w:cs/>
          <w:lang w:val="ar_AE" w:bidi="ar_AE"/>
        </w:rPr>
        <w:t>يَدْعُو المُرَنِّمُ جميعَ البَشَرِ لتقديم التسبيحِ لله، بِغَضِّ النَّظَرِ عن وَضْعِهم الاجْتِمَاعِيِّ، أو العُمْرِ، أو الجِنْس.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13:148–14</w:t>
      </w:r>
      <w:r>
        <w:rPr>
          <w:rtl/>
          <w:cs/>
          <w:lang w:val="ar_AE" w:bidi="ar_AE"/>
        </w:rPr>
      </w:r>
    </w:p>
    <w:p>
      <w:pPr>
        <w:bidi/>
      </w:pPr>
      <w:r>
        <w:rPr>
          <w:rtl/>
          <w:cs/>
          <w:lang w:val="ar_AE" w:bidi="ar_AE"/>
        </w:rPr>
      </w:r>
      <w:r>
        <w:rPr>
          <w:rtl/>
          <w:cs/>
          <w:lang w:val="ar_AE" w:bidi="ar_AE"/>
        </w:rPr>
        <w:t xml:space="preserve">تَسْبِيحُ الرَّبِّ على مستوًى عالَمِيٍّ لائِقٌ بِشَخْصِهِ لأنه إِلَهٌ مَجِيدٌ، وقد بَارَكَ شَعْبَهُ (انْظُرْ </w:t>
      </w:r>
      <w:r>
        <w:rPr>
          <w:rtl/>
          <w:cs/>
          <w:lang w:val="ar_AE" w:bidi="ar_AE"/>
        </w:rPr>
        <w:t>147:13</w:t>
      </w:r>
      <w:r>
        <w:rPr>
          <w:rtl/>
          <w:cs/>
          <w:lang w:val="ar_AE" w:bidi="ar_AE"/>
        </w:rPr>
        <w:t xml:space="preserve">؛ </w:t>
      </w:r>
      <w:r>
        <w:rPr>
          <w:rtl/>
          <w:cs/>
          <w:lang w:val="ar_AE" w:bidi="ar_AE"/>
        </w:rPr>
        <w:t>إِشَعْيَاء 46:13</w:t>
      </w:r>
      <w:r>
        <w:rPr>
          <w:rtl/>
          <w:cs/>
          <w:lang w:val="ar_AE" w:bidi="ar_AE"/>
        </w:rPr>
        <w:t xml:space="preserve">؛ </w:t>
      </w:r>
      <w:r>
        <w:rPr>
          <w:rtl/>
          <w:cs/>
          <w:lang w:val="ar_AE" w:bidi="ar_AE"/>
        </w:rPr>
        <w:t>أَفَسُس 3:10</w:t>
      </w:r>
      <w:r>
        <w:rPr>
          <w:rtl/>
          <w:cs/>
          <w:lang w:val="ar_AE" w:bidi="ar_AE"/>
        </w:rPr>
        <w:t>). • الأمناءُ هم عَبِيدُه المُخْلِصِون والمُكَرَّسُون له (</w:t>
      </w:r>
      <w:r>
        <w:rPr>
          <w:rtl/>
          <w:cs/>
          <w:lang w:val="ar_AE" w:bidi="ar_AE"/>
        </w:rPr>
        <w:t>المزمور 86:2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1:149–9</w:t>
      </w:r>
      <w:r>
        <w:rPr>
          <w:rtl/>
          <w:cs/>
          <w:lang w:val="ar_AE" w:bidi="ar_AE"/>
        </w:rPr>
      </w:r>
    </w:p>
    <w:p>
      <w:pPr>
        <w:bidi/>
      </w:pPr>
      <w:r>
        <w:rPr>
          <w:rtl/>
          <w:cs/>
          <w:lang w:val="ar_AE" w:bidi="ar_AE"/>
        </w:rPr>
      </w:r>
      <w:r>
        <w:rPr>
          <w:rtl/>
          <w:cs/>
          <w:lang w:val="ar_AE" w:bidi="ar_AE"/>
        </w:rPr>
        <w:t>تَحْتَفِي تَرْنِيمَةُ التَّسْبِيحِ في هذا المزمورِ بِانْتِصَارِ الرَّبِّ. هو خَالِقُ إِسْرَائِيل (</w:t>
      </w:r>
      <w:r>
        <w:rPr>
          <w:rtl/>
          <w:cs/>
          <w:lang w:val="ar_AE" w:bidi="ar_AE"/>
        </w:rPr>
        <w:t>149:1–2</w:t>
      </w:r>
      <w:r>
        <w:rPr>
          <w:rtl/>
          <w:cs/>
          <w:lang w:val="ar_AE" w:bidi="ar_AE"/>
        </w:rPr>
        <w:t>)، المَلِكُ المُنْتَصِرُ الذي يُشَارِك مَجْدَهُ مَع الأُمَناءِ مَعَه (</w:t>
      </w:r>
      <w:r>
        <w:rPr>
          <w:rtl/>
          <w:cs/>
          <w:lang w:val="ar_AE" w:bidi="ar_AE"/>
        </w:rPr>
        <w:t>149:3–9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4:149</w:t>
      </w:r>
      <w:r>
        <w:rPr>
          <w:rtl/>
          <w:cs/>
          <w:lang w:val="ar_AE" w:bidi="ar_AE"/>
        </w:rPr>
      </w:r>
    </w:p>
    <w:p>
      <w:pPr>
        <w:bidi/>
      </w:pPr>
      <w:r>
        <w:rPr>
          <w:rtl/>
          <w:cs/>
          <w:lang w:val="ar_AE" w:bidi="ar_AE"/>
        </w:rPr>
      </w:r>
      <w:r>
        <w:rPr>
          <w:rtl/>
          <w:cs/>
          <w:lang w:val="ar_AE" w:bidi="ar_AE"/>
        </w:rPr>
        <w:t>شَعْبُ الله، الذي يَتَجَاهَلُه العَالَمُ ويحتَقِرُه، سوف يَتَبَرَّرُ (</w:t>
      </w:r>
      <w:r>
        <w:rPr>
          <w:rtl/>
          <w:cs/>
          <w:lang w:val="ar_AE" w:bidi="ar_AE"/>
        </w:rPr>
        <w:t>مَتَّى 19:30</w:t>
      </w:r>
      <w:r>
        <w:rPr>
          <w:rtl/>
          <w:cs/>
          <w:lang w:val="ar_AE" w:bidi="ar_AE"/>
        </w:rPr>
        <w:t xml:space="preserve">). سَيَخْتَبِرُ المتواضِعون النُّصْرَة على من ظَلَمُوهم واضطَّهَدُوهم (انْظُرْ </w:t>
      </w:r>
      <w:r>
        <w:rPr>
          <w:rtl/>
          <w:cs/>
          <w:lang w:val="ar_AE" w:bidi="ar_AE"/>
        </w:rPr>
        <w:t>إِشَعْيَاء 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6:149–9</w:t>
      </w:r>
      <w:r>
        <w:rPr>
          <w:rtl/>
          <w:cs/>
          <w:lang w:val="ar_AE" w:bidi="ar_AE"/>
        </w:rPr>
      </w:r>
    </w:p>
    <w:p>
      <w:pPr>
        <w:bidi/>
      </w:pPr>
      <w:r>
        <w:rPr>
          <w:rtl/>
          <w:cs/>
          <w:lang w:val="ar_AE" w:bidi="ar_AE"/>
        </w:rPr>
      </w:r>
      <w:r>
        <w:rPr>
          <w:rtl/>
          <w:cs/>
          <w:lang w:val="ar_AE" w:bidi="ar_AE"/>
        </w:rPr>
        <w:t xml:space="preserve">النَّقْمَةُ هي عَمَلُ الرَّبِّ (انْظُرْ </w:t>
      </w:r>
      <w:r>
        <w:rPr>
          <w:rtl/>
          <w:cs/>
          <w:lang w:val="ar_AE" w:bidi="ar_AE"/>
        </w:rPr>
        <w:t>2:3</w:t>
      </w:r>
      <w:r>
        <w:rPr>
          <w:rtl/>
          <w:cs/>
          <w:lang w:val="ar_AE" w:bidi="ar_AE"/>
        </w:rPr>
        <w:t xml:space="preserve">؛ </w:t>
      </w:r>
      <w:r>
        <w:rPr>
          <w:rtl/>
          <w:cs/>
          <w:lang w:val="ar_AE" w:bidi="ar_AE"/>
        </w:rPr>
        <w:t>94:1</w:t>
      </w:r>
      <w:r>
        <w:rPr>
          <w:rtl/>
          <w:cs/>
          <w:lang w:val="ar_AE" w:bidi="ar_AE"/>
        </w:rPr>
        <w:t xml:space="preserve">؛ </w:t>
      </w:r>
      <w:r>
        <w:rPr>
          <w:rtl/>
          <w:cs/>
          <w:lang w:val="ar_AE" w:bidi="ar_AE"/>
        </w:rPr>
        <w:t>102:20</w:t>
      </w:r>
      <w:r>
        <w:rPr>
          <w:rtl/>
          <w:cs/>
          <w:lang w:val="ar_AE" w:bidi="ar_AE"/>
        </w:rPr>
        <w:t xml:space="preserve">؛ </w:t>
      </w:r>
      <w:r>
        <w:rPr>
          <w:rtl/>
          <w:cs/>
          <w:lang w:val="ar_AE" w:bidi="ar_AE"/>
        </w:rPr>
        <w:t>142:7</w:t>
      </w:r>
      <w:r>
        <w:rPr>
          <w:rtl/>
          <w:cs/>
          <w:lang w:val="ar_AE" w:bidi="ar_AE"/>
        </w:rPr>
        <w:t xml:space="preserve">؛ </w:t>
      </w:r>
      <w:r>
        <w:rPr>
          <w:rtl/>
          <w:cs/>
          <w:lang w:val="ar_AE" w:bidi="ar_AE"/>
        </w:rPr>
        <w:t>146:7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1:150</w:t>
      </w:r>
      <w:r>
        <w:rPr>
          <w:rtl/>
          <w:cs/>
          <w:lang w:val="ar_AE" w:bidi="ar_AE"/>
        </w:rPr>
      </w:r>
    </w:p>
    <w:p>
      <w:pPr>
        <w:bidi/>
      </w:pPr>
      <w:r>
        <w:rPr>
          <w:rtl/>
          <w:cs/>
          <w:lang w:val="ar_AE" w:bidi="ar_AE"/>
        </w:rPr>
      </w:r>
      <w:r>
        <w:rPr>
          <w:rtl/>
          <w:cs/>
          <w:lang w:val="ar_AE" w:bidi="ar_AE"/>
        </w:rPr>
        <w:t xml:space="preserve">تُشِيرُ عِبارَةُ "فَلَكِ قُوَّتِهِ" إلى </w:t>
      </w:r>
      <w:r>
        <w:rPr>
          <w:rtl/>
          <w:cs/>
          <w:lang w:val="ar_AE" w:bidi="ar_AE"/>
        </w:rPr>
        <w:t>التَّكْوِين 1</w:t>
      </w:r>
      <w:r>
        <w:rPr>
          <w:rtl/>
          <w:cs/>
          <w:lang w:val="ar_AE" w:bidi="ar_AE"/>
        </w:rPr>
        <w:t xml:space="preserve"> وإلى عَمَلِ الله المَجِيدِ في مِلءِ الفَرَاغِ.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1:150–6</w:t>
      </w:r>
      <w:r>
        <w:rPr>
          <w:rtl/>
          <w:cs/>
          <w:lang w:val="ar_AE" w:bidi="ar_AE"/>
        </w:rPr>
      </w:r>
    </w:p>
    <w:p>
      <w:pPr>
        <w:bidi/>
      </w:pPr>
      <w:r>
        <w:rPr>
          <w:rtl/>
          <w:cs/>
          <w:lang w:val="ar_AE" w:bidi="ar_AE"/>
        </w:rPr>
      </w:r>
      <w:r>
        <w:rPr>
          <w:rtl/>
          <w:cs/>
          <w:lang w:val="ar_AE" w:bidi="ar_AE"/>
        </w:rPr>
        <w:t>يَنْبَغِي على كلِّ كائِنٍ حيٍّ أن يُسَبِّحَ الرَّبَّ لأنه مسْتَحِقُّ. يَصِفُ سِفْرُ المزامير بأكمَلِهِ عَظَمَة الرَّبِّ، وهكذا يأتي هذا المزمورُ كخَاتِمَةٍ مُنَاسِبَةٍ.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3:150–5</w:t>
      </w:r>
      <w:r>
        <w:rPr>
          <w:rtl/>
          <w:cs/>
          <w:lang w:val="ar_AE" w:bidi="ar_AE"/>
        </w:rPr>
      </w:r>
    </w:p>
    <w:p>
      <w:pPr>
        <w:bidi/>
      </w:pPr>
      <w:r>
        <w:rPr>
          <w:rtl/>
          <w:cs/>
          <w:lang w:val="ar_AE" w:bidi="ar_AE"/>
        </w:rPr>
      </w:r>
      <w:r>
        <w:rPr>
          <w:rtl/>
          <w:cs/>
          <w:lang w:val="ar_AE" w:bidi="ar_AE"/>
        </w:rPr>
        <w:t>يَدْعُو المُرَنِّمُ جميعَ النَّاسِ إلى تَسبيحِ الله بآلات الموسيقى والرَّقْصِ. الناي: آلةٌ موسيقية هوائية لم تأتِ كجُزْءٍ من العبادَةِ في الهيكل. • الصُّنُوج: كان عازفو الموسيقى في الهيكلِ يضربون ما يشبه طَبَقَيْن من البرونز معًا كآلاتٍ إيقاعِيَّة.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المزمور 6:150</w:t>
      </w:r>
      <w:r>
        <w:rPr>
          <w:rtl/>
          <w:cs/>
          <w:lang w:val="ar_AE" w:bidi="ar_AE"/>
        </w:rPr>
      </w:r>
    </w:p>
    <w:p>
      <w:pPr>
        <w:bidi/>
      </w:pPr>
      <w:r>
        <w:rPr>
          <w:rtl/>
          <w:cs/>
          <w:lang w:val="ar_AE" w:bidi="ar_AE"/>
        </w:rPr>
      </w:r>
      <w:r>
        <w:rPr>
          <w:b/>
          <w:rtl/>
          <w:cs/>
          <w:lang w:val="ar_AE" w:bidi="ar_AE"/>
        </w:rPr>
        <w:t>سَبِّحُوا الرَّبَّ:</w:t>
      </w:r>
      <w:r>
        <w:rPr>
          <w:rtl/>
          <w:cs/>
          <w:lang w:val="ar_AE" w:bidi="ar_AE"/>
        </w:rPr>
        <w:t xml:space="preserve"> هذا العِبَارَةُ المُتَكَرِّرَةُ خَاتِمَةٌ مُنَاسِبَةٌ لِكُلِّ سِفْرِ المزاميرِ.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